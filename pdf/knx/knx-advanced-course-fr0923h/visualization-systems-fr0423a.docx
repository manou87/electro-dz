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YSpec="bottom"/>
        <w:tblW w:w="3221" w:type="pct"/>
        <w:tblLook w:val="04A0" w:firstRow="1" w:lastRow="0" w:firstColumn="1" w:lastColumn="0" w:noHBand="0" w:noVBand="1"/>
      </w:tblPr>
      <w:tblGrid>
        <w:gridCol w:w="5800"/>
      </w:tblGrid>
      <w:tr w:rsidR="00496CEA" w14:paraId="63A049A5" w14:textId="77777777">
        <w:tc>
          <w:tcPr>
            <w:tcW w:w="5070" w:type="dxa"/>
          </w:tcPr>
          <w:p w14:paraId="08529810" w14:textId="5CBED4F5" w:rsidR="00496CEA" w:rsidRDefault="007E51DA">
            <w:pPr>
              <w:pStyle w:val="P68B1DB1-NoSpacing1"/>
              <w:rPr>
                <w:color w:val="365F91"/>
              </w:rPr>
            </w:pPr>
            <w:r>
              <w:t>Systèmes de supervision</w:t>
            </w:r>
          </w:p>
        </w:tc>
      </w:tr>
      <w:tr w:rsidR="00496CEA" w14:paraId="12DFD121" w14:textId="77777777">
        <w:tc>
          <w:tcPr>
            <w:tcW w:w="5070" w:type="dxa"/>
          </w:tcPr>
          <w:p w14:paraId="173622C0" w14:textId="77777777" w:rsidR="00496CEA" w:rsidRDefault="00496CEA">
            <w:pPr>
              <w:pStyle w:val="NoSpacing"/>
              <w:spacing w:before="60" w:after="60" w:line="276" w:lineRule="auto"/>
              <w:contextualSpacing/>
              <w:rPr>
                <w:color w:val="484329"/>
                <w:sz w:val="28"/>
                <w:szCs w:val="28"/>
              </w:rPr>
            </w:pPr>
          </w:p>
        </w:tc>
      </w:tr>
      <w:tr w:rsidR="00496CEA" w14:paraId="1115A27A" w14:textId="77777777">
        <w:tc>
          <w:tcPr>
            <w:tcW w:w="5070" w:type="dxa"/>
          </w:tcPr>
          <w:p w14:paraId="2F66AD5D" w14:textId="77777777" w:rsidR="00496CEA" w:rsidRDefault="00496CEA">
            <w:pPr>
              <w:pStyle w:val="NoSpacing"/>
              <w:spacing w:before="60" w:after="60" w:line="276" w:lineRule="auto"/>
              <w:contextualSpacing/>
              <w:rPr>
                <w:color w:val="484329"/>
                <w:sz w:val="28"/>
                <w:szCs w:val="28"/>
              </w:rPr>
            </w:pPr>
          </w:p>
        </w:tc>
      </w:tr>
      <w:tr w:rsidR="00496CEA" w14:paraId="51B488B7" w14:textId="77777777">
        <w:tc>
          <w:tcPr>
            <w:tcW w:w="5070" w:type="dxa"/>
          </w:tcPr>
          <w:p w14:paraId="0606E60F" w14:textId="77777777" w:rsidR="00496CEA" w:rsidRDefault="00496CEA">
            <w:pPr>
              <w:pStyle w:val="NoSpacing"/>
              <w:spacing w:before="60" w:after="60" w:line="276" w:lineRule="auto"/>
              <w:contextualSpacing/>
            </w:pPr>
          </w:p>
        </w:tc>
      </w:tr>
      <w:tr w:rsidR="00496CEA" w14:paraId="5E2AC495" w14:textId="77777777">
        <w:tc>
          <w:tcPr>
            <w:tcW w:w="5070" w:type="dxa"/>
          </w:tcPr>
          <w:p w14:paraId="15EDC853" w14:textId="77777777" w:rsidR="00496CEA" w:rsidRDefault="00496CEA">
            <w:pPr>
              <w:pStyle w:val="NoSpacing"/>
              <w:spacing w:before="60" w:after="60" w:line="276" w:lineRule="auto"/>
              <w:contextualSpacing/>
            </w:pPr>
          </w:p>
        </w:tc>
      </w:tr>
      <w:tr w:rsidR="00496CEA" w14:paraId="7208698F" w14:textId="77777777">
        <w:tc>
          <w:tcPr>
            <w:tcW w:w="5070" w:type="dxa"/>
          </w:tcPr>
          <w:p w14:paraId="29C47D52" w14:textId="77777777" w:rsidR="00496CEA" w:rsidRDefault="007E51DA">
            <w:pPr>
              <w:pStyle w:val="P68B1DB1-NoSpacing2"/>
              <w:spacing w:before="60" w:after="60" w:line="276" w:lineRule="auto"/>
              <w:contextualSpacing/>
            </w:pPr>
            <w:r>
              <w:t>KNX Association</w:t>
            </w:r>
          </w:p>
        </w:tc>
      </w:tr>
      <w:tr w:rsidR="00496CEA" w14:paraId="26C33F9B" w14:textId="77777777">
        <w:tc>
          <w:tcPr>
            <w:tcW w:w="5070" w:type="dxa"/>
          </w:tcPr>
          <w:p w14:paraId="47C68AAF" w14:textId="77777777" w:rsidR="00496CEA" w:rsidRDefault="00496CEA">
            <w:pPr>
              <w:pStyle w:val="NoSpacing"/>
              <w:spacing w:before="60" w:after="60" w:line="276" w:lineRule="auto"/>
              <w:contextualSpacing/>
              <w:rPr>
                <w:b/>
                <w:bCs/>
              </w:rPr>
            </w:pPr>
          </w:p>
        </w:tc>
      </w:tr>
      <w:tr w:rsidR="00496CEA" w14:paraId="6507003B" w14:textId="77777777">
        <w:tc>
          <w:tcPr>
            <w:tcW w:w="5070" w:type="dxa"/>
          </w:tcPr>
          <w:p w14:paraId="2B6BE398" w14:textId="77777777" w:rsidR="00496CEA" w:rsidRDefault="00496CEA">
            <w:pPr>
              <w:pStyle w:val="NoSpacing"/>
              <w:spacing w:before="60" w:after="60" w:line="276" w:lineRule="auto"/>
              <w:contextualSpacing/>
              <w:rPr>
                <w:b/>
                <w:bCs/>
              </w:rPr>
            </w:pPr>
          </w:p>
        </w:tc>
      </w:tr>
    </w:tbl>
    <w:p w14:paraId="58A0B23F" w14:textId="77777777" w:rsidR="00496CEA" w:rsidRDefault="007E51DA">
      <w:r>
        <w:rPr>
          <w:noProof/>
        </w:rPr>
        <mc:AlternateContent>
          <mc:Choice Requires="wpg">
            <w:drawing>
              <wp:anchor distT="0" distB="0" distL="114300" distR="114300" simplePos="0" relativeHeight="251656192" behindDoc="0" locked="0" layoutInCell="1" allowOverlap="1" wp14:anchorId="0861C51A" wp14:editId="229E11D5">
                <wp:simplePos x="0" y="0"/>
                <wp:positionH relativeFrom="page">
                  <wp:align>right</wp:align>
                </wp:positionH>
                <wp:positionV relativeFrom="page">
                  <wp:align>bottom</wp:align>
                </wp:positionV>
                <wp:extent cx="3359785" cy="8771255"/>
                <wp:effectExtent l="0" t="0" r="0" b="0"/>
                <wp:wrapNone/>
                <wp:docPr id="30"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785" cy="8771255"/>
                          <a:chOff x="5531" y="1258"/>
                          <a:chExt cx="5291" cy="13813"/>
                        </a:xfrm>
                      </wpg:grpSpPr>
                      <wps:wsp>
                        <wps:cNvPr id="31" name="AutoShape 424"/>
                        <wps:cNvCnPr>
                          <a:cxnSpLocks noChangeShapeType="1"/>
                        </wps:cNvCnPr>
                        <wps:spPr bwMode="auto">
                          <a:xfrm flipH="1">
                            <a:off x="6519" y="1258"/>
                            <a:ext cx="4303" cy="10040"/>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32" name="Group 425"/>
                        <wpg:cNvGrpSpPr>
                          <a:grpSpLocks/>
                        </wpg:cNvGrpSpPr>
                        <wpg:grpSpPr bwMode="auto">
                          <a:xfrm>
                            <a:off x="5531" y="9226"/>
                            <a:ext cx="5291" cy="5845"/>
                            <a:chOff x="5531" y="9226"/>
                            <a:chExt cx="5291" cy="5845"/>
                          </a:xfrm>
                        </wpg:grpSpPr>
                        <wps:wsp>
                          <wps:cNvPr id="33" name="Forme libre 426"/>
                          <wps:cNvSpPr>
                            <a:spLocks/>
                          </wps:cNvSpPr>
                          <wps:spPr bwMode="auto">
                            <a:xfrm>
                              <a:off x="5531" y="9226"/>
                              <a:ext cx="5291" cy="5845"/>
                            </a:xfrm>
                            <a:custGeom>
                              <a:avLst/>
                              <a:gdLst>
                                <a:gd name="T0" fmla="*/ 6418 w 6418"/>
                                <a:gd name="T1" fmla="*/ 1185 h 6670"/>
                                <a:gd name="T2" fmla="*/ 6418 w 6418"/>
                                <a:gd name="T3" fmla="*/ 6670 h 6670"/>
                                <a:gd name="T4" fmla="*/ 1809 w 6418"/>
                                <a:gd name="T5" fmla="*/ 6669 h 6670"/>
                                <a:gd name="T6" fmla="*/ 1407 w 6418"/>
                                <a:gd name="T7" fmla="*/ 1987 h 6670"/>
                                <a:gd name="T8" fmla="*/ 6418 w 6418"/>
                                <a:gd name="T9" fmla="*/ 1185 h 6670"/>
                              </a:gdLst>
                              <a:ahLst/>
                              <a:cxnLst>
                                <a:cxn ang="0">
                                  <a:pos x="T0" y="T1"/>
                                </a:cxn>
                                <a:cxn ang="0">
                                  <a:pos x="T2" y="T3"/>
                                </a:cxn>
                                <a:cxn ang="0">
                                  <a:pos x="T4" y="T5"/>
                                </a:cxn>
                                <a:cxn ang="0">
                                  <a:pos x="T6" y="T7"/>
                                </a:cxn>
                                <a:cxn ang="0">
                                  <a:pos x="T8" y="T9"/>
                                </a:cxn>
                              </a:cxnLst>
                              <a:rect l="0" t="0" r="r" b="b"/>
                              <a:pathLst>
                                <a:path w="6418" h="6670">
                                  <a:moveTo>
                                    <a:pt x="6418" y="1185"/>
                                  </a:moveTo>
                                  <a:lnTo>
                                    <a:pt x="6418" y="6670"/>
                                  </a:lnTo>
                                  <a:lnTo>
                                    <a:pt x="1809" y="6669"/>
                                  </a:lnTo>
                                  <a:cubicBezTo>
                                    <a:pt x="974" y="5889"/>
                                    <a:pt x="0" y="3958"/>
                                    <a:pt x="1407" y="1987"/>
                                  </a:cubicBezTo>
                                  <a:cubicBezTo>
                                    <a:pt x="2830" y="0"/>
                                    <a:pt x="5591" y="411"/>
                                    <a:pt x="6418" y="1185"/>
                                  </a:cubicBezTo>
                                  <a:close/>
                                </a:path>
                              </a:pathLst>
                            </a:cu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Oval 427"/>
                          <wps:cNvSpPr>
                            <a:spLocks noChangeArrowheads="1"/>
                          </wps:cNvSpPr>
                          <wps:spPr bwMode="auto">
                            <a:xfrm rot="5327714" flipV="1">
                              <a:off x="6117" y="10212"/>
                              <a:ext cx="4526" cy="4258"/>
                            </a:xfrm>
                            <a:prstGeom prst="ellipse">
                              <a:avLst/>
                            </a:prstGeom>
                            <a:solidFill>
                              <a:srgbClr val="D3DFEE"/>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s:wsp>
                          <wps:cNvPr id="35" name="Oval 428"/>
                          <wps:cNvSpPr>
                            <a:spLocks noChangeArrowheads="1"/>
                          </wps:cNvSpPr>
                          <wps:spPr bwMode="auto">
                            <a:xfrm rot="5327714" flipV="1">
                              <a:off x="6217" y="10481"/>
                              <a:ext cx="3424" cy="3221"/>
                            </a:xfrm>
                            <a:prstGeom prst="ellipse">
                              <a:avLst/>
                            </a:prstGeom>
                            <a:solidFill>
                              <a:srgbClr val="7BA0CD"/>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C9723BA" id="Group 423" o:spid="_x0000_s1026" style="position:absolute;margin-left:213.35pt;margin-top:0;width:264.55pt;height:690.65pt;z-index:251656192;mso-position-horizontal:right;mso-position-horizontal-relative:page;mso-position-vertical:bottom;mso-position-vertical-relative:page" coordorigin="5531,1258" coordsize="5291,1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">
                <v:shapetype id="_x0000_t32" coordsize="21600,21600" o:spt="32" o:oned="t" path="m,l21600,21600e" filled="f">
                  <v:path arrowok="t" fillok="f" o:connecttype="none"/>
                  <o:lock v:ext="edit" shapetype="t"/>
                </v:shapetype>
                <v:shape id="AutoShape 424" o:spid="_x0000_s1027" type="#_x0000_t32" style="position:absolute;left:6519;top:1258;width:4303;height:100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" strokecolor="#a7bfde"/>
                <v:group id="Group 425" o:spid="_x0000_s1028" style="position:absolute;left:5531;top:9226;width:5291;height:5845" coordorigin="5531,9226" coordsize="5291,5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Forme libre 426" o:spid="_x0000_s1029" style="position:absolute;left:5531;top:9226;width:5291;height:5845;visibility:visible;mso-wrap-style:square;v-text-anchor:top" coordsize="6418,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" path="m6418,1185r,5485l1809,6669c974,5889,,3958,1407,1987,2830,,5591,411,6418,1185xe" fillcolor="#a7bfde" stroked="f">
                    <v:path arrowok="t" o:connecttype="custom" o:connectlocs="5291,1038;5291,5845;1491,5844;1160,1741;5291,1038" o:connectangles="0,0,0,0,0"/>
                  </v:shape>
                  <v:oval id="Oval 427" o:spid="_x0000_s1030" style="position:absolute;left:6117;top:10212;width:4526;height:4258;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" fillcolor="#d3dfee" stroked="f" strokecolor="#a7bfde"/>
                  <v:oval id="Oval 428" o:spid="_x0000_s1031" style="position:absolute;left:6217;top:10481;width:3424;height:3221;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" fillcolor="#7ba0cd" stroked="f" strokecolor="#a7bfde"/>
                </v:group>
                <w10:wrap anchorx="page" anchory="page"/>
              </v:group>
            </w:pict>
          </mc:Fallback>
        </mc:AlternateContent>
      </w:r>
      <w:r>
        <w:rPr>
          <w:noProof/>
        </w:rPr>
        <mc:AlternateContent>
          <mc:Choice Requires="wpg">
            <w:drawing>
              <wp:anchor distT="0" distB="0" distL="114300" distR="114300" simplePos="0" relativeHeight="251660288" behindDoc="0" locked="0" layoutInCell="0" allowOverlap="1" wp14:anchorId="25E20A10" wp14:editId="2DA9D241">
                <wp:simplePos x="0" y="0"/>
                <wp:positionH relativeFrom="page">
                  <wp:align>left</wp:align>
                </wp:positionH>
                <wp:positionV relativeFrom="page">
                  <wp:align>top</wp:align>
                </wp:positionV>
                <wp:extent cx="5902960" cy="4838065"/>
                <wp:effectExtent l="0" t="0" r="0" b="0"/>
                <wp:wrapNone/>
                <wp:docPr id="2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2960" cy="4838065"/>
                          <a:chOff x="15" y="15"/>
                          <a:chExt cx="9296" cy="7619"/>
                        </a:xfrm>
                      </wpg:grpSpPr>
                      <wps:wsp>
                        <wps:cNvPr id="25" name="AutoShape 435"/>
                        <wps:cNvCnPr>
                          <a:cxnSpLocks noChangeShapeType="1"/>
                        </wps:cNvCnPr>
                        <wps:spPr bwMode="auto">
                          <a:xfrm>
                            <a:off x="15" y="15"/>
                            <a:ext cx="7512" cy="7386"/>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26" name="Group 436"/>
                        <wpg:cNvGrpSpPr>
                          <a:grpSpLocks/>
                        </wpg:cNvGrpSpPr>
                        <wpg:grpSpPr bwMode="auto">
                          <a:xfrm>
                            <a:off x="7095" y="5418"/>
                            <a:ext cx="2216" cy="2216"/>
                            <a:chOff x="7907" y="4350"/>
                            <a:chExt cx="2216" cy="2216"/>
                          </a:xfrm>
                        </wpg:grpSpPr>
                        <wps:wsp>
                          <wps:cNvPr id="27" name="Oval 437"/>
                          <wps:cNvSpPr>
                            <a:spLocks noChangeArrowheads="1"/>
                          </wps:cNvSpPr>
                          <wps:spPr bwMode="auto">
                            <a:xfrm>
                              <a:off x="7907" y="4350"/>
                              <a:ext cx="2216" cy="22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Oval 438"/>
                          <wps:cNvSpPr>
                            <a:spLocks noChangeArrowheads="1"/>
                          </wps:cNvSpPr>
                          <wps:spPr bwMode="auto">
                            <a:xfrm>
                              <a:off x="7961" y="4684"/>
                              <a:ext cx="1813" cy="1813"/>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Oval 439"/>
                          <wps:cNvSpPr>
                            <a:spLocks noChangeArrowheads="1"/>
                          </wps:cNvSpPr>
                          <wps:spPr bwMode="auto">
                            <a:xfrm>
                              <a:off x="8006" y="5027"/>
                              <a:ext cx="1375" cy="1375"/>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5469771" id="Group 434" o:spid="_x0000_s1026" style="position:absolute;margin-left:0;margin-top:0;width:464.8pt;height:380.95pt;z-index:251660288;mso-position-horizontal:left;mso-position-horizontal-relative:page;mso-position-vertical:top;mso-position-vertical-relative:page" coordorigin="15,15" coordsize="9296,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" o:allowincell="f">
                <v:shape id="AutoShape 435" o:spid="_x0000_s1027" type="#_x0000_t32" style="position:absolute;left:15;top:15;width:7512;height:7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" strokecolor="#a7bfde"/>
                <v:group id="Group 436" o:spid="_x0000_s1028" style="position:absolute;left:7095;top:5418;width:2216;height:2216" coordorigin="7907,4350" coordsize="2216,2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oval id="Oval 437" o:spid="_x0000_s1029" style="position:absolute;left:7907;top:4350;width:2216;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" fillcolor="#a7bfde" stroked="f"/>
                  <v:oval id="Oval 438" o:spid="_x0000_s1030" style="position:absolute;left:7961;top:4684;width:1813;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" fillcolor="#d3dfee" stroked="f"/>
                  <v:oval id="Oval 439" o:spid="_x0000_s1031" style="position:absolute;left:8006;top:5027;width:1375;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" fillcolor="#7ba0cd" stroked="f"/>
                </v:group>
                <w10:wrap anchorx="page" anchory="page"/>
              </v:group>
            </w:pict>
          </mc:Fallback>
        </mc:AlternateContent>
      </w:r>
      <w:r>
        <w:rPr>
          <w:noProof/>
        </w:rPr>
        <mc:AlternateContent>
          <mc:Choice Requires="wpg">
            <w:drawing>
              <wp:anchor distT="0" distB="0" distL="114300" distR="114300" simplePos="0" relativeHeight="251658240" behindDoc="0" locked="0" layoutInCell="0" allowOverlap="1" wp14:anchorId="456A7D6E" wp14:editId="251EE7A8">
                <wp:simplePos x="0" y="0"/>
                <wp:positionH relativeFrom="margin">
                  <wp:align>right</wp:align>
                </wp:positionH>
                <wp:positionV relativeFrom="page">
                  <wp:align>top</wp:align>
                </wp:positionV>
                <wp:extent cx="4225290" cy="2886075"/>
                <wp:effectExtent l="0" t="0" r="0" b="0"/>
                <wp:wrapNone/>
                <wp:docPr id="7"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5290" cy="2886075"/>
                          <a:chOff x="4136" y="15"/>
                          <a:chExt cx="6654" cy="4545"/>
                        </a:xfrm>
                      </wpg:grpSpPr>
                      <wps:wsp>
                        <wps:cNvPr id="18" name="AutoShape 430"/>
                        <wps:cNvCnPr>
                          <a:cxnSpLocks noChangeShapeType="1"/>
                        </wps:cNvCnPr>
                        <wps:spPr bwMode="auto">
                          <a:xfrm>
                            <a:off x="4136" y="15"/>
                            <a:ext cx="3058" cy="3855"/>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s:wsp>
                        <wps:cNvPr id="19" name="Oval 431"/>
                        <wps:cNvSpPr>
                          <a:spLocks noChangeArrowheads="1"/>
                        </wps:cNvSpPr>
                        <wps:spPr bwMode="auto">
                          <a:xfrm>
                            <a:off x="6674" y="444"/>
                            <a:ext cx="4116" cy="41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Oval 432"/>
                        <wps:cNvSpPr>
                          <a:spLocks noChangeArrowheads="1"/>
                        </wps:cNvSpPr>
                        <wps:spPr bwMode="auto">
                          <a:xfrm>
                            <a:off x="6773" y="1058"/>
                            <a:ext cx="3367" cy="3367"/>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Oval 433"/>
                        <wps:cNvSpPr>
                          <a:spLocks noChangeArrowheads="1"/>
                        </wps:cNvSpPr>
                        <wps:spPr bwMode="auto">
                          <a:xfrm>
                            <a:off x="6856" y="1709"/>
                            <a:ext cx="2553" cy="2553"/>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548AB2" id="Group 429" o:spid="_x0000_s1026" style="position:absolute;margin-left:281.5pt;margin-top:0;width:332.7pt;height:227.25pt;z-index:251658240;mso-position-horizontal:right;mso-position-horizontal-relative:margin;mso-position-vertical:top;mso-position-vertical-relative:page" coordorigin="4136,15" coordsize="6654,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" o:allowincell="f">
                <v:shape id="AutoShape 430" o:spid="_x0000_s1027" type="#_x0000_t32" style="position:absolute;left:4136;top:15;width:3058;height:38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" strokecolor="#a7bfde"/>
                <v:oval id="Oval 431" o:spid="_x0000_s1028" style="position:absolute;left:6674;top:444;width:4116;height: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" fillcolor="#a7bfde" stroked="f"/>
                <v:oval id="Oval 432" o:spid="_x0000_s1029" style="position:absolute;left:6773;top:1058;width:3367;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" fillcolor="#d3dfee" stroked="f"/>
                <v:oval id="Oval 433" o:spid="_x0000_s1030" style="position:absolute;left:6856;top:1709;width:255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" fillcolor="#7ba0cd" stroked="f"/>
                <w10:wrap anchorx="margin" anchory="page"/>
              </v:group>
            </w:pict>
          </mc:Fallback>
        </mc:AlternateContent>
      </w:r>
    </w:p>
    <w:p w14:paraId="27E2FA6C" w14:textId="77777777" w:rsidR="00496CEA" w:rsidRDefault="007E51DA">
      <w:r>
        <w:br w:type="page"/>
      </w:r>
    </w:p>
    <w:p w14:paraId="49ADCB6A" w14:textId="77777777" w:rsidR="00496CEA" w:rsidRDefault="007E51DA">
      <w:pPr>
        <w:pStyle w:val="P68B1DB1-TOCHeading03"/>
      </w:pPr>
      <w:r>
        <w:lastRenderedPageBreak/>
        <w:t>Table des Matières</w:t>
      </w:r>
    </w:p>
    <w:p w14:paraId="5AC35A46" w14:textId="160F255F" w:rsidR="00AC6CF4" w:rsidRPr="00AC6CF4" w:rsidRDefault="007E51DA">
      <w:pPr>
        <w:pStyle w:val="TOC2"/>
        <w:tabs>
          <w:tab w:val="left" w:pos="960"/>
          <w:tab w:val="right" w:leader="dot" w:pos="8778"/>
        </w:tabs>
        <w:rPr>
          <w:rFonts w:ascii="Arial" w:eastAsiaTheme="minorEastAsia" w:hAnsi="Arial"/>
          <w:b w:val="0"/>
          <w:bCs w:val="0"/>
          <w:noProof/>
        </w:rPr>
      </w:pPr>
      <w:r w:rsidRPr="00AC6CF4">
        <w:rPr>
          <w:rFonts w:ascii="Arial" w:hAnsi="Arial"/>
          <w:b w:val="0"/>
          <w:i/>
          <w:iCs/>
        </w:rPr>
        <w:fldChar w:fldCharType="begin"/>
      </w:r>
      <w:r w:rsidRPr="00AC6CF4">
        <w:rPr>
          <w:rFonts w:ascii="Arial" w:hAnsi="Arial"/>
          <w:b w:val="0"/>
        </w:rPr>
        <w:instrText xml:space="preserve"> TOC \o "1-3" \h \z \u </w:instrText>
      </w:r>
      <w:r w:rsidRPr="00AC6CF4">
        <w:rPr>
          <w:rFonts w:ascii="Arial" w:hAnsi="Arial"/>
          <w:b w:val="0"/>
          <w:i/>
          <w:iCs/>
        </w:rPr>
        <w:fldChar w:fldCharType="separate"/>
      </w:r>
      <w:hyperlink w:anchor="_Toc132101564" w:history="1">
        <w:r w:rsidR="00AC6CF4" w:rsidRPr="00AC6CF4">
          <w:rPr>
            <w:rStyle w:val="Hyperlink"/>
            <w:rFonts w:ascii="Arial" w:hAnsi="Arial"/>
            <w:noProof/>
          </w:rPr>
          <w:t>1.1</w:t>
        </w:r>
        <w:r w:rsidR="00AC6CF4" w:rsidRPr="00AC6CF4">
          <w:rPr>
            <w:rFonts w:ascii="Arial" w:eastAsiaTheme="minorEastAsia" w:hAnsi="Arial"/>
            <w:b w:val="0"/>
            <w:bCs w:val="0"/>
            <w:noProof/>
          </w:rPr>
          <w:tab/>
        </w:r>
        <w:r w:rsidR="00AC6CF4" w:rsidRPr="00AC6CF4">
          <w:rPr>
            <w:rStyle w:val="Hyperlink"/>
            <w:rFonts w:ascii="Arial" w:hAnsi="Arial"/>
            <w:noProof/>
          </w:rPr>
          <w:t>Informations générales</w:t>
        </w:r>
        <w:r w:rsidR="00AC6CF4" w:rsidRPr="00AC6CF4">
          <w:rPr>
            <w:rFonts w:ascii="Arial" w:hAnsi="Arial"/>
            <w:noProof/>
            <w:webHidden/>
          </w:rPr>
          <w:tab/>
        </w:r>
        <w:r w:rsidR="00AC6CF4" w:rsidRPr="00AC6CF4">
          <w:rPr>
            <w:rFonts w:ascii="Arial" w:hAnsi="Arial"/>
            <w:noProof/>
            <w:webHidden/>
          </w:rPr>
          <w:fldChar w:fldCharType="begin"/>
        </w:r>
        <w:r w:rsidR="00AC6CF4" w:rsidRPr="00AC6CF4">
          <w:rPr>
            <w:rFonts w:ascii="Arial" w:hAnsi="Arial"/>
            <w:noProof/>
            <w:webHidden/>
          </w:rPr>
          <w:instrText xml:space="preserve"> PAGEREF _Toc132101564 \h </w:instrText>
        </w:r>
        <w:r w:rsidR="00AC6CF4" w:rsidRPr="00AC6CF4">
          <w:rPr>
            <w:rFonts w:ascii="Arial" w:hAnsi="Arial"/>
            <w:noProof/>
            <w:webHidden/>
          </w:rPr>
        </w:r>
        <w:r w:rsidR="00AC6CF4" w:rsidRPr="00AC6CF4">
          <w:rPr>
            <w:rFonts w:ascii="Arial" w:hAnsi="Arial"/>
            <w:noProof/>
            <w:webHidden/>
          </w:rPr>
          <w:fldChar w:fldCharType="separate"/>
        </w:r>
        <w:r w:rsidR="00AC6CF4" w:rsidRPr="00AC6CF4">
          <w:rPr>
            <w:rFonts w:ascii="Arial" w:hAnsi="Arial"/>
            <w:noProof/>
            <w:webHidden/>
          </w:rPr>
          <w:t>3</w:t>
        </w:r>
        <w:r w:rsidR="00AC6CF4" w:rsidRPr="00AC6CF4">
          <w:rPr>
            <w:rFonts w:ascii="Arial" w:hAnsi="Arial"/>
            <w:noProof/>
            <w:webHidden/>
          </w:rPr>
          <w:fldChar w:fldCharType="end"/>
        </w:r>
      </w:hyperlink>
    </w:p>
    <w:p w14:paraId="136B0A52" w14:textId="25EA893D" w:rsidR="00AC6CF4" w:rsidRPr="00AC6CF4" w:rsidRDefault="00AC6CF4">
      <w:pPr>
        <w:pStyle w:val="TOC2"/>
        <w:tabs>
          <w:tab w:val="left" w:pos="960"/>
          <w:tab w:val="right" w:leader="dot" w:pos="8778"/>
        </w:tabs>
        <w:rPr>
          <w:rFonts w:ascii="Arial" w:eastAsiaTheme="minorEastAsia" w:hAnsi="Arial"/>
          <w:b w:val="0"/>
          <w:bCs w:val="0"/>
          <w:noProof/>
        </w:rPr>
      </w:pPr>
      <w:hyperlink w:anchor="_Toc132101565" w:history="1">
        <w:r w:rsidRPr="00AC6CF4">
          <w:rPr>
            <w:rStyle w:val="Hyperlink"/>
            <w:rFonts w:ascii="Arial" w:hAnsi="Arial"/>
            <w:noProof/>
          </w:rPr>
          <w:t>1.2</w:t>
        </w:r>
        <w:r w:rsidRPr="00AC6CF4">
          <w:rPr>
            <w:rFonts w:ascii="Arial" w:eastAsiaTheme="minorEastAsia" w:hAnsi="Arial"/>
            <w:b w:val="0"/>
            <w:bCs w:val="0"/>
            <w:noProof/>
          </w:rPr>
          <w:tab/>
        </w:r>
        <w:r w:rsidRPr="00AC6CF4">
          <w:rPr>
            <w:rStyle w:val="Hyperlink"/>
            <w:rFonts w:ascii="Arial" w:hAnsi="Arial"/>
            <w:noProof/>
          </w:rPr>
          <w:t>Exigences pour un Affichage Central</w:t>
        </w:r>
        <w:r w:rsidRPr="00AC6CF4">
          <w:rPr>
            <w:rFonts w:ascii="Arial" w:hAnsi="Arial"/>
            <w:noProof/>
            <w:webHidden/>
          </w:rPr>
          <w:tab/>
        </w:r>
        <w:r w:rsidRPr="00AC6CF4">
          <w:rPr>
            <w:rFonts w:ascii="Arial" w:hAnsi="Arial"/>
            <w:noProof/>
            <w:webHidden/>
          </w:rPr>
          <w:fldChar w:fldCharType="begin"/>
        </w:r>
        <w:r w:rsidRPr="00AC6CF4">
          <w:rPr>
            <w:rFonts w:ascii="Arial" w:hAnsi="Arial"/>
            <w:noProof/>
            <w:webHidden/>
          </w:rPr>
          <w:instrText xml:space="preserve"> PAGEREF _Toc132101565 \h </w:instrText>
        </w:r>
        <w:r w:rsidRPr="00AC6CF4">
          <w:rPr>
            <w:rFonts w:ascii="Arial" w:hAnsi="Arial"/>
            <w:noProof/>
            <w:webHidden/>
          </w:rPr>
        </w:r>
        <w:r w:rsidRPr="00AC6CF4">
          <w:rPr>
            <w:rFonts w:ascii="Arial" w:hAnsi="Arial"/>
            <w:noProof/>
            <w:webHidden/>
          </w:rPr>
          <w:fldChar w:fldCharType="separate"/>
        </w:r>
        <w:r w:rsidRPr="00AC6CF4">
          <w:rPr>
            <w:rFonts w:ascii="Arial" w:hAnsi="Arial"/>
            <w:noProof/>
            <w:webHidden/>
          </w:rPr>
          <w:t>4</w:t>
        </w:r>
        <w:r w:rsidRPr="00AC6CF4">
          <w:rPr>
            <w:rFonts w:ascii="Arial" w:hAnsi="Arial"/>
            <w:noProof/>
            <w:webHidden/>
          </w:rPr>
          <w:fldChar w:fldCharType="end"/>
        </w:r>
      </w:hyperlink>
    </w:p>
    <w:p w14:paraId="0C77ABEE" w14:textId="3741AA53" w:rsidR="00AC6CF4" w:rsidRPr="00AC6CF4" w:rsidRDefault="00AC6CF4">
      <w:pPr>
        <w:pStyle w:val="TOC2"/>
        <w:tabs>
          <w:tab w:val="left" w:pos="960"/>
          <w:tab w:val="right" w:leader="dot" w:pos="8778"/>
        </w:tabs>
        <w:rPr>
          <w:rFonts w:ascii="Arial" w:eastAsiaTheme="minorEastAsia" w:hAnsi="Arial"/>
          <w:b w:val="0"/>
          <w:bCs w:val="0"/>
          <w:noProof/>
        </w:rPr>
      </w:pPr>
      <w:hyperlink w:anchor="_Toc132101566" w:history="1">
        <w:r w:rsidRPr="00AC6CF4">
          <w:rPr>
            <w:rStyle w:val="Hyperlink"/>
            <w:rFonts w:ascii="Arial" w:hAnsi="Arial"/>
            <w:noProof/>
          </w:rPr>
          <w:t>1.3</w:t>
        </w:r>
        <w:r w:rsidRPr="00AC6CF4">
          <w:rPr>
            <w:rFonts w:ascii="Arial" w:eastAsiaTheme="minorEastAsia" w:hAnsi="Arial"/>
            <w:b w:val="0"/>
            <w:bCs w:val="0"/>
            <w:noProof/>
          </w:rPr>
          <w:tab/>
        </w:r>
        <w:r w:rsidRPr="00AC6CF4">
          <w:rPr>
            <w:rStyle w:val="Hyperlink"/>
            <w:rFonts w:ascii="Arial" w:hAnsi="Arial"/>
            <w:noProof/>
          </w:rPr>
          <w:t>Terminologie</w:t>
        </w:r>
        <w:r w:rsidRPr="00AC6CF4">
          <w:rPr>
            <w:rFonts w:ascii="Arial" w:hAnsi="Arial"/>
            <w:noProof/>
            <w:webHidden/>
          </w:rPr>
          <w:tab/>
        </w:r>
        <w:r w:rsidRPr="00AC6CF4">
          <w:rPr>
            <w:rFonts w:ascii="Arial" w:hAnsi="Arial"/>
            <w:noProof/>
            <w:webHidden/>
          </w:rPr>
          <w:fldChar w:fldCharType="begin"/>
        </w:r>
        <w:r w:rsidRPr="00AC6CF4">
          <w:rPr>
            <w:rFonts w:ascii="Arial" w:hAnsi="Arial"/>
            <w:noProof/>
            <w:webHidden/>
          </w:rPr>
          <w:instrText xml:space="preserve"> PAGEREF _Toc132101566 \h </w:instrText>
        </w:r>
        <w:r w:rsidRPr="00AC6CF4">
          <w:rPr>
            <w:rFonts w:ascii="Arial" w:hAnsi="Arial"/>
            <w:noProof/>
            <w:webHidden/>
          </w:rPr>
        </w:r>
        <w:r w:rsidRPr="00AC6CF4">
          <w:rPr>
            <w:rFonts w:ascii="Arial" w:hAnsi="Arial"/>
            <w:noProof/>
            <w:webHidden/>
          </w:rPr>
          <w:fldChar w:fldCharType="separate"/>
        </w:r>
        <w:r w:rsidRPr="00AC6CF4">
          <w:rPr>
            <w:rFonts w:ascii="Arial" w:hAnsi="Arial"/>
            <w:noProof/>
            <w:webHidden/>
          </w:rPr>
          <w:t>4</w:t>
        </w:r>
        <w:r w:rsidRPr="00AC6CF4">
          <w:rPr>
            <w:rFonts w:ascii="Arial" w:hAnsi="Arial"/>
            <w:noProof/>
            <w:webHidden/>
          </w:rPr>
          <w:fldChar w:fldCharType="end"/>
        </w:r>
      </w:hyperlink>
    </w:p>
    <w:p w14:paraId="660B8F84" w14:textId="548954AC" w:rsidR="00AC6CF4" w:rsidRPr="00AC6CF4" w:rsidRDefault="00AC6CF4">
      <w:pPr>
        <w:pStyle w:val="TOC3"/>
        <w:tabs>
          <w:tab w:val="left" w:pos="1200"/>
          <w:tab w:val="right" w:leader="dot" w:pos="8778"/>
        </w:tabs>
        <w:rPr>
          <w:rFonts w:ascii="Arial" w:eastAsiaTheme="minorEastAsia" w:hAnsi="Arial"/>
          <w:noProof/>
          <w:sz w:val="22"/>
        </w:rPr>
      </w:pPr>
      <w:hyperlink w:anchor="_Toc132101567" w:history="1">
        <w:r w:rsidRPr="00AC6CF4">
          <w:rPr>
            <w:rStyle w:val="Hyperlink"/>
            <w:rFonts w:ascii="Arial" w:hAnsi="Arial"/>
            <w:noProof/>
            <w:sz w:val="22"/>
          </w:rPr>
          <w:t>1.3.1</w:t>
        </w:r>
        <w:r w:rsidRPr="00AC6CF4">
          <w:rPr>
            <w:rFonts w:ascii="Arial" w:eastAsiaTheme="minorEastAsia" w:hAnsi="Arial"/>
            <w:noProof/>
            <w:sz w:val="22"/>
          </w:rPr>
          <w:tab/>
        </w:r>
        <w:r w:rsidRPr="00AC6CF4">
          <w:rPr>
            <w:rStyle w:val="Hyperlink"/>
            <w:rFonts w:ascii="Arial" w:hAnsi="Arial"/>
            <w:noProof/>
            <w:sz w:val="22"/>
          </w:rPr>
          <w:t>“Visualisation et Contrôle”</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_Toc132101567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4</w:t>
        </w:r>
        <w:r w:rsidRPr="00AC6CF4">
          <w:rPr>
            <w:rFonts w:ascii="Arial" w:hAnsi="Arial"/>
            <w:noProof/>
            <w:webHidden/>
            <w:sz w:val="22"/>
          </w:rPr>
          <w:fldChar w:fldCharType="end"/>
        </w:r>
      </w:hyperlink>
    </w:p>
    <w:p w14:paraId="648DB4C9" w14:textId="59A1B04F" w:rsidR="00AC6CF4" w:rsidRPr="00AC6CF4" w:rsidRDefault="00AC6CF4">
      <w:pPr>
        <w:pStyle w:val="TOC3"/>
        <w:tabs>
          <w:tab w:val="left" w:pos="1200"/>
          <w:tab w:val="right" w:leader="dot" w:pos="8778"/>
        </w:tabs>
        <w:rPr>
          <w:rFonts w:ascii="Arial" w:eastAsiaTheme="minorEastAsia" w:hAnsi="Arial"/>
          <w:noProof/>
          <w:sz w:val="22"/>
        </w:rPr>
      </w:pPr>
      <w:hyperlink w:anchor="_Toc132101568" w:history="1">
        <w:r w:rsidRPr="00AC6CF4">
          <w:rPr>
            <w:rStyle w:val="Hyperlink"/>
            <w:rFonts w:ascii="Arial" w:hAnsi="Arial"/>
            <w:noProof/>
            <w:sz w:val="22"/>
          </w:rPr>
          <w:t>1.3.2</w:t>
        </w:r>
        <w:r w:rsidRPr="00AC6CF4">
          <w:rPr>
            <w:rFonts w:ascii="Arial" w:eastAsiaTheme="minorEastAsia" w:hAnsi="Arial"/>
            <w:noProof/>
            <w:sz w:val="22"/>
          </w:rPr>
          <w:tab/>
        </w:r>
        <w:r w:rsidRPr="00AC6CF4">
          <w:rPr>
            <w:rStyle w:val="Hyperlink"/>
            <w:rFonts w:ascii="Arial" w:hAnsi="Arial"/>
            <w:noProof/>
            <w:sz w:val="22"/>
          </w:rPr>
          <w:t>" Type de Point de Données "</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_Toc132101568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5</w:t>
        </w:r>
        <w:r w:rsidRPr="00AC6CF4">
          <w:rPr>
            <w:rFonts w:ascii="Arial" w:hAnsi="Arial"/>
            <w:noProof/>
            <w:webHidden/>
            <w:sz w:val="22"/>
          </w:rPr>
          <w:fldChar w:fldCharType="end"/>
        </w:r>
      </w:hyperlink>
    </w:p>
    <w:p w14:paraId="2B5D6A33" w14:textId="74EB1281" w:rsidR="00AC6CF4" w:rsidRPr="00AC6CF4" w:rsidRDefault="00AC6CF4">
      <w:pPr>
        <w:pStyle w:val="TOC3"/>
        <w:tabs>
          <w:tab w:val="left" w:pos="1200"/>
          <w:tab w:val="right" w:leader="dot" w:pos="8778"/>
        </w:tabs>
        <w:rPr>
          <w:rFonts w:ascii="Arial" w:eastAsiaTheme="minorEastAsia" w:hAnsi="Arial"/>
          <w:noProof/>
          <w:sz w:val="22"/>
        </w:rPr>
      </w:pPr>
      <w:hyperlink w:anchor="_Toc132101569" w:history="1">
        <w:r w:rsidRPr="00AC6CF4">
          <w:rPr>
            <w:rStyle w:val="Hyperlink"/>
            <w:rFonts w:ascii="Arial" w:hAnsi="Arial"/>
            <w:noProof/>
            <w:sz w:val="22"/>
          </w:rPr>
          <w:t>1.3.3</w:t>
        </w:r>
        <w:r w:rsidRPr="00AC6CF4">
          <w:rPr>
            <w:rFonts w:ascii="Arial" w:eastAsiaTheme="minorEastAsia" w:hAnsi="Arial"/>
            <w:noProof/>
            <w:sz w:val="22"/>
          </w:rPr>
          <w:tab/>
        </w:r>
        <w:r w:rsidRPr="00AC6CF4">
          <w:rPr>
            <w:rStyle w:val="Hyperlink"/>
            <w:rFonts w:ascii="Arial" w:hAnsi="Arial"/>
            <w:noProof/>
            <w:sz w:val="22"/>
          </w:rPr>
          <w:t>" Point de Processus "</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_Toc132101569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5</w:t>
        </w:r>
        <w:r w:rsidRPr="00AC6CF4">
          <w:rPr>
            <w:rFonts w:ascii="Arial" w:hAnsi="Arial"/>
            <w:noProof/>
            <w:webHidden/>
            <w:sz w:val="22"/>
          </w:rPr>
          <w:fldChar w:fldCharType="end"/>
        </w:r>
      </w:hyperlink>
    </w:p>
    <w:p w14:paraId="39BFDE93" w14:textId="307CD563" w:rsidR="00AC6CF4" w:rsidRPr="00AC6CF4" w:rsidRDefault="00AC6CF4">
      <w:pPr>
        <w:pStyle w:val="TOC3"/>
        <w:tabs>
          <w:tab w:val="left" w:pos="1200"/>
          <w:tab w:val="right" w:leader="dot" w:pos="8778"/>
        </w:tabs>
        <w:rPr>
          <w:rFonts w:ascii="Arial" w:eastAsiaTheme="minorEastAsia" w:hAnsi="Arial"/>
          <w:noProof/>
          <w:sz w:val="22"/>
        </w:rPr>
      </w:pPr>
      <w:hyperlink w:anchor="_Toc132101570" w:history="1">
        <w:r w:rsidRPr="00AC6CF4">
          <w:rPr>
            <w:rStyle w:val="Hyperlink"/>
            <w:rFonts w:ascii="Arial" w:hAnsi="Arial"/>
            <w:noProof/>
            <w:sz w:val="22"/>
          </w:rPr>
          <w:t>1.3.4</w:t>
        </w:r>
        <w:r w:rsidRPr="00AC6CF4">
          <w:rPr>
            <w:rFonts w:ascii="Arial" w:eastAsiaTheme="minorEastAsia" w:hAnsi="Arial"/>
            <w:noProof/>
            <w:sz w:val="22"/>
          </w:rPr>
          <w:tab/>
        </w:r>
        <w:r w:rsidRPr="00AC6CF4">
          <w:rPr>
            <w:rStyle w:val="Hyperlink"/>
            <w:rFonts w:ascii="Arial" w:hAnsi="Arial"/>
            <w:noProof/>
            <w:sz w:val="22"/>
          </w:rPr>
          <w:t>Images Statiques</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_Toc132101570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6</w:t>
        </w:r>
        <w:r w:rsidRPr="00AC6CF4">
          <w:rPr>
            <w:rFonts w:ascii="Arial" w:hAnsi="Arial"/>
            <w:noProof/>
            <w:webHidden/>
            <w:sz w:val="22"/>
          </w:rPr>
          <w:fldChar w:fldCharType="end"/>
        </w:r>
      </w:hyperlink>
    </w:p>
    <w:p w14:paraId="10CA8226" w14:textId="6D9E3C37" w:rsidR="00AC6CF4" w:rsidRPr="00AC6CF4" w:rsidRDefault="00AC6CF4">
      <w:pPr>
        <w:pStyle w:val="TOC3"/>
        <w:tabs>
          <w:tab w:val="left" w:pos="1200"/>
          <w:tab w:val="right" w:leader="dot" w:pos="8778"/>
        </w:tabs>
        <w:rPr>
          <w:rFonts w:ascii="Arial" w:eastAsiaTheme="minorEastAsia" w:hAnsi="Arial"/>
          <w:noProof/>
          <w:sz w:val="22"/>
        </w:rPr>
      </w:pPr>
      <w:hyperlink w:anchor="_Toc132101571" w:history="1">
        <w:r w:rsidRPr="00AC6CF4">
          <w:rPr>
            <w:rStyle w:val="Hyperlink"/>
            <w:rFonts w:ascii="Arial" w:hAnsi="Arial"/>
            <w:noProof/>
            <w:sz w:val="22"/>
          </w:rPr>
          <w:t>1.3.5</w:t>
        </w:r>
        <w:r w:rsidRPr="00AC6CF4">
          <w:rPr>
            <w:rFonts w:ascii="Arial" w:eastAsiaTheme="minorEastAsia" w:hAnsi="Arial"/>
            <w:noProof/>
            <w:sz w:val="22"/>
          </w:rPr>
          <w:tab/>
        </w:r>
        <w:r w:rsidRPr="00AC6CF4">
          <w:rPr>
            <w:rStyle w:val="Hyperlink"/>
            <w:rFonts w:ascii="Arial" w:hAnsi="Arial"/>
            <w:noProof/>
            <w:sz w:val="22"/>
          </w:rPr>
          <w:t>Éléments d'Image Dynamiques (Variables)</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_Toc132101571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8</w:t>
        </w:r>
        <w:r w:rsidRPr="00AC6CF4">
          <w:rPr>
            <w:rFonts w:ascii="Arial" w:hAnsi="Arial"/>
            <w:noProof/>
            <w:webHidden/>
            <w:sz w:val="22"/>
          </w:rPr>
          <w:fldChar w:fldCharType="end"/>
        </w:r>
      </w:hyperlink>
    </w:p>
    <w:p w14:paraId="43EFAFFD" w14:textId="611097A6" w:rsidR="00AC6CF4" w:rsidRPr="00AC6CF4" w:rsidRDefault="00AC6CF4">
      <w:pPr>
        <w:pStyle w:val="TOC2"/>
        <w:tabs>
          <w:tab w:val="left" w:pos="960"/>
          <w:tab w:val="right" w:leader="dot" w:pos="8778"/>
        </w:tabs>
        <w:rPr>
          <w:rFonts w:ascii="Arial" w:eastAsiaTheme="minorEastAsia" w:hAnsi="Arial"/>
          <w:b w:val="0"/>
          <w:bCs w:val="0"/>
          <w:noProof/>
        </w:rPr>
      </w:pPr>
      <w:hyperlink w:anchor="_Toc132101572" w:history="1">
        <w:r w:rsidRPr="00AC6CF4">
          <w:rPr>
            <w:rStyle w:val="Hyperlink"/>
            <w:rFonts w:ascii="Arial" w:hAnsi="Arial"/>
            <w:noProof/>
          </w:rPr>
          <w:t>1.4</w:t>
        </w:r>
        <w:r w:rsidRPr="00AC6CF4">
          <w:rPr>
            <w:rFonts w:ascii="Arial" w:eastAsiaTheme="minorEastAsia" w:hAnsi="Arial"/>
            <w:b w:val="0"/>
            <w:bCs w:val="0"/>
            <w:noProof/>
          </w:rPr>
          <w:tab/>
        </w:r>
        <w:r w:rsidRPr="00AC6CF4">
          <w:rPr>
            <w:rStyle w:val="Hyperlink"/>
            <w:rFonts w:ascii="Arial" w:hAnsi="Arial"/>
            <w:noProof/>
          </w:rPr>
          <w:t>Transfert des Données de Conception du Projet KNX</w:t>
        </w:r>
        <w:r w:rsidRPr="00AC6CF4">
          <w:rPr>
            <w:rFonts w:ascii="Arial" w:hAnsi="Arial"/>
            <w:noProof/>
            <w:webHidden/>
          </w:rPr>
          <w:tab/>
        </w:r>
        <w:r w:rsidRPr="00AC6CF4">
          <w:rPr>
            <w:rFonts w:ascii="Arial" w:hAnsi="Arial"/>
            <w:noProof/>
            <w:webHidden/>
          </w:rPr>
          <w:fldChar w:fldCharType="begin"/>
        </w:r>
        <w:r w:rsidRPr="00AC6CF4">
          <w:rPr>
            <w:rFonts w:ascii="Arial" w:hAnsi="Arial"/>
            <w:noProof/>
            <w:webHidden/>
          </w:rPr>
          <w:instrText xml:space="preserve"> PAGEREF _Toc132101572 \h </w:instrText>
        </w:r>
        <w:r w:rsidRPr="00AC6CF4">
          <w:rPr>
            <w:rFonts w:ascii="Arial" w:hAnsi="Arial"/>
            <w:noProof/>
            <w:webHidden/>
          </w:rPr>
        </w:r>
        <w:r w:rsidRPr="00AC6CF4">
          <w:rPr>
            <w:rFonts w:ascii="Arial" w:hAnsi="Arial"/>
            <w:noProof/>
            <w:webHidden/>
          </w:rPr>
          <w:fldChar w:fldCharType="separate"/>
        </w:r>
        <w:r w:rsidRPr="00AC6CF4">
          <w:rPr>
            <w:rFonts w:ascii="Arial" w:hAnsi="Arial"/>
            <w:noProof/>
            <w:webHidden/>
          </w:rPr>
          <w:t>12</w:t>
        </w:r>
        <w:r w:rsidRPr="00AC6CF4">
          <w:rPr>
            <w:rFonts w:ascii="Arial" w:hAnsi="Arial"/>
            <w:noProof/>
            <w:webHidden/>
          </w:rPr>
          <w:fldChar w:fldCharType="end"/>
        </w:r>
      </w:hyperlink>
    </w:p>
    <w:p w14:paraId="5D3F61FD" w14:textId="4E0877E6" w:rsidR="00AC6CF4" w:rsidRPr="00AC6CF4" w:rsidRDefault="00AC6CF4">
      <w:pPr>
        <w:pStyle w:val="TOC2"/>
        <w:tabs>
          <w:tab w:val="left" w:pos="960"/>
          <w:tab w:val="right" w:leader="dot" w:pos="8778"/>
        </w:tabs>
        <w:rPr>
          <w:rFonts w:ascii="Arial" w:eastAsiaTheme="minorEastAsia" w:hAnsi="Arial"/>
          <w:b w:val="0"/>
          <w:bCs w:val="0"/>
          <w:noProof/>
        </w:rPr>
      </w:pPr>
      <w:hyperlink w:anchor="_Toc132101573" w:history="1">
        <w:r w:rsidRPr="00AC6CF4">
          <w:rPr>
            <w:rStyle w:val="Hyperlink"/>
            <w:rFonts w:ascii="Arial" w:hAnsi="Arial"/>
            <w:noProof/>
          </w:rPr>
          <w:t>1.5</w:t>
        </w:r>
        <w:r w:rsidRPr="00AC6CF4">
          <w:rPr>
            <w:rFonts w:ascii="Arial" w:eastAsiaTheme="minorEastAsia" w:hAnsi="Arial"/>
            <w:b w:val="0"/>
            <w:bCs w:val="0"/>
            <w:noProof/>
          </w:rPr>
          <w:tab/>
        </w:r>
        <w:r w:rsidRPr="00AC6CF4">
          <w:rPr>
            <w:rStyle w:val="Hyperlink"/>
            <w:rFonts w:ascii="Arial" w:hAnsi="Arial"/>
            <w:noProof/>
          </w:rPr>
          <w:t>Remarques pour l'enregistrement de statuts avec la Supervision</w:t>
        </w:r>
        <w:r w:rsidRPr="00AC6CF4">
          <w:rPr>
            <w:rFonts w:ascii="Arial" w:hAnsi="Arial"/>
            <w:noProof/>
            <w:webHidden/>
          </w:rPr>
          <w:tab/>
        </w:r>
        <w:r w:rsidRPr="00AC6CF4">
          <w:rPr>
            <w:rFonts w:ascii="Arial" w:hAnsi="Arial"/>
            <w:noProof/>
            <w:webHidden/>
          </w:rPr>
          <w:fldChar w:fldCharType="begin"/>
        </w:r>
        <w:r w:rsidRPr="00AC6CF4">
          <w:rPr>
            <w:rFonts w:ascii="Arial" w:hAnsi="Arial"/>
            <w:noProof/>
            <w:webHidden/>
          </w:rPr>
          <w:instrText xml:space="preserve"> PAGEREF _Toc132101573 \h </w:instrText>
        </w:r>
        <w:r w:rsidRPr="00AC6CF4">
          <w:rPr>
            <w:rFonts w:ascii="Arial" w:hAnsi="Arial"/>
            <w:noProof/>
            <w:webHidden/>
          </w:rPr>
        </w:r>
        <w:r w:rsidRPr="00AC6CF4">
          <w:rPr>
            <w:rFonts w:ascii="Arial" w:hAnsi="Arial"/>
            <w:noProof/>
            <w:webHidden/>
          </w:rPr>
          <w:fldChar w:fldCharType="separate"/>
        </w:r>
        <w:r w:rsidRPr="00AC6CF4">
          <w:rPr>
            <w:rFonts w:ascii="Arial" w:hAnsi="Arial"/>
            <w:noProof/>
            <w:webHidden/>
          </w:rPr>
          <w:t>13</w:t>
        </w:r>
        <w:r w:rsidRPr="00AC6CF4">
          <w:rPr>
            <w:rFonts w:ascii="Arial" w:hAnsi="Arial"/>
            <w:noProof/>
            <w:webHidden/>
          </w:rPr>
          <w:fldChar w:fldCharType="end"/>
        </w:r>
      </w:hyperlink>
    </w:p>
    <w:p w14:paraId="639F0205" w14:textId="2261F3F8" w:rsidR="00AC6CF4" w:rsidRPr="00AC6CF4" w:rsidRDefault="00AC6CF4">
      <w:pPr>
        <w:pStyle w:val="TOC2"/>
        <w:tabs>
          <w:tab w:val="left" w:pos="960"/>
          <w:tab w:val="right" w:leader="dot" w:pos="8778"/>
        </w:tabs>
        <w:rPr>
          <w:rFonts w:ascii="Arial" w:eastAsiaTheme="minorEastAsia" w:hAnsi="Arial"/>
          <w:b w:val="0"/>
          <w:bCs w:val="0"/>
          <w:noProof/>
        </w:rPr>
      </w:pPr>
      <w:hyperlink w:anchor="_Toc132101574" w:history="1">
        <w:r w:rsidRPr="00AC6CF4">
          <w:rPr>
            <w:rStyle w:val="Hyperlink"/>
            <w:rFonts w:ascii="Arial" w:hAnsi="Arial"/>
            <w:noProof/>
          </w:rPr>
          <w:t>1.6</w:t>
        </w:r>
        <w:r w:rsidRPr="00AC6CF4">
          <w:rPr>
            <w:rFonts w:ascii="Arial" w:eastAsiaTheme="minorEastAsia" w:hAnsi="Arial"/>
            <w:b w:val="0"/>
            <w:bCs w:val="0"/>
            <w:noProof/>
          </w:rPr>
          <w:tab/>
        </w:r>
        <w:r w:rsidRPr="00AC6CF4">
          <w:rPr>
            <w:rStyle w:val="Hyperlink"/>
            <w:rFonts w:ascii="Arial" w:hAnsi="Arial"/>
            <w:noProof/>
          </w:rPr>
          <w:t>Remarques pour bien Démarrer une supervision</w:t>
        </w:r>
        <w:r w:rsidRPr="00AC6CF4">
          <w:rPr>
            <w:rFonts w:ascii="Arial" w:hAnsi="Arial"/>
            <w:noProof/>
            <w:webHidden/>
          </w:rPr>
          <w:tab/>
        </w:r>
        <w:r w:rsidRPr="00AC6CF4">
          <w:rPr>
            <w:rFonts w:ascii="Arial" w:hAnsi="Arial"/>
            <w:noProof/>
            <w:webHidden/>
          </w:rPr>
          <w:fldChar w:fldCharType="begin"/>
        </w:r>
        <w:r w:rsidRPr="00AC6CF4">
          <w:rPr>
            <w:rFonts w:ascii="Arial" w:hAnsi="Arial"/>
            <w:noProof/>
            <w:webHidden/>
          </w:rPr>
          <w:instrText xml:space="preserve"> PAGEREF _Toc132101574 \h </w:instrText>
        </w:r>
        <w:r w:rsidRPr="00AC6CF4">
          <w:rPr>
            <w:rFonts w:ascii="Arial" w:hAnsi="Arial"/>
            <w:noProof/>
            <w:webHidden/>
          </w:rPr>
        </w:r>
        <w:r w:rsidRPr="00AC6CF4">
          <w:rPr>
            <w:rFonts w:ascii="Arial" w:hAnsi="Arial"/>
            <w:noProof/>
            <w:webHidden/>
          </w:rPr>
          <w:fldChar w:fldCharType="separate"/>
        </w:r>
        <w:r w:rsidRPr="00AC6CF4">
          <w:rPr>
            <w:rFonts w:ascii="Arial" w:hAnsi="Arial"/>
            <w:noProof/>
            <w:webHidden/>
          </w:rPr>
          <w:t>13</w:t>
        </w:r>
        <w:r w:rsidRPr="00AC6CF4">
          <w:rPr>
            <w:rFonts w:ascii="Arial" w:hAnsi="Arial"/>
            <w:noProof/>
            <w:webHidden/>
          </w:rPr>
          <w:fldChar w:fldCharType="end"/>
        </w:r>
      </w:hyperlink>
    </w:p>
    <w:p w14:paraId="661D7539" w14:textId="7B5D8674" w:rsidR="00AC6CF4" w:rsidRPr="00AC6CF4" w:rsidRDefault="00AC6CF4">
      <w:pPr>
        <w:pStyle w:val="TOC2"/>
        <w:tabs>
          <w:tab w:val="left" w:pos="960"/>
          <w:tab w:val="right" w:leader="dot" w:pos="8778"/>
        </w:tabs>
        <w:rPr>
          <w:rFonts w:ascii="Arial" w:eastAsiaTheme="minorEastAsia" w:hAnsi="Arial"/>
          <w:b w:val="0"/>
          <w:bCs w:val="0"/>
          <w:noProof/>
        </w:rPr>
      </w:pPr>
      <w:hyperlink w:anchor="_Toc132101575" w:history="1">
        <w:r w:rsidRPr="00AC6CF4">
          <w:rPr>
            <w:rStyle w:val="Hyperlink"/>
            <w:rFonts w:ascii="Arial" w:hAnsi="Arial"/>
            <w:noProof/>
          </w:rPr>
          <w:t>1.7</w:t>
        </w:r>
        <w:r w:rsidRPr="00AC6CF4">
          <w:rPr>
            <w:rFonts w:ascii="Arial" w:eastAsiaTheme="minorEastAsia" w:hAnsi="Arial"/>
            <w:b w:val="0"/>
            <w:bCs w:val="0"/>
            <w:noProof/>
          </w:rPr>
          <w:tab/>
        </w:r>
        <w:r w:rsidRPr="00AC6CF4">
          <w:rPr>
            <w:rStyle w:val="Hyperlink"/>
            <w:rFonts w:ascii="Arial" w:hAnsi="Arial"/>
            <w:noProof/>
          </w:rPr>
          <w:t>Types de Communication par Bus</w:t>
        </w:r>
        <w:r w:rsidRPr="00AC6CF4">
          <w:rPr>
            <w:rFonts w:ascii="Arial" w:hAnsi="Arial"/>
            <w:noProof/>
            <w:webHidden/>
          </w:rPr>
          <w:tab/>
        </w:r>
        <w:r w:rsidRPr="00AC6CF4">
          <w:rPr>
            <w:rFonts w:ascii="Arial" w:hAnsi="Arial"/>
            <w:noProof/>
            <w:webHidden/>
          </w:rPr>
          <w:fldChar w:fldCharType="begin"/>
        </w:r>
        <w:r w:rsidRPr="00AC6CF4">
          <w:rPr>
            <w:rFonts w:ascii="Arial" w:hAnsi="Arial"/>
            <w:noProof/>
            <w:webHidden/>
          </w:rPr>
          <w:instrText xml:space="preserve"> PAGEREF _Toc132101575 \h </w:instrText>
        </w:r>
        <w:r w:rsidRPr="00AC6CF4">
          <w:rPr>
            <w:rFonts w:ascii="Arial" w:hAnsi="Arial"/>
            <w:noProof/>
            <w:webHidden/>
          </w:rPr>
        </w:r>
        <w:r w:rsidRPr="00AC6CF4">
          <w:rPr>
            <w:rFonts w:ascii="Arial" w:hAnsi="Arial"/>
            <w:noProof/>
            <w:webHidden/>
          </w:rPr>
          <w:fldChar w:fldCharType="separate"/>
        </w:r>
        <w:r w:rsidRPr="00AC6CF4">
          <w:rPr>
            <w:rFonts w:ascii="Arial" w:hAnsi="Arial"/>
            <w:noProof/>
            <w:webHidden/>
          </w:rPr>
          <w:t>15</w:t>
        </w:r>
        <w:r w:rsidRPr="00AC6CF4">
          <w:rPr>
            <w:rFonts w:ascii="Arial" w:hAnsi="Arial"/>
            <w:noProof/>
            <w:webHidden/>
          </w:rPr>
          <w:fldChar w:fldCharType="end"/>
        </w:r>
      </w:hyperlink>
    </w:p>
    <w:p w14:paraId="1326EBC5" w14:textId="596199C4" w:rsidR="00AC6CF4" w:rsidRPr="00AC6CF4" w:rsidRDefault="00AC6CF4">
      <w:pPr>
        <w:pStyle w:val="TOC3"/>
        <w:tabs>
          <w:tab w:val="left" w:pos="1200"/>
          <w:tab w:val="right" w:leader="dot" w:pos="8778"/>
        </w:tabs>
        <w:rPr>
          <w:rFonts w:ascii="Arial" w:eastAsiaTheme="minorEastAsia" w:hAnsi="Arial"/>
          <w:noProof/>
          <w:sz w:val="22"/>
        </w:rPr>
      </w:pPr>
      <w:hyperlink w:anchor="_Toc132101576" w:history="1">
        <w:r w:rsidRPr="00AC6CF4">
          <w:rPr>
            <w:rStyle w:val="Hyperlink"/>
            <w:rFonts w:ascii="Arial" w:hAnsi="Arial"/>
            <w:noProof/>
            <w:sz w:val="22"/>
          </w:rPr>
          <w:t>1.7.1</w:t>
        </w:r>
        <w:r w:rsidRPr="00AC6CF4">
          <w:rPr>
            <w:rFonts w:ascii="Arial" w:eastAsiaTheme="minorEastAsia" w:hAnsi="Arial"/>
            <w:noProof/>
            <w:sz w:val="22"/>
          </w:rPr>
          <w:tab/>
        </w:r>
        <w:r w:rsidRPr="00AC6CF4">
          <w:rPr>
            <w:rStyle w:val="Hyperlink"/>
            <w:rFonts w:ascii="Arial" w:hAnsi="Arial"/>
            <w:noProof/>
            <w:sz w:val="22"/>
          </w:rPr>
          <w:t>Démarrage du Programme :</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_Toc132101576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15</w:t>
        </w:r>
        <w:r w:rsidRPr="00AC6CF4">
          <w:rPr>
            <w:rFonts w:ascii="Arial" w:hAnsi="Arial"/>
            <w:noProof/>
            <w:webHidden/>
            <w:sz w:val="22"/>
          </w:rPr>
          <w:fldChar w:fldCharType="end"/>
        </w:r>
      </w:hyperlink>
    </w:p>
    <w:p w14:paraId="572F92CC" w14:textId="74CA007A" w:rsidR="00AC6CF4" w:rsidRPr="00AC6CF4" w:rsidRDefault="00AC6CF4">
      <w:pPr>
        <w:pStyle w:val="TOC3"/>
        <w:tabs>
          <w:tab w:val="left" w:pos="1200"/>
          <w:tab w:val="right" w:leader="dot" w:pos="8778"/>
        </w:tabs>
        <w:rPr>
          <w:rFonts w:ascii="Arial" w:eastAsiaTheme="minorEastAsia" w:hAnsi="Arial"/>
          <w:noProof/>
          <w:sz w:val="22"/>
        </w:rPr>
      </w:pPr>
      <w:hyperlink w:anchor="_Toc132101577" w:history="1">
        <w:r w:rsidRPr="00AC6CF4">
          <w:rPr>
            <w:rStyle w:val="Hyperlink"/>
            <w:rFonts w:ascii="Arial" w:hAnsi="Arial"/>
            <w:noProof/>
            <w:sz w:val="22"/>
          </w:rPr>
          <w:t>1.7.2</w:t>
        </w:r>
        <w:r w:rsidRPr="00AC6CF4">
          <w:rPr>
            <w:rFonts w:ascii="Arial" w:eastAsiaTheme="minorEastAsia" w:hAnsi="Arial"/>
            <w:noProof/>
            <w:sz w:val="22"/>
          </w:rPr>
          <w:tab/>
        </w:r>
        <w:r w:rsidRPr="00AC6CF4">
          <w:rPr>
            <w:rStyle w:val="Hyperlink"/>
            <w:rFonts w:ascii="Arial" w:hAnsi="Arial"/>
            <w:noProof/>
            <w:sz w:val="22"/>
          </w:rPr>
          <w:t>Fonctionnement Normal</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_Toc132101577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16</w:t>
        </w:r>
        <w:r w:rsidRPr="00AC6CF4">
          <w:rPr>
            <w:rFonts w:ascii="Arial" w:hAnsi="Arial"/>
            <w:noProof/>
            <w:webHidden/>
            <w:sz w:val="22"/>
          </w:rPr>
          <w:fldChar w:fldCharType="end"/>
        </w:r>
      </w:hyperlink>
    </w:p>
    <w:p w14:paraId="571F78B8" w14:textId="027DD49E" w:rsidR="00AC6CF4" w:rsidRPr="00AC6CF4" w:rsidRDefault="00AC6CF4">
      <w:pPr>
        <w:pStyle w:val="TOC3"/>
        <w:tabs>
          <w:tab w:val="left" w:pos="1200"/>
          <w:tab w:val="right" w:leader="dot" w:pos="8778"/>
        </w:tabs>
        <w:rPr>
          <w:rFonts w:ascii="Arial" w:eastAsiaTheme="minorEastAsia" w:hAnsi="Arial"/>
          <w:noProof/>
          <w:sz w:val="22"/>
        </w:rPr>
      </w:pPr>
      <w:hyperlink w:anchor="_Toc132101578" w:history="1">
        <w:r w:rsidRPr="00AC6CF4">
          <w:rPr>
            <w:rStyle w:val="Hyperlink"/>
            <w:rFonts w:ascii="Arial" w:hAnsi="Arial"/>
            <w:noProof/>
            <w:sz w:val="22"/>
          </w:rPr>
          <w:t>1.7.3</w:t>
        </w:r>
        <w:r w:rsidRPr="00AC6CF4">
          <w:rPr>
            <w:rFonts w:ascii="Arial" w:eastAsiaTheme="minorEastAsia" w:hAnsi="Arial"/>
            <w:noProof/>
            <w:sz w:val="22"/>
          </w:rPr>
          <w:tab/>
        </w:r>
        <w:r w:rsidRPr="00AC6CF4">
          <w:rPr>
            <w:rStyle w:val="Hyperlink"/>
            <w:rFonts w:ascii="Arial" w:hAnsi="Arial"/>
            <w:noProof/>
            <w:sz w:val="22"/>
          </w:rPr>
          <w:t>Modes d'Enregistrement des Données</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_Toc132101578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18</w:t>
        </w:r>
        <w:r w:rsidRPr="00AC6CF4">
          <w:rPr>
            <w:rFonts w:ascii="Arial" w:hAnsi="Arial"/>
            <w:noProof/>
            <w:webHidden/>
            <w:sz w:val="22"/>
          </w:rPr>
          <w:fldChar w:fldCharType="end"/>
        </w:r>
      </w:hyperlink>
    </w:p>
    <w:p w14:paraId="6D671829" w14:textId="6B531280" w:rsidR="00AC6CF4" w:rsidRPr="00AC6CF4" w:rsidRDefault="00AC6CF4">
      <w:pPr>
        <w:pStyle w:val="TOC2"/>
        <w:tabs>
          <w:tab w:val="left" w:pos="960"/>
          <w:tab w:val="right" w:leader="dot" w:pos="8778"/>
        </w:tabs>
        <w:rPr>
          <w:rFonts w:ascii="Arial" w:eastAsiaTheme="minorEastAsia" w:hAnsi="Arial"/>
          <w:b w:val="0"/>
          <w:bCs w:val="0"/>
          <w:noProof/>
        </w:rPr>
      </w:pPr>
      <w:hyperlink w:anchor="_Toc132101579" w:history="1">
        <w:r w:rsidRPr="00AC6CF4">
          <w:rPr>
            <w:rStyle w:val="Hyperlink"/>
            <w:rFonts w:ascii="Arial" w:hAnsi="Arial"/>
            <w:noProof/>
          </w:rPr>
          <w:t>1.8</w:t>
        </w:r>
        <w:r w:rsidRPr="00AC6CF4">
          <w:rPr>
            <w:rFonts w:ascii="Arial" w:eastAsiaTheme="minorEastAsia" w:hAnsi="Arial"/>
            <w:b w:val="0"/>
            <w:bCs w:val="0"/>
            <w:noProof/>
          </w:rPr>
          <w:tab/>
        </w:r>
        <w:r w:rsidRPr="00AC6CF4">
          <w:rPr>
            <w:rStyle w:val="Hyperlink"/>
            <w:rFonts w:ascii="Arial" w:hAnsi="Arial"/>
            <w:noProof/>
          </w:rPr>
          <w:t>Connexion de la supervision au système de bus</w:t>
        </w:r>
        <w:r w:rsidRPr="00AC6CF4">
          <w:rPr>
            <w:rFonts w:ascii="Arial" w:hAnsi="Arial"/>
            <w:noProof/>
            <w:webHidden/>
          </w:rPr>
          <w:tab/>
        </w:r>
        <w:r w:rsidRPr="00AC6CF4">
          <w:rPr>
            <w:rFonts w:ascii="Arial" w:hAnsi="Arial"/>
            <w:noProof/>
            <w:webHidden/>
          </w:rPr>
          <w:fldChar w:fldCharType="begin"/>
        </w:r>
        <w:r w:rsidRPr="00AC6CF4">
          <w:rPr>
            <w:rFonts w:ascii="Arial" w:hAnsi="Arial"/>
            <w:noProof/>
            <w:webHidden/>
          </w:rPr>
          <w:instrText xml:space="preserve"> PAGEREF _Toc132101579 \h </w:instrText>
        </w:r>
        <w:r w:rsidRPr="00AC6CF4">
          <w:rPr>
            <w:rFonts w:ascii="Arial" w:hAnsi="Arial"/>
            <w:noProof/>
            <w:webHidden/>
          </w:rPr>
        </w:r>
        <w:r w:rsidRPr="00AC6CF4">
          <w:rPr>
            <w:rFonts w:ascii="Arial" w:hAnsi="Arial"/>
            <w:noProof/>
            <w:webHidden/>
          </w:rPr>
          <w:fldChar w:fldCharType="separate"/>
        </w:r>
        <w:r w:rsidRPr="00AC6CF4">
          <w:rPr>
            <w:rFonts w:ascii="Arial" w:hAnsi="Arial"/>
            <w:noProof/>
            <w:webHidden/>
          </w:rPr>
          <w:t>18</w:t>
        </w:r>
        <w:r w:rsidRPr="00AC6CF4">
          <w:rPr>
            <w:rFonts w:ascii="Arial" w:hAnsi="Arial"/>
            <w:noProof/>
            <w:webHidden/>
          </w:rPr>
          <w:fldChar w:fldCharType="end"/>
        </w:r>
      </w:hyperlink>
    </w:p>
    <w:p w14:paraId="2716DDA0" w14:textId="13AB7216" w:rsidR="00AC6CF4" w:rsidRPr="00AC6CF4" w:rsidRDefault="00AC6CF4">
      <w:pPr>
        <w:pStyle w:val="TOC3"/>
        <w:tabs>
          <w:tab w:val="left" w:pos="1200"/>
          <w:tab w:val="right" w:leader="dot" w:pos="8778"/>
        </w:tabs>
        <w:rPr>
          <w:rFonts w:ascii="Arial" w:eastAsiaTheme="minorEastAsia" w:hAnsi="Arial"/>
          <w:noProof/>
          <w:sz w:val="22"/>
        </w:rPr>
      </w:pPr>
      <w:hyperlink w:anchor="_Toc132101580" w:history="1">
        <w:r w:rsidRPr="00AC6CF4">
          <w:rPr>
            <w:rStyle w:val="Hyperlink"/>
            <w:rFonts w:ascii="Arial" w:hAnsi="Arial"/>
            <w:noProof/>
            <w:sz w:val="22"/>
          </w:rPr>
          <w:t>1.8.1</w:t>
        </w:r>
        <w:r w:rsidRPr="00AC6CF4">
          <w:rPr>
            <w:rFonts w:ascii="Arial" w:eastAsiaTheme="minorEastAsia" w:hAnsi="Arial"/>
            <w:noProof/>
            <w:sz w:val="22"/>
          </w:rPr>
          <w:tab/>
        </w:r>
        <w:r w:rsidRPr="00AC6CF4">
          <w:rPr>
            <w:rStyle w:val="Hyperlink"/>
            <w:rFonts w:ascii="Arial" w:hAnsi="Arial"/>
            <w:noProof/>
            <w:sz w:val="22"/>
          </w:rPr>
          <w:t>Connexion Directe via l'Interface Matérielle</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_Toc132101580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18</w:t>
        </w:r>
        <w:r w:rsidRPr="00AC6CF4">
          <w:rPr>
            <w:rFonts w:ascii="Arial" w:hAnsi="Arial"/>
            <w:noProof/>
            <w:webHidden/>
            <w:sz w:val="22"/>
          </w:rPr>
          <w:fldChar w:fldCharType="end"/>
        </w:r>
      </w:hyperlink>
    </w:p>
    <w:p w14:paraId="3340F900" w14:textId="3E13E296" w:rsidR="00AC6CF4" w:rsidRPr="00AC6CF4" w:rsidRDefault="00AC6CF4">
      <w:pPr>
        <w:pStyle w:val="TOC3"/>
        <w:tabs>
          <w:tab w:val="left" w:pos="1200"/>
          <w:tab w:val="right" w:leader="dot" w:pos="8778"/>
        </w:tabs>
        <w:rPr>
          <w:rFonts w:ascii="Arial" w:eastAsiaTheme="minorEastAsia" w:hAnsi="Arial"/>
          <w:noProof/>
          <w:sz w:val="22"/>
        </w:rPr>
      </w:pPr>
      <w:hyperlink w:anchor="_Toc132101581" w:history="1">
        <w:r w:rsidRPr="00AC6CF4">
          <w:rPr>
            <w:rStyle w:val="Hyperlink"/>
            <w:rFonts w:ascii="Arial" w:hAnsi="Arial"/>
            <w:noProof/>
            <w:sz w:val="22"/>
          </w:rPr>
          <w:t>1.8.2</w:t>
        </w:r>
        <w:r w:rsidRPr="00AC6CF4">
          <w:rPr>
            <w:rFonts w:ascii="Arial" w:eastAsiaTheme="minorEastAsia" w:hAnsi="Arial"/>
            <w:noProof/>
            <w:sz w:val="22"/>
          </w:rPr>
          <w:tab/>
        </w:r>
        <w:r w:rsidRPr="00AC6CF4">
          <w:rPr>
            <w:rStyle w:val="Hyperlink"/>
            <w:rFonts w:ascii="Arial" w:hAnsi="Arial"/>
            <w:noProof/>
            <w:sz w:val="22"/>
          </w:rPr>
          <w:t>Connexion Indirecte via Passerelle (Matériel) ou Serveur (Logiciel, par ex. OPC)</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_Toc132101581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19</w:t>
        </w:r>
        <w:r w:rsidRPr="00AC6CF4">
          <w:rPr>
            <w:rFonts w:ascii="Arial" w:hAnsi="Arial"/>
            <w:noProof/>
            <w:webHidden/>
            <w:sz w:val="22"/>
          </w:rPr>
          <w:fldChar w:fldCharType="end"/>
        </w:r>
      </w:hyperlink>
    </w:p>
    <w:p w14:paraId="5E9D3F7A" w14:textId="0697E9FD" w:rsidR="00AC6CF4" w:rsidRPr="00AC6CF4" w:rsidRDefault="00AC6CF4">
      <w:pPr>
        <w:pStyle w:val="TOC3"/>
        <w:tabs>
          <w:tab w:val="left" w:pos="1200"/>
          <w:tab w:val="right" w:leader="dot" w:pos="8778"/>
        </w:tabs>
        <w:rPr>
          <w:rFonts w:ascii="Arial" w:eastAsiaTheme="minorEastAsia" w:hAnsi="Arial"/>
          <w:noProof/>
          <w:sz w:val="22"/>
        </w:rPr>
      </w:pPr>
      <w:hyperlink w:anchor="_Toc132101582" w:history="1">
        <w:r w:rsidRPr="00AC6CF4">
          <w:rPr>
            <w:rStyle w:val="Hyperlink"/>
            <w:rFonts w:ascii="Arial" w:hAnsi="Arial"/>
            <w:noProof/>
            <w:sz w:val="22"/>
          </w:rPr>
          <w:t>1.8.3</w:t>
        </w:r>
        <w:r w:rsidRPr="00AC6CF4">
          <w:rPr>
            <w:rFonts w:ascii="Arial" w:eastAsiaTheme="minorEastAsia" w:hAnsi="Arial"/>
            <w:noProof/>
            <w:sz w:val="22"/>
          </w:rPr>
          <w:tab/>
        </w:r>
        <w:r w:rsidRPr="00AC6CF4">
          <w:rPr>
            <w:rStyle w:val="Hyperlink"/>
            <w:rFonts w:ascii="Arial" w:hAnsi="Arial"/>
            <w:noProof/>
            <w:sz w:val="22"/>
          </w:rPr>
          <w:t>Accès au bus via le serveur KNXnet/IP</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_Toc132101582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21</w:t>
        </w:r>
        <w:r w:rsidRPr="00AC6CF4">
          <w:rPr>
            <w:rFonts w:ascii="Arial" w:hAnsi="Arial"/>
            <w:noProof/>
            <w:webHidden/>
            <w:sz w:val="22"/>
          </w:rPr>
          <w:fldChar w:fldCharType="end"/>
        </w:r>
      </w:hyperlink>
    </w:p>
    <w:p w14:paraId="51991A4A" w14:textId="0DCB576E" w:rsidR="00AC6CF4" w:rsidRPr="00AC6CF4" w:rsidRDefault="00AC6CF4">
      <w:pPr>
        <w:pStyle w:val="TOC2"/>
        <w:tabs>
          <w:tab w:val="left" w:pos="960"/>
          <w:tab w:val="right" w:leader="dot" w:pos="8778"/>
        </w:tabs>
        <w:rPr>
          <w:rFonts w:ascii="Arial" w:eastAsiaTheme="minorEastAsia" w:hAnsi="Arial"/>
          <w:b w:val="0"/>
          <w:bCs w:val="0"/>
          <w:noProof/>
        </w:rPr>
      </w:pPr>
      <w:hyperlink w:anchor="_Toc132101583" w:history="1">
        <w:r w:rsidRPr="00AC6CF4">
          <w:rPr>
            <w:rStyle w:val="Hyperlink"/>
            <w:rFonts w:ascii="Arial" w:hAnsi="Arial"/>
            <w:noProof/>
          </w:rPr>
          <w:t>1.9</w:t>
        </w:r>
        <w:r w:rsidRPr="00AC6CF4">
          <w:rPr>
            <w:rFonts w:ascii="Arial" w:eastAsiaTheme="minorEastAsia" w:hAnsi="Arial"/>
            <w:b w:val="0"/>
            <w:bCs w:val="0"/>
            <w:noProof/>
          </w:rPr>
          <w:tab/>
        </w:r>
        <w:r w:rsidRPr="00AC6CF4">
          <w:rPr>
            <w:rStyle w:val="Hyperlink"/>
            <w:rFonts w:ascii="Arial" w:hAnsi="Arial"/>
            <w:noProof/>
          </w:rPr>
          <w:t>Exportation des données du projet : Support par ETS</w:t>
        </w:r>
        <w:r w:rsidRPr="00AC6CF4">
          <w:rPr>
            <w:rFonts w:ascii="Arial" w:hAnsi="Arial"/>
            <w:noProof/>
            <w:webHidden/>
          </w:rPr>
          <w:tab/>
        </w:r>
        <w:r w:rsidRPr="00AC6CF4">
          <w:rPr>
            <w:rFonts w:ascii="Arial" w:hAnsi="Arial"/>
            <w:noProof/>
            <w:webHidden/>
          </w:rPr>
          <w:fldChar w:fldCharType="begin"/>
        </w:r>
        <w:r w:rsidRPr="00AC6CF4">
          <w:rPr>
            <w:rFonts w:ascii="Arial" w:hAnsi="Arial"/>
            <w:noProof/>
            <w:webHidden/>
          </w:rPr>
          <w:instrText xml:space="preserve"> PAGEREF _Toc132101583 \h </w:instrText>
        </w:r>
        <w:r w:rsidRPr="00AC6CF4">
          <w:rPr>
            <w:rFonts w:ascii="Arial" w:hAnsi="Arial"/>
            <w:noProof/>
            <w:webHidden/>
          </w:rPr>
        </w:r>
        <w:r w:rsidRPr="00AC6CF4">
          <w:rPr>
            <w:rFonts w:ascii="Arial" w:hAnsi="Arial"/>
            <w:noProof/>
            <w:webHidden/>
          </w:rPr>
          <w:fldChar w:fldCharType="separate"/>
        </w:r>
        <w:r w:rsidRPr="00AC6CF4">
          <w:rPr>
            <w:rFonts w:ascii="Arial" w:hAnsi="Arial"/>
            <w:noProof/>
            <w:webHidden/>
          </w:rPr>
          <w:t>23</w:t>
        </w:r>
        <w:r w:rsidRPr="00AC6CF4">
          <w:rPr>
            <w:rFonts w:ascii="Arial" w:hAnsi="Arial"/>
            <w:noProof/>
            <w:webHidden/>
          </w:rPr>
          <w:fldChar w:fldCharType="end"/>
        </w:r>
      </w:hyperlink>
    </w:p>
    <w:p w14:paraId="79926318" w14:textId="591F84E8" w:rsidR="00AC6CF4" w:rsidRPr="00AC6CF4" w:rsidRDefault="00AC6CF4">
      <w:pPr>
        <w:pStyle w:val="TOC2"/>
        <w:tabs>
          <w:tab w:val="left" w:pos="960"/>
          <w:tab w:val="right" w:leader="dot" w:pos="8778"/>
        </w:tabs>
        <w:rPr>
          <w:rFonts w:ascii="Arial" w:eastAsiaTheme="minorEastAsia" w:hAnsi="Arial"/>
          <w:b w:val="0"/>
          <w:bCs w:val="0"/>
          <w:noProof/>
        </w:rPr>
      </w:pPr>
      <w:hyperlink w:anchor="_Toc132101584" w:history="1">
        <w:r w:rsidRPr="00AC6CF4">
          <w:rPr>
            <w:rStyle w:val="Hyperlink"/>
            <w:rFonts w:ascii="Arial" w:hAnsi="Arial"/>
            <w:noProof/>
          </w:rPr>
          <w:t>1.10</w:t>
        </w:r>
        <w:r w:rsidRPr="00AC6CF4">
          <w:rPr>
            <w:rFonts w:ascii="Arial" w:eastAsiaTheme="minorEastAsia" w:hAnsi="Arial"/>
            <w:b w:val="0"/>
            <w:bCs w:val="0"/>
            <w:noProof/>
          </w:rPr>
          <w:tab/>
        </w:r>
        <w:r w:rsidRPr="00AC6CF4">
          <w:rPr>
            <w:rStyle w:val="Hyperlink"/>
            <w:rFonts w:ascii="Arial" w:hAnsi="Arial"/>
            <w:noProof/>
          </w:rPr>
          <w:t>Point d'Accès Physique dans le Système de Bus</w:t>
        </w:r>
        <w:r w:rsidRPr="00AC6CF4">
          <w:rPr>
            <w:rFonts w:ascii="Arial" w:hAnsi="Arial"/>
            <w:noProof/>
            <w:webHidden/>
          </w:rPr>
          <w:tab/>
        </w:r>
        <w:r w:rsidRPr="00AC6CF4">
          <w:rPr>
            <w:rFonts w:ascii="Arial" w:hAnsi="Arial"/>
            <w:noProof/>
            <w:webHidden/>
          </w:rPr>
          <w:fldChar w:fldCharType="begin"/>
        </w:r>
        <w:r w:rsidRPr="00AC6CF4">
          <w:rPr>
            <w:rFonts w:ascii="Arial" w:hAnsi="Arial"/>
            <w:noProof/>
            <w:webHidden/>
          </w:rPr>
          <w:instrText xml:space="preserve"> PAGEREF _Toc132101584 \h </w:instrText>
        </w:r>
        <w:r w:rsidRPr="00AC6CF4">
          <w:rPr>
            <w:rFonts w:ascii="Arial" w:hAnsi="Arial"/>
            <w:noProof/>
            <w:webHidden/>
          </w:rPr>
        </w:r>
        <w:r w:rsidRPr="00AC6CF4">
          <w:rPr>
            <w:rFonts w:ascii="Arial" w:hAnsi="Arial"/>
            <w:noProof/>
            <w:webHidden/>
          </w:rPr>
          <w:fldChar w:fldCharType="separate"/>
        </w:r>
        <w:r w:rsidRPr="00AC6CF4">
          <w:rPr>
            <w:rFonts w:ascii="Arial" w:hAnsi="Arial"/>
            <w:noProof/>
            <w:webHidden/>
          </w:rPr>
          <w:t>25</w:t>
        </w:r>
        <w:r w:rsidRPr="00AC6CF4">
          <w:rPr>
            <w:rFonts w:ascii="Arial" w:hAnsi="Arial"/>
            <w:noProof/>
            <w:webHidden/>
          </w:rPr>
          <w:fldChar w:fldCharType="end"/>
        </w:r>
      </w:hyperlink>
    </w:p>
    <w:p w14:paraId="7FF0843B" w14:textId="1C74BBA4" w:rsidR="00AC6CF4" w:rsidRPr="00AC6CF4" w:rsidRDefault="00AC6CF4">
      <w:pPr>
        <w:pStyle w:val="TOC3"/>
        <w:tabs>
          <w:tab w:val="left" w:pos="1440"/>
          <w:tab w:val="right" w:leader="dot" w:pos="8778"/>
        </w:tabs>
        <w:rPr>
          <w:rFonts w:ascii="Arial" w:eastAsiaTheme="minorEastAsia" w:hAnsi="Arial"/>
          <w:noProof/>
          <w:sz w:val="22"/>
        </w:rPr>
      </w:pPr>
      <w:hyperlink w:anchor="_Toc132101585" w:history="1">
        <w:r w:rsidRPr="00AC6CF4">
          <w:rPr>
            <w:rStyle w:val="Hyperlink"/>
            <w:rFonts w:ascii="Arial" w:hAnsi="Arial"/>
            <w:noProof/>
            <w:sz w:val="22"/>
          </w:rPr>
          <w:t>1.10.1</w:t>
        </w:r>
        <w:r w:rsidRPr="00AC6CF4">
          <w:rPr>
            <w:rFonts w:ascii="Arial" w:eastAsiaTheme="minorEastAsia" w:hAnsi="Arial"/>
            <w:noProof/>
            <w:sz w:val="22"/>
          </w:rPr>
          <w:tab/>
        </w:r>
        <w:r w:rsidRPr="00AC6CF4">
          <w:rPr>
            <w:rStyle w:val="Hyperlink"/>
            <w:rFonts w:ascii="Arial" w:hAnsi="Arial"/>
            <w:noProof/>
            <w:sz w:val="22"/>
          </w:rPr>
          <w:t>Fondamentaux</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_Toc132101585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25</w:t>
        </w:r>
        <w:r w:rsidRPr="00AC6CF4">
          <w:rPr>
            <w:rFonts w:ascii="Arial" w:hAnsi="Arial"/>
            <w:noProof/>
            <w:webHidden/>
            <w:sz w:val="22"/>
          </w:rPr>
          <w:fldChar w:fldCharType="end"/>
        </w:r>
      </w:hyperlink>
    </w:p>
    <w:p w14:paraId="490DB6A8" w14:textId="41E60DF2" w:rsidR="00AC6CF4" w:rsidRPr="00AC6CF4" w:rsidRDefault="00AC6CF4">
      <w:pPr>
        <w:pStyle w:val="TOC3"/>
        <w:tabs>
          <w:tab w:val="left" w:pos="1440"/>
          <w:tab w:val="right" w:leader="dot" w:pos="8778"/>
        </w:tabs>
        <w:rPr>
          <w:rFonts w:ascii="Arial" w:eastAsiaTheme="minorEastAsia" w:hAnsi="Arial"/>
          <w:noProof/>
          <w:sz w:val="22"/>
        </w:rPr>
      </w:pPr>
      <w:hyperlink w:anchor="_Toc132101586" w:history="1">
        <w:r w:rsidRPr="00AC6CF4">
          <w:rPr>
            <w:rStyle w:val="Hyperlink"/>
            <w:rFonts w:ascii="Arial" w:hAnsi="Arial"/>
            <w:noProof/>
            <w:sz w:val="22"/>
          </w:rPr>
          <w:t>1.10.2</w:t>
        </w:r>
        <w:r w:rsidRPr="00AC6CF4">
          <w:rPr>
            <w:rFonts w:ascii="Arial" w:eastAsiaTheme="minorEastAsia" w:hAnsi="Arial"/>
            <w:noProof/>
            <w:sz w:val="22"/>
          </w:rPr>
          <w:tab/>
        </w:r>
        <w:r w:rsidRPr="00AC6CF4">
          <w:rPr>
            <w:rStyle w:val="Hyperlink"/>
            <w:rFonts w:ascii="Arial" w:hAnsi="Arial"/>
            <w:noProof/>
            <w:sz w:val="22"/>
          </w:rPr>
          <w:t>Gestion du trafic: télégrammes envoyés à travers les lignes/Zones</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_Toc132101586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27</w:t>
        </w:r>
        <w:r w:rsidRPr="00AC6CF4">
          <w:rPr>
            <w:rFonts w:ascii="Arial" w:hAnsi="Arial"/>
            <w:noProof/>
            <w:webHidden/>
            <w:sz w:val="22"/>
          </w:rPr>
          <w:fldChar w:fldCharType="end"/>
        </w:r>
      </w:hyperlink>
    </w:p>
    <w:p w14:paraId="2E25222D" w14:textId="46AD0CAC" w:rsidR="00AC6CF4" w:rsidRPr="00AC6CF4" w:rsidRDefault="00AC6CF4">
      <w:pPr>
        <w:pStyle w:val="TOC3"/>
        <w:tabs>
          <w:tab w:val="left" w:pos="1440"/>
          <w:tab w:val="right" w:leader="dot" w:pos="8778"/>
        </w:tabs>
        <w:rPr>
          <w:rFonts w:ascii="Arial" w:eastAsiaTheme="minorEastAsia" w:hAnsi="Arial"/>
          <w:noProof/>
          <w:sz w:val="22"/>
        </w:rPr>
      </w:pPr>
      <w:hyperlink w:anchor="_Toc132101587" w:history="1">
        <w:r w:rsidRPr="00AC6CF4">
          <w:rPr>
            <w:rStyle w:val="Hyperlink"/>
            <w:rFonts w:ascii="Arial" w:hAnsi="Arial"/>
            <w:noProof/>
            <w:sz w:val="22"/>
          </w:rPr>
          <w:t>1.10.3</w:t>
        </w:r>
        <w:r w:rsidRPr="00AC6CF4">
          <w:rPr>
            <w:rFonts w:ascii="Arial" w:eastAsiaTheme="minorEastAsia" w:hAnsi="Arial"/>
            <w:noProof/>
            <w:sz w:val="22"/>
          </w:rPr>
          <w:tab/>
        </w:r>
        <w:r w:rsidRPr="00AC6CF4">
          <w:rPr>
            <w:rStyle w:val="Hyperlink"/>
            <w:rFonts w:ascii="Arial" w:hAnsi="Arial"/>
            <w:noProof/>
            <w:sz w:val="22"/>
          </w:rPr>
          <w:t>Utilisation de routeurs IP au lieu de Coupleurs de Ligne</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_Toc132101587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30</w:t>
        </w:r>
        <w:r w:rsidRPr="00AC6CF4">
          <w:rPr>
            <w:rFonts w:ascii="Arial" w:hAnsi="Arial"/>
            <w:noProof/>
            <w:webHidden/>
            <w:sz w:val="22"/>
          </w:rPr>
          <w:fldChar w:fldCharType="end"/>
        </w:r>
      </w:hyperlink>
    </w:p>
    <w:p w14:paraId="619CD556" w14:textId="4FBE9651" w:rsidR="00AC6CF4" w:rsidRPr="00AC6CF4" w:rsidRDefault="00AC6CF4">
      <w:pPr>
        <w:pStyle w:val="TOC1"/>
        <w:tabs>
          <w:tab w:val="left" w:pos="480"/>
          <w:tab w:val="right" w:leader="dot" w:pos="8778"/>
        </w:tabs>
        <w:rPr>
          <w:rFonts w:ascii="Arial" w:eastAsiaTheme="minorEastAsia" w:hAnsi="Arial"/>
          <w:b w:val="0"/>
          <w:bCs w:val="0"/>
          <w:i w:val="0"/>
          <w:iCs w:val="0"/>
          <w:noProof/>
          <w:szCs w:val="22"/>
        </w:rPr>
      </w:pPr>
      <w:hyperlink w:anchor="_Toc132101588" w:history="1">
        <w:r w:rsidRPr="00AC6CF4">
          <w:rPr>
            <w:rStyle w:val="Hyperlink"/>
            <w:rFonts w:ascii="Arial" w:hAnsi="Arial"/>
            <w:noProof/>
            <w:szCs w:val="22"/>
          </w:rPr>
          <w:t>2</w:t>
        </w:r>
        <w:r w:rsidRPr="00AC6CF4">
          <w:rPr>
            <w:rFonts w:ascii="Arial" w:eastAsiaTheme="minorEastAsia" w:hAnsi="Arial"/>
            <w:b w:val="0"/>
            <w:bCs w:val="0"/>
            <w:i w:val="0"/>
            <w:iCs w:val="0"/>
            <w:noProof/>
            <w:szCs w:val="22"/>
          </w:rPr>
          <w:tab/>
        </w:r>
        <w:r w:rsidRPr="00AC6CF4">
          <w:rPr>
            <w:rStyle w:val="Hyperlink"/>
            <w:rFonts w:ascii="Arial" w:hAnsi="Arial"/>
            <w:noProof/>
            <w:szCs w:val="22"/>
          </w:rPr>
          <w:t>Types de supervision</w:t>
        </w:r>
        <w:r w:rsidRPr="00AC6CF4">
          <w:rPr>
            <w:rFonts w:ascii="Arial" w:hAnsi="Arial"/>
            <w:noProof/>
            <w:webHidden/>
            <w:szCs w:val="22"/>
          </w:rPr>
          <w:tab/>
        </w:r>
        <w:r w:rsidRPr="00AC6CF4">
          <w:rPr>
            <w:rFonts w:ascii="Arial" w:hAnsi="Arial"/>
            <w:noProof/>
            <w:webHidden/>
            <w:szCs w:val="22"/>
          </w:rPr>
          <w:fldChar w:fldCharType="begin"/>
        </w:r>
        <w:r w:rsidRPr="00AC6CF4">
          <w:rPr>
            <w:rFonts w:ascii="Arial" w:hAnsi="Arial"/>
            <w:noProof/>
            <w:webHidden/>
            <w:szCs w:val="22"/>
          </w:rPr>
          <w:instrText xml:space="preserve"> PAGEREF _Toc132101588 \h </w:instrText>
        </w:r>
        <w:r w:rsidRPr="00AC6CF4">
          <w:rPr>
            <w:rFonts w:ascii="Arial" w:hAnsi="Arial"/>
            <w:noProof/>
            <w:webHidden/>
            <w:szCs w:val="22"/>
          </w:rPr>
        </w:r>
        <w:r w:rsidRPr="00AC6CF4">
          <w:rPr>
            <w:rFonts w:ascii="Arial" w:hAnsi="Arial"/>
            <w:noProof/>
            <w:webHidden/>
            <w:szCs w:val="22"/>
          </w:rPr>
          <w:fldChar w:fldCharType="separate"/>
        </w:r>
        <w:r w:rsidRPr="00AC6CF4">
          <w:rPr>
            <w:rFonts w:ascii="Arial" w:hAnsi="Arial"/>
            <w:noProof/>
            <w:webHidden/>
            <w:szCs w:val="22"/>
          </w:rPr>
          <w:t>35</w:t>
        </w:r>
        <w:r w:rsidRPr="00AC6CF4">
          <w:rPr>
            <w:rFonts w:ascii="Arial" w:hAnsi="Arial"/>
            <w:noProof/>
            <w:webHidden/>
            <w:szCs w:val="22"/>
          </w:rPr>
          <w:fldChar w:fldCharType="end"/>
        </w:r>
      </w:hyperlink>
    </w:p>
    <w:p w14:paraId="58B13EE6" w14:textId="76CE36A0" w:rsidR="00AC6CF4" w:rsidRPr="00AC6CF4" w:rsidRDefault="00AC6CF4">
      <w:pPr>
        <w:pStyle w:val="TOC2"/>
        <w:tabs>
          <w:tab w:val="left" w:pos="960"/>
          <w:tab w:val="right" w:leader="dot" w:pos="8778"/>
        </w:tabs>
        <w:rPr>
          <w:rFonts w:ascii="Arial" w:eastAsiaTheme="minorEastAsia" w:hAnsi="Arial"/>
          <w:b w:val="0"/>
          <w:bCs w:val="0"/>
          <w:noProof/>
        </w:rPr>
      </w:pPr>
      <w:hyperlink w:anchor="_Toc132101589" w:history="1">
        <w:r w:rsidRPr="00AC6CF4">
          <w:rPr>
            <w:rStyle w:val="Hyperlink"/>
            <w:rFonts w:ascii="Arial" w:hAnsi="Arial"/>
            <w:noProof/>
          </w:rPr>
          <w:t>2.1</w:t>
        </w:r>
        <w:r w:rsidRPr="00AC6CF4">
          <w:rPr>
            <w:rFonts w:ascii="Arial" w:eastAsiaTheme="minorEastAsia" w:hAnsi="Arial"/>
            <w:b w:val="0"/>
            <w:bCs w:val="0"/>
            <w:noProof/>
          </w:rPr>
          <w:tab/>
        </w:r>
        <w:r w:rsidRPr="00AC6CF4">
          <w:rPr>
            <w:rStyle w:val="Hyperlink"/>
            <w:rFonts w:ascii="Arial" w:hAnsi="Arial"/>
            <w:noProof/>
          </w:rPr>
          <w:t>Périphérique KNX avec logiciel de supervision embarqué</w:t>
        </w:r>
        <w:r w:rsidRPr="00AC6CF4">
          <w:rPr>
            <w:rFonts w:ascii="Arial" w:hAnsi="Arial"/>
            <w:noProof/>
            <w:webHidden/>
          </w:rPr>
          <w:tab/>
        </w:r>
        <w:r w:rsidRPr="00AC6CF4">
          <w:rPr>
            <w:rFonts w:ascii="Arial" w:hAnsi="Arial"/>
            <w:noProof/>
            <w:webHidden/>
          </w:rPr>
          <w:fldChar w:fldCharType="begin"/>
        </w:r>
        <w:r w:rsidRPr="00AC6CF4">
          <w:rPr>
            <w:rFonts w:ascii="Arial" w:hAnsi="Arial"/>
            <w:noProof/>
            <w:webHidden/>
          </w:rPr>
          <w:instrText xml:space="preserve"> PAGEREF _Toc132101589 \h </w:instrText>
        </w:r>
        <w:r w:rsidRPr="00AC6CF4">
          <w:rPr>
            <w:rFonts w:ascii="Arial" w:hAnsi="Arial"/>
            <w:noProof/>
            <w:webHidden/>
          </w:rPr>
        </w:r>
        <w:r w:rsidRPr="00AC6CF4">
          <w:rPr>
            <w:rFonts w:ascii="Arial" w:hAnsi="Arial"/>
            <w:noProof/>
            <w:webHidden/>
          </w:rPr>
          <w:fldChar w:fldCharType="separate"/>
        </w:r>
        <w:r w:rsidRPr="00AC6CF4">
          <w:rPr>
            <w:rFonts w:ascii="Arial" w:hAnsi="Arial"/>
            <w:noProof/>
            <w:webHidden/>
          </w:rPr>
          <w:t>35</w:t>
        </w:r>
        <w:r w:rsidRPr="00AC6CF4">
          <w:rPr>
            <w:rFonts w:ascii="Arial" w:hAnsi="Arial"/>
            <w:noProof/>
            <w:webHidden/>
          </w:rPr>
          <w:fldChar w:fldCharType="end"/>
        </w:r>
      </w:hyperlink>
    </w:p>
    <w:p w14:paraId="22C6E4A8" w14:textId="1EC28871" w:rsidR="00AC6CF4" w:rsidRPr="00AC6CF4" w:rsidRDefault="00AC6CF4">
      <w:pPr>
        <w:pStyle w:val="TOC3"/>
        <w:tabs>
          <w:tab w:val="left" w:pos="1200"/>
          <w:tab w:val="right" w:leader="dot" w:pos="8778"/>
        </w:tabs>
        <w:rPr>
          <w:rFonts w:ascii="Arial" w:eastAsiaTheme="minorEastAsia" w:hAnsi="Arial"/>
          <w:noProof/>
          <w:sz w:val="22"/>
        </w:rPr>
      </w:pPr>
      <w:hyperlink w:anchor="_Toc132101590" w:history="1">
        <w:r w:rsidRPr="00AC6CF4">
          <w:rPr>
            <w:rStyle w:val="Hyperlink"/>
            <w:rFonts w:ascii="Arial" w:hAnsi="Arial"/>
            <w:noProof/>
            <w:sz w:val="22"/>
          </w:rPr>
          <w:t>2.1.1</w:t>
        </w:r>
        <w:r w:rsidRPr="00AC6CF4">
          <w:rPr>
            <w:rFonts w:ascii="Arial" w:eastAsiaTheme="minorEastAsia" w:hAnsi="Arial"/>
            <w:noProof/>
            <w:sz w:val="22"/>
          </w:rPr>
          <w:tab/>
        </w:r>
        <w:r w:rsidRPr="00AC6CF4">
          <w:rPr>
            <w:rStyle w:val="Hyperlink"/>
            <w:rFonts w:ascii="Arial" w:hAnsi="Arial"/>
            <w:noProof/>
            <w:sz w:val="22"/>
          </w:rPr>
          <w:t>Description</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_Toc132101590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35</w:t>
        </w:r>
        <w:r w:rsidRPr="00AC6CF4">
          <w:rPr>
            <w:rFonts w:ascii="Arial" w:hAnsi="Arial"/>
            <w:noProof/>
            <w:webHidden/>
            <w:sz w:val="22"/>
          </w:rPr>
          <w:fldChar w:fldCharType="end"/>
        </w:r>
      </w:hyperlink>
    </w:p>
    <w:p w14:paraId="433ED879" w14:textId="6D826B96" w:rsidR="00AC6CF4" w:rsidRPr="00AC6CF4" w:rsidRDefault="00AC6CF4">
      <w:pPr>
        <w:pStyle w:val="TOC3"/>
        <w:tabs>
          <w:tab w:val="left" w:pos="1200"/>
          <w:tab w:val="right" w:leader="dot" w:pos="8778"/>
        </w:tabs>
        <w:rPr>
          <w:rFonts w:ascii="Arial" w:eastAsiaTheme="minorEastAsia" w:hAnsi="Arial"/>
          <w:noProof/>
          <w:sz w:val="22"/>
        </w:rPr>
      </w:pPr>
      <w:hyperlink w:anchor="_Toc132101591" w:history="1">
        <w:r w:rsidRPr="00AC6CF4">
          <w:rPr>
            <w:rStyle w:val="Hyperlink"/>
            <w:rFonts w:ascii="Arial" w:hAnsi="Arial"/>
            <w:noProof/>
            <w:sz w:val="22"/>
          </w:rPr>
          <w:t>2.1.2</w:t>
        </w:r>
        <w:r w:rsidRPr="00AC6CF4">
          <w:rPr>
            <w:rFonts w:ascii="Arial" w:eastAsiaTheme="minorEastAsia" w:hAnsi="Arial"/>
            <w:noProof/>
            <w:sz w:val="22"/>
          </w:rPr>
          <w:tab/>
        </w:r>
        <w:r w:rsidRPr="00AC6CF4">
          <w:rPr>
            <w:rStyle w:val="Hyperlink"/>
            <w:rFonts w:ascii="Arial" w:hAnsi="Arial"/>
            <w:noProof/>
            <w:sz w:val="22"/>
          </w:rPr>
          <w:t>Trouver un périphérique KNX avec supervision intégrée</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_Toc132101591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35</w:t>
        </w:r>
        <w:r w:rsidRPr="00AC6CF4">
          <w:rPr>
            <w:rFonts w:ascii="Arial" w:hAnsi="Arial"/>
            <w:noProof/>
            <w:webHidden/>
            <w:sz w:val="22"/>
          </w:rPr>
          <w:fldChar w:fldCharType="end"/>
        </w:r>
      </w:hyperlink>
    </w:p>
    <w:p w14:paraId="5D0372D2" w14:textId="13D8B4E9" w:rsidR="00AC6CF4" w:rsidRPr="00AC6CF4" w:rsidRDefault="00AC6CF4">
      <w:pPr>
        <w:pStyle w:val="TOC3"/>
        <w:tabs>
          <w:tab w:val="left" w:pos="1200"/>
          <w:tab w:val="right" w:leader="dot" w:pos="8778"/>
        </w:tabs>
        <w:rPr>
          <w:rFonts w:ascii="Arial" w:eastAsiaTheme="minorEastAsia" w:hAnsi="Arial"/>
          <w:noProof/>
          <w:sz w:val="22"/>
        </w:rPr>
      </w:pPr>
      <w:hyperlink w:anchor="_Toc132101592" w:history="1">
        <w:r w:rsidRPr="00AC6CF4">
          <w:rPr>
            <w:rStyle w:val="Hyperlink"/>
            <w:rFonts w:ascii="Arial" w:hAnsi="Arial"/>
            <w:noProof/>
            <w:sz w:val="22"/>
          </w:rPr>
          <w:t>2.1.3</w:t>
        </w:r>
        <w:r w:rsidRPr="00AC6CF4">
          <w:rPr>
            <w:rFonts w:ascii="Arial" w:eastAsiaTheme="minorEastAsia" w:hAnsi="Arial"/>
            <w:noProof/>
            <w:sz w:val="22"/>
          </w:rPr>
          <w:tab/>
        </w:r>
        <w:r w:rsidRPr="00AC6CF4">
          <w:rPr>
            <w:rStyle w:val="Hyperlink"/>
            <w:rFonts w:ascii="Arial" w:hAnsi="Arial"/>
            <w:noProof/>
            <w:sz w:val="22"/>
          </w:rPr>
          <w:t>Configuration d'un périphérique KNX avec supervision intégrée</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_Toc132101592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38</w:t>
        </w:r>
        <w:r w:rsidRPr="00AC6CF4">
          <w:rPr>
            <w:rFonts w:ascii="Arial" w:hAnsi="Arial"/>
            <w:noProof/>
            <w:webHidden/>
            <w:sz w:val="22"/>
          </w:rPr>
          <w:fldChar w:fldCharType="end"/>
        </w:r>
      </w:hyperlink>
    </w:p>
    <w:p w14:paraId="6858CC76" w14:textId="056674F1" w:rsidR="00AC6CF4" w:rsidRPr="00AC6CF4" w:rsidRDefault="00AC6CF4">
      <w:pPr>
        <w:pStyle w:val="TOC2"/>
        <w:tabs>
          <w:tab w:val="left" w:pos="960"/>
          <w:tab w:val="right" w:leader="dot" w:pos="8778"/>
        </w:tabs>
        <w:rPr>
          <w:rFonts w:ascii="Arial" w:eastAsiaTheme="minorEastAsia" w:hAnsi="Arial"/>
          <w:b w:val="0"/>
          <w:bCs w:val="0"/>
          <w:noProof/>
        </w:rPr>
      </w:pPr>
      <w:hyperlink w:anchor="_Toc132101593" w:history="1">
        <w:r w:rsidRPr="00AC6CF4">
          <w:rPr>
            <w:rStyle w:val="Hyperlink"/>
            <w:rFonts w:ascii="Arial" w:hAnsi="Arial"/>
            <w:noProof/>
          </w:rPr>
          <w:t>2.2</w:t>
        </w:r>
        <w:r w:rsidRPr="00AC6CF4">
          <w:rPr>
            <w:rFonts w:ascii="Arial" w:eastAsiaTheme="minorEastAsia" w:hAnsi="Arial"/>
            <w:b w:val="0"/>
            <w:bCs w:val="0"/>
            <w:noProof/>
          </w:rPr>
          <w:tab/>
        </w:r>
        <w:r w:rsidRPr="00AC6CF4">
          <w:rPr>
            <w:rStyle w:val="Hyperlink"/>
            <w:rFonts w:ascii="Arial" w:hAnsi="Arial"/>
            <w:noProof/>
          </w:rPr>
          <w:t>Logiciel de supervision mobile</w:t>
        </w:r>
        <w:r w:rsidRPr="00AC6CF4">
          <w:rPr>
            <w:rFonts w:ascii="Arial" w:hAnsi="Arial"/>
            <w:noProof/>
            <w:webHidden/>
          </w:rPr>
          <w:tab/>
        </w:r>
        <w:r w:rsidRPr="00AC6CF4">
          <w:rPr>
            <w:rFonts w:ascii="Arial" w:hAnsi="Arial"/>
            <w:noProof/>
            <w:webHidden/>
          </w:rPr>
          <w:fldChar w:fldCharType="begin"/>
        </w:r>
        <w:r w:rsidRPr="00AC6CF4">
          <w:rPr>
            <w:rFonts w:ascii="Arial" w:hAnsi="Arial"/>
            <w:noProof/>
            <w:webHidden/>
          </w:rPr>
          <w:instrText xml:space="preserve"> PAGEREF _Toc132101593 \h </w:instrText>
        </w:r>
        <w:r w:rsidRPr="00AC6CF4">
          <w:rPr>
            <w:rFonts w:ascii="Arial" w:hAnsi="Arial"/>
            <w:noProof/>
            <w:webHidden/>
          </w:rPr>
        </w:r>
        <w:r w:rsidRPr="00AC6CF4">
          <w:rPr>
            <w:rFonts w:ascii="Arial" w:hAnsi="Arial"/>
            <w:noProof/>
            <w:webHidden/>
          </w:rPr>
          <w:fldChar w:fldCharType="separate"/>
        </w:r>
        <w:r w:rsidRPr="00AC6CF4">
          <w:rPr>
            <w:rFonts w:ascii="Arial" w:hAnsi="Arial"/>
            <w:noProof/>
            <w:webHidden/>
          </w:rPr>
          <w:t>39</w:t>
        </w:r>
        <w:r w:rsidRPr="00AC6CF4">
          <w:rPr>
            <w:rFonts w:ascii="Arial" w:hAnsi="Arial"/>
            <w:noProof/>
            <w:webHidden/>
          </w:rPr>
          <w:fldChar w:fldCharType="end"/>
        </w:r>
      </w:hyperlink>
    </w:p>
    <w:p w14:paraId="31A8B378" w14:textId="7C6F64CF" w:rsidR="00AC6CF4" w:rsidRPr="00AC6CF4" w:rsidRDefault="00AC6CF4">
      <w:pPr>
        <w:pStyle w:val="TOC3"/>
        <w:tabs>
          <w:tab w:val="left" w:pos="1200"/>
          <w:tab w:val="right" w:leader="dot" w:pos="8778"/>
        </w:tabs>
        <w:rPr>
          <w:rFonts w:ascii="Arial" w:eastAsiaTheme="minorEastAsia" w:hAnsi="Arial"/>
          <w:noProof/>
          <w:sz w:val="22"/>
        </w:rPr>
      </w:pPr>
      <w:hyperlink w:anchor="_Toc132101594" w:history="1">
        <w:r w:rsidRPr="00AC6CF4">
          <w:rPr>
            <w:rStyle w:val="Hyperlink"/>
            <w:rFonts w:ascii="Arial" w:hAnsi="Arial"/>
            <w:noProof/>
            <w:sz w:val="22"/>
          </w:rPr>
          <w:t>2.2.1</w:t>
        </w:r>
        <w:r w:rsidRPr="00AC6CF4">
          <w:rPr>
            <w:rFonts w:ascii="Arial" w:eastAsiaTheme="minorEastAsia" w:hAnsi="Arial"/>
            <w:noProof/>
            <w:sz w:val="22"/>
          </w:rPr>
          <w:tab/>
        </w:r>
        <w:r w:rsidRPr="00AC6CF4">
          <w:rPr>
            <w:rStyle w:val="Hyperlink"/>
            <w:rFonts w:ascii="Arial" w:hAnsi="Arial"/>
            <w:noProof/>
            <w:sz w:val="22"/>
          </w:rPr>
          <w:t>Description</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_Toc132101594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39</w:t>
        </w:r>
        <w:r w:rsidRPr="00AC6CF4">
          <w:rPr>
            <w:rFonts w:ascii="Arial" w:hAnsi="Arial"/>
            <w:noProof/>
            <w:webHidden/>
            <w:sz w:val="22"/>
          </w:rPr>
          <w:fldChar w:fldCharType="end"/>
        </w:r>
      </w:hyperlink>
    </w:p>
    <w:p w14:paraId="2FF9CBF3" w14:textId="579A58E2" w:rsidR="00AC6CF4" w:rsidRPr="00AC6CF4" w:rsidRDefault="00AC6CF4">
      <w:pPr>
        <w:pStyle w:val="TOC3"/>
        <w:tabs>
          <w:tab w:val="left" w:pos="1200"/>
          <w:tab w:val="right" w:leader="dot" w:pos="8778"/>
        </w:tabs>
        <w:rPr>
          <w:rFonts w:ascii="Arial" w:eastAsiaTheme="minorEastAsia" w:hAnsi="Arial"/>
          <w:noProof/>
          <w:sz w:val="22"/>
        </w:rPr>
      </w:pPr>
      <w:hyperlink w:anchor="_Toc132101595" w:history="1">
        <w:r w:rsidRPr="00AC6CF4">
          <w:rPr>
            <w:rStyle w:val="Hyperlink"/>
            <w:rFonts w:ascii="Arial" w:hAnsi="Arial"/>
            <w:noProof/>
            <w:sz w:val="22"/>
          </w:rPr>
          <w:t>2.2.2</w:t>
        </w:r>
        <w:r w:rsidRPr="00AC6CF4">
          <w:rPr>
            <w:rFonts w:ascii="Arial" w:eastAsiaTheme="minorEastAsia" w:hAnsi="Arial"/>
            <w:noProof/>
            <w:sz w:val="22"/>
          </w:rPr>
          <w:tab/>
        </w:r>
        <w:r w:rsidRPr="00AC6CF4">
          <w:rPr>
            <w:rStyle w:val="Hyperlink"/>
            <w:rFonts w:ascii="Arial" w:hAnsi="Arial"/>
            <w:noProof/>
            <w:sz w:val="22"/>
          </w:rPr>
          <w:t>Trouver un logiciel de supervision mobile pour KNX</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_Toc132101595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39</w:t>
        </w:r>
        <w:r w:rsidRPr="00AC6CF4">
          <w:rPr>
            <w:rFonts w:ascii="Arial" w:hAnsi="Arial"/>
            <w:noProof/>
            <w:webHidden/>
            <w:sz w:val="22"/>
          </w:rPr>
          <w:fldChar w:fldCharType="end"/>
        </w:r>
      </w:hyperlink>
    </w:p>
    <w:p w14:paraId="1D11FC73" w14:textId="7D7114C1" w:rsidR="00AC6CF4" w:rsidRPr="00AC6CF4" w:rsidRDefault="00AC6CF4">
      <w:pPr>
        <w:pStyle w:val="TOC3"/>
        <w:tabs>
          <w:tab w:val="left" w:pos="1200"/>
          <w:tab w:val="right" w:leader="dot" w:pos="8778"/>
        </w:tabs>
        <w:rPr>
          <w:rFonts w:ascii="Arial" w:eastAsiaTheme="minorEastAsia" w:hAnsi="Arial"/>
          <w:noProof/>
          <w:sz w:val="22"/>
        </w:rPr>
      </w:pPr>
      <w:hyperlink w:anchor="_Toc132101596" w:history="1">
        <w:r w:rsidRPr="00AC6CF4">
          <w:rPr>
            <w:rStyle w:val="Hyperlink"/>
            <w:rFonts w:ascii="Arial" w:hAnsi="Arial"/>
            <w:noProof/>
            <w:sz w:val="22"/>
          </w:rPr>
          <w:t>2.2.3</w:t>
        </w:r>
        <w:r w:rsidRPr="00AC6CF4">
          <w:rPr>
            <w:rFonts w:ascii="Arial" w:eastAsiaTheme="minorEastAsia" w:hAnsi="Arial"/>
            <w:noProof/>
            <w:sz w:val="22"/>
          </w:rPr>
          <w:tab/>
        </w:r>
        <w:r w:rsidRPr="00AC6CF4">
          <w:rPr>
            <w:rStyle w:val="Hyperlink"/>
            <w:rFonts w:ascii="Arial" w:hAnsi="Arial"/>
            <w:noProof/>
            <w:sz w:val="22"/>
          </w:rPr>
          <w:t>Configuration d'un logiciel de supervision mobile</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_Toc132101596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41</w:t>
        </w:r>
        <w:r w:rsidRPr="00AC6CF4">
          <w:rPr>
            <w:rFonts w:ascii="Arial" w:hAnsi="Arial"/>
            <w:noProof/>
            <w:webHidden/>
            <w:sz w:val="22"/>
          </w:rPr>
          <w:fldChar w:fldCharType="end"/>
        </w:r>
      </w:hyperlink>
    </w:p>
    <w:p w14:paraId="560E9314" w14:textId="3BD37585" w:rsidR="00AC6CF4" w:rsidRPr="00AC6CF4" w:rsidRDefault="00AC6CF4">
      <w:pPr>
        <w:pStyle w:val="TOC2"/>
        <w:tabs>
          <w:tab w:val="left" w:pos="960"/>
          <w:tab w:val="right" w:leader="dot" w:pos="8778"/>
        </w:tabs>
        <w:rPr>
          <w:rFonts w:ascii="Arial" w:eastAsiaTheme="minorEastAsia" w:hAnsi="Arial"/>
          <w:b w:val="0"/>
          <w:bCs w:val="0"/>
          <w:noProof/>
        </w:rPr>
      </w:pPr>
      <w:hyperlink w:anchor="_Toc132101597" w:history="1">
        <w:r w:rsidRPr="00AC6CF4">
          <w:rPr>
            <w:rStyle w:val="Hyperlink"/>
            <w:rFonts w:ascii="Arial" w:hAnsi="Arial"/>
            <w:noProof/>
          </w:rPr>
          <w:t>2.3</w:t>
        </w:r>
        <w:r w:rsidRPr="00AC6CF4">
          <w:rPr>
            <w:rFonts w:ascii="Arial" w:eastAsiaTheme="minorEastAsia" w:hAnsi="Arial"/>
            <w:b w:val="0"/>
            <w:bCs w:val="0"/>
            <w:noProof/>
          </w:rPr>
          <w:tab/>
        </w:r>
        <w:r w:rsidRPr="00AC6CF4">
          <w:rPr>
            <w:rStyle w:val="Hyperlink"/>
            <w:rFonts w:ascii="Arial" w:hAnsi="Arial"/>
            <w:noProof/>
          </w:rPr>
          <w:t>Serveurs Web et Contrôleurs de logique</w:t>
        </w:r>
        <w:r w:rsidRPr="00AC6CF4">
          <w:rPr>
            <w:rFonts w:ascii="Arial" w:hAnsi="Arial"/>
            <w:noProof/>
            <w:webHidden/>
          </w:rPr>
          <w:tab/>
        </w:r>
        <w:r w:rsidRPr="00AC6CF4">
          <w:rPr>
            <w:rFonts w:ascii="Arial" w:hAnsi="Arial"/>
            <w:noProof/>
            <w:webHidden/>
          </w:rPr>
          <w:fldChar w:fldCharType="begin"/>
        </w:r>
        <w:r w:rsidRPr="00AC6CF4">
          <w:rPr>
            <w:rFonts w:ascii="Arial" w:hAnsi="Arial"/>
            <w:noProof/>
            <w:webHidden/>
          </w:rPr>
          <w:instrText xml:space="preserve"> PAGEREF _Toc132101597 \h </w:instrText>
        </w:r>
        <w:r w:rsidRPr="00AC6CF4">
          <w:rPr>
            <w:rFonts w:ascii="Arial" w:hAnsi="Arial"/>
            <w:noProof/>
            <w:webHidden/>
          </w:rPr>
        </w:r>
        <w:r w:rsidRPr="00AC6CF4">
          <w:rPr>
            <w:rFonts w:ascii="Arial" w:hAnsi="Arial"/>
            <w:noProof/>
            <w:webHidden/>
          </w:rPr>
          <w:fldChar w:fldCharType="separate"/>
        </w:r>
        <w:r w:rsidRPr="00AC6CF4">
          <w:rPr>
            <w:rFonts w:ascii="Arial" w:hAnsi="Arial"/>
            <w:noProof/>
            <w:webHidden/>
          </w:rPr>
          <w:t>42</w:t>
        </w:r>
        <w:r w:rsidRPr="00AC6CF4">
          <w:rPr>
            <w:rFonts w:ascii="Arial" w:hAnsi="Arial"/>
            <w:noProof/>
            <w:webHidden/>
          </w:rPr>
          <w:fldChar w:fldCharType="end"/>
        </w:r>
      </w:hyperlink>
    </w:p>
    <w:p w14:paraId="082D552A" w14:textId="72D94544" w:rsidR="00AC6CF4" w:rsidRPr="00AC6CF4" w:rsidRDefault="00AC6CF4">
      <w:pPr>
        <w:pStyle w:val="TOC3"/>
        <w:tabs>
          <w:tab w:val="left" w:pos="1200"/>
          <w:tab w:val="right" w:leader="dot" w:pos="8778"/>
        </w:tabs>
        <w:rPr>
          <w:rFonts w:ascii="Arial" w:eastAsiaTheme="minorEastAsia" w:hAnsi="Arial"/>
          <w:noProof/>
          <w:sz w:val="22"/>
        </w:rPr>
      </w:pPr>
      <w:hyperlink w:anchor="_Toc132101598" w:history="1">
        <w:r w:rsidRPr="00AC6CF4">
          <w:rPr>
            <w:rStyle w:val="Hyperlink"/>
            <w:rFonts w:ascii="Arial" w:hAnsi="Arial"/>
            <w:noProof/>
            <w:sz w:val="22"/>
          </w:rPr>
          <w:t>2.3.1</w:t>
        </w:r>
        <w:r w:rsidRPr="00AC6CF4">
          <w:rPr>
            <w:rFonts w:ascii="Arial" w:eastAsiaTheme="minorEastAsia" w:hAnsi="Arial"/>
            <w:noProof/>
            <w:sz w:val="22"/>
          </w:rPr>
          <w:tab/>
        </w:r>
        <w:r w:rsidRPr="00AC6CF4">
          <w:rPr>
            <w:rStyle w:val="Hyperlink"/>
            <w:rFonts w:ascii="Arial" w:hAnsi="Arial"/>
            <w:noProof/>
            <w:sz w:val="22"/>
          </w:rPr>
          <w:t>Description</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_Toc132101598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42</w:t>
        </w:r>
        <w:r w:rsidRPr="00AC6CF4">
          <w:rPr>
            <w:rFonts w:ascii="Arial" w:hAnsi="Arial"/>
            <w:noProof/>
            <w:webHidden/>
            <w:sz w:val="22"/>
          </w:rPr>
          <w:fldChar w:fldCharType="end"/>
        </w:r>
      </w:hyperlink>
    </w:p>
    <w:p w14:paraId="4E28D924" w14:textId="3E944EC3" w:rsidR="00AC6CF4" w:rsidRPr="00AC6CF4" w:rsidRDefault="00AC6CF4">
      <w:pPr>
        <w:pStyle w:val="TOC3"/>
        <w:tabs>
          <w:tab w:val="left" w:pos="1200"/>
          <w:tab w:val="right" w:leader="dot" w:pos="8778"/>
        </w:tabs>
        <w:rPr>
          <w:rFonts w:ascii="Arial" w:eastAsiaTheme="minorEastAsia" w:hAnsi="Arial"/>
          <w:noProof/>
          <w:sz w:val="22"/>
        </w:rPr>
      </w:pPr>
      <w:hyperlink w:anchor="_Toc132101599" w:history="1">
        <w:r w:rsidRPr="00AC6CF4">
          <w:rPr>
            <w:rStyle w:val="Hyperlink"/>
            <w:rFonts w:ascii="Arial" w:hAnsi="Arial"/>
            <w:noProof/>
            <w:sz w:val="22"/>
          </w:rPr>
          <w:t>2.3.2</w:t>
        </w:r>
        <w:r w:rsidRPr="00AC6CF4">
          <w:rPr>
            <w:rFonts w:ascii="Arial" w:eastAsiaTheme="minorEastAsia" w:hAnsi="Arial"/>
            <w:noProof/>
            <w:sz w:val="22"/>
          </w:rPr>
          <w:tab/>
        </w:r>
        <w:r w:rsidRPr="00AC6CF4">
          <w:rPr>
            <w:rStyle w:val="Hyperlink"/>
            <w:rFonts w:ascii="Arial" w:hAnsi="Arial"/>
            <w:noProof/>
            <w:sz w:val="22"/>
          </w:rPr>
          <w:t>Trouver un serveur Web et un contrôleur logique pour KNX</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_Toc132101599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42</w:t>
        </w:r>
        <w:r w:rsidRPr="00AC6CF4">
          <w:rPr>
            <w:rFonts w:ascii="Arial" w:hAnsi="Arial"/>
            <w:noProof/>
            <w:webHidden/>
            <w:sz w:val="22"/>
          </w:rPr>
          <w:fldChar w:fldCharType="end"/>
        </w:r>
      </w:hyperlink>
    </w:p>
    <w:p w14:paraId="101F0C5A" w14:textId="3E4D909D" w:rsidR="00AC6CF4" w:rsidRPr="00AC6CF4" w:rsidRDefault="00AC6CF4">
      <w:pPr>
        <w:pStyle w:val="TOC3"/>
        <w:tabs>
          <w:tab w:val="left" w:pos="1200"/>
          <w:tab w:val="right" w:leader="dot" w:pos="8778"/>
        </w:tabs>
        <w:rPr>
          <w:rFonts w:ascii="Arial" w:eastAsiaTheme="minorEastAsia" w:hAnsi="Arial"/>
          <w:noProof/>
          <w:sz w:val="22"/>
        </w:rPr>
      </w:pPr>
      <w:hyperlink w:anchor="_Toc132101600" w:history="1">
        <w:r w:rsidRPr="00AC6CF4">
          <w:rPr>
            <w:rStyle w:val="Hyperlink"/>
            <w:rFonts w:ascii="Arial" w:hAnsi="Arial"/>
            <w:noProof/>
            <w:sz w:val="22"/>
          </w:rPr>
          <w:t>2.3.3</w:t>
        </w:r>
        <w:r w:rsidRPr="00AC6CF4">
          <w:rPr>
            <w:rFonts w:ascii="Arial" w:eastAsiaTheme="minorEastAsia" w:hAnsi="Arial"/>
            <w:noProof/>
            <w:sz w:val="22"/>
          </w:rPr>
          <w:tab/>
        </w:r>
        <w:r w:rsidRPr="00AC6CF4">
          <w:rPr>
            <w:rStyle w:val="Hyperlink"/>
            <w:rFonts w:ascii="Arial" w:hAnsi="Arial"/>
            <w:noProof/>
            <w:sz w:val="22"/>
          </w:rPr>
          <w:t>Configuration d'un serveur Web et d'un contrôleur logique</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_Toc132101600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43</w:t>
        </w:r>
        <w:r w:rsidRPr="00AC6CF4">
          <w:rPr>
            <w:rFonts w:ascii="Arial" w:hAnsi="Arial"/>
            <w:noProof/>
            <w:webHidden/>
            <w:sz w:val="22"/>
          </w:rPr>
          <w:fldChar w:fldCharType="end"/>
        </w:r>
      </w:hyperlink>
    </w:p>
    <w:p w14:paraId="12299D1C" w14:textId="7B374950" w:rsidR="00AC6CF4" w:rsidRPr="00AC6CF4" w:rsidRDefault="00AC6CF4">
      <w:pPr>
        <w:pStyle w:val="TOC2"/>
        <w:tabs>
          <w:tab w:val="left" w:pos="960"/>
          <w:tab w:val="right" w:leader="dot" w:pos="8778"/>
        </w:tabs>
        <w:rPr>
          <w:rFonts w:ascii="Arial" w:eastAsiaTheme="minorEastAsia" w:hAnsi="Arial"/>
          <w:b w:val="0"/>
          <w:bCs w:val="0"/>
          <w:noProof/>
        </w:rPr>
      </w:pPr>
      <w:hyperlink w:anchor="_Toc132101601" w:history="1">
        <w:r w:rsidRPr="00AC6CF4">
          <w:rPr>
            <w:rStyle w:val="Hyperlink"/>
            <w:rFonts w:ascii="Arial" w:hAnsi="Arial"/>
            <w:noProof/>
          </w:rPr>
          <w:t>2.4</w:t>
        </w:r>
        <w:r w:rsidRPr="00AC6CF4">
          <w:rPr>
            <w:rFonts w:ascii="Arial" w:eastAsiaTheme="minorEastAsia" w:hAnsi="Arial"/>
            <w:b w:val="0"/>
            <w:bCs w:val="0"/>
            <w:noProof/>
          </w:rPr>
          <w:tab/>
        </w:r>
        <w:r w:rsidRPr="00AC6CF4">
          <w:rPr>
            <w:rStyle w:val="Hyperlink"/>
            <w:rFonts w:ascii="Arial" w:hAnsi="Arial"/>
            <w:noProof/>
          </w:rPr>
          <w:t>Supervision basée sur Client/Serveur</w:t>
        </w:r>
        <w:r w:rsidRPr="00AC6CF4">
          <w:rPr>
            <w:rFonts w:ascii="Arial" w:hAnsi="Arial"/>
            <w:noProof/>
            <w:webHidden/>
          </w:rPr>
          <w:tab/>
        </w:r>
        <w:r w:rsidRPr="00AC6CF4">
          <w:rPr>
            <w:rFonts w:ascii="Arial" w:hAnsi="Arial"/>
            <w:noProof/>
            <w:webHidden/>
          </w:rPr>
          <w:fldChar w:fldCharType="begin"/>
        </w:r>
        <w:r w:rsidRPr="00AC6CF4">
          <w:rPr>
            <w:rFonts w:ascii="Arial" w:hAnsi="Arial"/>
            <w:noProof/>
            <w:webHidden/>
          </w:rPr>
          <w:instrText xml:space="preserve"> PAGEREF _Toc132101601 \h </w:instrText>
        </w:r>
        <w:r w:rsidRPr="00AC6CF4">
          <w:rPr>
            <w:rFonts w:ascii="Arial" w:hAnsi="Arial"/>
            <w:noProof/>
            <w:webHidden/>
          </w:rPr>
        </w:r>
        <w:r w:rsidRPr="00AC6CF4">
          <w:rPr>
            <w:rFonts w:ascii="Arial" w:hAnsi="Arial"/>
            <w:noProof/>
            <w:webHidden/>
          </w:rPr>
          <w:fldChar w:fldCharType="separate"/>
        </w:r>
        <w:r w:rsidRPr="00AC6CF4">
          <w:rPr>
            <w:rFonts w:ascii="Arial" w:hAnsi="Arial"/>
            <w:noProof/>
            <w:webHidden/>
          </w:rPr>
          <w:t>44</w:t>
        </w:r>
        <w:r w:rsidRPr="00AC6CF4">
          <w:rPr>
            <w:rFonts w:ascii="Arial" w:hAnsi="Arial"/>
            <w:noProof/>
            <w:webHidden/>
          </w:rPr>
          <w:fldChar w:fldCharType="end"/>
        </w:r>
      </w:hyperlink>
    </w:p>
    <w:p w14:paraId="617CE86D" w14:textId="7B7F65C3" w:rsidR="00AC6CF4" w:rsidRPr="00AC6CF4" w:rsidRDefault="00AC6CF4">
      <w:pPr>
        <w:pStyle w:val="TOC3"/>
        <w:tabs>
          <w:tab w:val="left" w:pos="1200"/>
          <w:tab w:val="right" w:leader="dot" w:pos="8778"/>
        </w:tabs>
        <w:rPr>
          <w:rFonts w:ascii="Arial" w:eastAsiaTheme="minorEastAsia" w:hAnsi="Arial"/>
          <w:noProof/>
          <w:sz w:val="22"/>
        </w:rPr>
      </w:pPr>
      <w:hyperlink w:anchor="_Toc132101602" w:history="1">
        <w:r w:rsidRPr="00AC6CF4">
          <w:rPr>
            <w:rStyle w:val="Hyperlink"/>
            <w:rFonts w:ascii="Arial" w:hAnsi="Arial"/>
            <w:noProof/>
            <w:sz w:val="22"/>
          </w:rPr>
          <w:t>2.4.1</w:t>
        </w:r>
        <w:r w:rsidRPr="00AC6CF4">
          <w:rPr>
            <w:rFonts w:ascii="Arial" w:eastAsiaTheme="minorEastAsia" w:hAnsi="Arial"/>
            <w:noProof/>
            <w:sz w:val="22"/>
          </w:rPr>
          <w:tab/>
        </w:r>
        <w:r w:rsidRPr="00AC6CF4">
          <w:rPr>
            <w:rStyle w:val="Hyperlink"/>
            <w:rFonts w:ascii="Arial" w:hAnsi="Arial"/>
            <w:noProof/>
            <w:sz w:val="22"/>
          </w:rPr>
          <w:t>Description</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_Toc132101602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44</w:t>
        </w:r>
        <w:r w:rsidRPr="00AC6CF4">
          <w:rPr>
            <w:rFonts w:ascii="Arial" w:hAnsi="Arial"/>
            <w:noProof/>
            <w:webHidden/>
            <w:sz w:val="22"/>
          </w:rPr>
          <w:fldChar w:fldCharType="end"/>
        </w:r>
      </w:hyperlink>
    </w:p>
    <w:p w14:paraId="0FED92B7" w14:textId="202A1D7B" w:rsidR="00AC6CF4" w:rsidRPr="00AC6CF4" w:rsidRDefault="00AC6CF4">
      <w:pPr>
        <w:pStyle w:val="TOC3"/>
        <w:tabs>
          <w:tab w:val="left" w:pos="1200"/>
          <w:tab w:val="right" w:leader="dot" w:pos="8778"/>
        </w:tabs>
        <w:rPr>
          <w:rFonts w:ascii="Arial" w:eastAsiaTheme="minorEastAsia" w:hAnsi="Arial"/>
          <w:noProof/>
          <w:sz w:val="22"/>
        </w:rPr>
      </w:pPr>
      <w:hyperlink w:anchor="_Toc132101603" w:history="1">
        <w:r w:rsidRPr="00AC6CF4">
          <w:rPr>
            <w:rStyle w:val="Hyperlink"/>
            <w:rFonts w:ascii="Arial" w:hAnsi="Arial"/>
            <w:noProof/>
            <w:sz w:val="22"/>
          </w:rPr>
          <w:t>2.4.2</w:t>
        </w:r>
        <w:r w:rsidRPr="00AC6CF4">
          <w:rPr>
            <w:rFonts w:ascii="Arial" w:eastAsiaTheme="minorEastAsia" w:hAnsi="Arial"/>
            <w:noProof/>
            <w:sz w:val="22"/>
          </w:rPr>
          <w:tab/>
        </w:r>
        <w:r w:rsidRPr="00AC6CF4">
          <w:rPr>
            <w:rStyle w:val="Hyperlink"/>
            <w:rFonts w:ascii="Arial" w:hAnsi="Arial"/>
            <w:noProof/>
            <w:sz w:val="22"/>
          </w:rPr>
          <w:t>Recherche d'une supervision basée sur Client/Serveur</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_Toc132101603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47</w:t>
        </w:r>
        <w:r w:rsidRPr="00AC6CF4">
          <w:rPr>
            <w:rFonts w:ascii="Arial" w:hAnsi="Arial"/>
            <w:noProof/>
            <w:webHidden/>
            <w:sz w:val="22"/>
          </w:rPr>
          <w:fldChar w:fldCharType="end"/>
        </w:r>
      </w:hyperlink>
    </w:p>
    <w:p w14:paraId="28222649" w14:textId="06156385" w:rsidR="00AC6CF4" w:rsidRPr="00AC6CF4" w:rsidRDefault="00AC6CF4">
      <w:pPr>
        <w:pStyle w:val="TOC3"/>
        <w:tabs>
          <w:tab w:val="left" w:pos="1200"/>
          <w:tab w:val="right" w:leader="dot" w:pos="8778"/>
        </w:tabs>
        <w:rPr>
          <w:rFonts w:ascii="Arial" w:eastAsiaTheme="minorEastAsia" w:hAnsi="Arial"/>
          <w:noProof/>
          <w:sz w:val="22"/>
        </w:rPr>
      </w:pPr>
      <w:hyperlink w:anchor="_Toc132101604" w:history="1">
        <w:r w:rsidRPr="00AC6CF4">
          <w:rPr>
            <w:rStyle w:val="Hyperlink"/>
            <w:rFonts w:ascii="Arial" w:hAnsi="Arial"/>
            <w:noProof/>
            <w:sz w:val="22"/>
          </w:rPr>
          <w:t>2.4.3</w:t>
        </w:r>
        <w:r w:rsidRPr="00AC6CF4">
          <w:rPr>
            <w:rFonts w:ascii="Arial" w:eastAsiaTheme="minorEastAsia" w:hAnsi="Arial"/>
            <w:noProof/>
            <w:sz w:val="22"/>
          </w:rPr>
          <w:tab/>
        </w:r>
        <w:r w:rsidRPr="00AC6CF4">
          <w:rPr>
            <w:rStyle w:val="Hyperlink"/>
            <w:rFonts w:ascii="Arial" w:hAnsi="Arial"/>
            <w:noProof/>
            <w:sz w:val="22"/>
          </w:rPr>
          <w:t>Recherche d'une supervision basée sur Client/Serveur</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_Toc132101604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47</w:t>
        </w:r>
        <w:r w:rsidRPr="00AC6CF4">
          <w:rPr>
            <w:rFonts w:ascii="Arial" w:hAnsi="Arial"/>
            <w:noProof/>
            <w:webHidden/>
            <w:sz w:val="22"/>
          </w:rPr>
          <w:fldChar w:fldCharType="end"/>
        </w:r>
      </w:hyperlink>
    </w:p>
    <w:p w14:paraId="41239403" w14:textId="5B9AD67C" w:rsidR="00AC6CF4" w:rsidRPr="00AC6CF4" w:rsidRDefault="00AC6CF4">
      <w:pPr>
        <w:pStyle w:val="TOC2"/>
        <w:tabs>
          <w:tab w:val="left" w:pos="960"/>
          <w:tab w:val="right" w:leader="dot" w:pos="8778"/>
        </w:tabs>
        <w:rPr>
          <w:rFonts w:ascii="Arial" w:eastAsiaTheme="minorEastAsia" w:hAnsi="Arial"/>
          <w:b w:val="0"/>
          <w:bCs w:val="0"/>
          <w:noProof/>
        </w:rPr>
      </w:pPr>
      <w:hyperlink w:anchor="_Toc132101605" w:history="1">
        <w:r w:rsidRPr="00AC6CF4">
          <w:rPr>
            <w:rStyle w:val="Hyperlink"/>
            <w:rFonts w:ascii="Arial" w:hAnsi="Arial"/>
            <w:noProof/>
          </w:rPr>
          <w:t>2.5</w:t>
        </w:r>
        <w:r w:rsidRPr="00AC6CF4">
          <w:rPr>
            <w:rFonts w:ascii="Arial" w:eastAsiaTheme="minorEastAsia" w:hAnsi="Arial"/>
            <w:b w:val="0"/>
            <w:bCs w:val="0"/>
            <w:noProof/>
          </w:rPr>
          <w:tab/>
        </w:r>
        <w:r w:rsidRPr="00AC6CF4">
          <w:rPr>
            <w:rStyle w:val="Hyperlink"/>
            <w:rFonts w:ascii="Arial" w:hAnsi="Arial"/>
            <w:noProof/>
          </w:rPr>
          <w:t>Nouvelles interfaces utilisateur. Contrôle vocal et assistants intelligents</w:t>
        </w:r>
        <w:r w:rsidRPr="00AC6CF4">
          <w:rPr>
            <w:rFonts w:ascii="Arial" w:hAnsi="Arial"/>
            <w:noProof/>
            <w:webHidden/>
          </w:rPr>
          <w:tab/>
        </w:r>
        <w:r w:rsidRPr="00AC6CF4">
          <w:rPr>
            <w:rFonts w:ascii="Arial" w:hAnsi="Arial"/>
            <w:noProof/>
            <w:webHidden/>
          </w:rPr>
          <w:fldChar w:fldCharType="begin"/>
        </w:r>
        <w:r w:rsidRPr="00AC6CF4">
          <w:rPr>
            <w:rFonts w:ascii="Arial" w:hAnsi="Arial"/>
            <w:noProof/>
            <w:webHidden/>
          </w:rPr>
          <w:instrText xml:space="preserve"> PAGEREF _Toc132101605 \h </w:instrText>
        </w:r>
        <w:r w:rsidRPr="00AC6CF4">
          <w:rPr>
            <w:rFonts w:ascii="Arial" w:hAnsi="Arial"/>
            <w:noProof/>
            <w:webHidden/>
          </w:rPr>
        </w:r>
        <w:r w:rsidRPr="00AC6CF4">
          <w:rPr>
            <w:rFonts w:ascii="Arial" w:hAnsi="Arial"/>
            <w:noProof/>
            <w:webHidden/>
          </w:rPr>
          <w:fldChar w:fldCharType="separate"/>
        </w:r>
        <w:r w:rsidRPr="00AC6CF4">
          <w:rPr>
            <w:rFonts w:ascii="Arial" w:hAnsi="Arial"/>
            <w:noProof/>
            <w:webHidden/>
          </w:rPr>
          <w:t>48</w:t>
        </w:r>
        <w:r w:rsidRPr="00AC6CF4">
          <w:rPr>
            <w:rFonts w:ascii="Arial" w:hAnsi="Arial"/>
            <w:noProof/>
            <w:webHidden/>
          </w:rPr>
          <w:fldChar w:fldCharType="end"/>
        </w:r>
      </w:hyperlink>
    </w:p>
    <w:p w14:paraId="0CF21A99" w14:textId="7AAC6C95" w:rsidR="00AC6CF4" w:rsidRPr="00AC6CF4" w:rsidRDefault="00AC6CF4">
      <w:pPr>
        <w:pStyle w:val="TOC3"/>
        <w:tabs>
          <w:tab w:val="left" w:pos="1200"/>
          <w:tab w:val="right" w:leader="dot" w:pos="8778"/>
        </w:tabs>
        <w:rPr>
          <w:rFonts w:ascii="Arial" w:eastAsiaTheme="minorEastAsia" w:hAnsi="Arial"/>
          <w:noProof/>
          <w:sz w:val="22"/>
        </w:rPr>
      </w:pPr>
      <w:hyperlink w:anchor="_Toc132101606" w:history="1">
        <w:r w:rsidRPr="00AC6CF4">
          <w:rPr>
            <w:rStyle w:val="Hyperlink"/>
            <w:rFonts w:ascii="Arial" w:hAnsi="Arial"/>
            <w:noProof/>
            <w:sz w:val="22"/>
          </w:rPr>
          <w:t>2.5.1</w:t>
        </w:r>
        <w:r w:rsidRPr="00AC6CF4">
          <w:rPr>
            <w:rFonts w:ascii="Arial" w:eastAsiaTheme="minorEastAsia" w:hAnsi="Arial"/>
            <w:noProof/>
            <w:sz w:val="22"/>
          </w:rPr>
          <w:tab/>
        </w:r>
        <w:r w:rsidRPr="00AC6CF4">
          <w:rPr>
            <w:rStyle w:val="Hyperlink"/>
            <w:rFonts w:ascii="Arial" w:hAnsi="Arial"/>
            <w:noProof/>
            <w:sz w:val="22"/>
          </w:rPr>
          <w:t>Description</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_Toc132101606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48</w:t>
        </w:r>
        <w:r w:rsidRPr="00AC6CF4">
          <w:rPr>
            <w:rFonts w:ascii="Arial" w:hAnsi="Arial"/>
            <w:noProof/>
            <w:webHidden/>
            <w:sz w:val="22"/>
          </w:rPr>
          <w:fldChar w:fldCharType="end"/>
        </w:r>
      </w:hyperlink>
    </w:p>
    <w:p w14:paraId="3EF31B73" w14:textId="65CF5FDD" w:rsidR="00AC6CF4" w:rsidRPr="00AC6CF4" w:rsidRDefault="00AC6CF4">
      <w:pPr>
        <w:pStyle w:val="TOC3"/>
        <w:tabs>
          <w:tab w:val="left" w:pos="1200"/>
          <w:tab w:val="right" w:leader="dot" w:pos="8778"/>
        </w:tabs>
        <w:rPr>
          <w:rFonts w:ascii="Arial" w:eastAsiaTheme="minorEastAsia" w:hAnsi="Arial"/>
          <w:noProof/>
          <w:sz w:val="22"/>
        </w:rPr>
      </w:pPr>
      <w:hyperlink w:anchor="_Toc132101607" w:history="1">
        <w:r w:rsidRPr="00AC6CF4">
          <w:rPr>
            <w:rStyle w:val="Hyperlink"/>
            <w:rFonts w:ascii="Arial" w:hAnsi="Arial"/>
            <w:noProof/>
            <w:sz w:val="22"/>
          </w:rPr>
          <w:t>2.5.2</w:t>
        </w:r>
        <w:r w:rsidRPr="00AC6CF4">
          <w:rPr>
            <w:rFonts w:ascii="Arial" w:eastAsiaTheme="minorEastAsia" w:hAnsi="Arial"/>
            <w:noProof/>
            <w:sz w:val="22"/>
          </w:rPr>
          <w:tab/>
        </w:r>
        <w:r w:rsidRPr="00AC6CF4">
          <w:rPr>
            <w:rStyle w:val="Hyperlink"/>
            <w:rFonts w:ascii="Arial" w:hAnsi="Arial"/>
            <w:noProof/>
            <w:sz w:val="22"/>
          </w:rPr>
          <w:t>Interfaces KNX avec assistants intelligents</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_Toc132101607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49</w:t>
        </w:r>
        <w:r w:rsidRPr="00AC6CF4">
          <w:rPr>
            <w:rFonts w:ascii="Arial" w:hAnsi="Arial"/>
            <w:noProof/>
            <w:webHidden/>
            <w:sz w:val="22"/>
          </w:rPr>
          <w:fldChar w:fldCharType="end"/>
        </w:r>
      </w:hyperlink>
    </w:p>
    <w:p w14:paraId="0F70E9A4" w14:textId="07B490D9" w:rsidR="00AC6CF4" w:rsidRPr="00AC6CF4" w:rsidRDefault="00AC6CF4">
      <w:pPr>
        <w:pStyle w:val="TOC3"/>
        <w:tabs>
          <w:tab w:val="left" w:pos="1200"/>
          <w:tab w:val="right" w:leader="dot" w:pos="8778"/>
        </w:tabs>
        <w:rPr>
          <w:rFonts w:ascii="Arial" w:eastAsiaTheme="minorEastAsia" w:hAnsi="Arial"/>
          <w:noProof/>
          <w:sz w:val="22"/>
        </w:rPr>
      </w:pPr>
      <w:hyperlink w:anchor="_Toc132101608" w:history="1">
        <w:r w:rsidRPr="00AC6CF4">
          <w:rPr>
            <w:rStyle w:val="Hyperlink"/>
            <w:rFonts w:ascii="Arial" w:hAnsi="Arial"/>
            <w:noProof/>
            <w:sz w:val="22"/>
          </w:rPr>
          <w:t>2.5.3</w:t>
        </w:r>
        <w:r w:rsidRPr="00AC6CF4">
          <w:rPr>
            <w:rFonts w:ascii="Arial" w:eastAsiaTheme="minorEastAsia" w:hAnsi="Arial"/>
            <w:noProof/>
            <w:sz w:val="22"/>
          </w:rPr>
          <w:tab/>
        </w:r>
        <w:r w:rsidRPr="00AC6CF4">
          <w:rPr>
            <w:rStyle w:val="Hyperlink"/>
            <w:rFonts w:ascii="Arial" w:hAnsi="Arial"/>
            <w:noProof/>
            <w:sz w:val="22"/>
          </w:rPr>
          <w:t>Configurer une interface KNX avec des Assistants Intelligents</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_Toc132101608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50</w:t>
        </w:r>
        <w:r w:rsidRPr="00AC6CF4">
          <w:rPr>
            <w:rFonts w:ascii="Arial" w:hAnsi="Arial"/>
            <w:noProof/>
            <w:webHidden/>
            <w:sz w:val="22"/>
          </w:rPr>
          <w:fldChar w:fldCharType="end"/>
        </w:r>
      </w:hyperlink>
    </w:p>
    <w:p w14:paraId="79BFEA67" w14:textId="17806014" w:rsidR="00AC6CF4" w:rsidRPr="00AC6CF4" w:rsidRDefault="00AC6CF4">
      <w:pPr>
        <w:pStyle w:val="TOC3"/>
        <w:tabs>
          <w:tab w:val="left" w:pos="1200"/>
          <w:tab w:val="right" w:leader="dot" w:pos="8778"/>
        </w:tabs>
        <w:rPr>
          <w:rFonts w:ascii="Arial" w:eastAsiaTheme="minorEastAsia" w:hAnsi="Arial"/>
          <w:noProof/>
          <w:sz w:val="22"/>
        </w:rPr>
      </w:pPr>
      <w:hyperlink w:anchor="_Toc132101609" w:history="1">
        <w:r w:rsidRPr="00AC6CF4">
          <w:rPr>
            <w:rStyle w:val="Hyperlink"/>
            <w:rFonts w:ascii="Arial" w:hAnsi="Arial"/>
            <w:noProof/>
            <w:sz w:val="22"/>
          </w:rPr>
          <w:t>2.5.4</w:t>
        </w:r>
        <w:r w:rsidRPr="00AC6CF4">
          <w:rPr>
            <w:rFonts w:ascii="Arial" w:eastAsiaTheme="minorEastAsia" w:hAnsi="Arial"/>
            <w:noProof/>
            <w:sz w:val="22"/>
          </w:rPr>
          <w:tab/>
        </w:r>
        <w:r w:rsidRPr="00AC6CF4">
          <w:rPr>
            <w:rStyle w:val="Hyperlink"/>
            <w:rFonts w:ascii="Arial" w:hAnsi="Arial"/>
            <w:noProof/>
            <w:sz w:val="22"/>
          </w:rPr>
          <w:t>Comparaison entre les assistants intelligents</w:t>
        </w:r>
        <w:r w:rsidRPr="00AC6CF4">
          <w:rPr>
            <w:rFonts w:ascii="Arial" w:hAnsi="Arial"/>
            <w:noProof/>
            <w:webHidden/>
            <w:sz w:val="22"/>
          </w:rPr>
          <w:tab/>
        </w:r>
        <w:r w:rsidRPr="00AC6CF4">
          <w:rPr>
            <w:rFonts w:ascii="Arial" w:hAnsi="Arial"/>
            <w:noProof/>
            <w:webHidden/>
            <w:sz w:val="22"/>
          </w:rPr>
          <w:fldChar w:fldCharType="begin"/>
        </w:r>
        <w:r w:rsidRPr="00AC6CF4">
          <w:rPr>
            <w:rFonts w:ascii="Arial" w:hAnsi="Arial"/>
            <w:noProof/>
            <w:webHidden/>
            <w:sz w:val="22"/>
          </w:rPr>
          <w:instrText xml:space="preserve"> PAGEREF _Toc132101609 \h </w:instrText>
        </w:r>
        <w:r w:rsidRPr="00AC6CF4">
          <w:rPr>
            <w:rFonts w:ascii="Arial" w:hAnsi="Arial"/>
            <w:noProof/>
            <w:webHidden/>
            <w:sz w:val="22"/>
          </w:rPr>
        </w:r>
        <w:r w:rsidRPr="00AC6CF4">
          <w:rPr>
            <w:rFonts w:ascii="Arial" w:hAnsi="Arial"/>
            <w:noProof/>
            <w:webHidden/>
            <w:sz w:val="22"/>
          </w:rPr>
          <w:fldChar w:fldCharType="separate"/>
        </w:r>
        <w:r w:rsidRPr="00AC6CF4">
          <w:rPr>
            <w:rFonts w:ascii="Arial" w:hAnsi="Arial"/>
            <w:noProof/>
            <w:webHidden/>
            <w:sz w:val="22"/>
          </w:rPr>
          <w:t>51</w:t>
        </w:r>
        <w:r w:rsidRPr="00AC6CF4">
          <w:rPr>
            <w:rFonts w:ascii="Arial" w:hAnsi="Arial"/>
            <w:noProof/>
            <w:webHidden/>
            <w:sz w:val="22"/>
          </w:rPr>
          <w:fldChar w:fldCharType="end"/>
        </w:r>
      </w:hyperlink>
    </w:p>
    <w:p w14:paraId="23CFE7CC" w14:textId="5290699A" w:rsidR="00496CEA" w:rsidRDefault="007E51DA">
      <w:r w:rsidRPr="00AC6CF4">
        <w:fldChar w:fldCharType="end"/>
      </w:r>
      <w:r>
        <w:br w:type="page"/>
      </w:r>
    </w:p>
    <w:p w14:paraId="79FC4483" w14:textId="77777777" w:rsidR="00496CEA" w:rsidRDefault="007E51DA">
      <w:pPr>
        <w:pStyle w:val="Heading2"/>
      </w:pPr>
      <w:bookmarkStart w:id="0" w:name="_Toc125452548"/>
      <w:bookmarkStart w:id="1" w:name="_Toc132101564"/>
      <w:r>
        <w:lastRenderedPageBreak/>
        <w:t>Informations générales</w:t>
      </w:r>
      <w:bookmarkEnd w:id="0"/>
      <w:bookmarkEnd w:id="1"/>
    </w:p>
    <w:p w14:paraId="5DDD59C3" w14:textId="33D2D42B" w:rsidR="00496CEA" w:rsidRPr="00AC6CF4" w:rsidRDefault="007E51DA">
      <w:pPr>
        <w:rPr>
          <w:lang w:val="fr-FR"/>
        </w:rPr>
      </w:pPr>
      <w:r w:rsidRPr="00AC6CF4">
        <w:rPr>
          <w:lang w:val="fr-FR"/>
        </w:rPr>
        <w:t>Une installation KNX a une structure distribuée, dans laquelle tous les appareils communiquent entre eux si nécessaire. Il n'est pas strictement nécessaire de les contrôler de manière centrale.</w:t>
      </w:r>
    </w:p>
    <w:p w14:paraId="0FC97791" w14:textId="3A223CBB" w:rsidR="00496CEA" w:rsidRPr="00AC6CF4" w:rsidRDefault="007E51DA">
      <w:pPr>
        <w:tabs>
          <w:tab w:val="left" w:pos="709"/>
          <w:tab w:val="left" w:pos="1134"/>
          <w:tab w:val="left" w:pos="2836"/>
        </w:tabs>
        <w:ind w:right="283"/>
        <w:rPr>
          <w:lang w:val="fr-FR"/>
        </w:rPr>
      </w:pPr>
      <w:r w:rsidRPr="00AC6CF4">
        <w:rPr>
          <w:lang w:val="fr-FR"/>
        </w:rPr>
        <w:t>Néanmoins, la technologie permet d'étab</w:t>
      </w:r>
      <w:r w:rsidRPr="00AC6CF4">
        <w:rPr>
          <w:lang w:val="fr-FR"/>
        </w:rPr>
        <w:t>lir des stations de contrôle qui peuvent représenter des fonctions sous forme graphique, à la fois comme éléments de commande à distance et comme éléments d'affichage.</w:t>
      </w:r>
    </w:p>
    <w:p w14:paraId="4E80A242" w14:textId="37DD8D07" w:rsidR="00496CEA" w:rsidRPr="00AC6CF4" w:rsidRDefault="00496CEA">
      <w:pPr>
        <w:tabs>
          <w:tab w:val="left" w:pos="709"/>
          <w:tab w:val="left" w:pos="1134"/>
          <w:tab w:val="left" w:pos="2836"/>
        </w:tabs>
        <w:ind w:right="283"/>
        <w:rPr>
          <w:lang w:val="fr-FR"/>
        </w:rPr>
      </w:pPr>
    </w:p>
    <w:p w14:paraId="49781138" w14:textId="15F67CEA" w:rsidR="00496CEA" w:rsidRPr="00AC6CF4" w:rsidRDefault="007E51DA">
      <w:pPr>
        <w:tabs>
          <w:tab w:val="left" w:pos="709"/>
          <w:tab w:val="left" w:pos="1134"/>
          <w:tab w:val="left" w:pos="2836"/>
        </w:tabs>
        <w:ind w:right="283"/>
        <w:rPr>
          <w:lang w:val="fr-FR"/>
        </w:rPr>
      </w:pPr>
      <w:r w:rsidRPr="00AC6CF4">
        <w:rPr>
          <w:lang w:val="fr-FR"/>
        </w:rPr>
        <w:t>Selon la taille de l'installation, il peut toutefois être conseillé d'avoir une supervi</w:t>
      </w:r>
      <w:r w:rsidRPr="00AC6CF4">
        <w:rPr>
          <w:lang w:val="fr-FR"/>
        </w:rPr>
        <w:t xml:space="preserve">sion centrale des points de données et des systèmes concernés. </w:t>
      </w:r>
    </w:p>
    <w:p w14:paraId="3EFCB477" w14:textId="30B79E6A" w:rsidR="00496CEA" w:rsidRPr="00AC6CF4" w:rsidRDefault="00496CEA">
      <w:pPr>
        <w:tabs>
          <w:tab w:val="left" w:pos="709"/>
          <w:tab w:val="left" w:pos="1134"/>
          <w:tab w:val="left" w:pos="2836"/>
        </w:tabs>
        <w:ind w:right="283"/>
        <w:rPr>
          <w:lang w:val="fr-FR"/>
        </w:rPr>
      </w:pPr>
    </w:p>
    <w:p w14:paraId="56613E5A" w14:textId="4396B0B9" w:rsidR="00496CEA" w:rsidRPr="00AC6CF4" w:rsidRDefault="007E51DA">
      <w:pPr>
        <w:tabs>
          <w:tab w:val="left" w:pos="709"/>
          <w:tab w:val="left" w:pos="1134"/>
          <w:tab w:val="left" w:pos="2836"/>
        </w:tabs>
        <w:ind w:right="283"/>
        <w:rPr>
          <w:lang w:val="fr-FR"/>
        </w:rPr>
      </w:pPr>
      <w:r w:rsidRPr="00AC6CF4">
        <w:rPr>
          <w:lang w:val="fr-FR"/>
        </w:rPr>
        <w:t>Par exemple, si l'installation est un appartement, il est possible que nous puissions nous contenter d'un petit écran d'affichage incluant tous les contrôles nécessaires.</w:t>
      </w:r>
    </w:p>
    <w:p w14:paraId="6BA1F509" w14:textId="77777777" w:rsidR="00496CEA" w:rsidRPr="00AC6CF4" w:rsidRDefault="00496CEA">
      <w:pPr>
        <w:tabs>
          <w:tab w:val="left" w:pos="709"/>
          <w:tab w:val="left" w:pos="1134"/>
          <w:tab w:val="left" w:pos="2836"/>
        </w:tabs>
        <w:ind w:right="283"/>
        <w:rPr>
          <w:lang w:val="fr-FR"/>
        </w:rPr>
      </w:pPr>
    </w:p>
    <w:p w14:paraId="3F423B27" w14:textId="7E4BB89A" w:rsidR="00496CEA" w:rsidRPr="00AC6CF4" w:rsidRDefault="007E51DA">
      <w:pPr>
        <w:tabs>
          <w:tab w:val="left" w:pos="709"/>
          <w:tab w:val="left" w:pos="1134"/>
          <w:tab w:val="left" w:pos="2836"/>
        </w:tabs>
        <w:ind w:right="283"/>
        <w:rPr>
          <w:lang w:val="fr-FR"/>
        </w:rPr>
      </w:pPr>
      <w:r w:rsidRPr="00AC6CF4">
        <w:rPr>
          <w:lang w:val="fr-FR"/>
        </w:rPr>
        <w:t>Si l'installation e</w:t>
      </w:r>
      <w:r w:rsidRPr="00AC6CF4">
        <w:rPr>
          <w:lang w:val="fr-FR"/>
        </w:rPr>
        <w:t>st plus grande, par exemple un hôtel avec des centaines de chambres ou un bâtiment de bureau, la nécessité d'une surveillance centrale augmente considérablement, car il est plus pratique de vérifier l'état de toutes les installations à partir d'un emplacem</w:t>
      </w:r>
      <w:r w:rsidRPr="00AC6CF4">
        <w:rPr>
          <w:lang w:val="fr-FR"/>
        </w:rPr>
        <w:t>ent central, tirer parti de l'interconnexion qu'offre un système distribué comme KNX.</w:t>
      </w:r>
    </w:p>
    <w:p w14:paraId="6AE41BC2" w14:textId="77777777" w:rsidR="00496CEA" w:rsidRPr="00AC6CF4" w:rsidRDefault="00496CEA">
      <w:pPr>
        <w:tabs>
          <w:tab w:val="left" w:pos="709"/>
          <w:tab w:val="left" w:pos="1134"/>
          <w:tab w:val="left" w:pos="2836"/>
        </w:tabs>
        <w:ind w:right="283"/>
        <w:rPr>
          <w:lang w:val="fr-FR"/>
        </w:rPr>
      </w:pPr>
    </w:p>
    <w:p w14:paraId="4C09E473" w14:textId="28661717" w:rsidR="00496CEA" w:rsidRPr="00AC6CF4" w:rsidRDefault="007E51DA">
      <w:pPr>
        <w:tabs>
          <w:tab w:val="left" w:pos="709"/>
          <w:tab w:val="left" w:pos="1134"/>
          <w:tab w:val="left" w:pos="2836"/>
        </w:tabs>
        <w:ind w:right="283"/>
        <w:rPr>
          <w:lang w:val="fr-FR"/>
        </w:rPr>
      </w:pPr>
      <w:r w:rsidRPr="00AC6CF4">
        <w:rPr>
          <w:lang w:val="fr-FR"/>
        </w:rPr>
        <w:t>Toutefois, ce contrôle central et cette surveillance supposent la nécessité de gérer correctement le trafic des télégrammes, sans poser de problème pour le reste des ins</w:t>
      </w:r>
      <w:r w:rsidRPr="00AC6CF4">
        <w:rPr>
          <w:lang w:val="fr-FR"/>
        </w:rPr>
        <w:t>tallations réparties dans tout le bâtiment. Nous aborderons cet aspect dans d'autres sections.</w:t>
      </w:r>
    </w:p>
    <w:p w14:paraId="328DFD19" w14:textId="77777777" w:rsidR="00496CEA" w:rsidRPr="00AC6CF4" w:rsidRDefault="00496CEA">
      <w:pPr>
        <w:tabs>
          <w:tab w:val="left" w:pos="709"/>
          <w:tab w:val="left" w:pos="1134"/>
          <w:tab w:val="left" w:pos="2836"/>
        </w:tabs>
        <w:ind w:right="283"/>
        <w:rPr>
          <w:lang w:val="fr-FR"/>
        </w:rPr>
      </w:pPr>
    </w:p>
    <w:p w14:paraId="0F450760" w14:textId="0C338273" w:rsidR="00496CEA" w:rsidRPr="00AC6CF4" w:rsidRDefault="007E51DA">
      <w:pPr>
        <w:tabs>
          <w:tab w:val="left" w:pos="709"/>
          <w:tab w:val="left" w:pos="1134"/>
          <w:tab w:val="left" w:pos="2836"/>
        </w:tabs>
        <w:ind w:right="283"/>
        <w:rPr>
          <w:lang w:val="fr-FR"/>
        </w:rPr>
      </w:pPr>
      <w:r w:rsidRPr="00AC6CF4">
        <w:rPr>
          <w:lang w:val="fr-FR"/>
        </w:rPr>
        <w:t>On pourrait résumer que la nécessité d'une visualisation et d'un contrôle centraux d'une installation KNX augmente proportionnellement avec sa taille.</w:t>
      </w:r>
    </w:p>
    <w:p w14:paraId="3C03FE41" w14:textId="0031B069" w:rsidR="00496CEA" w:rsidRPr="00AC6CF4" w:rsidRDefault="007E51DA">
      <w:pPr>
        <w:tabs>
          <w:tab w:val="left" w:pos="709"/>
          <w:tab w:val="left" w:pos="1134"/>
          <w:tab w:val="left" w:pos="2836"/>
        </w:tabs>
        <w:ind w:right="283"/>
        <w:rPr>
          <w:lang w:val="fr-FR"/>
        </w:rPr>
      </w:pPr>
      <w:r w:rsidRPr="00AC6CF4">
        <w:rPr>
          <w:lang w:val="fr-FR"/>
        </w:rPr>
        <w:t xml:space="preserve"> </w:t>
      </w:r>
    </w:p>
    <w:p w14:paraId="7FA41B4F" w14:textId="5D3C7B46" w:rsidR="00496CEA" w:rsidRDefault="007E51DA">
      <w:pPr>
        <w:pStyle w:val="Picture"/>
      </w:pPr>
      <w:r>
        <w:rPr>
          <w:noProof/>
        </w:rPr>
        <w:drawing>
          <wp:inline distT="0" distB="0" distL="0" distR="0" wp14:anchorId="74521015" wp14:editId="4D85CF42">
            <wp:extent cx="5580380" cy="3144520"/>
            <wp:effectExtent l="0" t="0" r="1270" b="0"/>
            <wp:docPr id="8" name="Image 8" descr="Interfaz de usuario gráfica, Sitio web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nterfaz de usuario gráfica, Sitio web  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5580380" cy="3144520"/>
                    </a:xfrm>
                    <a:prstGeom prst="rect">
                      <a:avLst/>
                    </a:prstGeom>
                  </pic:spPr>
                </pic:pic>
              </a:graphicData>
            </a:graphic>
          </wp:inline>
        </w:drawing>
      </w:r>
    </w:p>
    <w:p w14:paraId="55B89CFC" w14:textId="65F981F4" w:rsidR="00496CEA" w:rsidRPr="00AC6CF4" w:rsidRDefault="007E51DA">
      <w:pPr>
        <w:pStyle w:val="Caption"/>
        <w:rPr>
          <w:lang w:val="fr-FR"/>
        </w:rPr>
      </w:pPr>
      <w:r>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1</w:t>
      </w:r>
      <w:r>
        <w:fldChar w:fldCharType="end"/>
      </w:r>
      <w:r w:rsidRPr="00AC6CF4">
        <w:rPr>
          <w:lang w:val="fr-FR"/>
        </w:rPr>
        <w:t>: Exemple d'installation avec diverses variables d'entrée et de</w:t>
      </w:r>
      <w:r w:rsidRPr="00AC6CF4">
        <w:rPr>
          <w:lang w:val="fr-FR"/>
        </w:rPr>
        <w:t xml:space="preserve"> sortie</w:t>
      </w:r>
    </w:p>
    <w:p w14:paraId="266B4FFB" w14:textId="77777777" w:rsidR="00496CEA" w:rsidRDefault="007E51DA">
      <w:pPr>
        <w:pStyle w:val="Heading2"/>
      </w:pPr>
      <w:r w:rsidRPr="00AC6CF4">
        <w:rPr>
          <w:lang w:val="fr-FR"/>
        </w:rPr>
        <w:br w:type="page"/>
      </w:r>
      <w:bookmarkStart w:id="2" w:name="_Toc125452549"/>
      <w:bookmarkStart w:id="3" w:name="_Toc132101565"/>
      <w:r>
        <w:lastRenderedPageBreak/>
        <w:t xml:space="preserve">Exigences pour un </w:t>
      </w:r>
      <w:proofErr w:type="spellStart"/>
      <w:r>
        <w:t>Affichage</w:t>
      </w:r>
      <w:proofErr w:type="spellEnd"/>
      <w:r>
        <w:t xml:space="preserve"> Central</w:t>
      </w:r>
      <w:bookmarkEnd w:id="2"/>
      <w:bookmarkEnd w:id="3"/>
    </w:p>
    <w:p w14:paraId="7DE82141" w14:textId="77777777" w:rsidR="00496CEA" w:rsidRPr="00AC6CF4" w:rsidRDefault="007E51DA">
      <w:pPr>
        <w:rPr>
          <w:lang w:val="fr-FR"/>
        </w:rPr>
      </w:pPr>
      <w:r w:rsidRPr="00AC6CF4">
        <w:rPr>
          <w:lang w:val="fr-FR"/>
        </w:rPr>
        <w:t>L'opérateur souhaite être en mesure de détecter à partir d'un emplacement central si, par ex :</w:t>
      </w:r>
    </w:p>
    <w:p w14:paraId="4D50A8FB" w14:textId="77777777" w:rsidR="00496CEA" w:rsidRPr="00AC6CF4" w:rsidRDefault="007E51DA">
      <w:pPr>
        <w:pStyle w:val="Bullet1"/>
        <w:rPr>
          <w:lang w:val="fr-FR"/>
        </w:rPr>
      </w:pPr>
      <w:r w:rsidRPr="00AC6CF4">
        <w:rPr>
          <w:lang w:val="fr-FR"/>
        </w:rPr>
        <w:t>Les lumières sont toujours allumées quelque part dans l'installation, bien qu'elles doivent déjà être éteintes,</w:t>
      </w:r>
    </w:p>
    <w:p w14:paraId="2A6F9474" w14:textId="77777777" w:rsidR="00496CEA" w:rsidRPr="00AC6CF4" w:rsidRDefault="007E51DA">
      <w:pPr>
        <w:pStyle w:val="Bullet1"/>
        <w:rPr>
          <w:lang w:val="fr-FR"/>
        </w:rPr>
      </w:pPr>
      <w:r w:rsidRPr="00AC6CF4">
        <w:rPr>
          <w:lang w:val="fr-FR"/>
        </w:rPr>
        <w:t xml:space="preserve">Les </w:t>
      </w:r>
      <w:r w:rsidRPr="00AC6CF4">
        <w:rPr>
          <w:lang w:val="fr-FR"/>
        </w:rPr>
        <w:t>stores restent fermés quelque part dans l'installation, bien qu'ils aient déjà dû être rétractés,</w:t>
      </w:r>
    </w:p>
    <w:p w14:paraId="159EF5DE" w14:textId="77777777" w:rsidR="00496CEA" w:rsidRPr="00AC6CF4" w:rsidRDefault="007E51DA">
      <w:pPr>
        <w:pStyle w:val="Bullet1"/>
        <w:rPr>
          <w:lang w:val="fr-FR"/>
        </w:rPr>
      </w:pPr>
      <w:r w:rsidRPr="00AC6CF4">
        <w:rPr>
          <w:lang w:val="fr-FR"/>
        </w:rPr>
        <w:t xml:space="preserve">Des fenêtres ou des portes restent ouvertes, ce qui peut entraîner des risques de sécurité ; </w:t>
      </w:r>
    </w:p>
    <w:p w14:paraId="0E4B0351" w14:textId="77777777" w:rsidR="00496CEA" w:rsidRPr="00AC6CF4" w:rsidRDefault="00496CEA">
      <w:pPr>
        <w:pStyle w:val="Bullet1"/>
        <w:numPr>
          <w:ilvl w:val="0"/>
          <w:numId w:val="0"/>
        </w:numPr>
        <w:rPr>
          <w:lang w:val="fr-FR"/>
        </w:rPr>
      </w:pPr>
    </w:p>
    <w:p w14:paraId="7CE70820" w14:textId="734E8982" w:rsidR="00496CEA" w:rsidRPr="00AC6CF4" w:rsidRDefault="007E51DA">
      <w:pPr>
        <w:pStyle w:val="Bullet1"/>
        <w:numPr>
          <w:ilvl w:val="0"/>
          <w:numId w:val="0"/>
        </w:numPr>
        <w:rPr>
          <w:lang w:val="fr-FR"/>
        </w:rPr>
      </w:pPr>
      <w:r w:rsidRPr="00AC6CF4">
        <w:rPr>
          <w:lang w:val="fr-FR"/>
        </w:rPr>
        <w:t>En général, l'opérateur souhaite donc disposer de messages d'ét</w:t>
      </w:r>
      <w:r w:rsidRPr="00AC6CF4">
        <w:rPr>
          <w:lang w:val="fr-FR"/>
        </w:rPr>
        <w:t>at collectifs de certains groupes de fonctions ou d'appareils. Il aimerait en outre connaître l'emplacement exact (bâtiment, étage, pièce) où la lumière est encore allumée et il aimerait pouvoir l'éteindre depuis un endroit central.</w:t>
      </w:r>
    </w:p>
    <w:p w14:paraId="462FB4E0" w14:textId="2B90C405" w:rsidR="00496CEA" w:rsidRPr="00AC6CF4" w:rsidRDefault="007E51DA">
      <w:pPr>
        <w:rPr>
          <w:lang w:val="fr-FR"/>
        </w:rPr>
      </w:pPr>
      <w:r w:rsidRPr="00AC6CF4">
        <w:rPr>
          <w:lang w:val="fr-FR"/>
        </w:rPr>
        <w:t>Lors de la surveillance</w:t>
      </w:r>
      <w:r w:rsidRPr="00AC6CF4">
        <w:rPr>
          <w:lang w:val="fr-FR"/>
        </w:rPr>
        <w:t xml:space="preserve"> des systèmes de services des bâtiments, l'opérateur souhaite :</w:t>
      </w:r>
    </w:p>
    <w:p w14:paraId="2F3ADBF4" w14:textId="77777777" w:rsidR="00496CEA" w:rsidRPr="00AC6CF4" w:rsidRDefault="007E51DA">
      <w:pPr>
        <w:pStyle w:val="Bullet1"/>
        <w:rPr>
          <w:lang w:val="fr-FR"/>
        </w:rPr>
      </w:pPr>
      <w:r w:rsidRPr="00AC6CF4">
        <w:rPr>
          <w:lang w:val="fr-FR"/>
        </w:rPr>
        <w:t>être informé de toute alarme ou de tout défaut</w:t>
      </w:r>
    </w:p>
    <w:p w14:paraId="0014ECAC" w14:textId="77777777" w:rsidR="00496CEA" w:rsidRPr="00AC6CF4" w:rsidRDefault="007E51DA">
      <w:pPr>
        <w:pStyle w:val="Bullet1"/>
        <w:rPr>
          <w:lang w:val="fr-FR"/>
        </w:rPr>
      </w:pPr>
      <w:r w:rsidRPr="00AC6CF4">
        <w:rPr>
          <w:lang w:val="fr-FR"/>
        </w:rPr>
        <w:t>voir les images des caméras vidéo intégrées</w:t>
      </w:r>
    </w:p>
    <w:p w14:paraId="3DC82B78" w14:textId="77777777" w:rsidR="00496CEA" w:rsidRPr="00AC6CF4" w:rsidRDefault="007E51DA">
      <w:pPr>
        <w:pStyle w:val="Bullet1"/>
        <w:rPr>
          <w:lang w:val="fr-FR"/>
        </w:rPr>
      </w:pPr>
      <w:r w:rsidRPr="00AC6CF4">
        <w:rPr>
          <w:lang w:val="fr-FR"/>
        </w:rPr>
        <w:t>voir l'état actuel de la consommation ou consulter les statistiques de comptage</w:t>
      </w:r>
    </w:p>
    <w:p w14:paraId="43388225" w14:textId="77777777" w:rsidR="00496CEA" w:rsidRPr="00AC6CF4" w:rsidRDefault="007E51DA">
      <w:pPr>
        <w:pStyle w:val="Bullet1"/>
        <w:rPr>
          <w:lang w:val="fr-FR"/>
        </w:rPr>
      </w:pPr>
      <w:r w:rsidRPr="00AC6CF4">
        <w:rPr>
          <w:lang w:val="fr-FR"/>
        </w:rPr>
        <w:t>connaître l'emplaceme</w:t>
      </w:r>
      <w:r w:rsidRPr="00AC6CF4">
        <w:rPr>
          <w:lang w:val="fr-FR"/>
        </w:rPr>
        <w:t>nt dans le bâtiment d'un défaut affiché</w:t>
      </w:r>
    </w:p>
    <w:p w14:paraId="69E5ADF7" w14:textId="77777777" w:rsidR="00496CEA" w:rsidRPr="00AC6CF4" w:rsidRDefault="007E51DA">
      <w:pPr>
        <w:pStyle w:val="Bullet1"/>
        <w:rPr>
          <w:lang w:val="fr-FR"/>
        </w:rPr>
      </w:pPr>
      <w:r w:rsidRPr="00AC6CF4">
        <w:rPr>
          <w:lang w:val="fr-FR"/>
        </w:rPr>
        <w:t>savoir quand le défaut s'est produit</w:t>
      </w:r>
    </w:p>
    <w:p w14:paraId="3DDA0B22" w14:textId="77777777" w:rsidR="00496CEA" w:rsidRPr="00AC6CF4" w:rsidRDefault="00496CEA">
      <w:pPr>
        <w:pStyle w:val="Normalbulleted1"/>
        <w:rPr>
          <w:lang w:val="fr-FR"/>
        </w:rPr>
      </w:pPr>
    </w:p>
    <w:p w14:paraId="6988DC23" w14:textId="0F12D728" w:rsidR="00496CEA" w:rsidRPr="00AC6CF4" w:rsidRDefault="007E51DA">
      <w:pPr>
        <w:pStyle w:val="Normalbulleted1"/>
        <w:rPr>
          <w:lang w:val="fr-FR"/>
        </w:rPr>
      </w:pPr>
      <w:r w:rsidRPr="00AC6CF4">
        <w:rPr>
          <w:lang w:val="fr-FR"/>
        </w:rPr>
        <w:t>Les exigences actuelles élevées en matière de sécurité, l'efficacité et l'accessibilité font que le concept de visualisation et de contrôle est élargi avec la supervision des dif</w:t>
      </w:r>
      <w:r w:rsidRPr="00AC6CF4">
        <w:rPr>
          <w:lang w:val="fr-FR"/>
        </w:rPr>
        <w:t>férents systèmes présents et avec la gestion des ressources disponibles. de cette manière qui a conduit à un système de gestion de notre bâtiment.</w:t>
      </w:r>
    </w:p>
    <w:p w14:paraId="5BA86185" w14:textId="77777777" w:rsidR="00496CEA" w:rsidRPr="00AC6CF4" w:rsidRDefault="00496CEA">
      <w:pPr>
        <w:pStyle w:val="Normalbulleted1"/>
        <w:rPr>
          <w:lang w:val="fr-FR"/>
        </w:rPr>
      </w:pPr>
    </w:p>
    <w:p w14:paraId="2B4FC57B" w14:textId="399A1BE7" w:rsidR="00496CEA" w:rsidRPr="00AC6CF4" w:rsidRDefault="007E51DA">
      <w:pPr>
        <w:pStyle w:val="Normalbulleted1"/>
        <w:rPr>
          <w:lang w:val="fr-FR"/>
        </w:rPr>
      </w:pPr>
      <w:r w:rsidRPr="00AC6CF4">
        <w:rPr>
          <w:lang w:val="fr-FR"/>
        </w:rPr>
        <w:t>Les utilisateurs ont de plus en plus besoin de voir les données opérationnelles affichées indépendamment des</w:t>
      </w:r>
      <w:r w:rsidRPr="00AC6CF4">
        <w:rPr>
          <w:lang w:val="fr-FR"/>
        </w:rPr>
        <w:t xml:space="preserve"> plates-formes matérielles/logicielles (par exemple le type de PC et d'OS). Si cela est assuré, les fournisseurs de services peuvent prendre en charge les tâches de la gestion des bâtiments dans le but d’optimiser les coûts et n’ont pas besoin d’être sur p</w:t>
      </w:r>
      <w:r w:rsidRPr="00AC6CF4">
        <w:rPr>
          <w:lang w:val="fr-FR"/>
        </w:rPr>
        <w:t>lace en permanence. L'indépendance de la plateforme signifie aussi que les données et les canaux de communication d'origine doivent être disponibles dans un format qui permet l'utilisation sans environnement logiciel ou PC spécial.</w:t>
      </w:r>
    </w:p>
    <w:p w14:paraId="2E57D6FA" w14:textId="23FDE477" w:rsidR="00496CEA" w:rsidRDefault="007E51DA">
      <w:pPr>
        <w:pStyle w:val="Heading2"/>
      </w:pPr>
      <w:bookmarkStart w:id="4" w:name="_Toc125452550"/>
      <w:bookmarkStart w:id="5" w:name="_Toc132101566"/>
      <w:proofErr w:type="spellStart"/>
      <w:r>
        <w:t>Terminologie</w:t>
      </w:r>
      <w:bookmarkEnd w:id="4"/>
      <w:bookmarkEnd w:id="5"/>
      <w:proofErr w:type="spellEnd"/>
    </w:p>
    <w:p w14:paraId="7ADEFFBF" w14:textId="045AE846" w:rsidR="00496CEA" w:rsidRDefault="007E51DA">
      <w:pPr>
        <w:pStyle w:val="Heading3"/>
      </w:pPr>
      <w:bookmarkStart w:id="6" w:name="_Toc125452551"/>
      <w:bookmarkStart w:id="7" w:name="_Toc132101567"/>
      <w:r>
        <w:t>“Visualisat</w:t>
      </w:r>
      <w:r>
        <w:t>ion</w:t>
      </w:r>
      <w:bookmarkEnd w:id="6"/>
      <w:r>
        <w:t xml:space="preserve"> et Contrôle”</w:t>
      </w:r>
      <w:bookmarkEnd w:id="7"/>
    </w:p>
    <w:p w14:paraId="580634CD" w14:textId="0B87F353" w:rsidR="00496CEA" w:rsidRPr="00AC6CF4" w:rsidRDefault="007E51DA">
      <w:pPr>
        <w:rPr>
          <w:lang w:val="fr-FR"/>
        </w:rPr>
      </w:pPr>
      <w:r w:rsidRPr="00AC6CF4">
        <w:rPr>
          <w:lang w:val="fr-FR"/>
        </w:rPr>
        <w:t>« Visualisation » est la représentation des états (observation) et « Contrôler » la sélection des états (opération). Dans l'automatisation des bâtiments, il s'agit généralement d'un progiciel dans lequel les paramètres peuvent être assigné</w:t>
      </w:r>
      <w:r w:rsidRPr="00AC6CF4">
        <w:rPr>
          <w:lang w:val="fr-FR"/>
        </w:rPr>
        <w:t>s relativement facilement et peuvent être mis en œuvre sur un mini-ordinateur. Le terme « miniordinateur» couvre les ordinateurs, les processeurs qui ont été préparés pour cette tâche spéciale, les petits appareils comme les contrôleurs logiques pour le mo</w:t>
      </w:r>
      <w:r w:rsidRPr="00AC6CF4">
        <w:rPr>
          <w:lang w:val="fr-FR"/>
        </w:rPr>
        <w:t>ntage de rails DIN, mais aussi les plates-formes mobiles principalement utilisées dans les téléphones mobiles et les tablettes. Dans le sens le plus large, vous pouvez aussi vous référer aux panneaux miniatures tels que décrits ici comme « terminaux de vis</w:t>
      </w:r>
      <w:r w:rsidRPr="00AC6CF4">
        <w:rPr>
          <w:lang w:val="fr-FR"/>
        </w:rPr>
        <w:t xml:space="preserve">ualisation ». Toutefois, bon </w:t>
      </w:r>
      <w:r w:rsidRPr="00AC6CF4">
        <w:rPr>
          <w:lang w:val="fr-FR"/>
        </w:rPr>
        <w:lastRenderedPageBreak/>
        <w:t>nombre des déclarations faites ici s'appliquent également à l'utilisation des panneaux de commande.</w:t>
      </w:r>
    </w:p>
    <w:p w14:paraId="01248467" w14:textId="77777777" w:rsidR="00496CEA" w:rsidRPr="00AC6CF4" w:rsidRDefault="00496CEA">
      <w:pPr>
        <w:rPr>
          <w:lang w:val="fr-FR"/>
        </w:rPr>
      </w:pPr>
    </w:p>
    <w:p w14:paraId="70F8146B" w14:textId="411DC2C3" w:rsidR="00496CEA" w:rsidRDefault="007E51DA">
      <w:pPr>
        <w:pStyle w:val="Picture"/>
      </w:pPr>
      <w:r>
        <w:rPr>
          <w:noProof/>
        </w:rPr>
        <w:drawing>
          <wp:inline distT="0" distB="0" distL="0" distR="0" wp14:anchorId="3307F0DB" wp14:editId="413C4B33">
            <wp:extent cx="3226524" cy="2352675"/>
            <wp:effectExtent l="0" t="0" r="0" b="0"/>
            <wp:docPr id="45" name="Imagen 45" descr="Captura de pantalla de computador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Captura de pantalla de computadora  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3257960" cy="2375597"/>
                    </a:xfrm>
                    <a:prstGeom prst="rect">
                      <a:avLst/>
                    </a:prstGeom>
                  </pic:spPr>
                </pic:pic>
              </a:graphicData>
            </a:graphic>
          </wp:inline>
        </w:drawing>
      </w:r>
      <w:r>
        <w:tab/>
      </w:r>
      <w:r>
        <w:rPr>
          <w:noProof/>
        </w:rPr>
        <w:drawing>
          <wp:inline distT="0" distB="0" distL="0" distR="0" wp14:anchorId="0E0A3E3A" wp14:editId="1AF51F8F">
            <wp:extent cx="1425466" cy="2362200"/>
            <wp:effectExtent l="0" t="0" r="5715" b="0"/>
            <wp:docPr id="52" name="Imagen 52" descr="Una pantalla de un celular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Una pantalla de un celular  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1425466" cy="2362200"/>
                    </a:xfrm>
                    <a:prstGeom prst="rect">
                      <a:avLst/>
                    </a:prstGeom>
                  </pic:spPr>
                </pic:pic>
              </a:graphicData>
            </a:graphic>
          </wp:inline>
        </w:drawing>
      </w:r>
    </w:p>
    <w:p w14:paraId="78344521" w14:textId="23BE973A" w:rsidR="00496CEA" w:rsidRPr="00AC6CF4" w:rsidRDefault="007E51DA">
      <w:pPr>
        <w:pStyle w:val="Caption"/>
        <w:rPr>
          <w:lang w:val="fr-FR"/>
        </w:rPr>
      </w:pPr>
      <w:r>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2</w:t>
      </w:r>
      <w:r>
        <w:fldChar w:fldCharType="end"/>
      </w:r>
      <w:r w:rsidRPr="00AC6CF4">
        <w:rPr>
          <w:lang w:val="fr-FR"/>
        </w:rPr>
        <w:t>: terminal de Visualisation et smartphone en tant qu'élément d'affichage et de commande pour KNX</w:t>
      </w:r>
    </w:p>
    <w:p w14:paraId="084CFCE6" w14:textId="37557E5F" w:rsidR="00496CEA" w:rsidRPr="00AC6CF4" w:rsidRDefault="00496CEA">
      <w:pPr>
        <w:pStyle w:val="Picture"/>
        <w:rPr>
          <w:lang w:val="fr-FR"/>
        </w:rPr>
      </w:pPr>
    </w:p>
    <w:p w14:paraId="0C8ECB6A" w14:textId="77777777" w:rsidR="00496CEA" w:rsidRPr="00AC6CF4" w:rsidRDefault="007E51DA">
      <w:pPr>
        <w:pStyle w:val="Heading3"/>
        <w:rPr>
          <w:lang w:val="fr-FR"/>
        </w:rPr>
      </w:pPr>
      <w:bookmarkStart w:id="8" w:name="_Ref116488582"/>
      <w:bookmarkStart w:id="9" w:name="_Toc125452552"/>
      <w:r w:rsidRPr="00AC6CF4">
        <w:rPr>
          <w:lang w:val="fr-FR"/>
        </w:rPr>
        <w:t xml:space="preserve"> </w:t>
      </w:r>
      <w:bookmarkStart w:id="10" w:name="_Toc132101568"/>
      <w:r w:rsidRPr="00AC6CF4">
        <w:rPr>
          <w:lang w:val="fr-FR"/>
        </w:rPr>
        <w:t>" Type de Point de Données "</w:t>
      </w:r>
      <w:bookmarkEnd w:id="8"/>
      <w:bookmarkEnd w:id="9"/>
      <w:bookmarkEnd w:id="10"/>
    </w:p>
    <w:p w14:paraId="5D1E5C66" w14:textId="3E2326A0" w:rsidR="00496CEA" w:rsidRPr="00AC6CF4" w:rsidRDefault="007E51DA">
      <w:pPr>
        <w:rPr>
          <w:lang w:val="fr-FR"/>
        </w:rPr>
      </w:pPr>
      <w:r w:rsidRPr="00AC6CF4">
        <w:rPr>
          <w:lang w:val="fr-FR"/>
        </w:rPr>
        <w:t xml:space="preserve">Le format des informations à afficher (=DPT en ETS) est déterminé par le type de point de données. Cela inclut non seulement la </w:t>
      </w:r>
      <w:r w:rsidRPr="00AC6CF4">
        <w:rPr>
          <w:lang w:val="fr-FR"/>
        </w:rPr>
        <w:t>valeur d'une fonction, mais aussi son interprétation ultérieure. Par exemple, une valeur hexadécimale de 2 octets peut être un entier non signé, un entier signé ou une valeur à virgule flottante. De plus, les unités (comme « lux», « °C», « m/s », etc.) déc</w:t>
      </w:r>
      <w:r w:rsidRPr="00AC6CF4">
        <w:rPr>
          <w:lang w:val="fr-FR"/>
        </w:rPr>
        <w:t>rivent mieux la valeur pour l’utilisateur.</w:t>
      </w:r>
    </w:p>
    <w:p w14:paraId="2A5BDB4C" w14:textId="77777777" w:rsidR="00496CEA" w:rsidRPr="00AC6CF4" w:rsidRDefault="00496CEA">
      <w:pPr>
        <w:rPr>
          <w:lang w:val="fr-FR"/>
        </w:rPr>
      </w:pPr>
    </w:p>
    <w:p w14:paraId="022D1BF2" w14:textId="4FCDE4B4" w:rsidR="00496CEA" w:rsidRPr="00AC6CF4" w:rsidRDefault="007E51DA">
      <w:pPr>
        <w:rPr>
          <w:lang w:val="fr-FR"/>
        </w:rPr>
      </w:pPr>
      <w:r w:rsidRPr="00AC6CF4">
        <w:rPr>
          <w:lang w:val="fr-FR"/>
        </w:rPr>
        <w:t>Un autre exemple pour démontrer l'importance d'utiliser et de configurer les DPT dans la visualisation sont des valeurs de 1 octet. Par exemple, si nous voulons représenter un contrôle/statut d'éclairage de 1 oct</w:t>
      </w:r>
      <w:r w:rsidRPr="00AC6CF4">
        <w:rPr>
          <w:lang w:val="fr-FR"/>
        </w:rPr>
        <w:t xml:space="preserve">ets sur un curseur avec une échelle de 0 à 100 et son réglage DPT est de 5. 10 (entier non signé) au lieu de 5. 01 (Mise à l'échelle ou pourcentage), apparaîtra de manière incorrecte sur l'écran et ne montrera qu'une partie de la plage de cette valeur (la </w:t>
      </w:r>
      <w:r w:rsidRPr="00AC6CF4">
        <w:rPr>
          <w:lang w:val="fr-FR"/>
        </w:rPr>
        <w:t xml:space="preserve">lecture d'une valeur brute de 0 à 100 ne représente en fait que 40 % de la valeur). Parfois, les logiciels de visualisation nous permettent d'appliquer un facteur d'échelle (100/255 = 0. 921), mais ce n'est pas nécessaire si le DPT est défini correctement </w:t>
      </w:r>
      <w:r w:rsidRPr="00AC6CF4">
        <w:rPr>
          <w:lang w:val="fr-FR"/>
        </w:rPr>
        <w:t>pour le cas d'utilisation ou s'il a été correctement affecté dans ETS avant d'exporter le projet vers le logiciel de visualisation.</w:t>
      </w:r>
    </w:p>
    <w:p w14:paraId="69EB44DA" w14:textId="77777777" w:rsidR="00496CEA" w:rsidRPr="00AC6CF4" w:rsidRDefault="00496CEA">
      <w:pPr>
        <w:rPr>
          <w:lang w:val="fr-FR"/>
        </w:rPr>
      </w:pPr>
    </w:p>
    <w:p w14:paraId="70CBAC6A" w14:textId="20F8C1BC" w:rsidR="00496CEA" w:rsidRPr="00AC6CF4" w:rsidRDefault="007E51DA">
      <w:pPr>
        <w:rPr>
          <w:lang w:val="fr-FR"/>
        </w:rPr>
      </w:pPr>
      <w:r w:rsidRPr="00AC6CF4">
        <w:rPr>
          <w:lang w:val="fr-FR"/>
        </w:rPr>
        <w:t>Ainsi, un type de point de données est un « modèle », qui est placé sur une valeur pour le rendre lisible sur un écran ou u</w:t>
      </w:r>
      <w:r w:rsidRPr="00AC6CF4">
        <w:rPr>
          <w:lang w:val="fr-FR"/>
        </w:rPr>
        <w:t>n moniteur. Il décrit une classe de valeurs différentes avec un format commun.</w:t>
      </w:r>
    </w:p>
    <w:p w14:paraId="53584A97" w14:textId="77777777" w:rsidR="00496CEA" w:rsidRPr="00AC6CF4" w:rsidRDefault="00496CEA">
      <w:pPr>
        <w:rPr>
          <w:lang w:val="fr-FR"/>
        </w:rPr>
      </w:pPr>
    </w:p>
    <w:p w14:paraId="50A245E8" w14:textId="77777777" w:rsidR="00496CEA" w:rsidRDefault="007E51DA">
      <w:pPr>
        <w:pStyle w:val="Heading3"/>
      </w:pPr>
      <w:bookmarkStart w:id="11" w:name="_Toc125452553"/>
      <w:bookmarkStart w:id="12" w:name="_Toc132101569"/>
      <w:r>
        <w:t>" Point de Processus "</w:t>
      </w:r>
      <w:bookmarkEnd w:id="11"/>
      <w:bookmarkEnd w:id="12"/>
    </w:p>
    <w:p w14:paraId="14BF364B" w14:textId="77777777" w:rsidR="00496CEA" w:rsidRPr="00AC6CF4" w:rsidRDefault="007E51DA">
      <w:pPr>
        <w:rPr>
          <w:lang w:val="fr-FR"/>
        </w:rPr>
      </w:pPr>
      <w:r w:rsidRPr="00AC6CF4">
        <w:rPr>
          <w:lang w:val="fr-FR"/>
        </w:rPr>
        <w:t>Le point de processus est « l’interface » entre les informations à afficher/sélectionner et leur représentation graphique à l’écran. . Le type d'affichag</w:t>
      </w:r>
      <w:r w:rsidRPr="00AC6CF4">
        <w:rPr>
          <w:lang w:val="fr-FR"/>
        </w:rPr>
        <w:t xml:space="preserve">e d'une certaine valeur. </w:t>
      </w:r>
    </w:p>
    <w:p w14:paraId="3EEA6758" w14:textId="77777777" w:rsidR="00496CEA" w:rsidRPr="00AC6CF4" w:rsidRDefault="00496CEA">
      <w:pPr>
        <w:rPr>
          <w:lang w:val="fr-FR"/>
        </w:rPr>
      </w:pPr>
    </w:p>
    <w:p w14:paraId="7C60C898" w14:textId="28CBA4AF" w:rsidR="00496CEA" w:rsidRPr="00AC6CF4" w:rsidRDefault="007E51DA">
      <w:pPr>
        <w:rPr>
          <w:lang w:val="fr-FR"/>
        </w:rPr>
      </w:pPr>
      <w:r w:rsidRPr="00AC6CF4">
        <w:rPr>
          <w:lang w:val="fr-FR"/>
        </w:rPr>
        <w:lastRenderedPageBreak/>
        <w:t>Le terme « point de processus » est très important mais malheureusement peu connu – la plupart des gens utilisent également « point de données » pour les informations individuelles sur l'écran. Cela n'est cependant pas très prati</w:t>
      </w:r>
      <w:r w:rsidRPr="00AC6CF4">
        <w:rPr>
          <w:lang w:val="fr-FR"/>
        </w:rPr>
        <w:t>que, car cela peut prêter à confusion car on perd une couche de définition, ce qui assure une meilleure affectation des données par catégorie.</w:t>
      </w:r>
    </w:p>
    <w:p w14:paraId="201DE314" w14:textId="77777777" w:rsidR="00496CEA" w:rsidRPr="00AC6CF4" w:rsidRDefault="00496CEA">
      <w:pPr>
        <w:rPr>
          <w:lang w:val="fr-FR"/>
        </w:rPr>
      </w:pPr>
    </w:p>
    <w:p w14:paraId="27FC5DF7" w14:textId="77777777" w:rsidR="00496CEA" w:rsidRPr="00AC6CF4" w:rsidRDefault="007E51DA">
      <w:pPr>
        <w:rPr>
          <w:lang w:val="fr-FR"/>
        </w:rPr>
      </w:pPr>
      <w:r w:rsidRPr="00AC6CF4">
        <w:rPr>
          <w:lang w:val="fr-FR"/>
        </w:rPr>
        <w:t>Un point de processus est basé sur un certain type de point de données. Il ajoute cependant des informations importantes qui ne doivent pas être négligées pour l'affichage et l'utilisation appropriés des informations requises :</w:t>
      </w:r>
    </w:p>
    <w:p w14:paraId="17AD9231" w14:textId="27799881" w:rsidR="00496CEA" w:rsidRPr="00AC6CF4" w:rsidRDefault="007E51DA">
      <w:pPr>
        <w:pStyle w:val="Bullet1"/>
        <w:rPr>
          <w:lang w:val="fr-FR"/>
        </w:rPr>
      </w:pPr>
      <w:r w:rsidRPr="00AC6CF4">
        <w:rPr>
          <w:lang w:val="fr-FR"/>
        </w:rPr>
        <w:t xml:space="preserve">Quel groupe adresse « porte </w:t>
      </w:r>
      <w:r w:rsidRPr="00AC6CF4">
        <w:rPr>
          <w:lang w:val="fr-FR"/>
        </w:rPr>
        <w:t xml:space="preserve">» les informations ? </w:t>
      </w:r>
      <w:r w:rsidRPr="00AC6CF4">
        <w:rPr>
          <w:lang w:val="fr-FR"/>
        </w:rPr>
        <w:br/>
        <w:t xml:space="preserve">(Il peut y en avoir plusieurs : dans le cas des actionneurs qui n'ont pas d'objet de statut, toutes les adresses du groupe assignées comme Un objet de commutation doit également être connu au point de processus pour toujours afficher </w:t>
      </w:r>
      <w:r w:rsidRPr="00AC6CF4">
        <w:rPr>
          <w:lang w:val="fr-FR"/>
        </w:rPr>
        <w:t>le bon état du commutateur).</w:t>
      </w:r>
    </w:p>
    <w:p w14:paraId="78CE23E2" w14:textId="664BF0DB" w:rsidR="00496CEA" w:rsidRPr="00AC6CF4" w:rsidRDefault="007E51DA">
      <w:pPr>
        <w:pStyle w:val="Bullet1"/>
        <w:rPr>
          <w:lang w:val="fr-FR"/>
        </w:rPr>
      </w:pPr>
      <w:r w:rsidRPr="00AC6CF4">
        <w:rPr>
          <w:lang w:val="fr-FR"/>
        </w:rPr>
        <w:t>Une valeur est-elle utilisée uniquement pour l'affichage ou pour le contrôle ("drapeau Transmission") ?</w:t>
      </w:r>
    </w:p>
    <w:p w14:paraId="17439D40" w14:textId="77777777" w:rsidR="00496CEA" w:rsidRDefault="007E51DA">
      <w:pPr>
        <w:pStyle w:val="Bullet1"/>
      </w:pPr>
      <w:r w:rsidRPr="00AC6CF4">
        <w:rPr>
          <w:lang w:val="fr-FR"/>
        </w:rPr>
        <w:t xml:space="preserve">Quel niveau d'utilisateur peut avoir accès en lecture seule, ou en lecture/écriture ? </w:t>
      </w:r>
      <w:r>
        <w:t xml:space="preserve">(= Les </w:t>
      </w:r>
      <w:proofErr w:type="spellStart"/>
      <w:r>
        <w:t>lumières</w:t>
      </w:r>
      <w:proofErr w:type="spellEnd"/>
      <w:r>
        <w:t xml:space="preserve"> </w:t>
      </w:r>
      <w:proofErr w:type="spellStart"/>
      <w:r>
        <w:t>doivent</w:t>
      </w:r>
      <w:proofErr w:type="spellEnd"/>
      <w:r>
        <w:t xml:space="preserve"> être commutab</w:t>
      </w:r>
      <w:r>
        <w:t>les et pas seulement affichées)</w:t>
      </w:r>
    </w:p>
    <w:p w14:paraId="17F45560" w14:textId="0A63F879" w:rsidR="00496CEA" w:rsidRPr="00AC6CF4" w:rsidRDefault="007E51DA">
      <w:pPr>
        <w:pStyle w:val="Bullet1"/>
        <w:rPr>
          <w:lang w:val="fr-FR"/>
        </w:rPr>
      </w:pPr>
      <w:r w:rsidRPr="00AC6CF4">
        <w:rPr>
          <w:lang w:val="fr-FR"/>
        </w:rPr>
        <w:t>Quelles tâches supplémentaires doivent être effectuées avec les valeurs de ce point de processus ? (par exemple, enregistrer les données cycliquement dans une « base de données de valeur », créer des messages d'événement, de</w:t>
      </w:r>
      <w:r w:rsidRPr="00AC6CF4">
        <w:rPr>
          <w:lang w:val="fr-FR"/>
        </w:rPr>
        <w:t>s alarmes, démarrer une autre page d'affichage selon une condition spécifique, confirmation obligatoire d'une alarme, etc.)</w:t>
      </w:r>
    </w:p>
    <w:p w14:paraId="06D8D258" w14:textId="58521AF0" w:rsidR="00496CEA" w:rsidRPr="00AC6CF4" w:rsidRDefault="007E51DA">
      <w:pPr>
        <w:pStyle w:val="Bullet1"/>
        <w:rPr>
          <w:lang w:val="fr-FR"/>
        </w:rPr>
      </w:pPr>
      <w:r w:rsidRPr="00AC6CF4">
        <w:rPr>
          <w:lang w:val="fr-FR"/>
        </w:rPr>
        <w:t>Quand a été la dernière fois que cet objet a été mis à jour avec sa valeur actuelle (timestamp)</w:t>
      </w:r>
    </w:p>
    <w:p w14:paraId="137C1566" w14:textId="552FA469" w:rsidR="00496CEA" w:rsidRPr="00AC6CF4" w:rsidRDefault="00496CEA">
      <w:pPr>
        <w:spacing w:before="0" w:after="0" w:line="240" w:lineRule="auto"/>
        <w:contextualSpacing w:val="0"/>
        <w:rPr>
          <w:rFonts w:eastAsia="Times New Roman"/>
          <w:b/>
          <w:bCs/>
          <w:lang w:val="fr-FR"/>
        </w:rPr>
      </w:pPr>
      <w:bookmarkStart w:id="13" w:name="_Toc125452554"/>
    </w:p>
    <w:p w14:paraId="1A4DB583" w14:textId="77777777" w:rsidR="00496CEA" w:rsidRDefault="007E51DA">
      <w:pPr>
        <w:pStyle w:val="Heading3"/>
      </w:pPr>
      <w:bookmarkStart w:id="14" w:name="_Toc132101570"/>
      <w:r>
        <w:t xml:space="preserve">Images </w:t>
      </w:r>
      <w:proofErr w:type="spellStart"/>
      <w:r>
        <w:t>Statiques</w:t>
      </w:r>
      <w:bookmarkEnd w:id="13"/>
      <w:bookmarkEnd w:id="14"/>
      <w:proofErr w:type="spellEnd"/>
    </w:p>
    <w:p w14:paraId="323912B2" w14:textId="185FD449" w:rsidR="00496CEA" w:rsidRPr="00AC6CF4" w:rsidRDefault="007E51DA">
      <w:pPr>
        <w:rPr>
          <w:lang w:val="fr-FR"/>
        </w:rPr>
      </w:pPr>
      <w:r w:rsidRPr="00AC6CF4">
        <w:rPr>
          <w:lang w:val="fr-FR"/>
        </w:rPr>
        <w:t>En tant qu'aide vi</w:t>
      </w:r>
      <w:r w:rsidRPr="00AC6CF4">
        <w:rPr>
          <w:lang w:val="fr-FR"/>
        </w:rPr>
        <w:t>suelle pour l'utilisateur du programme de supervision, des images de fond statiques peuvent être créées ou importées lesquelles p.ex. montrer le plan du sol de la zone visualisée ou permettre une représentation 3D de la pièce.</w:t>
      </w:r>
    </w:p>
    <w:p w14:paraId="6D98CAC5" w14:textId="77777777" w:rsidR="00496CEA" w:rsidRPr="00AC6CF4" w:rsidRDefault="00496CEA">
      <w:pPr>
        <w:rPr>
          <w:lang w:val="fr-FR"/>
        </w:rPr>
      </w:pPr>
    </w:p>
    <w:p w14:paraId="528F01AB" w14:textId="09089B8A" w:rsidR="00496CEA" w:rsidRPr="00AC6CF4" w:rsidRDefault="007E51DA">
      <w:pPr>
        <w:rPr>
          <w:lang w:val="fr-FR"/>
        </w:rPr>
      </w:pPr>
      <w:r w:rsidRPr="00AC6CF4">
        <w:rPr>
          <w:lang w:val="fr-FR"/>
        </w:rPr>
        <w:t>Les états actuels ne peuvent</w:t>
      </w:r>
      <w:r w:rsidRPr="00AC6CF4">
        <w:rPr>
          <w:lang w:val="fr-FR"/>
        </w:rPr>
        <w:t xml:space="preserve"> pas être indiqués en utilisant une image de fond statique.</w:t>
      </w:r>
      <w:bookmarkStart w:id="15" w:name="_Toc125452555"/>
      <w:r w:rsidRPr="00AC6CF4">
        <w:rPr>
          <w:lang w:val="fr-FR"/>
        </w:rPr>
        <w:t xml:space="preserve"> Néanmoins, une esthétique adéquate des images de fond améliore sans aucun doute la satisfaction de l'utilisateur de la solution technologique implémentée. Bref, notre solution doit être bonne, mai</w:t>
      </w:r>
      <w:r w:rsidRPr="00AC6CF4">
        <w:rPr>
          <w:lang w:val="fr-FR"/>
        </w:rPr>
        <w:t>s elle doit aussi être belle.</w:t>
      </w:r>
    </w:p>
    <w:p w14:paraId="533FD024" w14:textId="38395AA8" w:rsidR="00496CEA" w:rsidRPr="00AC6CF4" w:rsidRDefault="00496CEA">
      <w:pPr>
        <w:rPr>
          <w:lang w:val="fr-FR"/>
        </w:rPr>
      </w:pPr>
    </w:p>
    <w:p w14:paraId="0B57ADDC" w14:textId="02C16958" w:rsidR="00496CEA" w:rsidRDefault="007E51DA">
      <w:pPr>
        <w:jc w:val="center"/>
      </w:pPr>
      <w:r>
        <w:rPr>
          <w:noProof/>
        </w:rPr>
        <w:lastRenderedPageBreak/>
        <w:drawing>
          <wp:inline distT="0" distB="0" distL="0" distR="0" wp14:anchorId="50F311E2" wp14:editId="20D8066E">
            <wp:extent cx="5208312" cy="2960939"/>
            <wp:effectExtent l="0" t="0" r="0" b="0"/>
            <wp:docPr id="53" name="Imagen 53" descr="Imagen que contiene edificio, tabla, brócoli, luz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Imagen que contiene edificio, tabla, brócoli, luz  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6439" cy="2971244"/>
                    </a:xfrm>
                    <a:prstGeom prst="rect">
                      <a:avLst/>
                    </a:prstGeom>
                  </pic:spPr>
                </pic:pic>
              </a:graphicData>
            </a:graphic>
          </wp:inline>
        </w:drawing>
      </w:r>
    </w:p>
    <w:p w14:paraId="3CD74538" w14:textId="0F431F80" w:rsidR="00496CEA" w:rsidRPr="00AC6CF4" w:rsidRDefault="007E51DA">
      <w:pPr>
        <w:pStyle w:val="Caption"/>
        <w:rPr>
          <w:lang w:val="fr-FR"/>
        </w:rPr>
      </w:pPr>
      <w:r>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3</w:t>
      </w:r>
      <w:r>
        <w:fldChar w:fldCharType="end"/>
      </w:r>
      <w:r w:rsidRPr="00AC6CF4">
        <w:rPr>
          <w:lang w:val="fr-FR"/>
        </w:rPr>
        <w:t>: Exemple d'image statique 3D utilisée comme arrière-plan.</w:t>
      </w:r>
    </w:p>
    <w:p w14:paraId="2ADC52E4" w14:textId="3EDAC625" w:rsidR="00496CEA" w:rsidRPr="00AC6CF4" w:rsidRDefault="007E51DA">
      <w:pPr>
        <w:spacing w:before="0" w:after="0" w:line="240" w:lineRule="auto"/>
        <w:contextualSpacing w:val="0"/>
        <w:rPr>
          <w:lang w:val="fr-FR"/>
        </w:rPr>
      </w:pPr>
      <w:r w:rsidRPr="00AC6CF4">
        <w:rPr>
          <w:lang w:val="fr-FR"/>
        </w:rPr>
        <w:br w:type="page"/>
      </w:r>
    </w:p>
    <w:p w14:paraId="5220D8CF" w14:textId="77777777" w:rsidR="00496CEA" w:rsidRDefault="007E51DA">
      <w:pPr>
        <w:pStyle w:val="Heading3"/>
      </w:pPr>
      <w:bookmarkStart w:id="16" w:name="_Toc132101571"/>
      <w:proofErr w:type="spellStart"/>
      <w:r>
        <w:lastRenderedPageBreak/>
        <w:t>Éléments</w:t>
      </w:r>
      <w:proofErr w:type="spellEnd"/>
      <w:r>
        <w:t xml:space="preserve"> </w:t>
      </w:r>
      <w:proofErr w:type="spellStart"/>
      <w:r>
        <w:t>d'Image</w:t>
      </w:r>
      <w:proofErr w:type="spellEnd"/>
      <w:r>
        <w:t xml:space="preserve"> </w:t>
      </w:r>
      <w:proofErr w:type="spellStart"/>
      <w:r>
        <w:t>Dynamiques</w:t>
      </w:r>
      <w:proofErr w:type="spellEnd"/>
      <w:r>
        <w:t xml:space="preserve"> (Variables)</w:t>
      </w:r>
      <w:bookmarkEnd w:id="15"/>
      <w:bookmarkEnd w:id="16"/>
    </w:p>
    <w:p w14:paraId="512A4DF9" w14:textId="013D000F" w:rsidR="00496CEA" w:rsidRPr="00AC6CF4" w:rsidRDefault="007E51DA">
      <w:pPr>
        <w:rPr>
          <w:lang w:val="fr-FR"/>
        </w:rPr>
      </w:pPr>
      <w:r w:rsidRPr="00AC6CF4">
        <w:rPr>
          <w:lang w:val="fr-FR"/>
        </w:rPr>
        <w:t>En utilisant des éléments ou des variables d'image dynamiques, les informations ou les états requis peuvent être affichés à l'écran.</w:t>
      </w:r>
    </w:p>
    <w:p w14:paraId="5EFE1BF4" w14:textId="77777777" w:rsidR="00496CEA" w:rsidRPr="00AC6CF4" w:rsidRDefault="00496CEA">
      <w:pPr>
        <w:rPr>
          <w:lang w:val="fr-FR"/>
        </w:rPr>
      </w:pPr>
    </w:p>
    <w:p w14:paraId="558338F4" w14:textId="4851FE8C" w:rsidR="00496CEA" w:rsidRDefault="007E51DA">
      <w:pPr>
        <w:pStyle w:val="Picture"/>
      </w:pPr>
      <w:r>
        <w:rPr>
          <w:noProof/>
        </w:rPr>
        <w:drawing>
          <wp:inline distT="0" distB="0" distL="0" distR="0" wp14:anchorId="0C9F226B" wp14:editId="3098EB6C">
            <wp:extent cx="5017273" cy="3096116"/>
            <wp:effectExtent l="0" t="0" r="0" b="9525"/>
            <wp:docPr id="11" name="Image 11" descr="Tab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Tabla  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19245" cy="3097333"/>
                    </a:xfrm>
                    <a:prstGeom prst="rect">
                      <a:avLst/>
                    </a:prstGeom>
                  </pic:spPr>
                </pic:pic>
              </a:graphicData>
            </a:graphic>
          </wp:inline>
        </w:drawing>
      </w:r>
    </w:p>
    <w:p w14:paraId="262CD643" w14:textId="59DAB27A" w:rsidR="00496CEA" w:rsidRPr="00AC6CF4" w:rsidRDefault="007E51DA">
      <w:pPr>
        <w:pStyle w:val="Caption"/>
        <w:rPr>
          <w:lang w:val="fr-FR"/>
        </w:rPr>
      </w:pPr>
      <w:r>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4</w:t>
      </w:r>
      <w:r>
        <w:fldChar w:fldCharType="end"/>
      </w:r>
      <w:r w:rsidRPr="00AC6CF4">
        <w:rPr>
          <w:lang w:val="fr-FR"/>
        </w:rPr>
        <w:t>: Affichage des options des éléments d'image dynamiques, y compris les fenêtres po</w:t>
      </w:r>
      <w:r w:rsidRPr="00AC6CF4">
        <w:rPr>
          <w:lang w:val="fr-FR"/>
        </w:rPr>
        <w:t>p-up</w:t>
      </w:r>
    </w:p>
    <w:p w14:paraId="21249837" w14:textId="77777777" w:rsidR="00496CEA" w:rsidRPr="00AC6CF4" w:rsidRDefault="00496CEA">
      <w:pPr>
        <w:rPr>
          <w:lang w:val="fr-FR"/>
        </w:rPr>
      </w:pPr>
    </w:p>
    <w:p w14:paraId="13F04196" w14:textId="4991D0B5" w:rsidR="00496CEA" w:rsidRPr="00AC6CF4" w:rsidRDefault="007E51DA">
      <w:pPr>
        <w:spacing w:after="0"/>
        <w:rPr>
          <w:lang w:val="fr-FR"/>
        </w:rPr>
      </w:pPr>
      <w:r w:rsidRPr="00AC6CF4">
        <w:rPr>
          <w:lang w:val="fr-FR"/>
        </w:rPr>
        <w:t xml:space="preserve">L'apparence d'une variable image est modifiée en fonction de l'état du processus (forme, couleur, texte, clignotement, etc.). </w:t>
      </w:r>
      <w:bookmarkStart w:id="17" w:name="_Hlk129330839"/>
      <w:r w:rsidRPr="00AC6CF4">
        <w:rPr>
          <w:lang w:val="fr-FR"/>
        </w:rPr>
        <w:t>Les commandes de commutation et de positionnement peuvent en outre être envoyées sur le bus.</w:t>
      </w:r>
      <w:bookmarkEnd w:id="17"/>
      <w:r w:rsidRPr="00AC6CF4">
        <w:rPr>
          <w:lang w:val="fr-FR"/>
        </w:rPr>
        <w:t xml:space="preserve"> Une gamme de types de variables</w:t>
      </w:r>
      <w:r w:rsidRPr="00AC6CF4">
        <w:rPr>
          <w:lang w:val="fr-FR"/>
        </w:rPr>
        <w:t xml:space="preserve"> prédéfinis peut être sélectionnée. Les différents types peuvent être positionnés librement sur l'écran et superposer une partie de l'image de fond statique. L'apparence, la couleur, la fonction, etc. sont réglées via les paramètres. La taille peut être mo</w:t>
      </w:r>
      <w:r w:rsidRPr="00AC6CF4">
        <w:rPr>
          <w:lang w:val="fr-FR"/>
        </w:rPr>
        <w:t>difiée de la manière habituelle en faisant glisser l'image. Un ou plusieurs points de processus doivent être assignés à chaque variable, qui est attribuée à partir de la liste des points de processus en utilisant « glisser-déposer».</w:t>
      </w:r>
    </w:p>
    <w:p w14:paraId="0310D589" w14:textId="5963B8A5" w:rsidR="00496CEA" w:rsidRPr="00AC6CF4" w:rsidRDefault="007E51DA">
      <w:pPr>
        <w:rPr>
          <w:lang w:val="fr-FR"/>
        </w:rPr>
      </w:pPr>
      <w:r w:rsidRPr="00AC6CF4">
        <w:rPr>
          <w:lang w:val="fr-FR"/>
        </w:rPr>
        <w:t>Les paquets de visualis</w:t>
      </w:r>
      <w:r w:rsidRPr="00AC6CF4">
        <w:rPr>
          <w:lang w:val="fr-FR"/>
        </w:rPr>
        <w:t>ation simple ne fournissent pas de « points de données » ou de « points de traitement » en tant qu'éléments séparés, mais ils intègrent tout dans les variables d'image. Dans cette situation, il est très facile et rapide pour l'utilisateur d'attribuer des a</w:t>
      </w:r>
      <w:r w:rsidRPr="00AC6CF4">
        <w:rPr>
          <w:lang w:val="fr-FR"/>
        </w:rPr>
        <w:t>dresses de groupe, d'activer la fonction " commutable " (=activer le " indicateur d'Émission "), de configurer le format d'affichage, les unités, etc. mais comme cela doit être fait encore et encore, il est seulement acceptable dans les petits projets, pas</w:t>
      </w:r>
      <w:r w:rsidRPr="00AC6CF4">
        <w:rPr>
          <w:lang w:val="fr-FR"/>
        </w:rPr>
        <w:t xml:space="preserve"> dans les grands.</w:t>
      </w:r>
    </w:p>
    <w:p w14:paraId="37DCAB88" w14:textId="77777777" w:rsidR="00496CEA" w:rsidRPr="00AC6CF4" w:rsidRDefault="00496CEA">
      <w:pPr>
        <w:rPr>
          <w:lang w:val="fr-FR"/>
        </w:rPr>
      </w:pPr>
    </w:p>
    <w:p w14:paraId="27AD542E" w14:textId="21AB5923" w:rsidR="00496CEA" w:rsidRPr="00AC6CF4" w:rsidRDefault="007E51DA">
      <w:pPr>
        <w:rPr>
          <w:lang w:val="fr-FR"/>
        </w:rPr>
      </w:pPr>
      <w:r w:rsidRPr="00AC6CF4">
        <w:rPr>
          <w:lang w:val="fr-FR"/>
        </w:rPr>
        <w:t xml:space="preserve">Dans les supervisions qui incluent un grand nombre d'éléments et de contrôles par écran, l'utilisation de </w:t>
      </w:r>
      <w:r w:rsidRPr="00AC6CF4">
        <w:rPr>
          <w:b/>
          <w:bCs/>
          <w:lang w:val="fr-FR"/>
        </w:rPr>
        <w:t>éléments pop-up</w:t>
      </w:r>
      <w:r w:rsidRPr="00AC6CF4">
        <w:rPr>
          <w:lang w:val="fr-FR"/>
        </w:rPr>
        <w:t xml:space="preserve"> est fortement recommandée, car ils vous permettent de réduire considérablement le nombre d'éléments graphiques visi</w:t>
      </w:r>
      <w:r w:rsidRPr="00AC6CF4">
        <w:rPr>
          <w:lang w:val="fr-FR"/>
        </w:rPr>
        <w:t>bles. Dans l'image précédente, vous pouvez voir un plan d'un bâtiment avec des douzaines de circuits d'éclairage à surveiller et à contrôler. Grâce à l'utilisation de fenêtres pop-up, l'interface utilisateur est grandement optimisée.</w:t>
      </w:r>
    </w:p>
    <w:p w14:paraId="458752A8" w14:textId="77777777" w:rsidR="00496CEA" w:rsidRPr="00AC6CF4" w:rsidRDefault="007E51DA">
      <w:pPr>
        <w:spacing w:before="0" w:after="0" w:line="240" w:lineRule="auto"/>
        <w:contextualSpacing w:val="0"/>
        <w:rPr>
          <w:lang w:val="fr-FR"/>
        </w:rPr>
      </w:pPr>
      <w:r w:rsidRPr="00AC6CF4">
        <w:rPr>
          <w:lang w:val="fr-FR"/>
        </w:rPr>
        <w:br w:type="page"/>
      </w:r>
    </w:p>
    <w:p w14:paraId="27BCE27E" w14:textId="61AF68B5" w:rsidR="00496CEA" w:rsidRPr="00AC6CF4" w:rsidRDefault="007E51DA">
      <w:pPr>
        <w:rPr>
          <w:lang w:val="fr-FR"/>
        </w:rPr>
      </w:pPr>
      <w:r w:rsidRPr="00AC6CF4">
        <w:rPr>
          <w:lang w:val="fr-FR"/>
        </w:rPr>
        <w:lastRenderedPageBreak/>
        <w:t>Les caractéristiques</w:t>
      </w:r>
      <w:r w:rsidRPr="00AC6CF4">
        <w:rPr>
          <w:lang w:val="fr-FR"/>
        </w:rPr>
        <w:t xml:space="preserve"> de la supervision de hautes performances et des progiciels de contrôle comprennent :</w:t>
      </w:r>
    </w:p>
    <w:p w14:paraId="1449D2D8" w14:textId="4A49733F" w:rsidR="00496CEA" w:rsidRPr="00AC6CF4" w:rsidRDefault="007E51DA">
      <w:pPr>
        <w:pStyle w:val="Bullet1"/>
        <w:rPr>
          <w:lang w:val="fr-FR"/>
        </w:rPr>
      </w:pPr>
      <w:r w:rsidRPr="00AC6CF4">
        <w:rPr>
          <w:lang w:val="fr-FR"/>
        </w:rPr>
        <w:t>un ou plusieurs terminaux de visualisation / opérateur en réseau</w:t>
      </w:r>
    </w:p>
    <w:p w14:paraId="6F2A5E7D" w14:textId="7F443990" w:rsidR="00496CEA" w:rsidRPr="00AC6CF4" w:rsidRDefault="007E51DA">
      <w:pPr>
        <w:pStyle w:val="Bullet1"/>
        <w:rPr>
          <w:lang w:val="fr-FR"/>
        </w:rPr>
      </w:pPr>
      <w:r w:rsidRPr="00AC6CF4">
        <w:rPr>
          <w:lang w:val="fr-FR"/>
        </w:rPr>
        <w:t>la création et la paramétrage des points de processus à afficher,</w:t>
      </w:r>
    </w:p>
    <w:p w14:paraId="4777E030" w14:textId="60FA5415" w:rsidR="00496CEA" w:rsidRPr="00AC6CF4" w:rsidRDefault="007E51DA">
      <w:pPr>
        <w:pStyle w:val="Bullet1"/>
        <w:rPr>
          <w:lang w:val="fr-FR"/>
        </w:rPr>
      </w:pPr>
      <w:r w:rsidRPr="00AC6CF4">
        <w:rPr>
          <w:lang w:val="fr-FR"/>
        </w:rPr>
        <w:t>la lecture d'images en pixel ou en vect</w:t>
      </w:r>
      <w:r w:rsidRPr="00AC6CF4">
        <w:rPr>
          <w:lang w:val="fr-FR"/>
        </w:rPr>
        <w:t>eur graphique (</w:t>
      </w:r>
      <w:proofErr w:type="spellStart"/>
      <w:r w:rsidRPr="00AC6CF4">
        <w:rPr>
          <w:lang w:val="fr-FR"/>
        </w:rPr>
        <w:t>dwg</w:t>
      </w:r>
      <w:proofErr w:type="spellEnd"/>
      <w:r w:rsidRPr="00AC6CF4">
        <w:rPr>
          <w:lang w:val="fr-FR"/>
        </w:rPr>
        <w:t xml:space="preserve">, </w:t>
      </w:r>
      <w:proofErr w:type="spellStart"/>
      <w:r w:rsidRPr="00AC6CF4">
        <w:rPr>
          <w:lang w:val="fr-FR"/>
        </w:rPr>
        <w:t>svg</w:t>
      </w:r>
      <w:proofErr w:type="spellEnd"/>
      <w:r w:rsidRPr="00AC6CF4">
        <w:rPr>
          <w:lang w:val="fr-FR"/>
        </w:rPr>
        <w:t>),</w:t>
      </w:r>
    </w:p>
    <w:p w14:paraId="5CE0782A" w14:textId="77777777" w:rsidR="00496CEA" w:rsidRPr="00AC6CF4" w:rsidRDefault="007E51DA">
      <w:pPr>
        <w:pStyle w:val="Bullet1"/>
        <w:rPr>
          <w:lang w:val="fr-FR"/>
        </w:rPr>
      </w:pPr>
      <w:r w:rsidRPr="00AC6CF4">
        <w:rPr>
          <w:lang w:val="fr-FR"/>
        </w:rPr>
        <w:t>un éditeur d'images intégré pour les graphiques vectoriels avec une bibliothèque de macros,</w:t>
      </w:r>
    </w:p>
    <w:p w14:paraId="2A6EBE39" w14:textId="0EFEBA66" w:rsidR="00496CEA" w:rsidRPr="00AC6CF4" w:rsidRDefault="007E51DA">
      <w:pPr>
        <w:pStyle w:val="Bullet1"/>
        <w:rPr>
          <w:lang w:val="fr-FR"/>
        </w:rPr>
      </w:pPr>
      <w:r w:rsidRPr="00AC6CF4">
        <w:rPr>
          <w:lang w:val="fr-FR"/>
        </w:rPr>
        <w:t xml:space="preserve">divers éléments d'image dynamiques (variables) pour l'affichage des états actuels, valeurs, informations (éléments multi-images, éléments </w:t>
      </w:r>
      <w:r w:rsidRPr="00AC6CF4">
        <w:rPr>
          <w:lang w:val="fr-FR"/>
        </w:rPr>
        <w:t>multi-textes, etc.).</w:t>
      </w:r>
    </w:p>
    <w:p w14:paraId="758457D0" w14:textId="6A2BA040" w:rsidR="00496CEA" w:rsidRPr="00AC6CF4" w:rsidRDefault="007E51DA">
      <w:pPr>
        <w:pStyle w:val="Bullet1"/>
        <w:rPr>
          <w:lang w:val="fr-FR"/>
        </w:rPr>
      </w:pPr>
      <w:r w:rsidRPr="00AC6CF4">
        <w:rPr>
          <w:lang w:val="fr-FR"/>
        </w:rPr>
        <w:t>l'impression de l'événement, de la vue d'ensemble et des journaux de paramètres ainsi que des captures d'écran en couleur,</w:t>
      </w:r>
    </w:p>
    <w:p w14:paraId="7129AEDC" w14:textId="77777777" w:rsidR="00496CEA" w:rsidRPr="00AC6CF4" w:rsidRDefault="007E51DA">
      <w:pPr>
        <w:pStyle w:val="Bullet1"/>
        <w:rPr>
          <w:lang w:val="fr-FR"/>
        </w:rPr>
      </w:pPr>
      <w:r w:rsidRPr="00AC6CF4">
        <w:rPr>
          <w:lang w:val="fr-FR"/>
        </w:rPr>
        <w:t>affichage, commande et enregistrement, en plusieurs langues</w:t>
      </w:r>
    </w:p>
    <w:p w14:paraId="67262821" w14:textId="53257A1D" w:rsidR="00496CEA" w:rsidRPr="00AC6CF4" w:rsidRDefault="007E51DA">
      <w:pPr>
        <w:pStyle w:val="Bullet1"/>
        <w:rPr>
          <w:lang w:val="fr-FR"/>
        </w:rPr>
      </w:pPr>
      <w:r w:rsidRPr="00AC6CF4">
        <w:rPr>
          <w:lang w:val="fr-FR"/>
        </w:rPr>
        <w:t>de puissantes fonctions supplémentaires telles que d</w:t>
      </w:r>
      <w:r w:rsidRPr="00AC6CF4">
        <w:rPr>
          <w:lang w:val="fr-FR"/>
        </w:rPr>
        <w:t>es fonctions statistiques, des connexions Internet ADSL, des connexions RNIS, des programmes d'événements et de minuterie.</w:t>
      </w:r>
    </w:p>
    <w:p w14:paraId="1760EE9D" w14:textId="6E10BCD5" w:rsidR="00496CEA" w:rsidRDefault="007E51DA">
      <w:r>
        <w:rPr>
          <w:noProof/>
        </w:rPr>
        <w:drawing>
          <wp:inline distT="0" distB="0" distL="0" distR="0" wp14:anchorId="6C09EEEE" wp14:editId="6A878DCF">
            <wp:extent cx="5580380" cy="3144520"/>
            <wp:effectExtent l="0" t="0" r="1270" b="0"/>
            <wp:docPr id="300" name="Imagen 300" descr="Diagrama, Map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n 300" descr="Diagrama, Mapa  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0380" cy="3144520"/>
                    </a:xfrm>
                    <a:prstGeom prst="rect">
                      <a:avLst/>
                    </a:prstGeom>
                  </pic:spPr>
                </pic:pic>
              </a:graphicData>
            </a:graphic>
          </wp:inline>
        </w:drawing>
      </w:r>
      <w:r>
        <w:rPr>
          <w:noProof/>
        </w:rPr>
        <w:drawing>
          <wp:inline distT="0" distB="0" distL="0" distR="0" wp14:anchorId="132926E0" wp14:editId="05F1B24A">
            <wp:extent cx="5580380" cy="2684780"/>
            <wp:effectExtent l="0" t="0" r="1270" b="1270"/>
            <wp:docPr id="301" name="Imagen 301" descr="Interfaz de usuario gráfic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n 301" descr="Interfaz de usuario gráfica  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684780"/>
                    </a:xfrm>
                    <a:prstGeom prst="rect">
                      <a:avLst/>
                    </a:prstGeom>
                  </pic:spPr>
                </pic:pic>
              </a:graphicData>
            </a:graphic>
          </wp:inline>
        </w:drawing>
      </w:r>
    </w:p>
    <w:p w14:paraId="4AAE7B7B" w14:textId="3FC90986" w:rsidR="00496CEA" w:rsidRPr="00AC6CF4" w:rsidRDefault="007E51DA">
      <w:pPr>
        <w:pStyle w:val="Caption"/>
        <w:rPr>
          <w:lang w:val="fr-FR"/>
        </w:rPr>
      </w:pPr>
      <w:bookmarkStart w:id="18" w:name="_Ref129101002"/>
      <w:r>
        <w:rPr>
          <w:lang w:val="fr-FR"/>
        </w:rPr>
        <w:lastRenderedPageBreak/>
        <w:t>Illustration</w:t>
      </w:r>
      <w:r w:rsidRPr="00AC6CF4">
        <w:rPr>
          <w:lang w:val="fr-FR"/>
        </w:rPr>
        <w:t xml:space="preserve"> </w:t>
      </w:r>
      <w:r>
        <w:fldChar w:fldCharType="begin"/>
      </w:r>
      <w:r w:rsidRPr="00AC6CF4">
        <w:rPr>
          <w:lang w:val="fr-FR"/>
        </w:rPr>
        <w:instrText xml:space="preserve"> SEQ Figure \* ARABIC </w:instrText>
      </w:r>
      <w:r>
        <w:fldChar w:fldCharType="separate"/>
      </w:r>
      <w:r w:rsidRPr="00AC6CF4">
        <w:rPr>
          <w:lang w:val="fr-FR"/>
        </w:rPr>
        <w:t>5</w:t>
      </w:r>
      <w:r>
        <w:fldChar w:fldCharType="end"/>
      </w:r>
      <w:bookmarkEnd w:id="18"/>
      <w:r w:rsidRPr="00AC6CF4">
        <w:rPr>
          <w:lang w:val="fr-FR"/>
        </w:rPr>
        <w:t>: Image d'écran d'une application industrielle : représentations graphiques et numériques variées</w:t>
      </w:r>
      <w:r w:rsidRPr="00AC6CF4">
        <w:rPr>
          <w:lang w:val="fr-FR"/>
        </w:rPr>
        <w:t>, librement sélectionnables, de plusieurs points de processus. Les données représentées dans le graphique inférieur peuvent également être enregistrées et évaluées sur des périodes plus longues.</w:t>
      </w:r>
    </w:p>
    <w:p w14:paraId="7FCBDB71" w14:textId="79D8C73A" w:rsidR="00496CEA" w:rsidRPr="00AC6CF4" w:rsidRDefault="007E51DA">
      <w:pPr>
        <w:spacing w:before="0" w:after="0" w:line="240" w:lineRule="auto"/>
        <w:contextualSpacing w:val="0"/>
        <w:rPr>
          <w:lang w:val="fr-FR"/>
        </w:rPr>
      </w:pPr>
      <w:r w:rsidRPr="00AC6CF4">
        <w:rPr>
          <w:lang w:val="fr-FR"/>
        </w:rPr>
        <w:br w:type="page"/>
      </w:r>
    </w:p>
    <w:p w14:paraId="0C5FF635" w14:textId="77777777" w:rsidR="00496CEA" w:rsidRPr="00AC6CF4" w:rsidRDefault="00496CEA">
      <w:pPr>
        <w:rPr>
          <w:lang w:val="fr-FR"/>
        </w:rPr>
      </w:pPr>
    </w:p>
    <w:p w14:paraId="4600177C" w14:textId="77777777" w:rsidR="00496CEA" w:rsidRDefault="007E51DA">
      <w:pPr>
        <w:pStyle w:val="Picture"/>
        <w:jc w:val="center"/>
      </w:pPr>
      <w:r>
        <w:rPr>
          <w:noProof/>
        </w:rPr>
        <w:drawing>
          <wp:inline distT="0" distB="0" distL="0" distR="0" wp14:anchorId="7117A874" wp14:editId="33A64E19">
            <wp:extent cx="4923530" cy="3600000"/>
            <wp:effectExtent l="0" t="0" r="0" b="635"/>
            <wp:docPr id="1" name="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ad-lighting-control-without-devic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23530" cy="3600000"/>
                    </a:xfrm>
                    <a:prstGeom prst="rect">
                      <a:avLst/>
                    </a:prstGeom>
                  </pic:spPr>
                </pic:pic>
              </a:graphicData>
            </a:graphic>
          </wp:inline>
        </w:drawing>
      </w:r>
    </w:p>
    <w:p w14:paraId="0C91C000" w14:textId="66D2D7DA" w:rsidR="00496CEA" w:rsidRPr="00AC6CF4" w:rsidRDefault="007E51DA">
      <w:pPr>
        <w:pStyle w:val="Caption"/>
        <w:rPr>
          <w:lang w:val="fr-FR"/>
        </w:rPr>
      </w:pPr>
      <w:r>
        <w:rPr>
          <w:lang w:val="fr-FR"/>
        </w:rPr>
        <w:t>Illustration</w:t>
      </w:r>
      <w:r w:rsidRPr="00AC6CF4">
        <w:rPr>
          <w:lang w:val="fr-FR"/>
        </w:rPr>
        <w:t xml:space="preserve"> </w:t>
      </w:r>
      <w:r>
        <w:fldChar w:fldCharType="begin"/>
      </w:r>
      <w:r w:rsidRPr="00AC6CF4">
        <w:rPr>
          <w:lang w:val="fr-FR"/>
        </w:rPr>
        <w:instrText xml:space="preserve"> SEQ Figure \* ARABIC </w:instrText>
      </w:r>
      <w:r>
        <w:fldChar w:fldCharType="separate"/>
      </w:r>
      <w:r w:rsidRPr="00AC6CF4">
        <w:rPr>
          <w:lang w:val="fr-FR"/>
        </w:rPr>
        <w:t>6</w:t>
      </w:r>
      <w:r>
        <w:fldChar w:fldCharType="end"/>
      </w:r>
      <w:r w:rsidRPr="00AC6CF4">
        <w:rPr>
          <w:lang w:val="fr-FR"/>
        </w:rPr>
        <w:t>: Image provenant d'une application d'accueil : visualisation conviviale, mise en page dégagée avec l'opérateur librement configurable et fonctions d'affichage</w:t>
      </w:r>
    </w:p>
    <w:p w14:paraId="03299CF0" w14:textId="77777777" w:rsidR="00496CEA" w:rsidRPr="00AC6CF4" w:rsidRDefault="00496CEA">
      <w:pPr>
        <w:rPr>
          <w:lang w:val="fr-FR"/>
        </w:rPr>
      </w:pPr>
    </w:p>
    <w:p w14:paraId="4E7F6C35" w14:textId="59088D4E" w:rsidR="00496CEA" w:rsidRPr="00AC6CF4" w:rsidRDefault="007E51DA">
      <w:pPr>
        <w:pStyle w:val="Heading2"/>
        <w:rPr>
          <w:lang w:val="fr-FR"/>
        </w:rPr>
      </w:pPr>
      <w:bookmarkStart w:id="19" w:name="_Toc125452556"/>
      <w:bookmarkStart w:id="20" w:name="_Toc132101572"/>
      <w:r w:rsidRPr="00AC6CF4">
        <w:rPr>
          <w:lang w:val="fr-FR"/>
        </w:rPr>
        <w:t>Transfert des Données de Conception du Projet KNX</w:t>
      </w:r>
      <w:bookmarkEnd w:id="19"/>
      <w:bookmarkEnd w:id="20"/>
    </w:p>
    <w:p w14:paraId="09670D8A" w14:textId="77777777" w:rsidR="00496CEA" w:rsidRPr="00AC6CF4" w:rsidRDefault="007E51DA">
      <w:pPr>
        <w:rPr>
          <w:lang w:val="fr-FR"/>
        </w:rPr>
      </w:pPr>
      <w:r w:rsidRPr="00AC6CF4">
        <w:rPr>
          <w:lang w:val="fr-FR"/>
        </w:rPr>
        <w:t>L'affectation des adresses de groupe aux capt</w:t>
      </w:r>
      <w:r w:rsidRPr="00AC6CF4">
        <w:rPr>
          <w:lang w:val="fr-FR"/>
        </w:rPr>
        <w:t>eurs et actionneurs s'effectue lors de la conception d'une installation à l'aide du logiciel KNX Engineering Tool Software (ETS).</w:t>
      </w:r>
    </w:p>
    <w:p w14:paraId="517F2A45" w14:textId="7B5675CF" w:rsidR="00496CEA" w:rsidRDefault="007E51DA">
      <w:r w:rsidRPr="00AC6CF4">
        <w:rPr>
          <w:lang w:val="fr-FR"/>
        </w:rPr>
        <w:t>Les données qui ont été configurées dans l'ETS peuvent dans de nombreux cas être transférées directement au programme de visua</w:t>
      </w:r>
      <w:r w:rsidRPr="00AC6CF4">
        <w:rPr>
          <w:lang w:val="fr-FR"/>
        </w:rPr>
        <w:t xml:space="preserve">lisation. </w:t>
      </w:r>
      <w:r>
        <w:t xml:space="preserve">Les </w:t>
      </w:r>
      <w:proofErr w:type="spellStart"/>
      <w:r>
        <w:t>données</w:t>
      </w:r>
      <w:proofErr w:type="spellEnd"/>
      <w:r>
        <w:t xml:space="preserve"> </w:t>
      </w:r>
      <w:proofErr w:type="spellStart"/>
      <w:r>
        <w:t>suivantes</w:t>
      </w:r>
      <w:proofErr w:type="spellEnd"/>
      <w:r>
        <w:t xml:space="preserve"> </w:t>
      </w:r>
      <w:proofErr w:type="spellStart"/>
      <w:r>
        <w:t>sont</w:t>
      </w:r>
      <w:proofErr w:type="spellEnd"/>
      <w:r>
        <w:t xml:space="preserve"> transférées :</w:t>
      </w:r>
    </w:p>
    <w:p w14:paraId="16856951" w14:textId="77777777" w:rsidR="00496CEA" w:rsidRPr="00AC6CF4" w:rsidRDefault="007E51DA">
      <w:pPr>
        <w:pStyle w:val="Bullet1"/>
        <w:rPr>
          <w:lang w:val="fr-FR"/>
        </w:rPr>
      </w:pPr>
      <w:r w:rsidRPr="00AC6CF4">
        <w:rPr>
          <w:lang w:val="fr-FR"/>
        </w:rPr>
        <w:t xml:space="preserve">Dispositifs de bus existants et leurs commentaires </w:t>
      </w:r>
    </w:p>
    <w:p w14:paraId="17261082" w14:textId="77777777" w:rsidR="00496CEA" w:rsidRPr="00AC6CF4" w:rsidRDefault="007E51DA">
      <w:pPr>
        <w:pStyle w:val="Bullet1"/>
        <w:rPr>
          <w:lang w:val="fr-FR"/>
        </w:rPr>
      </w:pPr>
      <w:r w:rsidRPr="00AC6CF4">
        <w:rPr>
          <w:lang w:val="fr-FR"/>
        </w:rPr>
        <w:t>Objets de groupe existants et leurs paramètres (indicateurs, DPT...)</w:t>
      </w:r>
    </w:p>
    <w:p w14:paraId="2A541B07" w14:textId="36980A37" w:rsidR="00496CEA" w:rsidRPr="00AC6CF4" w:rsidRDefault="007E51DA">
      <w:pPr>
        <w:pStyle w:val="Bullet1"/>
        <w:rPr>
          <w:lang w:val="fr-FR"/>
        </w:rPr>
      </w:pPr>
      <w:r w:rsidRPr="00AC6CF4">
        <w:rPr>
          <w:lang w:val="fr-FR"/>
        </w:rPr>
        <w:t>Adresses de groupe configurées et leurs commentaires</w:t>
      </w:r>
    </w:p>
    <w:p w14:paraId="779DA02D" w14:textId="77777777" w:rsidR="00496CEA" w:rsidRPr="00AC6CF4" w:rsidRDefault="007E51DA">
      <w:pPr>
        <w:rPr>
          <w:lang w:val="fr-FR"/>
        </w:rPr>
      </w:pPr>
      <w:r w:rsidRPr="00AC6CF4">
        <w:rPr>
          <w:lang w:val="fr-FR"/>
        </w:rPr>
        <w:t>Une autre possibilité de transférer la fonctionnalité des appareils bus consiste à lire les appareils bus existants directement à partir du système bus. Vous ne recevrez cependant que la structure numéri</w:t>
      </w:r>
      <w:r w:rsidRPr="00AC6CF4">
        <w:rPr>
          <w:lang w:val="fr-FR"/>
        </w:rPr>
        <w:t>que des adresses et la largeur de leur champ de données et aucune description textuelle.</w:t>
      </w:r>
    </w:p>
    <w:p w14:paraId="7516C6DF" w14:textId="77777777" w:rsidR="00496CEA" w:rsidRPr="00AC6CF4" w:rsidRDefault="007E51DA">
      <w:pPr>
        <w:rPr>
          <w:lang w:val="fr-FR"/>
        </w:rPr>
      </w:pPr>
      <w:r w:rsidRPr="00AC6CF4">
        <w:rPr>
          <w:lang w:val="fr-FR"/>
        </w:rPr>
        <w:t>Les adresses de groupe peuvent aussi toujours être saisies manuellement, s'il n'existe pas d'interface de données appropriée entre l'ETS et le logiciel.</w:t>
      </w:r>
    </w:p>
    <w:p w14:paraId="05D841D7" w14:textId="77777777" w:rsidR="00496CEA" w:rsidRPr="00AC6CF4" w:rsidRDefault="00496CEA">
      <w:pPr>
        <w:rPr>
          <w:lang w:val="fr-FR"/>
        </w:rPr>
      </w:pPr>
    </w:p>
    <w:p w14:paraId="54628D13" w14:textId="77777777" w:rsidR="00496CEA" w:rsidRDefault="007E51DA">
      <w:pPr>
        <w:pStyle w:val="Picture"/>
        <w:jc w:val="center"/>
      </w:pPr>
      <w:r>
        <w:object w:dxaOrig="11951" w:dyaOrig="6853" w14:anchorId="0E0ED48D">
          <v:shape id="_x0000_i1026" type="#_x0000_t75" style="width:370.65pt;height:212.85pt" o:ole="">
            <v:imagedata r:id="rId16" o:title=""/>
          </v:shape>
          <o:OLEObject Type="Embed" ProgID="Visio.Drawing.15" ShapeID="_x0000_i1026" DrawAspect="Content" ObjectID="_1742714881" r:id="rId17"/>
        </w:object>
      </w:r>
    </w:p>
    <w:p w14:paraId="63CB060A" w14:textId="73F770DB" w:rsidR="00496CEA" w:rsidRPr="007E51DA" w:rsidRDefault="007E51DA">
      <w:pPr>
        <w:pStyle w:val="Caption"/>
        <w:rPr>
          <w:lang w:val="fr-FR"/>
        </w:rPr>
      </w:pPr>
      <w:r w:rsidRPr="007E51DA">
        <w:rPr>
          <w:lang w:val="fr-FR"/>
        </w:rPr>
        <w:t xml:space="preserve">Illustration </w:t>
      </w:r>
      <w:r>
        <w:fldChar w:fldCharType="begin"/>
      </w:r>
      <w:r w:rsidRPr="007E51DA">
        <w:rPr>
          <w:lang w:val="fr-FR"/>
        </w:rPr>
        <w:instrText xml:space="preserve"> SEQ Figure \* ARABIC </w:instrText>
      </w:r>
      <w:r>
        <w:fldChar w:fldCharType="separate"/>
      </w:r>
      <w:r w:rsidRPr="007E51DA">
        <w:rPr>
          <w:lang w:val="fr-FR"/>
        </w:rPr>
        <w:t>7</w:t>
      </w:r>
      <w:r>
        <w:fldChar w:fldCharType="end"/>
      </w:r>
      <w:r w:rsidRPr="007E51DA">
        <w:rPr>
          <w:lang w:val="fr-FR"/>
        </w:rPr>
        <w:t>: Conception de projet structurée</w:t>
      </w:r>
    </w:p>
    <w:p w14:paraId="1522DD10" w14:textId="77777777" w:rsidR="00496CEA" w:rsidRPr="007E51DA" w:rsidRDefault="00496CEA">
      <w:pPr>
        <w:rPr>
          <w:lang w:val="fr-FR"/>
        </w:rPr>
      </w:pPr>
    </w:p>
    <w:p w14:paraId="7EB39C4C" w14:textId="2CC7C962" w:rsidR="00496CEA" w:rsidRPr="00AC6CF4" w:rsidRDefault="007E51DA">
      <w:pPr>
        <w:pStyle w:val="Heading2"/>
        <w:rPr>
          <w:lang w:val="fr-FR"/>
        </w:rPr>
      </w:pPr>
      <w:bookmarkStart w:id="21" w:name="_Toc125452557"/>
      <w:bookmarkStart w:id="22" w:name="_Toc132101573"/>
      <w:r w:rsidRPr="00AC6CF4">
        <w:rPr>
          <w:lang w:val="fr-FR"/>
        </w:rPr>
        <w:t>Remarques pour l'enregistrement de statuts avec la Supervision</w:t>
      </w:r>
      <w:bookmarkEnd w:id="21"/>
      <w:bookmarkEnd w:id="22"/>
    </w:p>
    <w:p w14:paraId="16BC57C8" w14:textId="3B045282" w:rsidR="00496CEA" w:rsidRPr="00AC6CF4" w:rsidRDefault="007E51DA">
      <w:pPr>
        <w:rPr>
          <w:lang w:val="fr-FR"/>
        </w:rPr>
      </w:pPr>
      <w:r w:rsidRPr="00AC6CF4">
        <w:rPr>
          <w:lang w:val="fr-FR"/>
        </w:rPr>
        <w:t>Les états qui doivent être enregistrés dans une installation de KNX sont détectés par la supervision e</w:t>
      </w:r>
      <w:r w:rsidRPr="00AC6CF4">
        <w:rPr>
          <w:lang w:val="fr-FR"/>
        </w:rPr>
        <w:t>n écoutant les télégrammes de bus. Dans la plupart des actionneurs KNX, il est cependant également possible d'effectuer une opération de commutation pas directement avec un télégramme, mais pour démarrer des séquences d'événements qui déclenchent des opéra</w:t>
      </w:r>
      <w:r w:rsidRPr="00AC6CF4">
        <w:rPr>
          <w:lang w:val="fr-FR"/>
        </w:rPr>
        <w:t>tions de commutation avec un délai via un minuteur ou seulement via une opération logique dépendant d'autres états. Dans d'autres cas, l'actionneur peut être bloqué en raison de certains critères (sécurité, efficacité...) et ne pas répondre aux ordres de c</w:t>
      </w:r>
      <w:r w:rsidRPr="00AC6CF4">
        <w:rPr>
          <w:lang w:val="fr-FR"/>
        </w:rPr>
        <w:t>ommutation qu'il reçoit.</w:t>
      </w:r>
    </w:p>
    <w:p w14:paraId="351B792C" w14:textId="77777777" w:rsidR="00496CEA" w:rsidRPr="00AC6CF4" w:rsidRDefault="00496CEA">
      <w:pPr>
        <w:rPr>
          <w:lang w:val="fr-FR"/>
        </w:rPr>
      </w:pPr>
    </w:p>
    <w:p w14:paraId="4B801AAD" w14:textId="7DC4D79E" w:rsidR="00496CEA" w:rsidRPr="00AC6CF4" w:rsidRDefault="007E51DA">
      <w:pPr>
        <w:rPr>
          <w:lang w:val="fr-FR"/>
        </w:rPr>
      </w:pPr>
      <w:r w:rsidRPr="00AC6CF4">
        <w:rPr>
          <w:lang w:val="fr-FR"/>
        </w:rPr>
        <w:t>Cela signifie que la valeur du télégramme de commande ne peut pas être utilisée dans ce cas comme image d'état. Dans la plupart des applications, des ‘objets de statut’ supplémentaires sont donc disponibles dans lesquels l’état ac</w:t>
      </w:r>
      <w:r w:rsidRPr="00AC6CF4">
        <w:rPr>
          <w:lang w:val="fr-FR"/>
        </w:rPr>
        <w:t>tuel d’un point de processus est mis en miroir. Si ces objets ne se transmettent pas automatiquement en cas de changement, Ils doivent être lus de façon cyclique par le logiciel de visualisation via des requêtes de lecture.</w:t>
      </w:r>
    </w:p>
    <w:p w14:paraId="0C8C3D7C" w14:textId="77777777" w:rsidR="00496CEA" w:rsidRPr="00AC6CF4" w:rsidRDefault="00496CEA">
      <w:pPr>
        <w:rPr>
          <w:b/>
          <w:lang w:val="fr-FR"/>
        </w:rPr>
      </w:pPr>
    </w:p>
    <w:p w14:paraId="7B1F8154" w14:textId="758776E4" w:rsidR="00496CEA" w:rsidRPr="00AC6CF4" w:rsidRDefault="007E51DA">
      <w:pPr>
        <w:rPr>
          <w:lang w:val="fr-FR"/>
        </w:rPr>
      </w:pPr>
      <w:r w:rsidRPr="00AC6CF4">
        <w:rPr>
          <w:b/>
          <w:lang w:val="fr-FR"/>
        </w:rPr>
        <w:t>Remarque :</w:t>
      </w:r>
      <w:r w:rsidRPr="00AC6CF4">
        <w:rPr>
          <w:lang w:val="fr-FR"/>
        </w:rPr>
        <w:t xml:space="preserve"> L'indicateur de lect</w:t>
      </w:r>
      <w:r w:rsidRPr="00AC6CF4">
        <w:rPr>
          <w:lang w:val="fr-FR"/>
        </w:rPr>
        <w:t>ure doit être défini dans l'objet d'état, afin que le participant de bus réponde à la demande de lecture.</w:t>
      </w:r>
    </w:p>
    <w:p w14:paraId="68E8FEFD" w14:textId="77777777" w:rsidR="00496CEA" w:rsidRPr="00AC6CF4" w:rsidRDefault="00496CEA">
      <w:pPr>
        <w:rPr>
          <w:lang w:val="fr-FR"/>
        </w:rPr>
      </w:pPr>
    </w:p>
    <w:p w14:paraId="02B17811" w14:textId="663B58CB" w:rsidR="00496CEA" w:rsidRPr="00AC6CF4" w:rsidRDefault="007E51DA">
      <w:pPr>
        <w:pStyle w:val="Heading2"/>
        <w:rPr>
          <w:lang w:val="fr-FR"/>
        </w:rPr>
      </w:pPr>
      <w:bookmarkStart w:id="23" w:name="_Ref116468724"/>
      <w:bookmarkStart w:id="24" w:name="_Toc125452558"/>
      <w:bookmarkStart w:id="25" w:name="_Toc132101574"/>
      <w:r w:rsidRPr="00AC6CF4">
        <w:rPr>
          <w:lang w:val="fr-FR"/>
        </w:rPr>
        <w:t>Remarques pour bien Démarrer une supervision</w:t>
      </w:r>
      <w:bookmarkEnd w:id="23"/>
      <w:bookmarkEnd w:id="24"/>
      <w:bookmarkEnd w:id="25"/>
    </w:p>
    <w:p w14:paraId="5936EF44" w14:textId="77777777" w:rsidR="00496CEA" w:rsidRPr="00AC6CF4" w:rsidRDefault="00496CEA">
      <w:pPr>
        <w:rPr>
          <w:lang w:val="fr-FR"/>
        </w:rPr>
      </w:pPr>
    </w:p>
    <w:p w14:paraId="6D57E416" w14:textId="1BD6A4DB" w:rsidR="00496CEA" w:rsidRPr="00AC6CF4" w:rsidRDefault="007E51DA">
      <w:pPr>
        <w:rPr>
          <w:lang w:val="fr-FR"/>
        </w:rPr>
      </w:pPr>
      <w:r w:rsidRPr="00AC6CF4">
        <w:rPr>
          <w:lang w:val="fr-FR"/>
        </w:rPr>
        <w:t>Comme déjà mentionné ci-dessus, la supervision obtient ses informations pendant le fonctionnement des p</w:t>
      </w:r>
      <w:r w:rsidRPr="00AC6CF4">
        <w:rPr>
          <w:lang w:val="fr-FR"/>
        </w:rPr>
        <w:t xml:space="preserve">articipants de bus en écoutant les télégrammes pertinents sur le bus (télégrammes de contrôle et télégrammes d'état). </w:t>
      </w:r>
    </w:p>
    <w:p w14:paraId="7243E672" w14:textId="64F95348" w:rsidR="00496CEA" w:rsidRPr="00AC6CF4" w:rsidRDefault="00496CEA">
      <w:pPr>
        <w:rPr>
          <w:lang w:val="fr-FR"/>
        </w:rPr>
      </w:pPr>
    </w:p>
    <w:p w14:paraId="5FD61DDF" w14:textId="147F2686" w:rsidR="00496CEA" w:rsidRPr="00AC6CF4" w:rsidRDefault="007E51DA">
      <w:pPr>
        <w:rPr>
          <w:lang w:val="fr-FR"/>
        </w:rPr>
      </w:pPr>
      <w:r w:rsidRPr="00AC6CF4">
        <w:rPr>
          <w:lang w:val="fr-FR"/>
        </w:rPr>
        <w:t xml:space="preserve">Nous pouvons qualifier cette situation normale de "régime permanent" de notre système. Cependant, il arrive parfois que certains "états </w:t>
      </w:r>
      <w:r w:rsidRPr="00AC6CF4">
        <w:rPr>
          <w:lang w:val="fr-FR"/>
        </w:rPr>
        <w:t xml:space="preserve">transitoires" se produisent que nous devons prendre en considération. Pour les logiciels de supervision, la période transitoire </w:t>
      </w:r>
      <w:r w:rsidRPr="00AC6CF4">
        <w:rPr>
          <w:lang w:val="fr-FR"/>
        </w:rPr>
        <w:lastRenderedPageBreak/>
        <w:t>la plus importante est pendant son redémarrage. Après un redémarrage du programme de supervision par ex. après une panne de tens</w:t>
      </w:r>
      <w:r w:rsidRPr="00AC6CF4">
        <w:rPr>
          <w:lang w:val="fr-FR"/>
        </w:rPr>
        <w:t>ion, il doit 'interroger' les états actuels des appareils de bus, car ils ne sont mis à jour que dans la visualisation après un télégramme correspondant sur le bus.</w:t>
      </w:r>
    </w:p>
    <w:p w14:paraId="23D58F93" w14:textId="77777777" w:rsidR="00496CEA" w:rsidRPr="00AC6CF4" w:rsidRDefault="00496CEA">
      <w:pPr>
        <w:rPr>
          <w:lang w:val="fr-FR"/>
        </w:rPr>
      </w:pPr>
    </w:p>
    <w:p w14:paraId="3444EAED" w14:textId="27544E43" w:rsidR="00496CEA" w:rsidRPr="00AC6CF4" w:rsidRDefault="007E51DA">
      <w:pPr>
        <w:rPr>
          <w:lang w:val="fr-FR"/>
        </w:rPr>
      </w:pPr>
      <w:r w:rsidRPr="00AC6CF4">
        <w:rPr>
          <w:lang w:val="fr-FR"/>
        </w:rPr>
        <w:t>Cet interrogation des états est appelé le processus de « lecture sur init » et se réalise automatiquement une fois la visualisation démarrée, c.-à-d. - Les états de tous les appareils de bus sont lus les uns après les autres.</w:t>
      </w:r>
    </w:p>
    <w:p w14:paraId="415214ED" w14:textId="77777777" w:rsidR="00496CEA" w:rsidRPr="00AC6CF4" w:rsidRDefault="00496CEA">
      <w:pPr>
        <w:rPr>
          <w:lang w:val="fr-FR"/>
        </w:rPr>
      </w:pPr>
    </w:p>
    <w:p w14:paraId="52F543B0" w14:textId="50B43363" w:rsidR="00496CEA" w:rsidRPr="00AC6CF4" w:rsidRDefault="007E51DA">
      <w:pPr>
        <w:spacing w:before="0"/>
        <w:rPr>
          <w:lang w:val="fr-FR"/>
        </w:rPr>
      </w:pPr>
      <w:r w:rsidRPr="00AC6CF4">
        <w:rPr>
          <w:lang w:val="fr-FR"/>
        </w:rPr>
        <w:t>Pour cela, le drapeau de lect</w:t>
      </w:r>
      <w:r w:rsidRPr="00AC6CF4">
        <w:rPr>
          <w:lang w:val="fr-FR"/>
        </w:rPr>
        <w:t xml:space="preserve">ure doit être défini dans l'objet correspondant du participant bus et l'adresse de groupe saisie dans le point de processus doit être définie comme une « adresse de groupe d'envoi » dans l'objet. Cette adresse devient ainsi « lisible » et la visualisation </w:t>
      </w:r>
      <w:r w:rsidRPr="00AC6CF4">
        <w:rPr>
          <w:lang w:val="fr-FR"/>
        </w:rPr>
        <w:t>sait quel objet doit être lu à partir de quel appareil de bus, lors de la mise à jour du point processus.</w:t>
      </w:r>
    </w:p>
    <w:p w14:paraId="7795680E" w14:textId="77777777" w:rsidR="00496CEA" w:rsidRPr="00AC6CF4" w:rsidRDefault="00496CEA">
      <w:pPr>
        <w:spacing w:before="0"/>
        <w:rPr>
          <w:lang w:val="fr-FR"/>
        </w:rPr>
      </w:pPr>
    </w:p>
    <w:p w14:paraId="26329C9E" w14:textId="4BB08E8F" w:rsidR="00496CEA" w:rsidRPr="00AC6CF4" w:rsidRDefault="007E51DA">
      <w:pPr>
        <w:rPr>
          <w:lang w:val="fr-FR"/>
        </w:rPr>
      </w:pPr>
      <w:r w:rsidRPr="00AC6CF4">
        <w:rPr>
          <w:lang w:val="fr-FR"/>
        </w:rPr>
        <w:t>Plusieurs adresses de groupe peuvent être reliées dans un point de processus - comme l'objet de groupe d'un appareil bus. Cela dépend maintenant du r</w:t>
      </w:r>
      <w:r w:rsidRPr="00AC6CF4">
        <w:rPr>
          <w:lang w:val="fr-FR"/>
        </w:rPr>
        <w:t>églage correct du point de processus, s'il a été initialisé correctement après le démarrage. Pour assurer la clarté des informations sur le statut, il ne devrait y avoir qu'un seul participant KNX par adresse de groupe avec un ensemble d'indicateurs de lec</w:t>
      </w:r>
      <w:r w:rsidRPr="00AC6CF4">
        <w:rPr>
          <w:lang w:val="fr-FR"/>
        </w:rPr>
        <w:t>ture (orateur de groupe) et la visualisation ne peut envoyer qu'une seule requête par point de processus.</w:t>
      </w:r>
    </w:p>
    <w:p w14:paraId="6989BF9C" w14:textId="1CE66213" w:rsidR="00496CEA" w:rsidRPr="00AC6CF4" w:rsidRDefault="00496CEA">
      <w:pPr>
        <w:rPr>
          <w:b/>
          <w:lang w:val="fr-FR"/>
        </w:rPr>
      </w:pPr>
    </w:p>
    <w:p w14:paraId="533B696A" w14:textId="77777777" w:rsidR="00496CEA" w:rsidRDefault="007E51DA">
      <w:pPr>
        <w:pStyle w:val="Picture"/>
        <w:jc w:val="center"/>
      </w:pPr>
      <w:r>
        <w:object w:dxaOrig="6916" w:dyaOrig="4201" w14:anchorId="3E9E1FEC">
          <v:shape id="_x0000_i1027" type="#_x0000_t75" style="width:5in;height:222.9pt" o:ole="" fillcolor="window">
            <v:imagedata r:id="rId18" o:title=""/>
          </v:shape>
          <o:OLEObject Type="Embed" ProgID="Word.Picture.8" ShapeID="_x0000_i1027" DrawAspect="Content" ObjectID="_1742714882" r:id="rId19"/>
        </w:object>
      </w:r>
    </w:p>
    <w:p w14:paraId="2947E8B1" w14:textId="65FE0203" w:rsidR="00496CEA" w:rsidRPr="00AC6CF4" w:rsidRDefault="007E51DA">
      <w:pPr>
        <w:pStyle w:val="Caption"/>
        <w:rPr>
          <w:lang w:val="fr-FR"/>
        </w:rPr>
      </w:pPr>
      <w:r>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8</w:t>
      </w:r>
      <w:r>
        <w:fldChar w:fldCharType="end"/>
      </w:r>
      <w:r w:rsidRPr="00AC6CF4">
        <w:rPr>
          <w:lang w:val="fr-FR"/>
        </w:rPr>
        <w:t>: Schéma qui représente le comportement de la visualisation par rapport à un point d</w:t>
      </w:r>
      <w:r w:rsidRPr="00AC6CF4">
        <w:rPr>
          <w:lang w:val="fr-FR"/>
        </w:rPr>
        <w:t>e processus</w:t>
      </w:r>
    </w:p>
    <w:p w14:paraId="4D4D398F" w14:textId="26A607CE" w:rsidR="00496CEA" w:rsidRPr="00AC6CF4" w:rsidRDefault="00496CEA">
      <w:pPr>
        <w:rPr>
          <w:b/>
          <w:lang w:val="fr-FR"/>
        </w:rPr>
      </w:pPr>
    </w:p>
    <w:p w14:paraId="220706ED" w14:textId="117C2C7A" w:rsidR="00496CEA" w:rsidRPr="00AC6CF4" w:rsidRDefault="007E51DA">
      <w:pPr>
        <w:rPr>
          <w:bCs/>
          <w:lang w:val="fr-FR"/>
        </w:rPr>
      </w:pPr>
      <w:r w:rsidRPr="00AC6CF4">
        <w:rPr>
          <w:b/>
          <w:bCs/>
          <w:lang w:val="fr-FR"/>
        </w:rPr>
        <w:t>Remarque</w:t>
      </w:r>
      <w:r w:rsidRPr="00AC6CF4">
        <w:rPr>
          <w:lang w:val="fr-FR"/>
        </w:rPr>
        <w:t>:</w:t>
      </w:r>
      <w:r w:rsidRPr="00AC6CF4">
        <w:rPr>
          <w:bCs/>
          <w:lang w:val="fr-FR"/>
        </w:rPr>
        <w:t xml:space="preserve"> Ce processus "lecture sur init" dans une grande installation, composé de plusieurs lignes ou même de plusieurs zones, avec une visualisation centrale peut entraîner de graves goulets d'étranglement de télégramme dans les différents c</w:t>
      </w:r>
      <w:r w:rsidRPr="00AC6CF4">
        <w:rPr>
          <w:bCs/>
          <w:lang w:val="fr-FR"/>
        </w:rPr>
        <w:t>oupleurs de ligne et de zone du système. Ce scénario doit être évité, sans sacrifier la sécurité et la performance de l'installation. Dans une section ultérieure, nous discuterons des solutions de visualisation et de contrôle dans les grandes installations</w:t>
      </w:r>
      <w:r w:rsidRPr="00AC6CF4">
        <w:rPr>
          <w:bCs/>
          <w:lang w:val="fr-FR"/>
        </w:rPr>
        <w:t xml:space="preserve"> de KNX.</w:t>
      </w:r>
    </w:p>
    <w:p w14:paraId="0C484E3C" w14:textId="77777777" w:rsidR="00496CEA" w:rsidRPr="00AC6CF4" w:rsidRDefault="00496CEA">
      <w:pPr>
        <w:rPr>
          <w:b/>
          <w:lang w:val="fr-FR"/>
        </w:rPr>
      </w:pPr>
    </w:p>
    <w:p w14:paraId="7EAF1F87" w14:textId="2869CA81" w:rsidR="00496CEA" w:rsidRPr="00AC6CF4" w:rsidRDefault="007E51DA">
      <w:pPr>
        <w:rPr>
          <w:lang w:val="fr-FR"/>
        </w:rPr>
      </w:pPr>
      <w:r w:rsidRPr="00AC6CF4">
        <w:rPr>
          <w:b/>
          <w:lang w:val="fr-FR"/>
        </w:rPr>
        <w:lastRenderedPageBreak/>
        <w:t>Important pour les anciennes installations :</w:t>
      </w:r>
      <w:r w:rsidRPr="00AC6CF4">
        <w:rPr>
          <w:lang w:val="fr-FR"/>
        </w:rPr>
        <w:t xml:space="preserve"> Une adresse centrale ou une adresse qui est utilisée par plusieurs participants de bus ne peut jamais être implémentée en tant qu'adresse de groupe d'envoi dans les objets du groupe des participants de</w:t>
      </w:r>
      <w:r w:rsidRPr="00AC6CF4">
        <w:rPr>
          <w:lang w:val="fr-FR"/>
        </w:rPr>
        <w:t xml:space="preserve"> bus. Le télégramme de réponse à la suite d'une demande de lecture sera interprété comme un télégramme d'écriture normal, au moins par tous les participants de bus ciblés avec le masque 1.x. Une fonction individuelle est interrogée, mais une fonction centr</w:t>
      </w:r>
      <w:r w:rsidRPr="00AC6CF4">
        <w:rPr>
          <w:lang w:val="fr-FR"/>
        </w:rPr>
        <w:t>ale est renvoyée, ce qui a pour effet que les actionneurs allument soudainement les lumières ou déplacent les stores dans toute l'installation alors qu'ils ne le devraient pas. Dans les participants de bus avec d’autres masques, cela peut être évité en dés</w:t>
      </w:r>
      <w:r w:rsidRPr="00AC6CF4">
        <w:rPr>
          <w:lang w:val="fr-FR"/>
        </w:rPr>
        <w:t>activant l’option « Mise à jour ».</w:t>
      </w:r>
    </w:p>
    <w:p w14:paraId="1B9663D3" w14:textId="73805244" w:rsidR="00496CEA" w:rsidRPr="00AC6CF4" w:rsidRDefault="00496CEA">
      <w:pPr>
        <w:rPr>
          <w:lang w:val="fr-FR"/>
        </w:rPr>
      </w:pPr>
    </w:p>
    <w:p w14:paraId="1CE0F8E3" w14:textId="6DD8BC0C" w:rsidR="00496CEA" w:rsidRPr="00AC6CF4" w:rsidRDefault="007E51DA">
      <w:pPr>
        <w:rPr>
          <w:lang w:val="fr-FR"/>
        </w:rPr>
      </w:pPr>
      <w:r w:rsidRPr="00AC6CF4">
        <w:rPr>
          <w:lang w:val="fr-FR"/>
        </w:rPr>
        <w:t>Néanmoins, ce qui est décrit dans le paragraphe précédent ne devrait pas être une préoccupation dans les périphériques actuels (à partir du système 2) car les lectures peuvent être faites sur des objets d'état indépendan</w:t>
      </w:r>
      <w:r w:rsidRPr="00AC6CF4">
        <w:rPr>
          <w:lang w:val="fr-FR"/>
        </w:rPr>
        <w:t>ts et les options de mise à jour ne sont généralement pas définies pour ces objets de groupe.</w:t>
      </w:r>
    </w:p>
    <w:p w14:paraId="3877B49F" w14:textId="77777777" w:rsidR="00496CEA" w:rsidRPr="00AC6CF4" w:rsidRDefault="00496CEA">
      <w:pPr>
        <w:spacing w:before="0" w:after="0" w:line="240" w:lineRule="auto"/>
        <w:contextualSpacing w:val="0"/>
        <w:rPr>
          <w:lang w:val="fr-FR"/>
        </w:rPr>
      </w:pPr>
    </w:p>
    <w:p w14:paraId="1AC44CDF" w14:textId="77777777" w:rsidR="00496CEA" w:rsidRDefault="007E51DA">
      <w:pPr>
        <w:pStyle w:val="Heading2"/>
      </w:pPr>
      <w:bookmarkStart w:id="26" w:name="_Toc125452572"/>
      <w:bookmarkStart w:id="27" w:name="_Toc132101575"/>
      <w:r>
        <w:t>Types de Communication par Bus</w:t>
      </w:r>
      <w:bookmarkEnd w:id="26"/>
      <w:bookmarkEnd w:id="27"/>
    </w:p>
    <w:p w14:paraId="77C5CAD2" w14:textId="2EB31890" w:rsidR="00496CEA" w:rsidRPr="00AC6CF4" w:rsidRDefault="007E51DA">
      <w:pPr>
        <w:rPr>
          <w:lang w:val="fr-FR"/>
        </w:rPr>
      </w:pPr>
      <w:r w:rsidRPr="00AC6CF4">
        <w:rPr>
          <w:lang w:val="fr-FR"/>
        </w:rPr>
        <w:t>La section suivante fournit un résumé des types de communication qu'une supervision KNX doit utiliser pour afficher continuellemen</w:t>
      </w:r>
      <w:r w:rsidRPr="00AC6CF4">
        <w:rPr>
          <w:lang w:val="fr-FR"/>
        </w:rPr>
        <w:t>t les états d'exploitation actuels.</w:t>
      </w:r>
    </w:p>
    <w:p w14:paraId="7A02C2E3" w14:textId="77777777" w:rsidR="00496CEA" w:rsidRDefault="007E51DA">
      <w:pPr>
        <w:pStyle w:val="Heading3"/>
        <w:tabs>
          <w:tab w:val="num" w:pos="709"/>
        </w:tabs>
        <w:ind w:left="709"/>
      </w:pPr>
      <w:bookmarkStart w:id="28" w:name="_Toc125452573"/>
      <w:bookmarkStart w:id="29" w:name="_Toc132101576"/>
      <w:proofErr w:type="spellStart"/>
      <w:r>
        <w:t>Démarrage</w:t>
      </w:r>
      <w:proofErr w:type="spellEnd"/>
      <w:r>
        <w:t xml:space="preserve"> du </w:t>
      </w:r>
      <w:proofErr w:type="spellStart"/>
      <w:r>
        <w:t>Programme</w:t>
      </w:r>
      <w:proofErr w:type="spellEnd"/>
      <w:r>
        <w:t xml:space="preserve"> :</w:t>
      </w:r>
      <w:bookmarkEnd w:id="28"/>
      <w:bookmarkEnd w:id="29"/>
    </w:p>
    <w:p w14:paraId="56FB6E2F" w14:textId="27C21E10" w:rsidR="00496CEA" w:rsidRPr="00AC6CF4" w:rsidRDefault="007E51DA">
      <w:pPr>
        <w:rPr>
          <w:lang w:val="fr-FR"/>
        </w:rPr>
      </w:pPr>
      <w:r w:rsidRPr="00AC6CF4">
        <w:rPr>
          <w:lang w:val="fr-FR"/>
        </w:rPr>
        <w:t>Lorsque vous démarrez le programme, tous les groupes doivent être lus, y compris ceux qui ne sont pas « lisibles ». Cela dépend donc de la qualité du projet ETS, si l'affichage de l'image et de l</w:t>
      </w:r>
      <w:r w:rsidRPr="00AC6CF4">
        <w:rPr>
          <w:lang w:val="fr-FR"/>
        </w:rPr>
        <w:t xml:space="preserve">'information fonctionne correctement. </w:t>
      </w:r>
      <w:r w:rsidRPr="00AC6CF4">
        <w:rPr>
          <w:lang w:val="fr-FR"/>
        </w:rPr>
        <w:br/>
        <w:t xml:space="preserve">Les indicateurs de lecture ne peuvent être activés qu'une seule fois par adresse de groupe, dans ce cas seulement, il est garanti que les télégrammes lus déclenchent exactement un télégramme de réponse au démarrage. </w:t>
      </w:r>
      <w:r w:rsidRPr="00AC6CF4">
        <w:rPr>
          <w:lang w:val="fr-FR"/>
        </w:rPr>
        <w:br/>
      </w:r>
      <w:r w:rsidRPr="00AC6CF4">
        <w:rPr>
          <w:lang w:val="fr-FR"/>
        </w:rPr>
        <w:t>En général, les objets d'état doivent être connectés à la visualisation, car ce sont les seuls objets qui garantissent toujours un affichage correct du statut. Les objets de commutation ou de valeur, par exemple, peuvent envoyer des valeurs erronées, en fo</w:t>
      </w:r>
      <w:r w:rsidRPr="00AC6CF4">
        <w:rPr>
          <w:lang w:val="fr-FR"/>
        </w:rPr>
        <w:t xml:space="preserve">nction des paramétrages effectués. </w:t>
      </w:r>
    </w:p>
    <w:p w14:paraId="07AECA3A" w14:textId="77777777" w:rsidR="00496CEA" w:rsidRPr="00AC6CF4" w:rsidRDefault="00496CEA">
      <w:pPr>
        <w:rPr>
          <w:lang w:val="fr-FR"/>
        </w:rPr>
      </w:pPr>
    </w:p>
    <w:p w14:paraId="5790C053" w14:textId="6363F48B" w:rsidR="00496CEA" w:rsidRPr="00AC6CF4" w:rsidRDefault="007E51DA">
      <w:pPr>
        <w:pStyle w:val="P68B1DB1-Normal4"/>
        <w:rPr>
          <w:lang w:val="fr-FR"/>
        </w:rPr>
      </w:pPr>
      <w:r w:rsidRPr="00AC6CF4">
        <w:rPr>
          <w:lang w:val="fr-FR"/>
        </w:rPr>
        <w:t>Visualisation – Lecture du statut – drapeau lecture</w:t>
      </w:r>
    </w:p>
    <w:p w14:paraId="672F2543" w14:textId="77777777" w:rsidR="00496CEA" w:rsidRDefault="007E51DA">
      <w:pPr>
        <w:pStyle w:val="Picture"/>
      </w:pPr>
      <w:r>
        <w:object w:dxaOrig="15168" w:dyaOrig="8168" w14:anchorId="44DF3294">
          <v:shape id="_x0000_i1028" type="#_x0000_t75" style="width:438.9pt;height:235.4pt" o:ole="">
            <v:imagedata r:id="rId20" o:title=""/>
          </v:shape>
          <o:OLEObject Type="Embed" ProgID="Visio.Drawing.15" ShapeID="_x0000_i1028" DrawAspect="Content" ObjectID="_1742714883" r:id="rId21"/>
        </w:object>
      </w:r>
    </w:p>
    <w:p w14:paraId="16B577E0" w14:textId="76B16A88" w:rsidR="00496CEA" w:rsidRPr="00AC6CF4" w:rsidRDefault="007E51DA">
      <w:pPr>
        <w:pStyle w:val="Caption"/>
        <w:rPr>
          <w:lang w:val="fr-FR"/>
        </w:rPr>
      </w:pPr>
      <w:r w:rsidRPr="00AC6CF4">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9</w:t>
      </w:r>
      <w:r>
        <w:fldChar w:fldCharType="end"/>
      </w:r>
      <w:r w:rsidRPr="00AC6CF4">
        <w:rPr>
          <w:lang w:val="fr-FR"/>
        </w:rPr>
        <w:t>: Stratégie générale pour lire les informations d'état</w:t>
      </w:r>
    </w:p>
    <w:p w14:paraId="4AC47B81" w14:textId="77777777" w:rsidR="00496CEA" w:rsidRDefault="007E51DA">
      <w:pPr>
        <w:pStyle w:val="Heading3"/>
        <w:tabs>
          <w:tab w:val="num" w:pos="851"/>
        </w:tabs>
        <w:ind w:left="709"/>
      </w:pPr>
      <w:bookmarkStart w:id="30" w:name="_Toc125452574"/>
      <w:bookmarkStart w:id="31" w:name="_Toc132101577"/>
      <w:proofErr w:type="spellStart"/>
      <w:r>
        <w:t>Fonctionnement</w:t>
      </w:r>
      <w:proofErr w:type="spellEnd"/>
      <w:r>
        <w:t xml:space="preserve"> Normal</w:t>
      </w:r>
      <w:bookmarkEnd w:id="31"/>
      <w:r>
        <w:t xml:space="preserve"> </w:t>
      </w:r>
      <w:bookmarkEnd w:id="30"/>
    </w:p>
    <w:p w14:paraId="6EC2E75E" w14:textId="77777777" w:rsidR="00496CEA" w:rsidRDefault="007E51DA">
      <w:r w:rsidRPr="00AC6CF4">
        <w:rPr>
          <w:lang w:val="fr-FR"/>
        </w:rPr>
        <w:t xml:space="preserve">En fonctionnement normal, l'image du processus est stable et il n'y a que peu de changements qui se produisent de temps en temps. Il est maintenant important de vérifier immédiatement de tels changements de point de processus. </w:t>
      </w:r>
      <w:proofErr w:type="spellStart"/>
      <w:r>
        <w:t>D'autres</w:t>
      </w:r>
      <w:proofErr w:type="spellEnd"/>
      <w:r>
        <w:t xml:space="preserve"> </w:t>
      </w:r>
      <w:proofErr w:type="spellStart"/>
      <w:r>
        <w:t>stratégies</w:t>
      </w:r>
      <w:proofErr w:type="spellEnd"/>
      <w:r>
        <w:t xml:space="preserve"> </w:t>
      </w:r>
      <w:proofErr w:type="spellStart"/>
      <w:r>
        <w:t>sont</w:t>
      </w:r>
      <w:proofErr w:type="spellEnd"/>
      <w:r>
        <w:t xml:space="preserve"> poss</w:t>
      </w:r>
      <w:r>
        <w:t>ibles dans cette situation :</w:t>
      </w:r>
    </w:p>
    <w:p w14:paraId="4632E361" w14:textId="5A3AF736" w:rsidR="00496CEA" w:rsidRPr="00AC6CF4" w:rsidRDefault="007E51DA">
      <w:pPr>
        <w:numPr>
          <w:ilvl w:val="0"/>
          <w:numId w:val="8"/>
        </w:numPr>
        <w:rPr>
          <w:lang w:val="fr-FR"/>
        </w:rPr>
      </w:pPr>
      <w:r w:rsidRPr="00AC6CF4">
        <w:rPr>
          <w:lang w:val="fr-FR"/>
        </w:rPr>
        <w:t>écoute permanente sur le bus : tous les télégrammes pertinents à l'affichage sont également acheminés vers la visualisation.</w:t>
      </w:r>
    </w:p>
    <w:p w14:paraId="2949DF2D" w14:textId="48E2C7B4" w:rsidR="00496CEA" w:rsidRPr="00AC6CF4" w:rsidRDefault="007E51DA">
      <w:pPr>
        <w:pStyle w:val="Picture"/>
        <w:numPr>
          <w:ilvl w:val="0"/>
          <w:numId w:val="8"/>
        </w:numPr>
        <w:rPr>
          <w:lang w:val="fr-FR"/>
        </w:rPr>
      </w:pPr>
      <w:r w:rsidRPr="00AC6CF4">
        <w:rPr>
          <w:lang w:val="fr-FR"/>
        </w:rPr>
        <w:t>Miroir et lecture après la transmission : la valeur d'un télégramme envoyé est d'abord « miroir »</w:t>
      </w:r>
      <w:proofErr w:type="gramStart"/>
      <w:r w:rsidRPr="00AC6CF4">
        <w:rPr>
          <w:lang w:val="fr-FR"/>
        </w:rPr>
        <w:t>c.-à-d..</w:t>
      </w:r>
      <w:proofErr w:type="gramEnd"/>
      <w:r w:rsidRPr="00AC6CF4">
        <w:rPr>
          <w:lang w:val="fr-FR"/>
        </w:rPr>
        <w:t xml:space="preserve"> affiché immédiatement sur la visualisation une fois qu'elle a été modifiée puis vérifiée, par la visualisation envoyant un télégramme en lecture pour </w:t>
      </w:r>
      <w:r w:rsidRPr="00AC6CF4">
        <w:rPr>
          <w:lang w:val="fr-FR"/>
        </w:rPr>
        <w:t>recueillir le nouvel état du canal contrôlé (une méthode qui devient de plus en plus obsolète avec des objets d'état de réponse automatique).</w:t>
      </w:r>
    </w:p>
    <w:p w14:paraId="12037A25" w14:textId="2B85D72D" w:rsidR="00496CEA" w:rsidRPr="00AC6CF4" w:rsidRDefault="00496CEA">
      <w:pPr>
        <w:spacing w:before="0" w:after="0" w:line="240" w:lineRule="auto"/>
        <w:contextualSpacing w:val="0"/>
        <w:rPr>
          <w:lang w:val="fr-FR"/>
        </w:rPr>
      </w:pPr>
    </w:p>
    <w:p w14:paraId="2A71AB25" w14:textId="1908D7DB" w:rsidR="00496CEA" w:rsidRDefault="007E51DA">
      <w:pPr>
        <w:pStyle w:val="P68B1DB1-Normal4"/>
      </w:pPr>
      <w:proofErr w:type="spellStart"/>
      <w:r>
        <w:t>Visualisation</w:t>
      </w:r>
      <w:proofErr w:type="spellEnd"/>
      <w:r>
        <w:t xml:space="preserve"> - </w:t>
      </w:r>
      <w:proofErr w:type="spellStart"/>
      <w:r>
        <w:t>Relecture</w:t>
      </w:r>
      <w:proofErr w:type="spellEnd"/>
      <w:r>
        <w:t xml:space="preserve"> après envoi</w:t>
      </w:r>
    </w:p>
    <w:p w14:paraId="65BF6BC7" w14:textId="77777777" w:rsidR="00496CEA" w:rsidRDefault="007E51DA">
      <w:pPr>
        <w:rPr>
          <w:b/>
        </w:rPr>
      </w:pPr>
      <w:r>
        <w:object w:dxaOrig="13229" w:dyaOrig="3093" w14:anchorId="41A42EE8">
          <v:shape id="_x0000_i1029" type="#_x0000_t75" style="width:439.5pt;height:102.7pt" o:ole="">
            <v:imagedata r:id="rId22" o:title=""/>
          </v:shape>
          <o:OLEObject Type="Embed" ProgID="Visio.Drawing.15" ShapeID="_x0000_i1029" DrawAspect="Content" ObjectID="_1742714884" r:id="rId23"/>
        </w:object>
      </w:r>
      <w:r>
        <w:rPr>
          <w:b/>
        </w:rPr>
        <w:t xml:space="preserve"> </w:t>
      </w:r>
    </w:p>
    <w:p w14:paraId="7B969A1D" w14:textId="77777777" w:rsidR="00496CEA" w:rsidRDefault="00496CEA">
      <w:pPr>
        <w:jc w:val="center"/>
        <w:rPr>
          <w:b/>
        </w:rPr>
      </w:pPr>
    </w:p>
    <w:p w14:paraId="5BA34F28" w14:textId="77777777" w:rsidR="00496CEA" w:rsidRDefault="007E51DA">
      <w:r>
        <w:rPr>
          <w:noProof/>
        </w:rPr>
        <w:drawing>
          <wp:inline distT="0" distB="0" distL="0" distR="0" wp14:anchorId="27E303E9" wp14:editId="4B19CED2">
            <wp:extent cx="5574030" cy="585470"/>
            <wp:effectExtent l="19050" t="19050" r="7620" b="5080"/>
            <wp:docPr id="288" name="Picture 288" descr="senden_und_zurückle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5" descr="senden_und_zurücklese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4030" cy="585470"/>
                    </a:xfrm>
                    <a:prstGeom prst="rect">
                      <a:avLst/>
                    </a:prstGeom>
                    <a:noFill/>
                    <a:ln w="6350" cmpd="sng">
                      <a:solidFill>
                        <a:srgbClr val="000000"/>
                      </a:solidFill>
                      <a:miter lim="800000"/>
                      <a:headEnd/>
                      <a:tailEnd/>
                    </a:ln>
                    <a:effectLst/>
                  </pic:spPr>
                </pic:pic>
              </a:graphicData>
            </a:graphic>
          </wp:inline>
        </w:drawing>
      </w:r>
    </w:p>
    <w:p w14:paraId="23209EDB" w14:textId="2A3C0BD2" w:rsidR="00496CEA" w:rsidRPr="00AC6CF4" w:rsidRDefault="007E51DA">
      <w:pPr>
        <w:pStyle w:val="Caption"/>
        <w:rPr>
          <w:lang w:val="fr-FR"/>
        </w:rPr>
      </w:pPr>
      <w:r w:rsidRPr="00AC6CF4">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10</w:t>
      </w:r>
      <w:r>
        <w:fldChar w:fldCharType="end"/>
      </w:r>
      <w:r w:rsidRPr="00AC6CF4">
        <w:rPr>
          <w:lang w:val="fr-FR"/>
        </w:rPr>
        <w:t>: Comportement dans une condition transitoire : des points de processus spécifiques sont vérifiés pour leur état actuel une fois qu'un télégramme est envoyé</w:t>
      </w:r>
    </w:p>
    <w:p w14:paraId="357AEB8F" w14:textId="77777777" w:rsidR="00496CEA" w:rsidRPr="00AC6CF4" w:rsidRDefault="00496CEA">
      <w:pPr>
        <w:rPr>
          <w:lang w:val="fr-FR"/>
        </w:rPr>
      </w:pPr>
    </w:p>
    <w:p w14:paraId="47ABA909" w14:textId="672D5934" w:rsidR="00496CEA" w:rsidRPr="00AC6CF4" w:rsidRDefault="007E51DA">
      <w:pPr>
        <w:numPr>
          <w:ilvl w:val="0"/>
          <w:numId w:val="8"/>
        </w:numPr>
        <w:rPr>
          <w:lang w:val="fr-FR"/>
        </w:rPr>
      </w:pPr>
      <w:r w:rsidRPr="00AC6CF4">
        <w:rPr>
          <w:lang w:val="fr-FR"/>
        </w:rPr>
        <w:lastRenderedPageBreak/>
        <w:t xml:space="preserve">lecture cyclique : cette méthode de mise à jour des informations d'état n'est utilisée que si les </w:t>
      </w:r>
      <w:r w:rsidRPr="00AC6CF4">
        <w:rPr>
          <w:lang w:val="fr-FR"/>
        </w:rPr>
        <w:t xml:space="preserve">objets d'état ne signalent pas automatiquement leur état ou si une transmission automatique d'état après un changement entraînerait </w:t>
      </w:r>
      <w:proofErr w:type="gramStart"/>
      <w:r w:rsidRPr="00AC6CF4">
        <w:rPr>
          <w:lang w:val="fr-FR"/>
        </w:rPr>
        <w:t>une charge bus</w:t>
      </w:r>
      <w:proofErr w:type="gramEnd"/>
      <w:r w:rsidRPr="00AC6CF4">
        <w:rPr>
          <w:lang w:val="fr-FR"/>
        </w:rPr>
        <w:t xml:space="preserve"> trop élevée. Les compteurs d'heures de fonctionnement sont des exemples de ce type d'appareils. Ils comptent </w:t>
      </w:r>
      <w:r w:rsidRPr="00AC6CF4">
        <w:rPr>
          <w:lang w:val="fr-FR"/>
        </w:rPr>
        <w:t>généralement avec une résolution d'une seconde. S'ils envoyaient un télégramme à chaque changement de valeur, la capacité de données du bus serait pleine. Pour éviter cela, la visualisation peut effectuer une mise à jour cyclique de ces valeurs, par exempl</w:t>
      </w:r>
      <w:r w:rsidRPr="00AC6CF4">
        <w:rPr>
          <w:lang w:val="fr-FR"/>
        </w:rPr>
        <w:t>e toutes les 120 secondes.</w:t>
      </w:r>
    </w:p>
    <w:p w14:paraId="1F80A12D" w14:textId="77777777" w:rsidR="00496CEA" w:rsidRPr="00AC6CF4" w:rsidRDefault="00496CEA">
      <w:pPr>
        <w:rPr>
          <w:lang w:val="fr-FR"/>
        </w:rPr>
      </w:pPr>
    </w:p>
    <w:p w14:paraId="24B40C33" w14:textId="316C1730" w:rsidR="00496CEA" w:rsidRDefault="007E51DA">
      <w:pPr>
        <w:pStyle w:val="P68B1DB1-Normal4"/>
      </w:pPr>
      <w:proofErr w:type="spellStart"/>
      <w:r>
        <w:t>Visualisation</w:t>
      </w:r>
      <w:proofErr w:type="spellEnd"/>
      <w:r>
        <w:t xml:space="preserve"> – lecture </w:t>
      </w:r>
      <w:proofErr w:type="spellStart"/>
      <w:r>
        <w:t>cyclique</w:t>
      </w:r>
      <w:proofErr w:type="spellEnd"/>
    </w:p>
    <w:p w14:paraId="7B7FABC4" w14:textId="77777777" w:rsidR="00496CEA" w:rsidRDefault="007E51DA">
      <w:r>
        <w:object w:dxaOrig="13229" w:dyaOrig="3093" w14:anchorId="52A85DA3">
          <v:shape id="_x0000_i1030" type="#_x0000_t75" style="width:439.5pt;height:102.7pt" o:ole="">
            <v:imagedata r:id="rId25" o:title=""/>
          </v:shape>
          <o:OLEObject Type="Embed" ProgID="Visio.Drawing.15" ShapeID="_x0000_i1030" DrawAspect="Content" ObjectID="_1742714885" r:id="rId26"/>
        </w:object>
      </w:r>
    </w:p>
    <w:p w14:paraId="3E5375AB" w14:textId="77777777" w:rsidR="00496CEA" w:rsidRDefault="007E51DA">
      <w:r>
        <w:rPr>
          <w:noProof/>
        </w:rPr>
        <w:drawing>
          <wp:inline distT="0" distB="0" distL="0" distR="0" wp14:anchorId="38202B93" wp14:editId="453485B6">
            <wp:extent cx="5575300" cy="996315"/>
            <wp:effectExtent l="19050" t="19050" r="25400" b="13335"/>
            <wp:docPr id="21" name="Photo 21" descr="senden_zykli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senden_zyklisch"/>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5300" cy="996315"/>
                    </a:xfrm>
                    <a:prstGeom prst="rect">
                      <a:avLst/>
                    </a:prstGeom>
                    <a:noFill/>
                    <a:ln w="6350" cmpd="sng">
                      <a:solidFill>
                        <a:srgbClr val="000000"/>
                      </a:solidFill>
                      <a:miter lim="800000"/>
                      <a:headEnd/>
                      <a:tailEnd/>
                    </a:ln>
                    <a:effectLst/>
                  </pic:spPr>
                </pic:pic>
              </a:graphicData>
            </a:graphic>
          </wp:inline>
        </w:drawing>
      </w:r>
    </w:p>
    <w:p w14:paraId="22D60766" w14:textId="03955A5C" w:rsidR="00496CEA" w:rsidRPr="00AC6CF4" w:rsidRDefault="007E51DA">
      <w:pPr>
        <w:pStyle w:val="Caption"/>
        <w:rPr>
          <w:lang w:val="fr-FR"/>
        </w:rPr>
      </w:pPr>
      <w:r>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11</w:t>
      </w:r>
      <w:r>
        <w:fldChar w:fldCharType="end"/>
      </w:r>
      <w:r w:rsidRPr="00AC6CF4">
        <w:rPr>
          <w:lang w:val="fr-FR"/>
        </w:rPr>
        <w:t>: Les éléments d'image spécifiques sont mis à jour à des intervalles définis</w:t>
      </w:r>
    </w:p>
    <w:p w14:paraId="2DC1B5A8" w14:textId="77777777" w:rsidR="00496CEA" w:rsidRPr="00AC6CF4" w:rsidRDefault="007E51DA">
      <w:pPr>
        <w:spacing w:before="0" w:after="0" w:line="240" w:lineRule="auto"/>
        <w:contextualSpacing w:val="0"/>
        <w:rPr>
          <w:b/>
          <w:bCs/>
          <w:sz w:val="20"/>
          <w:szCs w:val="20"/>
          <w:lang w:val="fr-FR"/>
        </w:rPr>
      </w:pPr>
      <w:r w:rsidRPr="00AC6CF4">
        <w:rPr>
          <w:lang w:val="fr-FR"/>
        </w:rPr>
        <w:br w:type="page"/>
      </w:r>
    </w:p>
    <w:p w14:paraId="6F56D248" w14:textId="77777777" w:rsidR="00496CEA" w:rsidRPr="00AC6CF4" w:rsidRDefault="00496CEA">
      <w:pPr>
        <w:pStyle w:val="Caption"/>
        <w:rPr>
          <w:lang w:val="fr-FR"/>
        </w:rPr>
      </w:pPr>
    </w:p>
    <w:p w14:paraId="07E6AB93" w14:textId="489C9A29" w:rsidR="00496CEA" w:rsidRDefault="007E51DA">
      <w:pPr>
        <w:pStyle w:val="Heading3"/>
      </w:pPr>
      <w:bookmarkStart w:id="32" w:name="_Toc125452575"/>
      <w:bookmarkStart w:id="33" w:name="_Toc132101578"/>
      <w:r>
        <w:t xml:space="preserve">Modes </w:t>
      </w:r>
      <w:proofErr w:type="spellStart"/>
      <w:r>
        <w:t>d'Enregistrement</w:t>
      </w:r>
      <w:proofErr w:type="spellEnd"/>
      <w:r>
        <w:t xml:space="preserve"> des </w:t>
      </w:r>
      <w:proofErr w:type="spellStart"/>
      <w:r>
        <w:t>Données</w:t>
      </w:r>
      <w:bookmarkEnd w:id="32"/>
      <w:bookmarkEnd w:id="33"/>
      <w:proofErr w:type="spellEnd"/>
    </w:p>
    <w:p w14:paraId="6FDE717E" w14:textId="77777777" w:rsidR="00496CEA" w:rsidRDefault="00496CEA"/>
    <w:p w14:paraId="3750DFE0" w14:textId="168877F0" w:rsidR="00496CEA" w:rsidRDefault="007E51DA">
      <w:r w:rsidRPr="00AC6CF4">
        <w:rPr>
          <w:lang w:val="fr-FR"/>
        </w:rPr>
        <w:t>Les super</w:t>
      </w:r>
      <w:r w:rsidRPr="00AC6CF4">
        <w:rPr>
          <w:lang w:val="fr-FR"/>
        </w:rPr>
        <w:t>visions ne sont pas seulement utilisées pour les opérations courantes telles que les changements d'affichage et les fonctions d'exploitation, mais surtout pour le suivi des données. L'opérateur peut ainsi analyser plus tard précisément le comportement de l</w:t>
      </w:r>
      <w:r w:rsidRPr="00AC6CF4">
        <w:rPr>
          <w:lang w:val="fr-FR"/>
        </w:rPr>
        <w:t xml:space="preserve">'utilisateur, la consommation de ressources par rapport aux utilisateurs, et beaucoup d'autres choses (statistiques d'opérations). Il est également possible de prendre des décisions sur les activités d'entretien et les calendriers. </w:t>
      </w:r>
      <w:r>
        <w:fldChar w:fldCharType="begin"/>
      </w:r>
      <w:r w:rsidRPr="00AC6CF4">
        <w:rPr>
          <w:lang w:val="fr-FR"/>
        </w:rPr>
        <w:instrText xml:space="preserve"> REF _Ref129101002 \h </w:instrText>
      </w:r>
      <w:r>
        <w:fldChar w:fldCharType="separate"/>
      </w:r>
      <w:r>
        <w:t>Fi</w:t>
      </w:r>
      <w:r>
        <w:t>gure 5</w:t>
      </w:r>
      <w:r>
        <w:fldChar w:fldCharType="end"/>
      </w:r>
      <w:r>
        <w:t xml:space="preserve"> </w:t>
      </w:r>
      <w:proofErr w:type="spellStart"/>
      <w:r>
        <w:t>en</w:t>
      </w:r>
      <w:proofErr w:type="spellEnd"/>
      <w:r>
        <w:t xml:space="preserve"> </w:t>
      </w:r>
      <w:proofErr w:type="spellStart"/>
      <w:r>
        <w:t>est</w:t>
      </w:r>
      <w:proofErr w:type="spellEnd"/>
      <w:r>
        <w:t xml:space="preserve"> un bon exemple.</w:t>
      </w:r>
    </w:p>
    <w:p w14:paraId="34A95411" w14:textId="77777777" w:rsidR="00496CEA" w:rsidRDefault="007E51DA">
      <w:pPr>
        <w:pStyle w:val="Picture"/>
      </w:pPr>
      <w:r>
        <w:object w:dxaOrig="12794" w:dyaOrig="7998" w14:anchorId="201D0A83">
          <v:shape id="_x0000_i1031" type="#_x0000_t75" style="width:438.25pt;height:274.25pt" o:ole="">
            <v:imagedata r:id="rId28" o:title=""/>
          </v:shape>
          <o:OLEObject Type="Embed" ProgID="Visio.Drawing.15" ShapeID="_x0000_i1031" DrawAspect="Content" ObjectID="_1742714886" r:id="rId29"/>
        </w:object>
      </w:r>
      <w:r>
        <w:rPr>
          <w:noProof/>
        </w:rPr>
        <w:drawing>
          <wp:anchor distT="0" distB="0" distL="114300" distR="114300" simplePos="0" relativeHeight="251657216" behindDoc="0" locked="0" layoutInCell="1" allowOverlap="1" wp14:anchorId="0AFA72C2" wp14:editId="4650BE37">
            <wp:simplePos x="0" y="0"/>
            <wp:positionH relativeFrom="column">
              <wp:posOffset>3305175</wp:posOffset>
            </wp:positionH>
            <wp:positionV relativeFrom="paragraph">
              <wp:posOffset>506095</wp:posOffset>
            </wp:positionV>
            <wp:extent cx="762000" cy="802640"/>
            <wp:effectExtent l="0" t="0" r="0" b="0"/>
            <wp:wrapNone/>
            <wp:docPr id="6" name="Image 6" descr="Imagen que contiene Dibujo de ingenierí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n que contiene Dibujo de ingeniería  Descripción generada automáticament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62000" cy="802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5168" behindDoc="0" locked="0" layoutInCell="1" allowOverlap="1" wp14:anchorId="40410B9D" wp14:editId="5B257044">
                <wp:simplePos x="0" y="0"/>
                <wp:positionH relativeFrom="column">
                  <wp:posOffset>3263265</wp:posOffset>
                </wp:positionH>
                <wp:positionV relativeFrom="paragraph">
                  <wp:posOffset>233680</wp:posOffset>
                </wp:positionV>
                <wp:extent cx="1036955" cy="32385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95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290455" w14:textId="77777777" w:rsidR="00496CEA" w:rsidRDefault="007E51DA">
                            <w:pPr>
                              <w:pStyle w:val="P68B1DB1-Normal5"/>
                            </w:pPr>
                            <w:r>
                              <w:t>Imprimante laser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410B9D" id="_x0000_t202" coordsize="21600,21600" o:spt="202" path="m,l,21600r21600,l21600,xe">
                <v:stroke joinstyle="miter"/>
                <v:path gradientshapeok="t" o:connecttype="rect"/>
              </v:shapetype>
              <v:shape id="Text Box 3" o:spid="_x0000_s1026" type="#_x0000_t202" style="position:absolute;margin-left:256.95pt;margin-top:18.4pt;width:81.65pt;height:2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" filled="f" stroked="f">
                <v:textbox>
                  <w:txbxContent>
                    <w:p w14:paraId="15290455" w14:textId="77777777" w:rsidR="00496CEA" w:rsidRDefault="007E51DA">
                      <w:pPr>
                        <w:pStyle w:val="P68B1DB1-Normal5"/>
                      </w:pPr>
                      <w:r>
                        <w:t>Imprimante laser</w:t>
                      </w:r>
                    </w:p>
                  </w:txbxContent>
                </v:textbox>
              </v:shape>
            </w:pict>
          </mc:Fallback>
        </mc:AlternateContent>
      </w:r>
    </w:p>
    <w:p w14:paraId="16EA635B" w14:textId="77777777" w:rsidR="00496CEA" w:rsidRDefault="00496CEA">
      <w:pPr>
        <w:pStyle w:val="Caption"/>
      </w:pPr>
    </w:p>
    <w:p w14:paraId="5F0AD2C9" w14:textId="5DED2477" w:rsidR="00496CEA" w:rsidRPr="00AC6CF4" w:rsidRDefault="007E51DA">
      <w:pPr>
        <w:pStyle w:val="Caption"/>
        <w:rPr>
          <w:lang w:val="fr-FR"/>
        </w:rPr>
      </w:pPr>
      <w:r w:rsidRPr="00AC6CF4">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12</w:t>
      </w:r>
      <w:r>
        <w:fldChar w:fldCharType="end"/>
      </w:r>
      <w:r w:rsidRPr="00AC6CF4">
        <w:rPr>
          <w:lang w:val="fr-FR"/>
        </w:rPr>
        <w:t>: Les événements enregistrés peuvent être stockés dans diverses bases de données et évalués à une date ultérieure.</w:t>
      </w:r>
    </w:p>
    <w:p w14:paraId="4E67C5C9" w14:textId="77777777" w:rsidR="00496CEA" w:rsidRPr="00AC6CF4" w:rsidRDefault="00496CEA">
      <w:pPr>
        <w:rPr>
          <w:lang w:val="fr-FR"/>
        </w:rPr>
      </w:pPr>
    </w:p>
    <w:p w14:paraId="1F597ED9" w14:textId="327C4996" w:rsidR="00496CEA" w:rsidRPr="00AC6CF4" w:rsidRDefault="007E51DA">
      <w:pPr>
        <w:pStyle w:val="Heading2"/>
        <w:rPr>
          <w:lang w:val="fr-FR"/>
        </w:rPr>
      </w:pPr>
      <w:bookmarkStart w:id="34" w:name="_Toc125452559"/>
      <w:bookmarkStart w:id="35" w:name="_Ref339464722"/>
      <w:bookmarkStart w:id="36" w:name="_Ref339464733"/>
      <w:bookmarkStart w:id="37" w:name="_Ref462394841"/>
      <w:bookmarkStart w:id="38" w:name="_Toc132101579"/>
      <w:r w:rsidRPr="00AC6CF4">
        <w:rPr>
          <w:lang w:val="fr-FR"/>
        </w:rPr>
        <w:t>Connexion de la supervision au système de bus</w:t>
      </w:r>
      <w:bookmarkEnd w:id="34"/>
      <w:bookmarkEnd w:id="35"/>
      <w:bookmarkEnd w:id="36"/>
      <w:bookmarkEnd w:id="37"/>
      <w:bookmarkEnd w:id="38"/>
    </w:p>
    <w:p w14:paraId="47640799" w14:textId="2B60FE20" w:rsidR="00496CEA" w:rsidRPr="00AC6CF4" w:rsidRDefault="007E51DA">
      <w:pPr>
        <w:rPr>
          <w:lang w:val="fr-FR"/>
        </w:rPr>
      </w:pPr>
      <w:r w:rsidRPr="00AC6CF4">
        <w:rPr>
          <w:lang w:val="fr-FR"/>
        </w:rPr>
        <w:t xml:space="preserve">Le périphérique sur lequel le programme de visualisation est installé </w:t>
      </w:r>
      <w:proofErr w:type="gramStart"/>
      <w:r w:rsidRPr="00AC6CF4">
        <w:rPr>
          <w:lang w:val="fr-FR"/>
        </w:rPr>
        <w:t>peut être</w:t>
      </w:r>
      <w:proofErr w:type="gramEnd"/>
      <w:r w:rsidRPr="00AC6CF4">
        <w:rPr>
          <w:lang w:val="fr-FR"/>
        </w:rPr>
        <w:t xml:space="preserve"> connecté au sy</w:t>
      </w:r>
      <w:r w:rsidRPr="00AC6CF4">
        <w:rPr>
          <w:lang w:val="fr-FR"/>
        </w:rPr>
        <w:t>stème KNX de plusieurs façons.</w:t>
      </w:r>
    </w:p>
    <w:p w14:paraId="63845E55" w14:textId="77777777" w:rsidR="00496CEA" w:rsidRDefault="007E51DA">
      <w:pPr>
        <w:pStyle w:val="Heading3"/>
      </w:pPr>
      <w:bookmarkStart w:id="39" w:name="_Ref116467639"/>
      <w:bookmarkStart w:id="40" w:name="_Toc125452560"/>
      <w:bookmarkStart w:id="41" w:name="_Toc132101580"/>
      <w:proofErr w:type="spellStart"/>
      <w:r>
        <w:t>Connexion</w:t>
      </w:r>
      <w:proofErr w:type="spellEnd"/>
      <w:r>
        <w:t xml:space="preserve"> </w:t>
      </w:r>
      <w:proofErr w:type="spellStart"/>
      <w:r>
        <w:t>Directe</w:t>
      </w:r>
      <w:proofErr w:type="spellEnd"/>
      <w:r>
        <w:t xml:space="preserve"> via </w:t>
      </w:r>
      <w:proofErr w:type="spellStart"/>
      <w:r>
        <w:t>l'Interface</w:t>
      </w:r>
      <w:proofErr w:type="spellEnd"/>
      <w:r>
        <w:t xml:space="preserve"> Matérielle</w:t>
      </w:r>
      <w:bookmarkEnd w:id="39"/>
      <w:bookmarkEnd w:id="40"/>
      <w:bookmarkEnd w:id="41"/>
    </w:p>
    <w:p w14:paraId="6823D657" w14:textId="68364245" w:rsidR="00496CEA" w:rsidRPr="00AC6CF4" w:rsidRDefault="007E51DA">
      <w:pPr>
        <w:rPr>
          <w:lang w:val="fr-FR"/>
        </w:rPr>
      </w:pPr>
      <w:r w:rsidRPr="00AC6CF4">
        <w:rPr>
          <w:lang w:val="fr-FR"/>
        </w:rPr>
        <w:t>Dans les systèmes de petite ou moyenne taille, même aujourd'hui, une seule interface directe possible est préférée, surtout lorsqu'il n'y a qu'un seul système KNX, sans couplage av</w:t>
      </w:r>
      <w:r w:rsidRPr="00AC6CF4">
        <w:rPr>
          <w:lang w:val="fr-FR"/>
        </w:rPr>
        <w:t>ec un système de gestion de bâtiment, un autre système de bus ou l'Internet. Pour effectuer ce type de raccordement, une interface de données doit être utilisée qui est supportée par le paquet de visualisation respectif. Les interfaces connues actuelles so</w:t>
      </w:r>
      <w:r w:rsidRPr="00AC6CF4">
        <w:rPr>
          <w:lang w:val="fr-FR"/>
        </w:rPr>
        <w:t>nt RS 232, FT 1.2, USB, UDP/IP ou TCP/IP – basées sur le protocole.</w:t>
      </w:r>
    </w:p>
    <w:p w14:paraId="41E2C449" w14:textId="1D00C615" w:rsidR="00496CEA" w:rsidRDefault="007E51DA">
      <w:pPr>
        <w:pStyle w:val="Heading3"/>
      </w:pPr>
      <w:bookmarkStart w:id="42" w:name="_Toc125452561"/>
      <w:bookmarkStart w:id="43" w:name="_Toc132101581"/>
      <w:r w:rsidRPr="00AC6CF4">
        <w:rPr>
          <w:lang w:val="fr-FR"/>
        </w:rPr>
        <w:lastRenderedPageBreak/>
        <w:t xml:space="preserve">Connexion Indirecte via Passerelle (Matériel) ou Serveur (Logiciel, par ex. </w:t>
      </w:r>
      <w:r>
        <w:t>OPC)</w:t>
      </w:r>
      <w:bookmarkEnd w:id="42"/>
      <w:bookmarkEnd w:id="43"/>
    </w:p>
    <w:p w14:paraId="339107F3" w14:textId="3BE9A372" w:rsidR="00496CEA" w:rsidRDefault="007E51DA">
      <w:r w:rsidRPr="00AC6CF4">
        <w:rPr>
          <w:lang w:val="fr-FR"/>
        </w:rPr>
        <w:t>Les grandes installations ont généralement un système de gestion ou de contrôle des bâtiments (BMS &gt; buildi</w:t>
      </w:r>
      <w:r w:rsidRPr="00AC6CF4">
        <w:rPr>
          <w:lang w:val="fr-FR"/>
        </w:rPr>
        <w:t xml:space="preserve">ng management system). Sur le terrain, plusieurs systèmes de bus différents peuvent exister. Le GTC devrait donc recueillir les données de tous les systèmes de bus de terrain sous-jacents. </w:t>
      </w:r>
      <w:r>
        <w:t>Il y a deux solutions possibles:</w:t>
      </w:r>
    </w:p>
    <w:p w14:paraId="5DEAD08A" w14:textId="77777777" w:rsidR="00496CEA" w:rsidRDefault="007E51DA">
      <w:pPr>
        <w:pStyle w:val="Heading4"/>
      </w:pPr>
      <w:bookmarkStart w:id="44" w:name="_Toc125452562"/>
      <w:r>
        <w:t>Connexion via Passerelle</w:t>
      </w:r>
      <w:bookmarkEnd w:id="44"/>
    </w:p>
    <w:p w14:paraId="144F211E" w14:textId="276CC746" w:rsidR="00496CEA" w:rsidRPr="00AC6CF4" w:rsidRDefault="007E51DA">
      <w:pPr>
        <w:rPr>
          <w:lang w:val="fr-FR"/>
        </w:rPr>
      </w:pPr>
      <w:r w:rsidRPr="00AC6CF4">
        <w:rPr>
          <w:lang w:val="fr-FR"/>
        </w:rPr>
        <w:t>Dans ce c</w:t>
      </w:r>
      <w:r w:rsidRPr="00AC6CF4">
        <w:rPr>
          <w:lang w:val="fr-FR"/>
        </w:rPr>
        <w:t xml:space="preserve">as, la visualisation du BMS est fournie par les systèmes de bus de terrain via 1 ou plusieurs passerelles. Cela signifie qu'ils sont toujours connectés directement au GTC pendant que le routage des données depuis / vers les segments individuels s'effectue </w:t>
      </w:r>
      <w:r w:rsidRPr="00AC6CF4">
        <w:rPr>
          <w:lang w:val="fr-FR"/>
        </w:rPr>
        <w:t>à l'aide de convertisseurs de protocole matériel (passerelles).</w:t>
      </w:r>
    </w:p>
    <w:p w14:paraId="3AB62D5A" w14:textId="77777777" w:rsidR="00496CEA" w:rsidRDefault="007E51DA">
      <w:pPr>
        <w:pStyle w:val="Heading4"/>
      </w:pPr>
      <w:bookmarkStart w:id="45" w:name="_Toc125452563"/>
      <w:proofErr w:type="spellStart"/>
      <w:r>
        <w:t>Connexion</w:t>
      </w:r>
      <w:proofErr w:type="spellEnd"/>
      <w:r>
        <w:t xml:space="preserve"> via le </w:t>
      </w:r>
      <w:proofErr w:type="spellStart"/>
      <w:r>
        <w:t>Serveur</w:t>
      </w:r>
      <w:proofErr w:type="spellEnd"/>
      <w:r>
        <w:t xml:space="preserve"> OPC</w:t>
      </w:r>
      <w:bookmarkEnd w:id="45"/>
    </w:p>
    <w:p w14:paraId="79F6AB09" w14:textId="77777777" w:rsidR="00496CEA" w:rsidRPr="00AC6CF4" w:rsidRDefault="007E51DA">
      <w:pPr>
        <w:rPr>
          <w:lang w:val="fr-FR"/>
        </w:rPr>
      </w:pPr>
      <w:r w:rsidRPr="00AC6CF4">
        <w:rPr>
          <w:lang w:val="fr-FR"/>
        </w:rPr>
        <w:t>En OPC - contrairement à la connexion directe - chaque segment de bus fournit les données nécessaires sur un serveur. Le format des données suit les définitions de</w:t>
      </w:r>
      <w:r w:rsidRPr="00AC6CF4">
        <w:rPr>
          <w:lang w:val="fr-FR"/>
        </w:rPr>
        <w:t xml:space="preserve"> la fondation OPC (OPC = </w:t>
      </w:r>
      <w:r w:rsidRPr="00AC6CF4">
        <w:rPr>
          <w:b/>
          <w:lang w:val="fr-FR"/>
        </w:rPr>
        <w:t>O</w:t>
      </w:r>
      <w:r w:rsidRPr="00AC6CF4">
        <w:rPr>
          <w:lang w:val="fr-FR"/>
        </w:rPr>
        <w:t xml:space="preserve">bject </w:t>
      </w:r>
      <w:proofErr w:type="spellStart"/>
      <w:r w:rsidRPr="00AC6CF4">
        <w:rPr>
          <w:lang w:val="fr-FR"/>
        </w:rPr>
        <w:t>Linking</w:t>
      </w:r>
      <w:proofErr w:type="spellEnd"/>
      <w:r w:rsidRPr="00AC6CF4">
        <w:rPr>
          <w:lang w:val="fr-FR"/>
        </w:rPr>
        <w:t xml:space="preserve"> and </w:t>
      </w:r>
      <w:proofErr w:type="spellStart"/>
      <w:r w:rsidRPr="00AC6CF4">
        <w:rPr>
          <w:lang w:val="fr-FR"/>
        </w:rPr>
        <w:t>Embedding</w:t>
      </w:r>
      <w:proofErr w:type="spellEnd"/>
      <w:r w:rsidRPr="00AC6CF4">
        <w:rPr>
          <w:lang w:val="fr-FR"/>
        </w:rPr>
        <w:t xml:space="preserve"> for </w:t>
      </w:r>
      <w:r w:rsidRPr="00AC6CF4">
        <w:rPr>
          <w:b/>
          <w:lang w:val="fr-FR"/>
        </w:rPr>
        <w:t>P</w:t>
      </w:r>
      <w:r w:rsidRPr="00AC6CF4">
        <w:rPr>
          <w:lang w:val="fr-FR"/>
        </w:rPr>
        <w:t xml:space="preserve">rocess </w:t>
      </w:r>
      <w:r w:rsidRPr="00AC6CF4">
        <w:rPr>
          <w:b/>
          <w:lang w:val="fr-FR"/>
        </w:rPr>
        <w:t>C</w:t>
      </w:r>
      <w:r w:rsidRPr="00AC6CF4">
        <w:rPr>
          <w:lang w:val="fr-FR"/>
        </w:rPr>
        <w:t xml:space="preserve">ontrol). Cela ne signifie pas que chaque système de bus peut communiquer avec le même serveur OPC. Au contraire, il y a souvent autant de serveurs OPC que de systèmes de bus dans une installation. Le GTC tire cependant un grand avantage du fait que toutes </w:t>
      </w:r>
      <w:r w:rsidRPr="00AC6CF4">
        <w:rPr>
          <w:lang w:val="fr-FR"/>
        </w:rPr>
        <w:t xml:space="preserve">les données existent dans le même format sur les serveurs OPC. Il est ainsi possible d'accéder en parallèle à tous ces différents serveurs via le réseau de données local, qui est généralement une communication Ethernet (TCP/IP ou UDP/IP). </w:t>
      </w:r>
    </w:p>
    <w:p w14:paraId="070C7434" w14:textId="77777777" w:rsidR="00496CEA" w:rsidRPr="00AC6CF4" w:rsidRDefault="00496CEA">
      <w:pPr>
        <w:rPr>
          <w:lang w:val="fr-FR"/>
        </w:rPr>
      </w:pPr>
    </w:p>
    <w:p w14:paraId="03D2B328" w14:textId="52E5BDA3" w:rsidR="00496CEA" w:rsidRPr="00AC6CF4" w:rsidRDefault="007E51DA">
      <w:pPr>
        <w:rPr>
          <w:lang w:val="fr-FR"/>
        </w:rPr>
      </w:pPr>
      <w:r w:rsidRPr="00AC6CF4">
        <w:rPr>
          <w:lang w:val="fr-FR"/>
        </w:rPr>
        <w:t xml:space="preserve">Le serveur OPC </w:t>
      </w:r>
      <w:r w:rsidRPr="00AC6CF4">
        <w:rPr>
          <w:lang w:val="fr-FR"/>
        </w:rPr>
        <w:t xml:space="preserve">lui-même n'est rien de plus qu'un logiciel de transfert de données, de sauvegarde intermédiaire (tampon de l'image du processus) et, si nécessaire, de conversion. La spécification OPC exige également qu'un serveur OPC soit multi-client, c'est-à-dire qu'il </w:t>
      </w:r>
      <w:r w:rsidRPr="00AC6CF4">
        <w:rPr>
          <w:lang w:val="fr-FR"/>
        </w:rPr>
        <w:t>soit accessible simultanément par plusieurs stations de surveillance. Le serveur OPC peut fonctionner sur n'importe quel PC standard (mais devrait de préférence être implémenté sur un poste de travail serveur réel, en raison d'une meilleure qualité d'endur</w:t>
      </w:r>
      <w:r w:rsidRPr="00AC6CF4">
        <w:rPr>
          <w:lang w:val="fr-FR"/>
        </w:rPr>
        <w:t>ance), mais il peut également être implémenté (incorporé) sur un matériel spécifique. Même un serveur OPC doit disposer d'un point d'accès direct aux données au bus. S'il s'agit d'un serveur basé sur un PC (logiciel pur), il doit accéder à l'une des interf</w:t>
      </w:r>
      <w:r w:rsidRPr="00AC6CF4">
        <w:rPr>
          <w:lang w:val="fr-FR"/>
        </w:rPr>
        <w:t xml:space="preserve">aces matérielles disponibles via l'une des interfaces périphériques supportées </w:t>
      </w:r>
      <w:r>
        <w:sym w:font="Wingdings" w:char="F0E0"/>
      </w:r>
      <w:r w:rsidRPr="00AC6CF4">
        <w:rPr>
          <w:lang w:val="fr-FR"/>
        </w:rPr>
        <w:t xml:space="preserve"> voir les types déjà mentionnés ci-dessus dans </w:t>
      </w:r>
      <w:r>
        <w:fldChar w:fldCharType="begin"/>
      </w:r>
      <w:r w:rsidRPr="00AC6CF4">
        <w:rPr>
          <w:lang w:val="fr-FR"/>
        </w:rPr>
        <w:instrText xml:space="preserve"> REF _Ref116467639 \r \h </w:instrText>
      </w:r>
      <w:r>
        <w:fldChar w:fldCharType="separate"/>
      </w:r>
      <w:r w:rsidRPr="00AC6CF4">
        <w:rPr>
          <w:lang w:val="fr-FR"/>
        </w:rPr>
        <w:t>1.8.1</w:t>
      </w:r>
      <w:r>
        <w:fldChar w:fldCharType="end"/>
      </w:r>
      <w:r w:rsidRPr="00AC6CF4">
        <w:rPr>
          <w:lang w:val="fr-FR"/>
        </w:rPr>
        <w:t xml:space="preserve"> (connexion directe). Un serveur</w:t>
      </w:r>
      <w:r w:rsidRPr="00AC6CF4">
        <w:rPr>
          <w:lang w:val="fr-FR"/>
        </w:rPr>
        <w:t xml:space="preserve"> OPC embarqué combine une interface matérielle et un logiciel serveur, et offre l'avantage d'un niveau de fiabilité supérieur à celui d'un PC, consommant moins d'énergie, n'ayant pas de pièces mécaniques mobiles, et ne servant qu'à une seule tâche, le risq</w:t>
      </w:r>
      <w:r w:rsidRPr="00AC6CF4">
        <w:rPr>
          <w:lang w:val="fr-FR"/>
        </w:rPr>
        <w:t>ue de panne est négligeable.</w:t>
      </w:r>
    </w:p>
    <w:p w14:paraId="452FA4DA" w14:textId="77777777" w:rsidR="00496CEA" w:rsidRPr="00AC6CF4" w:rsidRDefault="00496CEA">
      <w:pPr>
        <w:rPr>
          <w:lang w:val="fr-FR"/>
        </w:rPr>
      </w:pPr>
    </w:p>
    <w:p w14:paraId="4FD41630" w14:textId="77777777" w:rsidR="00496CEA" w:rsidRPr="00AC6CF4" w:rsidRDefault="007E51DA">
      <w:pPr>
        <w:rPr>
          <w:lang w:val="fr-FR"/>
        </w:rPr>
      </w:pPr>
      <w:r w:rsidRPr="00AC6CF4">
        <w:rPr>
          <w:lang w:val="fr-FR"/>
        </w:rPr>
        <w:t xml:space="preserve">L'avantage d'un serveur OPC en général est que l'image de processus de l'installation de bus est stockée dans sa mémoire et est toujours à jour, même si le système de surveillance du GTC est temporairement hors service. Après </w:t>
      </w:r>
      <w:r w:rsidRPr="00AC6CF4">
        <w:rPr>
          <w:lang w:val="fr-FR"/>
        </w:rPr>
        <w:t>un redémarrage du système de surveillance, l'image du processus est affichée à l'écran dans un délai considérablement plus court qu'un accès direct par bus sur le réseau KNX.</w:t>
      </w:r>
    </w:p>
    <w:p w14:paraId="166404DC" w14:textId="755116BC" w:rsidR="00496CEA" w:rsidRDefault="007E51DA">
      <w:r>
        <w:object w:dxaOrig="13636" w:dyaOrig="6541" w14:anchorId="69FCD2ED">
          <v:shape id="_x0000_i1032" type="#_x0000_t75" style="width:438.9pt;height:209.75pt" o:ole="">
            <v:imagedata r:id="rId31" o:title=""/>
          </v:shape>
          <o:OLEObject Type="Embed" ProgID="Visio.Drawing.15" ShapeID="_x0000_i1032" DrawAspect="Content" ObjectID="_1742714887" r:id="rId32"/>
        </w:object>
      </w:r>
    </w:p>
    <w:p w14:paraId="161B2219" w14:textId="3275B564" w:rsidR="00496CEA" w:rsidRPr="00AC6CF4" w:rsidRDefault="007E51DA">
      <w:pPr>
        <w:pStyle w:val="Caption"/>
        <w:rPr>
          <w:lang w:val="fr-FR"/>
        </w:rPr>
      </w:pPr>
      <w:r w:rsidRPr="00AC6CF4">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13</w:t>
      </w:r>
      <w:r>
        <w:fldChar w:fldCharType="end"/>
      </w:r>
      <w:r w:rsidRPr="00AC6CF4">
        <w:rPr>
          <w:lang w:val="fr-FR"/>
        </w:rPr>
        <w:t xml:space="preserve">: Concept </w:t>
      </w:r>
      <w:r w:rsidRPr="00AC6CF4">
        <w:rPr>
          <w:lang w:val="fr-FR"/>
        </w:rPr>
        <w:t>de fonctionnement du serveur OPC</w:t>
      </w:r>
    </w:p>
    <w:p w14:paraId="78DE89BF" w14:textId="77777777" w:rsidR="00496CEA" w:rsidRPr="00AC6CF4" w:rsidRDefault="00496CEA">
      <w:pPr>
        <w:rPr>
          <w:lang w:val="fr-FR"/>
        </w:rPr>
      </w:pPr>
    </w:p>
    <w:p w14:paraId="29F7D913" w14:textId="1EA9DC7F" w:rsidR="00496CEA" w:rsidRPr="00AC6CF4" w:rsidRDefault="007E51DA">
      <w:pPr>
        <w:pStyle w:val="Heading4"/>
        <w:rPr>
          <w:lang w:val="fr-FR"/>
        </w:rPr>
      </w:pPr>
      <w:bookmarkStart w:id="46" w:name="_Ref129101352"/>
      <w:r w:rsidRPr="00AC6CF4">
        <w:rPr>
          <w:lang w:val="fr-FR"/>
        </w:rPr>
        <w:t>Connexion via le serveur Web et le HTML</w:t>
      </w:r>
      <w:bookmarkEnd w:id="46"/>
    </w:p>
    <w:p w14:paraId="244F6607" w14:textId="20993EBF" w:rsidR="00496CEA" w:rsidRPr="00AC6CF4" w:rsidRDefault="007E51DA">
      <w:pPr>
        <w:rPr>
          <w:lang w:val="fr-FR"/>
        </w:rPr>
      </w:pPr>
      <w:r w:rsidRPr="00AC6CF4">
        <w:rPr>
          <w:lang w:val="fr-FR"/>
        </w:rPr>
        <w:t xml:space="preserve">De nos jours, de nombreux fournisseurs exécutent des supervisions sur des serveurs web basés sur le langage HTML. Cela signifie que l'interface d'affichage peut être représentée sur </w:t>
      </w:r>
      <w:r w:rsidRPr="00AC6CF4">
        <w:rPr>
          <w:lang w:val="fr-FR"/>
        </w:rPr>
        <w:t xml:space="preserve">presque n'importe quel navigateur standard et qu'un outil d'affichage propriétaire n'est donc plus nécessaire. D'autre part, le serveur web a de nouveau besoin </w:t>
      </w:r>
      <w:proofErr w:type="gramStart"/>
      <w:r w:rsidRPr="00AC6CF4">
        <w:rPr>
          <w:lang w:val="fr-FR"/>
        </w:rPr>
        <w:t>d'un accès bus</w:t>
      </w:r>
      <w:proofErr w:type="gramEnd"/>
      <w:r w:rsidRPr="00AC6CF4">
        <w:rPr>
          <w:lang w:val="fr-FR"/>
        </w:rPr>
        <w:t>. Cet accès au bus peut être local (un serveur web intégré dans un dispositif KNX)</w:t>
      </w:r>
      <w:r w:rsidRPr="00AC6CF4">
        <w:rPr>
          <w:lang w:val="fr-FR"/>
        </w:rPr>
        <w:t xml:space="preserve"> ou distribué via les services KNXnet/IP décrits ci-dessous. Certains de ces dispositifs de serveur web KNX ont une application standard ETS qui définit tous les objets de communication du projet ETS. L'intégrateur n'a donc plus à se soucier de la configur</w:t>
      </w:r>
      <w:r w:rsidRPr="00AC6CF4">
        <w:rPr>
          <w:lang w:val="fr-FR"/>
        </w:rPr>
        <w:t>ation correcte des tables de filtrage des coupleurs ou des routeurs IP.</w:t>
      </w:r>
    </w:p>
    <w:p w14:paraId="1509CFE5" w14:textId="5F1C90C3" w:rsidR="00496CEA" w:rsidRPr="00AC6CF4" w:rsidRDefault="007E51DA">
      <w:pPr>
        <w:rPr>
          <w:lang w:val="fr-FR"/>
        </w:rPr>
      </w:pPr>
      <w:r>
        <w:rPr>
          <w:noProof/>
        </w:rPr>
        <w:drawing>
          <wp:anchor distT="0" distB="0" distL="114300" distR="114300" simplePos="0" relativeHeight="251659264" behindDoc="0" locked="0" layoutInCell="1" allowOverlap="1" wp14:anchorId="2334C6A9" wp14:editId="786ABC40">
            <wp:simplePos x="0" y="0"/>
            <wp:positionH relativeFrom="column">
              <wp:posOffset>2938619</wp:posOffset>
            </wp:positionH>
            <wp:positionV relativeFrom="paragraph">
              <wp:posOffset>114148</wp:posOffset>
            </wp:positionV>
            <wp:extent cx="2490470" cy="1685290"/>
            <wp:effectExtent l="19050" t="19050" r="24130" b="10160"/>
            <wp:wrapNone/>
            <wp:docPr id="10" name="Image 10" descr="Visu_Webserver_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39" descr="Visu_Webserver_Bil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90470" cy="1685290"/>
                    </a:xfrm>
                    <a:prstGeom prst="rect">
                      <a:avLst/>
                    </a:prstGeom>
                    <a:noFill/>
                    <a:ln w="6350" cmpd="sng">
                      <a:solidFill>
                        <a:srgbClr val="000000"/>
                      </a:solidFill>
                      <a:miter lim="800000"/>
                      <a:headEnd/>
                      <a:tailEnd/>
                    </a:ln>
                    <a:effectLst/>
                  </pic:spPr>
                </pic:pic>
              </a:graphicData>
            </a:graphic>
          </wp:anchor>
        </w:drawing>
      </w:r>
    </w:p>
    <w:p w14:paraId="34794442" w14:textId="77777777" w:rsidR="00496CEA" w:rsidRPr="00AC6CF4" w:rsidRDefault="007E51DA">
      <w:pPr>
        <w:keepNext/>
        <w:rPr>
          <w:lang w:val="fr-FR"/>
        </w:rPr>
      </w:pPr>
      <w:r w:rsidRPr="00AC6CF4">
        <w:rPr>
          <w:lang w:val="fr-FR"/>
        </w:rPr>
        <w:t xml:space="preserve">         </w:t>
      </w:r>
      <w:r>
        <w:rPr>
          <w:noProof/>
        </w:rPr>
        <w:drawing>
          <wp:inline distT="0" distB="0" distL="0" distR="0" wp14:anchorId="72FE2F7B" wp14:editId="1C70766D">
            <wp:extent cx="1645920" cy="1616710"/>
            <wp:effectExtent l="0" t="0" r="0" b="0"/>
            <wp:docPr id="9" name="Image 2" descr="Beschreibung: D:\GAMMA Gebäudesystemtechnik\Anzeige Bedienung\IP Control Center\07 Fotos\026_5WG1-152-1A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Beschreibung: D:\GAMMA Gebäudesystemtechnik\Anzeige Bedienung\IP Control Center\07 Fotos\026_5WG1-152-1AB01.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45920" cy="1616710"/>
                    </a:xfrm>
                    <a:prstGeom prst="rect">
                      <a:avLst/>
                    </a:prstGeom>
                    <a:noFill/>
                    <a:ln>
                      <a:noFill/>
                    </a:ln>
                  </pic:spPr>
                </pic:pic>
              </a:graphicData>
            </a:graphic>
          </wp:inline>
        </w:drawing>
      </w:r>
      <w:r w:rsidRPr="00AC6CF4">
        <w:rPr>
          <w:lang w:val="fr-FR"/>
        </w:rPr>
        <w:tab/>
      </w:r>
      <w:r>
        <w:sym w:font="Wingdings" w:char="F0DF"/>
      </w:r>
      <w:r>
        <w:sym w:font="Wingdings" w:char="F0E0"/>
      </w:r>
      <w:r w:rsidRPr="00AC6CF4">
        <w:rPr>
          <w:lang w:val="fr-FR"/>
        </w:rPr>
        <w:t xml:space="preserve">   </w:t>
      </w:r>
    </w:p>
    <w:p w14:paraId="2B3C5711" w14:textId="3F22A19A" w:rsidR="00496CEA" w:rsidRPr="00AC6CF4" w:rsidRDefault="007E51DA">
      <w:pPr>
        <w:pStyle w:val="Caption"/>
        <w:rPr>
          <w:lang w:val="fr-FR"/>
        </w:rPr>
      </w:pPr>
      <w:r w:rsidRPr="00AC6CF4">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14</w:t>
      </w:r>
      <w:r>
        <w:fldChar w:fldCharType="end"/>
      </w:r>
      <w:r w:rsidRPr="00AC6CF4">
        <w:rPr>
          <w:lang w:val="fr-FR"/>
        </w:rPr>
        <w:t>: Périphérique de visualisation KNX avec serveur web intégré</w:t>
      </w:r>
    </w:p>
    <w:p w14:paraId="44E4FEC4" w14:textId="77777777" w:rsidR="00496CEA" w:rsidRPr="00AC6CF4" w:rsidRDefault="007E51DA">
      <w:pPr>
        <w:rPr>
          <w:lang w:val="fr-FR"/>
        </w:rPr>
      </w:pPr>
      <w:r w:rsidRPr="00AC6CF4">
        <w:rPr>
          <w:lang w:val="fr-FR"/>
        </w:rPr>
        <w:t xml:space="preserve">      </w:t>
      </w:r>
    </w:p>
    <w:p w14:paraId="200E8C02" w14:textId="77777777" w:rsidR="00496CEA" w:rsidRPr="00AC6CF4" w:rsidRDefault="00496CEA">
      <w:pPr>
        <w:rPr>
          <w:lang w:val="fr-FR"/>
        </w:rPr>
      </w:pPr>
    </w:p>
    <w:p w14:paraId="657AB89C" w14:textId="77777777" w:rsidR="00496CEA" w:rsidRPr="00AC6CF4" w:rsidRDefault="007E51DA">
      <w:pPr>
        <w:spacing w:before="0" w:after="0" w:line="240" w:lineRule="auto"/>
        <w:contextualSpacing w:val="0"/>
        <w:rPr>
          <w:rFonts w:eastAsia="Times New Roman"/>
          <w:b/>
          <w:bCs/>
          <w:lang w:val="fr-FR"/>
        </w:rPr>
      </w:pPr>
      <w:bookmarkStart w:id="47" w:name="_Toc116345481"/>
      <w:bookmarkStart w:id="48" w:name="_Toc125452565"/>
      <w:bookmarkStart w:id="49" w:name="_Ref339457249"/>
      <w:bookmarkStart w:id="50" w:name="_Ref339457255"/>
      <w:bookmarkStart w:id="51" w:name="_Ref339457259"/>
      <w:r w:rsidRPr="00AC6CF4">
        <w:rPr>
          <w:lang w:val="fr-FR"/>
        </w:rPr>
        <w:br w:type="page"/>
      </w:r>
    </w:p>
    <w:p w14:paraId="3E5981E5" w14:textId="424ED629" w:rsidR="00496CEA" w:rsidRPr="00AC6CF4" w:rsidRDefault="007E51DA">
      <w:pPr>
        <w:pStyle w:val="Heading3"/>
        <w:rPr>
          <w:lang w:val="fr-FR"/>
        </w:rPr>
      </w:pPr>
      <w:bookmarkStart w:id="52" w:name="_Ref129094106"/>
      <w:bookmarkStart w:id="53" w:name="_Toc132101582"/>
      <w:r w:rsidRPr="00AC6CF4">
        <w:rPr>
          <w:lang w:val="fr-FR"/>
        </w:rPr>
        <w:lastRenderedPageBreak/>
        <w:t xml:space="preserve">Accès au bus via le </w:t>
      </w:r>
      <w:bookmarkEnd w:id="47"/>
      <w:bookmarkEnd w:id="48"/>
      <w:bookmarkEnd w:id="49"/>
      <w:bookmarkEnd w:id="50"/>
      <w:bookmarkEnd w:id="51"/>
      <w:r w:rsidRPr="00AC6CF4">
        <w:rPr>
          <w:lang w:val="fr-FR"/>
        </w:rPr>
        <w:t>serveur KNXnet/IP</w:t>
      </w:r>
      <w:bookmarkEnd w:id="52"/>
      <w:bookmarkEnd w:id="53"/>
    </w:p>
    <w:p w14:paraId="0AD8FE85" w14:textId="5D324B77" w:rsidR="00496CEA" w:rsidRPr="00AC6CF4" w:rsidRDefault="007E51DA">
      <w:pPr>
        <w:rPr>
          <w:lang w:val="fr-FR"/>
        </w:rPr>
      </w:pPr>
      <w:r w:rsidRPr="00AC6CF4">
        <w:rPr>
          <w:lang w:val="fr-FR"/>
        </w:rPr>
        <w:t>Avec l'introduction de la spécification KNXnet/IP, un accès au réseau KNX indépendant par Ethernet est possible. Dans ce cas, le point d'accès au réseau KNX est un périphérique compatible KNXnet/IP, par exemple un routeur IP ou une interf</w:t>
      </w:r>
      <w:r w:rsidRPr="00AC6CF4">
        <w:rPr>
          <w:lang w:val="fr-FR"/>
        </w:rPr>
        <w:t>ace IP. Trois services principaux sont définis pour connecter une supervision KNXnet/IP au bus :</w:t>
      </w:r>
    </w:p>
    <w:p w14:paraId="23D508F3" w14:textId="77777777" w:rsidR="00496CEA" w:rsidRPr="00AC6CF4" w:rsidRDefault="00496CEA">
      <w:pPr>
        <w:rPr>
          <w:lang w:val="fr-FR"/>
        </w:rPr>
      </w:pPr>
    </w:p>
    <w:p w14:paraId="41A8DD01" w14:textId="77777777" w:rsidR="00496CEA" w:rsidRDefault="007E51DA">
      <w:pPr>
        <w:numPr>
          <w:ilvl w:val="0"/>
          <w:numId w:val="7"/>
        </w:numPr>
      </w:pPr>
      <w:proofErr w:type="spellStart"/>
      <w:r>
        <w:t>Routage</w:t>
      </w:r>
      <w:proofErr w:type="spellEnd"/>
    </w:p>
    <w:p w14:paraId="06333B0B" w14:textId="7B9214DD" w:rsidR="00496CEA" w:rsidRDefault="007E51DA">
      <w:pPr>
        <w:numPr>
          <w:ilvl w:val="0"/>
          <w:numId w:val="7"/>
        </w:numPr>
      </w:pPr>
      <w:r>
        <w:t>Tunnel</w:t>
      </w:r>
    </w:p>
    <w:p w14:paraId="766CDA01" w14:textId="77777777" w:rsidR="00496CEA" w:rsidRDefault="007E51DA">
      <w:pPr>
        <w:numPr>
          <w:ilvl w:val="0"/>
          <w:numId w:val="7"/>
        </w:numPr>
      </w:pPr>
      <w:r>
        <w:t>Serveur d'objets</w:t>
      </w:r>
    </w:p>
    <w:p w14:paraId="48F43D5E" w14:textId="77777777" w:rsidR="00496CEA" w:rsidRDefault="00496CEA">
      <w:pPr>
        <w:spacing w:before="0" w:after="0" w:line="240" w:lineRule="auto"/>
        <w:contextualSpacing w:val="0"/>
      </w:pPr>
    </w:p>
    <w:p w14:paraId="5CE3134B" w14:textId="67555A5D" w:rsidR="00496CEA" w:rsidRPr="00AC6CF4" w:rsidRDefault="007E51DA">
      <w:pPr>
        <w:rPr>
          <w:lang w:val="fr-FR"/>
        </w:rPr>
      </w:pPr>
      <w:r w:rsidRPr="00AC6CF4">
        <w:rPr>
          <w:lang w:val="fr-FR"/>
        </w:rPr>
        <w:t xml:space="preserve">Ces services se distinguent comme suit: </w:t>
      </w:r>
    </w:p>
    <w:p w14:paraId="50788BF5" w14:textId="77777777" w:rsidR="00496CEA" w:rsidRPr="00AC6CF4" w:rsidRDefault="00496CEA">
      <w:pPr>
        <w:rPr>
          <w:lang w:val="fr-FR"/>
        </w:rPr>
      </w:pPr>
    </w:p>
    <w:p w14:paraId="0E67FD6A" w14:textId="6AF267DC" w:rsidR="00496CEA" w:rsidRPr="00AC6CF4" w:rsidRDefault="007E51DA">
      <w:pPr>
        <w:pStyle w:val="Bullet1"/>
        <w:rPr>
          <w:lang w:val="fr-FR"/>
        </w:rPr>
      </w:pPr>
      <w:r w:rsidRPr="00AC6CF4">
        <w:rPr>
          <w:lang w:val="fr-FR"/>
        </w:rPr>
        <w:t>«</w:t>
      </w:r>
      <w:r w:rsidRPr="00AC6CF4">
        <w:rPr>
          <w:b/>
          <w:bCs/>
          <w:lang w:val="fr-FR"/>
        </w:rPr>
        <w:t>Routage</w:t>
      </w:r>
      <w:r w:rsidRPr="00AC6CF4">
        <w:rPr>
          <w:lang w:val="fr-FR"/>
        </w:rPr>
        <w:t>» est comparable à la fonction d'un coupleur de ligne, mais sur Ethernet. L</w:t>
      </w:r>
      <w:r w:rsidRPr="00AC6CF4">
        <w:rPr>
          <w:lang w:val="fr-FR"/>
        </w:rPr>
        <w:t>es tables de filtrage des routeurs IP sont décisives pour l'échange de données. Sur le réseau IP, la communication se fait par le biais d'une adresse IP multicast commune. Sa notation se lit comme toutes les autres adresses IP. L'adresse 224.0.23.12 est pu</w:t>
      </w:r>
      <w:r w:rsidRPr="00AC6CF4">
        <w:rPr>
          <w:lang w:val="fr-FR"/>
        </w:rPr>
        <w:t>bliée dans le monde entier et standardisée comme adresse de multicast KNX par défaut. Pour que ce type de communication fonctionne, cette adresse multicast doit pouvoir passer à travers ou être activée dans les routeurs du réseau. Une visualisation via mul</w:t>
      </w:r>
      <w:r w:rsidRPr="00AC6CF4">
        <w:rPr>
          <w:lang w:val="fr-FR"/>
        </w:rPr>
        <w:t>ticast n'a donc pas besoin d'un point d'accès spécifique au système KNX. La supervision est donc membre du groupe multicast par exemple 224.0.23.12 avec les routeurs IP et peut échanger des télégrammes. Les protocoles multidiffusion ne sont pas autorisés à</w:t>
      </w:r>
      <w:r w:rsidRPr="00AC6CF4">
        <w:rPr>
          <w:lang w:val="fr-FR"/>
        </w:rPr>
        <w:t xml:space="preserve"> être envoyés sur Internet.</w:t>
      </w:r>
    </w:p>
    <w:p w14:paraId="467184D4" w14:textId="4A9F1289" w:rsidR="00496CEA" w:rsidRDefault="007E51DA">
      <w:pPr>
        <w:pStyle w:val="Bullet2"/>
        <w:numPr>
          <w:ilvl w:val="0"/>
          <w:numId w:val="0"/>
        </w:numPr>
        <w:jc w:val="center"/>
      </w:pPr>
      <w:r>
        <w:rPr>
          <w:noProof/>
        </w:rPr>
        <w:drawing>
          <wp:inline distT="0" distB="0" distL="0" distR="0" wp14:anchorId="21A17FCD" wp14:editId="275A348F">
            <wp:extent cx="5580380" cy="2840990"/>
            <wp:effectExtent l="0" t="0" r="1270" b="0"/>
            <wp:docPr id="291" name="Imagen 291"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n 291" descr="Diagrama  Descripción generada automáticamente"/>
                    <pic:cNvPicPr/>
                  </pic:nvPicPr>
                  <pic:blipFill>
                    <a:blip r:embed="rId35"/>
                    <a:stretch>
                      <a:fillRect/>
                    </a:stretch>
                  </pic:blipFill>
                  <pic:spPr>
                    <a:xfrm>
                      <a:off x="0" y="0"/>
                      <a:ext cx="5580380" cy="2840990"/>
                    </a:xfrm>
                    <a:prstGeom prst="rect">
                      <a:avLst/>
                    </a:prstGeom>
                  </pic:spPr>
                </pic:pic>
              </a:graphicData>
            </a:graphic>
          </wp:inline>
        </w:drawing>
      </w:r>
    </w:p>
    <w:p w14:paraId="662035FF" w14:textId="1B3F86FD" w:rsidR="00496CEA" w:rsidRPr="00AC6CF4" w:rsidRDefault="007E51DA">
      <w:pPr>
        <w:pStyle w:val="Caption"/>
        <w:rPr>
          <w:lang w:val="fr-FR"/>
        </w:rPr>
      </w:pPr>
      <w:r>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15</w:t>
      </w:r>
      <w:r>
        <w:fldChar w:fldCharType="end"/>
      </w:r>
      <w:r w:rsidRPr="00AC6CF4">
        <w:rPr>
          <w:lang w:val="fr-FR"/>
        </w:rPr>
        <w:t>: Représentation schématique d'une connexion Multicast de routage dans un système KNX</w:t>
      </w:r>
    </w:p>
    <w:p w14:paraId="539701A3" w14:textId="77777777" w:rsidR="00496CEA" w:rsidRPr="00AC6CF4" w:rsidRDefault="00496CEA">
      <w:pPr>
        <w:pStyle w:val="Bullet2"/>
        <w:numPr>
          <w:ilvl w:val="0"/>
          <w:numId w:val="0"/>
        </w:numPr>
        <w:ind w:left="720"/>
        <w:rPr>
          <w:lang w:val="fr-FR"/>
        </w:rPr>
      </w:pPr>
    </w:p>
    <w:p w14:paraId="0C019123" w14:textId="1BCD5E20" w:rsidR="00496CEA" w:rsidRPr="00AC6CF4" w:rsidRDefault="007E51DA">
      <w:pPr>
        <w:pStyle w:val="Bullet1"/>
        <w:rPr>
          <w:lang w:val="fr-FR"/>
        </w:rPr>
      </w:pPr>
      <w:r w:rsidRPr="00AC6CF4">
        <w:rPr>
          <w:lang w:val="fr-FR"/>
        </w:rPr>
        <w:t>«</w:t>
      </w:r>
      <w:r w:rsidRPr="00AC6CF4">
        <w:rPr>
          <w:b/>
          <w:bCs/>
          <w:lang w:val="fr-FR"/>
        </w:rPr>
        <w:t>Tunneling</w:t>
      </w:r>
      <w:r w:rsidRPr="00AC6CF4">
        <w:rPr>
          <w:lang w:val="fr-FR"/>
        </w:rPr>
        <w:t>» est un accès direct illimité à KNX via une passerelle IP (Routeur IP ou Interface IP). D</w:t>
      </w:r>
      <w:r w:rsidRPr="00AC6CF4">
        <w:rPr>
          <w:lang w:val="fr-FR"/>
        </w:rPr>
        <w:t xml:space="preserve">ans ce mode, les tables de filtres sont ignorées ; les télégrammes de bus sont littéralement « </w:t>
      </w:r>
      <w:proofErr w:type="spellStart"/>
      <w:r w:rsidRPr="00AC6CF4">
        <w:rPr>
          <w:lang w:val="fr-FR"/>
        </w:rPr>
        <w:t>tunnelées</w:t>
      </w:r>
      <w:proofErr w:type="spellEnd"/>
      <w:r w:rsidRPr="00AC6CF4">
        <w:rPr>
          <w:lang w:val="fr-FR"/>
        </w:rPr>
        <w:t xml:space="preserve"> » à travers la table de filtrage du routeur. Avantage : les tables de filtre ne doivent pas nécessairement correspondre. Inconvénient : une seule ligne</w:t>
      </w:r>
      <w:r w:rsidRPr="00AC6CF4">
        <w:rPr>
          <w:lang w:val="fr-FR"/>
        </w:rPr>
        <w:t xml:space="preserve"> est adressée. Le Tunneling est également utilisé par ETS si un accès illimité et bidirectionnel est nécessaire, par exemple </w:t>
      </w:r>
      <w:proofErr w:type="gramStart"/>
      <w:r w:rsidRPr="00AC6CF4">
        <w:rPr>
          <w:lang w:val="fr-FR"/>
        </w:rPr>
        <w:t>lors des programmation</w:t>
      </w:r>
      <w:proofErr w:type="gramEnd"/>
      <w:r w:rsidRPr="00AC6CF4">
        <w:rPr>
          <w:lang w:val="fr-FR"/>
        </w:rPr>
        <w:t xml:space="preserve"> </w:t>
      </w:r>
      <w:r w:rsidRPr="00AC6CF4">
        <w:rPr>
          <w:lang w:val="fr-FR"/>
        </w:rPr>
        <w:lastRenderedPageBreak/>
        <w:t xml:space="preserve">d'appareils. Les liaisons de tunnels illimitées sont conservées entre les dispositifs ou services KNXnet/IP </w:t>
      </w:r>
      <w:r w:rsidRPr="00AC6CF4">
        <w:rPr>
          <w:lang w:val="fr-FR"/>
        </w:rPr>
        <w:t xml:space="preserve">impliqués avec un délai d'attente relativement court et peuvent donc être interrompues involontairement en cas de temps d'exécution plus longs sur le réseau. Contrairement au routage, les liaisons tunnel peuvent être établies sur n'importe quel routeur du </w:t>
      </w:r>
      <w:r w:rsidRPr="00AC6CF4">
        <w:rPr>
          <w:lang w:val="fr-FR"/>
        </w:rPr>
        <w:t>réseau et sont donc adaptées à un accès à distance via Internet.</w:t>
      </w:r>
    </w:p>
    <w:p w14:paraId="33299035" w14:textId="504534EE" w:rsidR="00496CEA" w:rsidRPr="00AC6CF4" w:rsidRDefault="00496CEA">
      <w:pPr>
        <w:pStyle w:val="Bullet2"/>
        <w:numPr>
          <w:ilvl w:val="0"/>
          <w:numId w:val="0"/>
        </w:numPr>
        <w:rPr>
          <w:lang w:val="fr-FR"/>
        </w:rPr>
      </w:pPr>
    </w:p>
    <w:p w14:paraId="0A0C6D2D" w14:textId="73503E2A" w:rsidR="00496CEA" w:rsidRDefault="007E51DA">
      <w:pPr>
        <w:pStyle w:val="Bullet2"/>
        <w:numPr>
          <w:ilvl w:val="0"/>
          <w:numId w:val="0"/>
        </w:numPr>
      </w:pPr>
      <w:r>
        <w:rPr>
          <w:noProof/>
        </w:rPr>
        <w:drawing>
          <wp:inline distT="0" distB="0" distL="0" distR="0" wp14:anchorId="14561E19" wp14:editId="7B2ABF7D">
            <wp:extent cx="5351780" cy="2854323"/>
            <wp:effectExtent l="0" t="0" r="1270" b="3810"/>
            <wp:docPr id="292" name="Imagen 292"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n 292" descr="Diagrama  Descripción generada automáticamente"/>
                    <pic:cNvPicPr/>
                  </pic:nvPicPr>
                  <pic:blipFill>
                    <a:blip r:embed="rId36"/>
                    <a:stretch>
                      <a:fillRect/>
                    </a:stretch>
                  </pic:blipFill>
                  <pic:spPr>
                    <a:xfrm>
                      <a:off x="0" y="0"/>
                      <a:ext cx="5363531" cy="2860590"/>
                    </a:xfrm>
                    <a:prstGeom prst="rect">
                      <a:avLst/>
                    </a:prstGeom>
                  </pic:spPr>
                </pic:pic>
              </a:graphicData>
            </a:graphic>
          </wp:inline>
        </w:drawing>
      </w:r>
    </w:p>
    <w:p w14:paraId="53A5801B" w14:textId="03AE6758" w:rsidR="00496CEA" w:rsidRPr="00AC6CF4" w:rsidRDefault="007E51DA">
      <w:pPr>
        <w:pStyle w:val="Caption"/>
        <w:rPr>
          <w:lang w:val="fr-FR"/>
        </w:rPr>
      </w:pPr>
      <w:r w:rsidRPr="00AC6CF4">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16</w:t>
      </w:r>
      <w:r>
        <w:fldChar w:fldCharType="end"/>
      </w:r>
      <w:r w:rsidRPr="00AC6CF4">
        <w:rPr>
          <w:lang w:val="fr-FR"/>
        </w:rPr>
        <w:t>: Représentation schématique d'une connexion Tunneling dans un système KNX</w:t>
      </w:r>
    </w:p>
    <w:p w14:paraId="686DB429" w14:textId="77777777" w:rsidR="00496CEA" w:rsidRPr="00AC6CF4" w:rsidRDefault="00496CEA">
      <w:pPr>
        <w:pStyle w:val="Bullet2"/>
        <w:numPr>
          <w:ilvl w:val="0"/>
          <w:numId w:val="0"/>
        </w:numPr>
        <w:rPr>
          <w:lang w:val="fr-FR"/>
        </w:rPr>
      </w:pPr>
    </w:p>
    <w:p w14:paraId="2A973295" w14:textId="30A0B31D" w:rsidR="00496CEA" w:rsidRPr="00AC6CF4" w:rsidRDefault="007E51DA">
      <w:pPr>
        <w:pStyle w:val="Bullet1"/>
        <w:rPr>
          <w:lang w:val="fr-FR"/>
        </w:rPr>
      </w:pPr>
      <w:r w:rsidRPr="00AC6CF4">
        <w:rPr>
          <w:lang w:val="fr-FR"/>
        </w:rPr>
        <w:t>Le mode «</w:t>
      </w:r>
      <w:r w:rsidRPr="00AC6CF4">
        <w:rPr>
          <w:b/>
          <w:bCs/>
          <w:lang w:val="fr-FR"/>
        </w:rPr>
        <w:t>Object server</w:t>
      </w:r>
      <w:r w:rsidRPr="00AC6CF4">
        <w:rPr>
          <w:lang w:val="fr-FR"/>
        </w:rPr>
        <w:t xml:space="preserve">» est également un accès au tunnel, mais seulement pour la communication de groupe à savoir. </w:t>
      </w:r>
      <w:proofErr w:type="spellStart"/>
      <w:r w:rsidRPr="00AC6CF4">
        <w:rPr>
          <w:lang w:val="fr-FR"/>
        </w:rPr>
        <w:t>GrpValue</w:t>
      </w:r>
      <w:proofErr w:type="spellEnd"/>
      <w:r w:rsidRPr="00AC6CF4">
        <w:rPr>
          <w:lang w:val="fr-FR"/>
        </w:rPr>
        <w:t xml:space="preserve"> Write, </w:t>
      </w:r>
      <w:proofErr w:type="spellStart"/>
      <w:r w:rsidRPr="00AC6CF4">
        <w:rPr>
          <w:lang w:val="fr-FR"/>
        </w:rPr>
        <w:t>GrpValue</w:t>
      </w:r>
      <w:proofErr w:type="spellEnd"/>
      <w:r w:rsidRPr="00AC6CF4">
        <w:rPr>
          <w:lang w:val="fr-FR"/>
        </w:rPr>
        <w:t xml:space="preserve"> Read et </w:t>
      </w:r>
      <w:proofErr w:type="spellStart"/>
      <w:r w:rsidRPr="00AC6CF4">
        <w:rPr>
          <w:lang w:val="fr-FR"/>
        </w:rPr>
        <w:t>GrpValue</w:t>
      </w:r>
      <w:proofErr w:type="spellEnd"/>
      <w:r w:rsidRPr="00AC6CF4">
        <w:rPr>
          <w:lang w:val="fr-FR"/>
        </w:rPr>
        <w:t xml:space="preserve"> </w:t>
      </w:r>
      <w:proofErr w:type="spellStart"/>
      <w:r w:rsidRPr="00AC6CF4">
        <w:rPr>
          <w:lang w:val="fr-FR"/>
        </w:rPr>
        <w:t>Response</w:t>
      </w:r>
      <w:proofErr w:type="spellEnd"/>
      <w:r w:rsidRPr="00AC6CF4">
        <w:rPr>
          <w:lang w:val="fr-FR"/>
        </w:rPr>
        <w:t>. Le délai d'attente de ce type de connexion est considérablement plus élevé et est donc prédestiné à l'accès à d</w:t>
      </w:r>
      <w:r w:rsidRPr="00AC6CF4">
        <w:rPr>
          <w:lang w:val="fr-FR"/>
        </w:rPr>
        <w:t>istance sur de grandes distances. Un indicateur est le temps de réponse pendant le test ping : s'il est supérieur à 1000 ms, le mode serveur d'objet doit être sélectionné plutôt que le mode de tunneling.</w:t>
      </w:r>
    </w:p>
    <w:p w14:paraId="0A39E575" w14:textId="77777777" w:rsidR="00496CEA" w:rsidRPr="00AC6CF4" w:rsidRDefault="00496CEA">
      <w:pPr>
        <w:pStyle w:val="Bullet1"/>
        <w:numPr>
          <w:ilvl w:val="0"/>
          <w:numId w:val="0"/>
        </w:numPr>
        <w:ind w:left="360"/>
        <w:rPr>
          <w:lang w:val="fr-FR"/>
        </w:rPr>
      </w:pPr>
    </w:p>
    <w:p w14:paraId="723D0B26" w14:textId="5545172C" w:rsidR="00496CEA" w:rsidRPr="00AC6CF4" w:rsidRDefault="007E51DA">
      <w:pPr>
        <w:pStyle w:val="Bullet1"/>
        <w:numPr>
          <w:ilvl w:val="0"/>
          <w:numId w:val="0"/>
        </w:numPr>
        <w:ind w:left="360"/>
        <w:rPr>
          <w:lang w:val="fr-FR"/>
        </w:rPr>
      </w:pPr>
      <w:r w:rsidRPr="00AC6CF4">
        <w:rPr>
          <w:lang w:val="fr-FR"/>
        </w:rPr>
        <w:t xml:space="preserve">À titre d'exemple, un périphérique KNX IP BAOS est </w:t>
      </w:r>
      <w:r w:rsidRPr="00AC6CF4">
        <w:rPr>
          <w:lang w:val="fr-FR"/>
        </w:rPr>
        <w:t>une interface IP universelle et une passerelle IP pour le bus d'installation KNX. BAOS signifie "Bus Access and Object Server" et fournit une interface aux installations de KNX à la fois au niveau de télégramme (KNXnet/IP tunneling) et au niveau des points</w:t>
      </w:r>
      <w:r w:rsidRPr="00AC6CF4">
        <w:rPr>
          <w:lang w:val="fr-FR"/>
        </w:rPr>
        <w:t xml:space="preserve"> de données (KNX groupes objets / couche d'application) avec des métadonnées sémantiques pour les pièces et les fonctions. Il peut également être utilisé comme interface bus pour ETS et peut supporter le stockage de toutes les valeurs de points de données,</w:t>
      </w:r>
      <w:r w:rsidRPr="00AC6CF4">
        <w:rPr>
          <w:lang w:val="fr-FR"/>
        </w:rPr>
        <w:t xml:space="preserve"> même si le périphérique n'est pas connecté. Utilisé comme serveur Web intégré, l'appareil peut visualiser les bâtiments, les pièces et les fonctions dans un navigateur Web standard sur un PC ou un appareil mobile.</w:t>
      </w:r>
    </w:p>
    <w:p w14:paraId="4D035D94" w14:textId="77777777" w:rsidR="00496CEA" w:rsidRPr="00AC6CF4" w:rsidRDefault="00496CEA">
      <w:pPr>
        <w:pStyle w:val="Bullet1"/>
        <w:numPr>
          <w:ilvl w:val="0"/>
          <w:numId w:val="0"/>
        </w:numPr>
        <w:ind w:left="360"/>
        <w:rPr>
          <w:lang w:val="fr-FR"/>
        </w:rPr>
      </w:pPr>
    </w:p>
    <w:p w14:paraId="2E679606" w14:textId="77777777" w:rsidR="00496CEA" w:rsidRDefault="007E51DA">
      <w:pPr>
        <w:jc w:val="center"/>
      </w:pPr>
      <w:r>
        <w:rPr>
          <w:noProof/>
        </w:rPr>
        <w:lastRenderedPageBreak/>
        <w:drawing>
          <wp:inline distT="0" distB="0" distL="0" distR="0" wp14:anchorId="2FC21AD9" wp14:editId="448CCF2C">
            <wp:extent cx="1104900" cy="1910827"/>
            <wp:effectExtent l="0" t="0" r="0" b="0"/>
            <wp:docPr id="63" name="Imagen 63" descr="Texto, Pizarra  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descr="Texto, Pizarra  Descripción generada automáticamente con confianza media"/>
                    <pic:cNvPicPr/>
                  </pic:nvPicPr>
                  <pic:blipFill>
                    <a:blip r:embed="rId37">
                      <a:extLst>
                        <a:ext uri="{28A0092B-C50C-407E-A947-70E740481C1C}">
                          <a14:useLocalDpi xmlns:a14="http://schemas.microsoft.com/office/drawing/2010/main" val="0"/>
                        </a:ext>
                      </a:extLst>
                    </a:blip>
                    <a:stretch>
                      <a:fillRect/>
                    </a:stretch>
                  </pic:blipFill>
                  <pic:spPr>
                    <a:xfrm>
                      <a:off x="0" y="0"/>
                      <a:ext cx="1109391" cy="1918594"/>
                    </a:xfrm>
                    <a:prstGeom prst="rect">
                      <a:avLst/>
                    </a:prstGeom>
                  </pic:spPr>
                </pic:pic>
              </a:graphicData>
            </a:graphic>
          </wp:inline>
        </w:drawing>
      </w:r>
      <w:r>
        <w:rPr>
          <w:noProof/>
        </w:rPr>
        <w:drawing>
          <wp:inline distT="0" distB="0" distL="0" distR="0" wp14:anchorId="68F4AABE" wp14:editId="0D471A1C">
            <wp:extent cx="1784350" cy="1899475"/>
            <wp:effectExtent l="0" t="0" r="6350" b="5715"/>
            <wp:docPr id="290" name="Imagen 290"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n 290" descr="Interfaz de usuario gráfica, Aplicación  Descripción generada automáticament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92724" cy="1908389"/>
                    </a:xfrm>
                    <a:prstGeom prst="rect">
                      <a:avLst/>
                    </a:prstGeom>
                  </pic:spPr>
                </pic:pic>
              </a:graphicData>
            </a:graphic>
          </wp:inline>
        </w:drawing>
      </w:r>
    </w:p>
    <w:p w14:paraId="4CECB3FF" w14:textId="0ECC8EB0" w:rsidR="00496CEA" w:rsidRPr="00AC6CF4" w:rsidRDefault="007E51DA">
      <w:pPr>
        <w:pStyle w:val="Caption"/>
        <w:rPr>
          <w:lang w:val="fr-FR"/>
        </w:rPr>
      </w:pPr>
      <w:r w:rsidRPr="00AC6CF4">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17</w:t>
      </w:r>
      <w:r>
        <w:fldChar w:fldCharType="end"/>
      </w:r>
      <w:r w:rsidRPr="00AC6CF4">
        <w:rPr>
          <w:lang w:val="fr-FR"/>
        </w:rPr>
        <w:t>: Périphérique KNX IP BAOS avec serveur web intégré</w:t>
      </w:r>
    </w:p>
    <w:p w14:paraId="46CB8FDB" w14:textId="77777777" w:rsidR="00496CEA" w:rsidRPr="00AC6CF4" w:rsidRDefault="007E51DA">
      <w:pPr>
        <w:pStyle w:val="Heading2"/>
        <w:rPr>
          <w:lang w:val="fr-FR"/>
        </w:rPr>
      </w:pPr>
      <w:bookmarkStart w:id="54" w:name="_Toc125452567"/>
      <w:bookmarkStart w:id="55" w:name="_Ref339380486"/>
      <w:bookmarkStart w:id="56" w:name="_Ref339380493"/>
      <w:bookmarkStart w:id="57" w:name="_Ref129098729"/>
      <w:bookmarkStart w:id="58" w:name="_Toc132101583"/>
      <w:r w:rsidRPr="00AC6CF4">
        <w:rPr>
          <w:lang w:val="fr-FR"/>
        </w:rPr>
        <w:t>Exportation des données du projet : Support par ETS</w:t>
      </w:r>
      <w:bookmarkEnd w:id="54"/>
      <w:bookmarkEnd w:id="55"/>
      <w:bookmarkEnd w:id="56"/>
      <w:bookmarkEnd w:id="57"/>
      <w:bookmarkEnd w:id="58"/>
    </w:p>
    <w:p w14:paraId="0A5AA0BA" w14:textId="7C51036C" w:rsidR="00496CEA" w:rsidRPr="00AC6CF4" w:rsidRDefault="007E51DA">
      <w:pPr>
        <w:rPr>
          <w:lang w:val="fr-FR"/>
        </w:rPr>
      </w:pPr>
      <w:r w:rsidRPr="00AC6CF4">
        <w:rPr>
          <w:lang w:val="fr-FR"/>
        </w:rPr>
        <w:t>Pour obtenir les données d'adresse de groupe nécessaires de ETS dans la supervision, une interface appropriée que l’intégrate</w:t>
      </w:r>
      <w:r w:rsidRPr="00AC6CF4">
        <w:rPr>
          <w:lang w:val="fr-FR"/>
        </w:rPr>
        <w:t xml:space="preserve">ur peut utiliser pour lire les données est nécessaire. </w:t>
      </w:r>
    </w:p>
    <w:p w14:paraId="51D4A82E" w14:textId="77777777" w:rsidR="00496CEA" w:rsidRPr="00AC6CF4" w:rsidRDefault="00496CEA">
      <w:pPr>
        <w:rPr>
          <w:lang w:val="fr-FR"/>
        </w:rPr>
      </w:pPr>
    </w:p>
    <w:p w14:paraId="6644D7C8" w14:textId="4AFD2E76" w:rsidR="00496CEA" w:rsidRPr="00AC6CF4" w:rsidRDefault="007E51DA">
      <w:pPr>
        <w:rPr>
          <w:lang w:val="fr-FR"/>
        </w:rPr>
      </w:pPr>
      <w:r w:rsidRPr="00AC6CF4">
        <w:rPr>
          <w:lang w:val="fr-FR"/>
        </w:rPr>
        <w:t>Les adresses de groupe seules ne suffisent pas - vous aurez également besoin d'informations sur le format de point de données attribué (appelé DPT dans ETS). En outre, il est conseillé de connaître l</w:t>
      </w:r>
      <w:r w:rsidRPr="00AC6CF4">
        <w:rPr>
          <w:lang w:val="fr-FR"/>
        </w:rPr>
        <w:t>es indicateurs de communication actifs des objets affectés aux adresses de groupe. Ce n'est qu'avec cette connaissance, qu'une visualisation peut immédiatement décider quels points de données sont lisibles et lesquels ne le sont pas (par exemple pour les s</w:t>
      </w:r>
      <w:r w:rsidRPr="00AC6CF4">
        <w:rPr>
          <w:lang w:val="fr-FR"/>
        </w:rPr>
        <w:t xml:space="preserve">ervices de mise à jour cyclique). </w:t>
      </w:r>
    </w:p>
    <w:p w14:paraId="7A170325" w14:textId="77777777" w:rsidR="00496CEA" w:rsidRPr="00AC6CF4" w:rsidRDefault="00496CEA">
      <w:pPr>
        <w:rPr>
          <w:lang w:val="fr-FR"/>
        </w:rPr>
      </w:pPr>
    </w:p>
    <w:p w14:paraId="5FE0AD6F" w14:textId="77777777" w:rsidR="00496CEA" w:rsidRPr="00AC6CF4" w:rsidRDefault="007E51DA">
      <w:pPr>
        <w:rPr>
          <w:lang w:val="fr-FR"/>
        </w:rPr>
      </w:pPr>
      <w:r w:rsidRPr="00AC6CF4">
        <w:rPr>
          <w:lang w:val="fr-FR"/>
        </w:rPr>
        <w:t>Certains fournisseurs utilisent les possibilités de l'ETS pour préparer des listes de points de données spécialement formatées, tandis que d'autres accèdent directement au projet ETS. Comme l'interface de données d'ETS e</w:t>
      </w:r>
      <w:r w:rsidRPr="00AC6CF4">
        <w:rPr>
          <w:lang w:val="fr-FR"/>
        </w:rPr>
        <w:t>st exposée et donc accessible aux développeurs, par exemple d'applications, il n'est plus un problème pour transférer les informations requises du projet.</w:t>
      </w:r>
    </w:p>
    <w:p w14:paraId="0F01818E" w14:textId="77777777" w:rsidR="00496CEA" w:rsidRPr="00AC6CF4" w:rsidRDefault="00496CEA">
      <w:pPr>
        <w:rPr>
          <w:lang w:val="fr-FR"/>
        </w:rPr>
      </w:pPr>
    </w:p>
    <w:p w14:paraId="49102DA8" w14:textId="49D91C72" w:rsidR="00496CEA" w:rsidRPr="00AC6CF4" w:rsidRDefault="007E51DA">
      <w:pPr>
        <w:rPr>
          <w:lang w:val="fr-FR"/>
        </w:rPr>
      </w:pPr>
      <w:r w:rsidRPr="00AC6CF4">
        <w:rPr>
          <w:lang w:val="fr-FR"/>
        </w:rPr>
        <w:t>"L'exportation OPCV" peut être produite à partir d'ETS6 :</w:t>
      </w:r>
    </w:p>
    <w:p w14:paraId="29251E8D" w14:textId="77777777" w:rsidR="00496CEA" w:rsidRPr="00AC6CF4" w:rsidRDefault="00496CEA">
      <w:pPr>
        <w:rPr>
          <w:lang w:val="fr-FR"/>
        </w:rPr>
      </w:pPr>
    </w:p>
    <w:p w14:paraId="0CB45383" w14:textId="01CA7130" w:rsidR="00496CEA" w:rsidRDefault="007E51DA">
      <w:r>
        <w:rPr>
          <w:noProof/>
        </w:rPr>
        <w:drawing>
          <wp:inline distT="0" distB="0" distL="0" distR="0" wp14:anchorId="4E64F968" wp14:editId="05CC1DD4">
            <wp:extent cx="5580380" cy="2794635"/>
            <wp:effectExtent l="0" t="0" r="1270" b="5715"/>
            <wp:docPr id="294" name="Imagen 294" descr="Interfaz de usuario gráfica, Aplicación, Word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n 294" descr="Interfaz de usuario gráfica, Aplicación, Word  Descripción generada automáticamente"/>
                    <pic:cNvPicPr/>
                  </pic:nvPicPr>
                  <pic:blipFill>
                    <a:blip r:embed="rId39">
                      <a:extLst>
                        <a:ext uri="{28A0092B-C50C-407E-A947-70E740481C1C}">
                          <a14:useLocalDpi xmlns:a14="http://schemas.microsoft.com/office/drawing/2010/main" val="0"/>
                        </a:ext>
                      </a:extLst>
                    </a:blip>
                    <a:stretch>
                      <a:fillRect/>
                    </a:stretch>
                  </pic:blipFill>
                  <pic:spPr>
                    <a:xfrm>
                      <a:off x="0" y="0"/>
                      <a:ext cx="5580380" cy="2794635"/>
                    </a:xfrm>
                    <a:prstGeom prst="rect">
                      <a:avLst/>
                    </a:prstGeom>
                  </pic:spPr>
                </pic:pic>
              </a:graphicData>
            </a:graphic>
          </wp:inline>
        </w:drawing>
      </w:r>
    </w:p>
    <w:p w14:paraId="47241F5A" w14:textId="4FD3A406" w:rsidR="00496CEA" w:rsidRDefault="007E51DA">
      <w:pPr>
        <w:pStyle w:val="P68B1DB1-Normal6"/>
      </w:pPr>
      <w:r>
        <w:rPr>
          <w:noProof/>
        </w:rPr>
        <w:lastRenderedPageBreak/>
        <w:drawing>
          <wp:inline distT="0" distB="0" distL="0" distR="0" wp14:anchorId="05485C57" wp14:editId="297BBDAA">
            <wp:extent cx="3989417" cy="2476500"/>
            <wp:effectExtent l="0" t="0" r="0" b="0"/>
            <wp:docPr id="17" name="Image 17" descr="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Texto  Descripción generada automáticamen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10690" cy="2489705"/>
                    </a:xfrm>
                    <a:prstGeom prst="rect">
                      <a:avLst/>
                    </a:prstGeom>
                    <a:noFill/>
                    <a:ln>
                      <a:noFill/>
                    </a:ln>
                  </pic:spPr>
                </pic:pic>
              </a:graphicData>
            </a:graphic>
          </wp:inline>
        </w:drawing>
      </w:r>
    </w:p>
    <w:p w14:paraId="7CF47505" w14:textId="4FBA703C" w:rsidR="00496CEA" w:rsidRPr="00AC6CF4" w:rsidRDefault="007E51DA">
      <w:pPr>
        <w:pStyle w:val="Caption"/>
        <w:rPr>
          <w:lang w:val="fr-FR"/>
        </w:rPr>
      </w:pPr>
      <w:bookmarkStart w:id="59" w:name="_Ref129101155"/>
      <w:bookmarkStart w:id="60" w:name="_Ref129101146"/>
      <w:r w:rsidRPr="00AC6CF4">
        <w:rPr>
          <w:lang w:val="fr-FR"/>
        </w:rPr>
        <w:t xml:space="preserve">Illustration </w:t>
      </w:r>
      <w:bookmarkEnd w:id="59"/>
      <w:r>
        <w:fldChar w:fldCharType="begin"/>
      </w:r>
      <w:r w:rsidRPr="00AC6CF4">
        <w:rPr>
          <w:lang w:val="fr-FR"/>
        </w:rPr>
        <w:instrText xml:space="preserve"> SEQ Figure \* ARABIC</w:instrText>
      </w:r>
      <w:r w:rsidRPr="00AC6CF4">
        <w:rPr>
          <w:lang w:val="fr-FR"/>
        </w:rPr>
        <w:instrText xml:space="preserve"> </w:instrText>
      </w:r>
      <w:r>
        <w:fldChar w:fldCharType="separate"/>
      </w:r>
      <w:r w:rsidRPr="00AC6CF4">
        <w:rPr>
          <w:lang w:val="fr-FR"/>
        </w:rPr>
        <w:t>18</w:t>
      </w:r>
      <w:r>
        <w:fldChar w:fldCharType="end"/>
      </w:r>
      <w:r w:rsidRPr="00AC6CF4">
        <w:rPr>
          <w:lang w:val="fr-FR"/>
        </w:rPr>
        <w:t>: Exportation de données OPC depuis ETS et le fichier OPC qui en résulte</w:t>
      </w:r>
      <w:bookmarkEnd w:id="60"/>
    </w:p>
    <w:p w14:paraId="1BAB5C93" w14:textId="0A8EBA81" w:rsidR="00496CEA" w:rsidRPr="00AC6CF4" w:rsidRDefault="00496CEA">
      <w:pPr>
        <w:spacing w:before="0" w:after="0" w:line="240" w:lineRule="auto"/>
        <w:contextualSpacing w:val="0"/>
        <w:rPr>
          <w:b/>
          <w:bCs/>
          <w:sz w:val="20"/>
          <w:szCs w:val="20"/>
          <w:lang w:val="fr-FR"/>
        </w:rPr>
      </w:pPr>
    </w:p>
    <w:p w14:paraId="25D0BB8A" w14:textId="7F2AB246" w:rsidR="00496CEA" w:rsidRPr="00AC6CF4" w:rsidRDefault="007E51DA">
      <w:pPr>
        <w:pStyle w:val="ListParagraph"/>
        <w:ind w:left="0"/>
        <w:rPr>
          <w:lang w:val="fr-FR"/>
        </w:rPr>
      </w:pPr>
      <w:r w:rsidRPr="00AC6CF4">
        <w:rPr>
          <w:lang w:val="fr-FR"/>
        </w:rPr>
        <w:t xml:space="preserve">Même si de nombreux programmes exigent encore ce format, il est devenu obsolète car incomplet. Comme vous pouvez le voir de </w:t>
      </w:r>
      <w:r>
        <w:fldChar w:fldCharType="begin"/>
      </w:r>
      <w:r w:rsidRPr="00AC6CF4">
        <w:rPr>
          <w:lang w:val="fr-FR"/>
        </w:rPr>
        <w:instrText xml:space="preserve"> REF _Ref129101146 \h </w:instrText>
      </w:r>
      <w:r>
        <w:fldChar w:fldCharType="separate"/>
      </w:r>
      <w:r w:rsidRPr="00AC6CF4">
        <w:rPr>
          <w:lang w:val="fr-FR"/>
        </w:rPr>
        <w:t xml:space="preserve">Figure 18: OPC data export </w:t>
      </w:r>
      <w:proofErr w:type="spellStart"/>
      <w:r w:rsidRPr="00AC6CF4">
        <w:rPr>
          <w:lang w:val="fr-FR"/>
        </w:rPr>
        <w:t>fro</w:t>
      </w:r>
      <w:r w:rsidRPr="00AC6CF4">
        <w:rPr>
          <w:lang w:val="fr-FR"/>
        </w:rPr>
        <w:t>m</w:t>
      </w:r>
      <w:proofErr w:type="spellEnd"/>
      <w:r w:rsidRPr="00AC6CF4">
        <w:rPr>
          <w:lang w:val="fr-FR"/>
        </w:rPr>
        <w:t xml:space="preserve"> ETS and the </w:t>
      </w:r>
      <w:proofErr w:type="spellStart"/>
      <w:r w:rsidRPr="00AC6CF4">
        <w:rPr>
          <w:lang w:val="fr-FR"/>
        </w:rPr>
        <w:t>resultant</w:t>
      </w:r>
      <w:proofErr w:type="spellEnd"/>
      <w:r w:rsidRPr="00AC6CF4">
        <w:rPr>
          <w:lang w:val="fr-FR"/>
        </w:rPr>
        <w:t xml:space="preserve"> OPC file</w:t>
      </w:r>
      <w:r>
        <w:fldChar w:fldCharType="end"/>
      </w:r>
      <w:r w:rsidRPr="00AC6CF4">
        <w:rPr>
          <w:lang w:val="fr-FR"/>
        </w:rPr>
        <w:t xml:space="preserve">, les valeurs de 1 octets sont déjà « incertaines » et pour la commutation et la variation , les termes EIS 1 et EIS 2 (la dénomination précédente pour les </w:t>
      </w:r>
      <w:r w:rsidRPr="00AC6CF4">
        <w:rPr>
          <w:lang w:val="fr-FR"/>
        </w:rPr>
        <w:t>types de points de données à l'époque d' EIB) sont toujours utilisés.</w:t>
      </w:r>
    </w:p>
    <w:p w14:paraId="3E061B07" w14:textId="4F2A5535" w:rsidR="00496CEA" w:rsidRPr="00AC6CF4" w:rsidRDefault="007E51DA">
      <w:pPr>
        <w:pStyle w:val="ListParagraph"/>
        <w:ind w:left="0"/>
        <w:rPr>
          <w:lang w:val="fr-FR"/>
        </w:rPr>
      </w:pPr>
      <w:bookmarkStart w:id="61" w:name="_Toc125452568"/>
      <w:r w:rsidRPr="00AC6CF4">
        <w:rPr>
          <w:lang w:val="fr-FR"/>
        </w:rPr>
        <w:t>Pour cela, il serait peut-être préférable d'opter pour l'exportation de groupe d'ETS6 :</w:t>
      </w:r>
    </w:p>
    <w:p w14:paraId="032C45E2" w14:textId="77777777" w:rsidR="00496CEA" w:rsidRPr="00AC6CF4" w:rsidRDefault="00496CEA">
      <w:pPr>
        <w:pStyle w:val="ListParagraph"/>
        <w:ind w:left="0"/>
        <w:rPr>
          <w:lang w:val="fr-FR"/>
        </w:rPr>
      </w:pPr>
    </w:p>
    <w:p w14:paraId="0B47C220" w14:textId="0DB742CA" w:rsidR="00496CEA" w:rsidRDefault="007E51DA">
      <w:pPr>
        <w:pStyle w:val="NoSpacing"/>
      </w:pPr>
      <w:r>
        <w:rPr>
          <w:noProof/>
        </w:rPr>
        <w:drawing>
          <wp:inline distT="0" distB="0" distL="0" distR="0" wp14:anchorId="69F21031" wp14:editId="50E9E94B">
            <wp:extent cx="5580380" cy="3646170"/>
            <wp:effectExtent l="0" t="0" r="1270" b="0"/>
            <wp:docPr id="295" name="Imagen 295" descr="Interfaz de usuario gráfica, Texto, Aplicación, Correo electrónic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n 295" descr="Interfaz de usuario gráfica, Texto, Aplicación, Correo electrónico  Descripción generada automáticamente"/>
                    <pic:cNvPicPr/>
                  </pic:nvPicPr>
                  <pic:blipFill>
                    <a:blip r:embed="rId41">
                      <a:extLst>
                        <a:ext uri="{28A0092B-C50C-407E-A947-70E740481C1C}">
                          <a14:useLocalDpi xmlns:a14="http://schemas.microsoft.com/office/drawing/2010/main" val="0"/>
                        </a:ext>
                      </a:extLst>
                    </a:blip>
                    <a:stretch>
                      <a:fillRect/>
                    </a:stretch>
                  </pic:blipFill>
                  <pic:spPr>
                    <a:xfrm>
                      <a:off x="0" y="0"/>
                      <a:ext cx="5580380" cy="3646170"/>
                    </a:xfrm>
                    <a:prstGeom prst="rect">
                      <a:avLst/>
                    </a:prstGeom>
                  </pic:spPr>
                </pic:pic>
              </a:graphicData>
            </a:graphic>
          </wp:inline>
        </w:drawing>
      </w:r>
    </w:p>
    <w:p w14:paraId="5AEEEC49" w14:textId="5773457E" w:rsidR="00496CEA" w:rsidRDefault="00496CEA">
      <w:pPr>
        <w:pStyle w:val="NoSpacing"/>
        <w:rPr>
          <w:b/>
        </w:rPr>
      </w:pPr>
    </w:p>
    <w:p w14:paraId="7C3DDDB1" w14:textId="3563440E" w:rsidR="00496CEA" w:rsidRDefault="007E51DA">
      <w:pPr>
        <w:pStyle w:val="P68B1DB1-NoSpacing7"/>
      </w:pPr>
      <w:r>
        <w:rPr>
          <w:noProof/>
        </w:rPr>
        <w:lastRenderedPageBreak/>
        <w:drawing>
          <wp:inline distT="0" distB="0" distL="0" distR="0" wp14:anchorId="3C369EE8" wp14:editId="4A682CBD">
            <wp:extent cx="3962400" cy="3431706"/>
            <wp:effectExtent l="0" t="0" r="0" b="0"/>
            <wp:docPr id="296" name="Imagen 296" descr="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n 296" descr="Texto  Descripción generada automáticament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976084" cy="3443558"/>
                    </a:xfrm>
                    <a:prstGeom prst="rect">
                      <a:avLst/>
                    </a:prstGeom>
                  </pic:spPr>
                </pic:pic>
              </a:graphicData>
            </a:graphic>
          </wp:inline>
        </w:drawing>
      </w:r>
    </w:p>
    <w:p w14:paraId="5661BE9C" w14:textId="77777777" w:rsidR="00496CEA" w:rsidRDefault="00496CEA">
      <w:pPr>
        <w:spacing w:before="0" w:after="0" w:line="240" w:lineRule="auto"/>
        <w:contextualSpacing w:val="0"/>
        <w:rPr>
          <w:b/>
          <w:sz w:val="20"/>
          <w:szCs w:val="20"/>
        </w:rPr>
      </w:pPr>
    </w:p>
    <w:p w14:paraId="5CBB98FC" w14:textId="7DFF0AA9" w:rsidR="00496CEA" w:rsidRPr="00AC6CF4" w:rsidRDefault="007E51DA">
      <w:pPr>
        <w:pStyle w:val="Caption"/>
        <w:rPr>
          <w:lang w:val="fr-FR"/>
        </w:rPr>
      </w:pPr>
      <w:r w:rsidRPr="00AC6CF4">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19</w:t>
      </w:r>
      <w:r>
        <w:fldChar w:fldCharType="end"/>
      </w:r>
      <w:r w:rsidRPr="00AC6CF4">
        <w:rPr>
          <w:lang w:val="fr-FR"/>
        </w:rPr>
        <w:t xml:space="preserve">: Exportation de groupes dans ETS6 et le fichier </w:t>
      </w:r>
      <w:r w:rsidRPr="00AC6CF4">
        <w:rPr>
          <w:bCs w:val="0"/>
          <w:lang w:val="fr-FR"/>
        </w:rPr>
        <w:t>résultant</w:t>
      </w:r>
      <w:r w:rsidRPr="00AC6CF4">
        <w:rPr>
          <w:lang w:val="fr-FR"/>
        </w:rPr>
        <w:t xml:space="preserve"> au format XML</w:t>
      </w:r>
    </w:p>
    <w:p w14:paraId="23E8D670" w14:textId="2D04AE8C" w:rsidR="00496CEA" w:rsidRPr="00AC6CF4" w:rsidRDefault="007E51DA">
      <w:pPr>
        <w:pStyle w:val="Heading2"/>
        <w:rPr>
          <w:lang w:val="fr-FR"/>
        </w:rPr>
      </w:pPr>
      <w:bookmarkStart w:id="62" w:name="_Toc132101584"/>
      <w:r w:rsidRPr="00AC6CF4">
        <w:rPr>
          <w:lang w:val="fr-FR"/>
        </w:rPr>
        <w:t>Point d'Accès Physique dans le Système de Bus</w:t>
      </w:r>
      <w:bookmarkEnd w:id="61"/>
      <w:bookmarkEnd w:id="62"/>
    </w:p>
    <w:p w14:paraId="726A931A" w14:textId="35462251" w:rsidR="00496CEA" w:rsidRPr="00AC6CF4" w:rsidRDefault="00496CEA">
      <w:pPr>
        <w:rPr>
          <w:lang w:val="fr-FR"/>
        </w:rPr>
      </w:pPr>
    </w:p>
    <w:p w14:paraId="39712765" w14:textId="283BD8A8" w:rsidR="00496CEA" w:rsidRDefault="007E51DA">
      <w:pPr>
        <w:pStyle w:val="Heading3"/>
      </w:pPr>
      <w:bookmarkStart w:id="63" w:name="_Ref129094221"/>
      <w:bookmarkStart w:id="64" w:name="_Toc132101585"/>
      <w:proofErr w:type="spellStart"/>
      <w:r>
        <w:t>Fondamentaux</w:t>
      </w:r>
      <w:bookmarkEnd w:id="63"/>
      <w:bookmarkEnd w:id="64"/>
      <w:proofErr w:type="spellEnd"/>
    </w:p>
    <w:p w14:paraId="5E9F4E32" w14:textId="77777777" w:rsidR="00496CEA" w:rsidRDefault="00496CEA"/>
    <w:p w14:paraId="11404F04" w14:textId="2BDBDF6A" w:rsidR="00496CEA" w:rsidRPr="00AC6CF4" w:rsidRDefault="007E51DA">
      <w:pPr>
        <w:rPr>
          <w:lang w:val="fr-FR"/>
        </w:rPr>
      </w:pPr>
      <w:r w:rsidRPr="00AC6CF4">
        <w:rPr>
          <w:lang w:val="fr-FR"/>
        </w:rPr>
        <w:t xml:space="preserve">En principe, la supervision peut être connectée à n'importe quel point du système de bus, quel que soit le type de couplage choisi (OPC, KNXnet/IP ou direct). </w:t>
      </w:r>
    </w:p>
    <w:p w14:paraId="5052A8E1" w14:textId="77777777" w:rsidR="00496CEA" w:rsidRPr="00AC6CF4" w:rsidRDefault="00496CEA">
      <w:pPr>
        <w:rPr>
          <w:lang w:val="fr-FR"/>
        </w:rPr>
      </w:pPr>
    </w:p>
    <w:p w14:paraId="367746D4" w14:textId="06C68539" w:rsidR="00496CEA" w:rsidRPr="00AC6CF4" w:rsidRDefault="007E51DA">
      <w:pPr>
        <w:rPr>
          <w:lang w:val="fr-FR"/>
        </w:rPr>
      </w:pPr>
      <w:r w:rsidRPr="00AC6CF4">
        <w:rPr>
          <w:lang w:val="fr-FR"/>
        </w:rPr>
        <w:t>Si le système de bus ne se compose que d'une ligne, la supervision ne peut être logiquement con</w:t>
      </w:r>
      <w:r w:rsidRPr="00AC6CF4">
        <w:rPr>
          <w:lang w:val="fr-FR"/>
        </w:rPr>
        <w:t>nectée qu'à cette ligne.</w:t>
      </w:r>
    </w:p>
    <w:p w14:paraId="18E4F914" w14:textId="77777777" w:rsidR="00496CEA" w:rsidRPr="00AC6CF4" w:rsidRDefault="00496CEA">
      <w:pPr>
        <w:rPr>
          <w:lang w:val="fr-FR"/>
        </w:rPr>
      </w:pPr>
    </w:p>
    <w:p w14:paraId="23342160" w14:textId="34E3DD32" w:rsidR="00496CEA" w:rsidRPr="00AC6CF4" w:rsidRDefault="007E51DA">
      <w:pPr>
        <w:rPr>
          <w:lang w:val="fr-FR"/>
        </w:rPr>
      </w:pPr>
      <w:r w:rsidRPr="00AC6CF4">
        <w:rPr>
          <w:lang w:val="fr-FR"/>
        </w:rPr>
        <w:t>Si le système de bus se compose de plusieurs lignes, Il est conseillé de connecter la supervision à la ligne principale, pour permettre un accès optimal à toutes les lignes.</w:t>
      </w:r>
    </w:p>
    <w:p w14:paraId="21F120B1" w14:textId="7E01A648" w:rsidR="00496CEA" w:rsidRDefault="007E51DA">
      <w:pPr>
        <w:pStyle w:val="Picture"/>
      </w:pPr>
      <w:r>
        <w:object w:dxaOrig="11908" w:dyaOrig="6574" w14:anchorId="1BF8B339">
          <v:shape id="_x0000_i1033" type="#_x0000_t75" style="width:438.9pt;height:242.3pt" o:ole="">
            <v:imagedata r:id="rId43" o:title=""/>
          </v:shape>
          <o:OLEObject Type="Embed" ProgID="Visio.Drawing.15" ShapeID="_x0000_i1033" DrawAspect="Content" ObjectID="_1742714888" r:id="rId44"/>
        </w:object>
      </w:r>
    </w:p>
    <w:p w14:paraId="3A7FDE59" w14:textId="53E658A4" w:rsidR="00496CEA" w:rsidRPr="00AC6CF4" w:rsidRDefault="007E51DA">
      <w:pPr>
        <w:pStyle w:val="Caption"/>
        <w:rPr>
          <w:lang w:val="fr-FR"/>
        </w:rPr>
      </w:pPr>
      <w:r w:rsidRPr="00AC6CF4">
        <w:rPr>
          <w:lang w:val="fr-FR"/>
        </w:rPr>
        <w:t xml:space="preserve">Illustration </w:t>
      </w:r>
      <w:r>
        <w:fldChar w:fldCharType="begin"/>
      </w:r>
      <w:r w:rsidRPr="00AC6CF4">
        <w:rPr>
          <w:lang w:val="fr-FR"/>
        </w:rPr>
        <w:instrText xml:space="preserve"> SEQ Figure </w:instrText>
      </w:r>
      <w:r w:rsidRPr="00AC6CF4">
        <w:rPr>
          <w:lang w:val="fr-FR"/>
        </w:rPr>
        <w:instrText xml:space="preserve">\* ARABIC </w:instrText>
      </w:r>
      <w:r>
        <w:fldChar w:fldCharType="separate"/>
      </w:r>
      <w:r w:rsidRPr="00AC6CF4">
        <w:rPr>
          <w:lang w:val="fr-FR"/>
        </w:rPr>
        <w:t>20</w:t>
      </w:r>
      <w:r>
        <w:fldChar w:fldCharType="end"/>
      </w:r>
      <w:r w:rsidRPr="00AC6CF4">
        <w:rPr>
          <w:lang w:val="fr-FR"/>
        </w:rPr>
        <w:t>: Point d'accès physique unique lorsqu'il y a une zone avec plusieurs lignes via USB (toute autre interface est également possible)</w:t>
      </w:r>
      <w:r>
        <w:rPr>
          <w:rStyle w:val="FootnoteReference"/>
        </w:rPr>
        <w:footnoteReference w:id="1"/>
      </w:r>
    </w:p>
    <w:p w14:paraId="4D3EB073" w14:textId="7D9A38F0" w:rsidR="00496CEA" w:rsidRPr="00AC6CF4" w:rsidRDefault="00496CEA">
      <w:pPr>
        <w:spacing w:before="0" w:after="0" w:line="240" w:lineRule="auto"/>
        <w:contextualSpacing w:val="0"/>
        <w:rPr>
          <w:lang w:val="fr-FR"/>
        </w:rPr>
      </w:pPr>
    </w:p>
    <w:p w14:paraId="790410DA" w14:textId="4AA2643A" w:rsidR="00496CEA" w:rsidRPr="00AC6CF4" w:rsidRDefault="007E51DA">
      <w:pPr>
        <w:spacing w:before="0"/>
        <w:rPr>
          <w:lang w:val="fr-FR"/>
        </w:rPr>
      </w:pPr>
      <w:r w:rsidRPr="00AC6CF4">
        <w:rPr>
          <w:lang w:val="fr-FR"/>
        </w:rPr>
        <w:t xml:space="preserve">Si plusieurs zones sont utilisées, la visualisation est connectée de préférence à la ligne réseau. Il est </w:t>
      </w:r>
      <w:r w:rsidRPr="00AC6CF4">
        <w:rPr>
          <w:lang w:val="fr-FR"/>
        </w:rPr>
        <w:t>donc garanti que les informations provenant des différentes zones et lignes peuvent atteindre la supervision en utilisant la voie la plus courte.</w:t>
      </w:r>
    </w:p>
    <w:p w14:paraId="129BDB54" w14:textId="0039EB81" w:rsidR="00496CEA" w:rsidRPr="00AC6CF4" w:rsidRDefault="00496CEA">
      <w:pPr>
        <w:spacing w:before="0"/>
        <w:rPr>
          <w:lang w:val="fr-FR"/>
        </w:rPr>
      </w:pPr>
    </w:p>
    <w:p w14:paraId="79E59D4C" w14:textId="0B67B79D" w:rsidR="00496CEA" w:rsidRPr="00AC6CF4" w:rsidRDefault="007E51DA">
      <w:pPr>
        <w:rPr>
          <w:lang w:val="fr-FR"/>
        </w:rPr>
      </w:pPr>
      <w:r w:rsidRPr="00AC6CF4">
        <w:rPr>
          <w:lang w:val="fr-FR"/>
        </w:rPr>
        <w:t>Cependant, ce scénario ne peut en aucun cas être considéré comme optimal, car une supervision centrale exiger</w:t>
      </w:r>
      <w:r w:rsidRPr="00AC6CF4">
        <w:rPr>
          <w:lang w:val="fr-FR"/>
        </w:rPr>
        <w:t>a certainement que le contrôle et le statut des télégrammes arrivent de toutes les lignes à la ligne principale de la zone. Et, si le système se compose de plusieurs zones, même jusqu'à la ligne réseau.</w:t>
      </w:r>
    </w:p>
    <w:p w14:paraId="78D05907" w14:textId="77777777" w:rsidR="00496CEA" w:rsidRPr="00AC6CF4" w:rsidRDefault="00496CEA">
      <w:pPr>
        <w:rPr>
          <w:lang w:val="fr-FR"/>
        </w:rPr>
      </w:pPr>
    </w:p>
    <w:p w14:paraId="6BF45B73" w14:textId="2E0A0860" w:rsidR="00496CEA" w:rsidRPr="00AC6CF4" w:rsidRDefault="007E51DA">
      <w:pPr>
        <w:rPr>
          <w:lang w:val="fr-FR"/>
        </w:rPr>
      </w:pPr>
      <w:r w:rsidRPr="00AC6CF4">
        <w:rPr>
          <w:lang w:val="fr-FR"/>
        </w:rPr>
        <w:t>Dans ces cas, le trafic sur les lignes principales et la ligne réseau peut facilement dépasser la limite de débit maximale du système, c'est-à-dire que nous aurons un problème de bande passante sur les lignes principales et sur la ligne réseau.</w:t>
      </w:r>
    </w:p>
    <w:p w14:paraId="121EC41F" w14:textId="7D539655" w:rsidR="00496CEA" w:rsidRPr="00AC6CF4" w:rsidRDefault="007E51DA">
      <w:pPr>
        <w:rPr>
          <w:lang w:val="fr-FR"/>
        </w:rPr>
      </w:pPr>
      <w:r w:rsidRPr="00AC6CF4">
        <w:rPr>
          <w:lang w:val="fr-FR"/>
        </w:rPr>
        <w:t>Sur la base</w:t>
      </w:r>
      <w:r w:rsidRPr="00AC6CF4">
        <w:rPr>
          <w:lang w:val="fr-FR"/>
        </w:rPr>
        <w:t xml:space="preserve"> des informations du chapitre « Télégrammes », nous pouvons calculer le taux maximal de télégramme sur une ligne KNX TP, à savoir environ 45 télégrammes par seconde. Mais il est conseillé de réduire ce nombre à 10-12 télégrammes par seconde pour l'exécutio</w:t>
      </w:r>
      <w:r w:rsidRPr="00AC6CF4">
        <w:rPr>
          <w:lang w:val="fr-FR"/>
        </w:rPr>
        <w:t>n, car nous devons nous assurer que le téléchargement des participants puisse fonctionner à tout moment. Ce taux de trafic est toujours raisonnable, car cela signifie qu'en un seul jour, il peut y avoir environ un million de télégrammes par ligne!</w:t>
      </w:r>
    </w:p>
    <w:p w14:paraId="47689E45" w14:textId="02528FE3" w:rsidR="00496CEA" w:rsidRPr="00AC6CF4" w:rsidRDefault="00496CEA">
      <w:pPr>
        <w:rPr>
          <w:lang w:val="fr-FR"/>
        </w:rPr>
      </w:pPr>
    </w:p>
    <w:p w14:paraId="3466A64C" w14:textId="0B0190C8" w:rsidR="00496CEA" w:rsidRPr="00AC6CF4" w:rsidRDefault="007E51DA">
      <w:pPr>
        <w:rPr>
          <w:lang w:val="fr-FR"/>
        </w:rPr>
      </w:pPr>
      <w:r w:rsidRPr="00AC6CF4">
        <w:rPr>
          <w:lang w:val="fr-FR"/>
        </w:rPr>
        <w:t>Si nous</w:t>
      </w:r>
      <w:r w:rsidRPr="00AC6CF4">
        <w:rPr>
          <w:lang w:val="fr-FR"/>
        </w:rPr>
        <w:t xml:space="preserve"> avons une supervision centrale dans un système KNX avec plus de que, 4 lignes par ex. , et nous avons 12 télégrammes par seconde sur chaque ligne, nous aurons plus de trafic sur la ligne principale que la limite maximale. Imaginez maintenant un système KN</w:t>
      </w:r>
      <w:r w:rsidRPr="00AC6CF4">
        <w:rPr>
          <w:lang w:val="fr-FR"/>
        </w:rPr>
        <w:t xml:space="preserve">X TP avec 15 zones et 15 lignes chacune, avec une visualisation centrale dans la ligne réseau. Cela peut être délicat. </w:t>
      </w:r>
    </w:p>
    <w:p w14:paraId="093CF368" w14:textId="385D38C2" w:rsidR="00496CEA" w:rsidRPr="00AC6CF4" w:rsidRDefault="00496CEA">
      <w:pPr>
        <w:rPr>
          <w:lang w:val="fr-FR"/>
        </w:rPr>
      </w:pPr>
    </w:p>
    <w:p w14:paraId="6B5735ED" w14:textId="0AAA35C5" w:rsidR="00496CEA" w:rsidRPr="00AC6CF4" w:rsidRDefault="007E51DA">
      <w:pPr>
        <w:rPr>
          <w:lang w:val="fr-FR"/>
        </w:rPr>
      </w:pPr>
      <w:r w:rsidRPr="00AC6CF4">
        <w:rPr>
          <w:lang w:val="fr-FR"/>
        </w:rPr>
        <w:t>Bien sûr, nous pouvons essayer de réduire drastiquement le trafic de chaque ligne, réduisant l'envoi cyclique, en éliminant les télégra</w:t>
      </w:r>
      <w:r w:rsidRPr="00AC6CF4">
        <w:rPr>
          <w:lang w:val="fr-FR"/>
        </w:rPr>
        <w:t>mmes de statut actif ou en réduisant au minimum la portée de la supervision. Bien que tous ces sacrifices puissent certainement entrer en conflit avec les exigences de l'utilisateur.</w:t>
      </w:r>
    </w:p>
    <w:p w14:paraId="26CD986C" w14:textId="77777777" w:rsidR="00496CEA" w:rsidRPr="00AC6CF4" w:rsidRDefault="00496CEA">
      <w:pPr>
        <w:rPr>
          <w:lang w:val="fr-FR"/>
        </w:rPr>
      </w:pPr>
    </w:p>
    <w:p w14:paraId="7E486FF7" w14:textId="5E9B36A9" w:rsidR="00496CEA" w:rsidRPr="00AC6CF4" w:rsidRDefault="007E51DA">
      <w:pPr>
        <w:rPr>
          <w:lang w:val="fr-FR"/>
        </w:rPr>
      </w:pPr>
      <w:r w:rsidRPr="00AC6CF4">
        <w:rPr>
          <w:lang w:val="fr-FR"/>
        </w:rPr>
        <w:t>De plus, les tampons des coupleurs de ligne devront traiter un nombre be</w:t>
      </w:r>
      <w:r w:rsidRPr="00AC6CF4">
        <w:rPr>
          <w:lang w:val="fr-FR"/>
        </w:rPr>
        <w:t>aucoup plus grand de télégrammes que la normale, ce qui les saturera résultant en des accusés de type « occupé » qui entraîneront la perte sûre d'un grand nombre de télégrammes sur le bus.</w:t>
      </w:r>
    </w:p>
    <w:p w14:paraId="6160B773" w14:textId="50E1B314" w:rsidR="00496CEA" w:rsidRDefault="007E51DA">
      <w:r>
        <w:rPr>
          <w:noProof/>
        </w:rPr>
        <w:drawing>
          <wp:inline distT="0" distB="0" distL="0" distR="0" wp14:anchorId="7D9FEC51" wp14:editId="42978CB9">
            <wp:extent cx="5580380" cy="2753360"/>
            <wp:effectExtent l="0" t="0" r="1270" b="8890"/>
            <wp:docPr id="297" name="Imagen 297" descr="Imagen que contiene 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n 297" descr="Imagen que contiene Diagrama  Descripción generada automáticament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80380" cy="2753360"/>
                    </a:xfrm>
                    <a:prstGeom prst="rect">
                      <a:avLst/>
                    </a:prstGeom>
                  </pic:spPr>
                </pic:pic>
              </a:graphicData>
            </a:graphic>
          </wp:inline>
        </w:drawing>
      </w:r>
    </w:p>
    <w:p w14:paraId="3E950913" w14:textId="1ED0135D" w:rsidR="00496CEA" w:rsidRPr="00AC6CF4" w:rsidRDefault="007E51DA">
      <w:pPr>
        <w:pStyle w:val="Caption"/>
        <w:rPr>
          <w:lang w:val="fr-FR"/>
        </w:rPr>
      </w:pPr>
      <w:bookmarkStart w:id="65" w:name="_Ref129097751"/>
      <w:r w:rsidRPr="00AC6CF4">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21</w:t>
      </w:r>
      <w:r>
        <w:fldChar w:fldCharType="end"/>
      </w:r>
      <w:bookmarkEnd w:id="65"/>
      <w:r w:rsidRPr="00AC6CF4">
        <w:rPr>
          <w:lang w:val="fr-FR"/>
        </w:rPr>
        <w:t>: Trop de trafic sur la</w:t>
      </w:r>
      <w:r w:rsidRPr="00AC6CF4">
        <w:rPr>
          <w:lang w:val="fr-FR"/>
        </w:rPr>
        <w:t xml:space="preserve"> ligne principale avec une visualisation centrale et un point d'accès unique </w:t>
      </w:r>
      <w:r w:rsidRPr="00AC6CF4">
        <w:rPr>
          <w:lang w:val="fr-FR"/>
        </w:rPr>
        <w:br/>
      </w:r>
    </w:p>
    <w:p w14:paraId="74B69A8B" w14:textId="5BBDB9F6" w:rsidR="00496CEA" w:rsidRPr="00AC6CF4" w:rsidRDefault="007E51DA">
      <w:pPr>
        <w:rPr>
          <w:lang w:val="fr-FR"/>
        </w:rPr>
      </w:pPr>
      <w:r w:rsidRPr="00AC6CF4">
        <w:rPr>
          <w:lang w:val="fr-FR"/>
        </w:rPr>
        <w:t>Tout cela en supposant que le trafic de chaque ligne reste indépendant, autrement dit, que nous n'avons pas ouvert les filtres de couplage dans les deux sens en essayant de "gar</w:t>
      </w:r>
      <w:r w:rsidRPr="00AC6CF4">
        <w:rPr>
          <w:lang w:val="fr-FR"/>
        </w:rPr>
        <w:t>antir" que le trafic atteint notre supervision centrale.</w:t>
      </w:r>
    </w:p>
    <w:p w14:paraId="3AA1F844" w14:textId="72BE22D7" w:rsidR="00496CEA" w:rsidRPr="00AC6CF4" w:rsidRDefault="00496CEA">
      <w:pPr>
        <w:rPr>
          <w:lang w:val="fr-FR"/>
        </w:rPr>
      </w:pPr>
    </w:p>
    <w:p w14:paraId="034B7FA8" w14:textId="02A207D6" w:rsidR="00496CEA" w:rsidRPr="00AC6CF4" w:rsidRDefault="007E51DA">
      <w:pPr>
        <w:rPr>
          <w:lang w:val="fr-FR"/>
        </w:rPr>
      </w:pPr>
      <w:r w:rsidRPr="00AC6CF4">
        <w:rPr>
          <w:lang w:val="fr-FR"/>
        </w:rPr>
        <w:t>La section suivante explique les méthodes pour s'assurer que le trafic sur chaque ligne est maintenu indépendant et que seuls les télégrammes sont transférés à la ligne principale pour atteindre la visualisation centrale.</w:t>
      </w:r>
    </w:p>
    <w:p w14:paraId="28A880DF" w14:textId="77777777" w:rsidR="00496CEA" w:rsidRPr="00AC6CF4" w:rsidRDefault="00496CEA">
      <w:pPr>
        <w:rPr>
          <w:lang w:val="fr-FR"/>
        </w:rPr>
      </w:pPr>
    </w:p>
    <w:p w14:paraId="4F95C61A" w14:textId="68A5DE5E" w:rsidR="00496CEA" w:rsidRPr="00AC6CF4" w:rsidRDefault="007E51DA">
      <w:pPr>
        <w:pStyle w:val="Heading3"/>
        <w:rPr>
          <w:lang w:val="fr-FR"/>
        </w:rPr>
      </w:pPr>
      <w:bookmarkStart w:id="66" w:name="_Toc125452569"/>
      <w:bookmarkStart w:id="67" w:name="_Toc132101586"/>
      <w:r w:rsidRPr="00AC6CF4">
        <w:rPr>
          <w:lang w:val="fr-FR"/>
        </w:rPr>
        <w:t>Gestion du trafic: télégrammes en</w:t>
      </w:r>
      <w:r w:rsidRPr="00AC6CF4">
        <w:rPr>
          <w:lang w:val="fr-FR"/>
        </w:rPr>
        <w:t>voyés à travers les lignes/Zones</w:t>
      </w:r>
      <w:bookmarkEnd w:id="66"/>
      <w:bookmarkEnd w:id="67"/>
    </w:p>
    <w:p w14:paraId="3FDDA80A" w14:textId="485B4E77" w:rsidR="00496CEA" w:rsidRPr="00AC6CF4" w:rsidRDefault="007E51DA">
      <w:pPr>
        <w:rPr>
          <w:lang w:val="fr-FR"/>
        </w:rPr>
      </w:pPr>
      <w:r w:rsidRPr="00AC6CF4">
        <w:rPr>
          <w:lang w:val="fr-FR"/>
        </w:rPr>
        <w:t xml:space="preserve">Comme mentionné précédemment, si les informations à travers les lignes ou les zones doivent être traitées par la supervision ou si les commandes de la supervision sont envoyées sur d'autres lignes ou zones, le comportement </w:t>
      </w:r>
      <w:r w:rsidRPr="00AC6CF4">
        <w:rPr>
          <w:lang w:val="fr-FR"/>
        </w:rPr>
        <w:t>du coupleur doit être pris en compte :</w:t>
      </w:r>
    </w:p>
    <w:p w14:paraId="3584643F" w14:textId="1D1358E9" w:rsidR="00496CEA" w:rsidRPr="00AC6CF4" w:rsidRDefault="007E51DA">
      <w:pPr>
        <w:rPr>
          <w:lang w:val="fr-FR"/>
        </w:rPr>
      </w:pPr>
      <w:r w:rsidRPr="00AC6CF4">
        <w:rPr>
          <w:lang w:val="fr-FR"/>
        </w:rPr>
        <w:t xml:space="preserve">Chaque coupleur de ligne ou de zone contient une table de filtrage qui contient des renseignements sur la nécessité d'un télégramme global dans sa ligne (zone) ou si un télégramme local est également requis en dehors </w:t>
      </w:r>
      <w:r w:rsidRPr="00AC6CF4">
        <w:rPr>
          <w:lang w:val="fr-FR"/>
        </w:rPr>
        <w:t>de sa ligne (zone).</w:t>
      </w:r>
    </w:p>
    <w:p w14:paraId="33068BD8" w14:textId="77777777" w:rsidR="00496CEA" w:rsidRPr="00AC6CF4" w:rsidRDefault="007E51DA">
      <w:pPr>
        <w:rPr>
          <w:lang w:val="fr-FR"/>
        </w:rPr>
      </w:pPr>
      <w:r w:rsidRPr="00AC6CF4">
        <w:rPr>
          <w:lang w:val="fr-FR"/>
        </w:rPr>
        <w:t>Cette table de filtrage est créée par le programme ETS dans le cadre de la conception du projet.</w:t>
      </w:r>
    </w:p>
    <w:p w14:paraId="1D2FB7D6" w14:textId="199C81BC" w:rsidR="00496CEA" w:rsidRPr="00AC6CF4" w:rsidRDefault="007E51DA">
      <w:pPr>
        <w:rPr>
          <w:lang w:val="fr-FR"/>
        </w:rPr>
      </w:pPr>
      <w:r w:rsidRPr="00AC6CF4">
        <w:rPr>
          <w:lang w:val="fr-FR"/>
        </w:rPr>
        <w:lastRenderedPageBreak/>
        <w:t xml:space="preserve">La supervision n'est cependant pas prise en compte par ETS, et cette information est donc omise. Mais une supervision peut être considérée </w:t>
      </w:r>
      <w:r w:rsidRPr="00AC6CF4">
        <w:rPr>
          <w:lang w:val="fr-FR"/>
        </w:rPr>
        <w:t>comme un périphérique KNX complexe en utilisant un plus grand nombre d'adresses.</w:t>
      </w:r>
    </w:p>
    <w:p w14:paraId="4AAC4277" w14:textId="0A46B705" w:rsidR="00496CEA" w:rsidRPr="00AC6CF4" w:rsidRDefault="007E51DA">
      <w:pPr>
        <w:spacing w:before="0"/>
        <w:rPr>
          <w:lang w:val="fr-FR"/>
        </w:rPr>
      </w:pPr>
      <w:r w:rsidRPr="00AC6CF4">
        <w:rPr>
          <w:lang w:val="fr-FR"/>
        </w:rPr>
        <w:t>Il existe donc trois options différentes pour préparer les coupleurs à utiliser avec une supervision :</w:t>
      </w:r>
    </w:p>
    <w:p w14:paraId="4D7EB223" w14:textId="5F6586FE" w:rsidR="00496CEA" w:rsidRPr="00AC6CF4" w:rsidRDefault="00496CEA">
      <w:pPr>
        <w:spacing w:before="0" w:after="0" w:line="240" w:lineRule="auto"/>
        <w:contextualSpacing w:val="0"/>
        <w:rPr>
          <w:rFonts w:eastAsia="Times New Roman"/>
          <w:b/>
          <w:bCs/>
          <w:lang w:val="fr-FR"/>
        </w:rPr>
      </w:pPr>
      <w:bookmarkStart w:id="68" w:name="_Toc125452570"/>
    </w:p>
    <w:p w14:paraId="1084B991" w14:textId="77777777" w:rsidR="00496CEA" w:rsidRPr="00AC6CF4" w:rsidRDefault="007E51DA">
      <w:pPr>
        <w:pStyle w:val="Heading4"/>
        <w:rPr>
          <w:lang w:val="fr-FR"/>
        </w:rPr>
      </w:pPr>
      <w:r w:rsidRPr="00AC6CF4">
        <w:rPr>
          <w:lang w:val="fr-FR"/>
        </w:rPr>
        <w:t>Activation de la table de filtre</w:t>
      </w:r>
      <w:bookmarkEnd w:id="68"/>
    </w:p>
    <w:p w14:paraId="4ECFA2C7" w14:textId="7194BA14" w:rsidR="00496CEA" w:rsidRPr="00AC6CF4" w:rsidRDefault="007E51DA">
      <w:pPr>
        <w:rPr>
          <w:lang w:val="fr-FR"/>
        </w:rPr>
      </w:pPr>
      <w:r w:rsidRPr="00AC6CF4">
        <w:rPr>
          <w:lang w:val="fr-FR"/>
        </w:rPr>
        <w:t>Le comportement de la table de filtres</w:t>
      </w:r>
      <w:r w:rsidRPr="00AC6CF4">
        <w:rPr>
          <w:lang w:val="fr-FR"/>
        </w:rPr>
        <w:t xml:space="preserve"> est défini séparément par direction pour chaque coupler via la liste des paramètres:</w:t>
      </w:r>
    </w:p>
    <w:p w14:paraId="0EA4817D" w14:textId="77777777" w:rsidR="00496CEA" w:rsidRPr="00AC6CF4" w:rsidRDefault="007E51DA">
      <w:pPr>
        <w:pStyle w:val="P68B1DB1-Normal8"/>
        <w:rPr>
          <w:lang w:val="fr-FR"/>
        </w:rPr>
      </w:pPr>
      <w:r w:rsidRPr="00AC6CF4">
        <w:rPr>
          <w:lang w:val="fr-FR"/>
        </w:rPr>
        <w:t>Direction de la ligne principale</w:t>
      </w:r>
      <w:r>
        <w:t></w:t>
      </w:r>
      <w:r>
        <w:sym w:font="Symbol" w:char="F0AB"/>
      </w:r>
      <w:r>
        <w:t></w:t>
      </w:r>
      <w:r w:rsidRPr="00AC6CF4">
        <w:rPr>
          <w:lang w:val="fr-FR"/>
        </w:rPr>
        <w:t>ligne secondaire:</w:t>
      </w:r>
    </w:p>
    <w:p w14:paraId="5808600A" w14:textId="77777777" w:rsidR="00496CEA" w:rsidRPr="00AC6CF4" w:rsidRDefault="007E51DA">
      <w:pPr>
        <w:pStyle w:val="Bullet1"/>
        <w:rPr>
          <w:lang w:val="fr-FR"/>
        </w:rPr>
      </w:pPr>
      <w:r w:rsidRPr="00AC6CF4">
        <w:rPr>
          <w:lang w:val="fr-FR"/>
        </w:rPr>
        <w:t>Blocage (aucun télégramme n'est acheminé)</w:t>
      </w:r>
    </w:p>
    <w:p w14:paraId="54595259" w14:textId="77777777" w:rsidR="00496CEA" w:rsidRPr="00AC6CF4" w:rsidRDefault="007E51DA">
      <w:pPr>
        <w:pStyle w:val="Bullet1"/>
        <w:rPr>
          <w:lang w:val="fr-FR"/>
        </w:rPr>
      </w:pPr>
      <w:r w:rsidRPr="00AC6CF4">
        <w:rPr>
          <w:lang w:val="fr-FR"/>
        </w:rPr>
        <w:t xml:space="preserve">Activation (tous les télégrammes sont acheminés) </w:t>
      </w:r>
    </w:p>
    <w:p w14:paraId="01B8FDB2" w14:textId="77777777" w:rsidR="00496CEA" w:rsidRPr="00AC6CF4" w:rsidRDefault="007E51DA">
      <w:pPr>
        <w:pStyle w:val="Bullet1"/>
        <w:rPr>
          <w:lang w:val="fr-FR"/>
        </w:rPr>
      </w:pPr>
      <w:r w:rsidRPr="00AC6CF4">
        <w:rPr>
          <w:lang w:val="fr-FR"/>
        </w:rPr>
        <w:t>Normal (la table de filtr</w:t>
      </w:r>
      <w:r w:rsidRPr="00AC6CF4">
        <w:rPr>
          <w:lang w:val="fr-FR"/>
        </w:rPr>
        <w:t>age détermine si les télégrammes sont acheminés ou non)</w:t>
      </w:r>
    </w:p>
    <w:p w14:paraId="30E95594" w14:textId="716DC6D7" w:rsidR="00496CEA" w:rsidRPr="00AC6CF4" w:rsidRDefault="007E51DA">
      <w:pPr>
        <w:rPr>
          <w:lang w:val="fr-FR"/>
        </w:rPr>
      </w:pPr>
      <w:r w:rsidRPr="00AC6CF4">
        <w:rPr>
          <w:lang w:val="fr-FR"/>
        </w:rPr>
        <w:t>La première étape consiste à considérer en détail l'itinéraire de chaque télégramme à visualiser ou à envoyer par la supervision aux participants du bus.</w:t>
      </w:r>
    </w:p>
    <w:p w14:paraId="0284E64A" w14:textId="77777777" w:rsidR="00496CEA" w:rsidRPr="00AC6CF4" w:rsidRDefault="007E51DA">
      <w:pPr>
        <w:rPr>
          <w:lang w:val="fr-FR"/>
        </w:rPr>
      </w:pPr>
      <w:r w:rsidRPr="00AC6CF4">
        <w:rPr>
          <w:lang w:val="fr-FR"/>
        </w:rPr>
        <w:t>A l'aide d'ETS, le tableau de filtres doit alo</w:t>
      </w:r>
      <w:r w:rsidRPr="00AC6CF4">
        <w:rPr>
          <w:lang w:val="fr-FR"/>
        </w:rPr>
        <w:t>rs être activé dans le coupleur correspondant à la direction correspondante et le programme doit être rechargé.</w:t>
      </w:r>
    </w:p>
    <w:p w14:paraId="3F834EFE" w14:textId="1C03A15C" w:rsidR="00496CEA" w:rsidRPr="00AC6CF4" w:rsidRDefault="007E51DA">
      <w:pPr>
        <w:rPr>
          <w:lang w:val="fr-FR"/>
        </w:rPr>
      </w:pPr>
      <w:r w:rsidRPr="00AC6CF4">
        <w:rPr>
          <w:lang w:val="fr-FR"/>
        </w:rPr>
        <w:t xml:space="preserve">En activant la table de filtrage, tous les télégrammes sont acheminés dans la direction appropriée. Ceci </w:t>
      </w:r>
      <w:proofErr w:type="gramStart"/>
      <w:r w:rsidRPr="00AC6CF4">
        <w:rPr>
          <w:lang w:val="fr-FR"/>
        </w:rPr>
        <w:t>aura</w:t>
      </w:r>
      <w:proofErr w:type="gramEnd"/>
      <w:r w:rsidRPr="00AC6CF4">
        <w:rPr>
          <w:lang w:val="fr-FR"/>
        </w:rPr>
        <w:t xml:space="preserve"> une influence négative sur la dyna</w:t>
      </w:r>
      <w:r w:rsidRPr="00AC6CF4">
        <w:rPr>
          <w:lang w:val="fr-FR"/>
        </w:rPr>
        <w:t>mique du bus dans les grandes installations, surtout si un grand nombre de fonctions centrales et de systèmes de commande ont été configurés. Cette possibilité n'a de sens que dans les installations où l'activation des tables de filtrage ne conduit pas à u</w:t>
      </w:r>
      <w:r w:rsidRPr="00AC6CF4">
        <w:rPr>
          <w:lang w:val="fr-FR"/>
        </w:rPr>
        <w:t xml:space="preserve">ne surcharge de lignes individuelles. Comme la détermination de la charge réelle du bus lors de l'activation des tables de filtrage ne </w:t>
      </w:r>
      <w:proofErr w:type="gramStart"/>
      <w:r w:rsidRPr="00AC6CF4">
        <w:rPr>
          <w:lang w:val="fr-FR"/>
        </w:rPr>
        <w:t>peut</w:t>
      </w:r>
      <w:proofErr w:type="gramEnd"/>
      <w:r w:rsidRPr="00AC6CF4">
        <w:rPr>
          <w:lang w:val="fr-FR"/>
        </w:rPr>
        <w:t xml:space="preserve"> être effectuée que manuellement et prend beaucoup de temps, les tables de filtrage devraient généralement être utili</w:t>
      </w:r>
      <w:r w:rsidRPr="00AC6CF4">
        <w:rPr>
          <w:lang w:val="fr-FR"/>
        </w:rPr>
        <w:t>sées.</w:t>
      </w:r>
    </w:p>
    <w:p w14:paraId="56907D7F" w14:textId="77777777" w:rsidR="00496CEA" w:rsidRPr="00AC6CF4" w:rsidRDefault="00496CEA">
      <w:pPr>
        <w:rPr>
          <w:lang w:val="fr-FR"/>
        </w:rPr>
      </w:pPr>
    </w:p>
    <w:p w14:paraId="2B7A4343" w14:textId="6780E562" w:rsidR="00496CEA" w:rsidRPr="00AC6CF4" w:rsidRDefault="007E51DA">
      <w:pPr>
        <w:pStyle w:val="Heading4"/>
        <w:rPr>
          <w:lang w:val="fr-FR"/>
        </w:rPr>
      </w:pPr>
      <w:bookmarkStart w:id="69" w:name="_Toc125452571"/>
      <w:r w:rsidRPr="00AC6CF4">
        <w:rPr>
          <w:lang w:val="fr-FR"/>
        </w:rPr>
        <w:t>Correction de la Table de Filtres à l'aide de Dispositifs Factices</w:t>
      </w:r>
      <w:bookmarkEnd w:id="69"/>
    </w:p>
    <w:p w14:paraId="0C733BC8" w14:textId="42A04274" w:rsidR="00496CEA" w:rsidRPr="00AC6CF4" w:rsidRDefault="007E51DA">
      <w:pPr>
        <w:rPr>
          <w:lang w:val="fr-FR"/>
        </w:rPr>
      </w:pPr>
      <w:r w:rsidRPr="00AC6CF4">
        <w:rPr>
          <w:lang w:val="fr-FR"/>
        </w:rPr>
        <w:t>Pour s'assurer que le programme ETS prend en considération les adresses de groupe utilisées par la supervision lors de la création de la table de filtre, Les appareils factices peuve</w:t>
      </w:r>
      <w:r w:rsidRPr="00AC6CF4">
        <w:rPr>
          <w:lang w:val="fr-FR"/>
        </w:rPr>
        <w:t>nt être configurés dans la ligne où la visualisation accède au bus. Toutes les adresses des groupes doivent être saisies dans ces "participants" que la supervision écoute ou communique.</w:t>
      </w:r>
    </w:p>
    <w:p w14:paraId="3BC92459" w14:textId="48330AD0" w:rsidR="00496CEA" w:rsidRPr="00AC6CF4" w:rsidRDefault="007E51DA">
      <w:pPr>
        <w:rPr>
          <w:lang w:val="fr-FR"/>
        </w:rPr>
      </w:pPr>
      <w:r w:rsidRPr="00AC6CF4">
        <w:rPr>
          <w:lang w:val="fr-FR"/>
        </w:rPr>
        <w:t>Des applications spécialement développées sont disponibles en tant que</w:t>
      </w:r>
      <w:r w:rsidRPr="00AC6CF4">
        <w:rPr>
          <w:lang w:val="fr-FR"/>
        </w:rPr>
        <w:t xml:space="preserve"> dispositifs factice (</w:t>
      </w:r>
      <w:proofErr w:type="spellStart"/>
      <w:r w:rsidRPr="00AC6CF4">
        <w:rPr>
          <w:lang w:val="fr-FR"/>
        </w:rPr>
        <w:t>dummy</w:t>
      </w:r>
      <w:proofErr w:type="spellEnd"/>
      <w:r w:rsidRPr="00AC6CF4">
        <w:rPr>
          <w:lang w:val="fr-FR"/>
        </w:rPr>
        <w:t>), qui font partie des bases de données de produits de plusieurs fabricants. Ces dispositifs fictifs ont l'avantage de proposer des objets de toutes les tailles courantes et de permettre de relier jusqu'à 500 adresses de groupe d</w:t>
      </w:r>
      <w:r w:rsidRPr="00AC6CF4">
        <w:rPr>
          <w:lang w:val="fr-FR"/>
        </w:rPr>
        <w:t>ans un même mannequin. Seul le drapeau de communication et le drapeau d'écriture doivent être définis pour les objets comme autrement, en cas de transfert automatisé de données de ETS vers la supervision, la supervision pourra ultérieurement essayer d'accé</w:t>
      </w:r>
      <w:r w:rsidRPr="00AC6CF4">
        <w:rPr>
          <w:lang w:val="fr-FR"/>
        </w:rPr>
        <w:t xml:space="preserve">der à ces groupes, bien que n'étant pas physiquement présent dans la ligne dans laquelle la supervision est installée. </w:t>
      </w:r>
    </w:p>
    <w:p w14:paraId="2E84491E" w14:textId="77777777" w:rsidR="00496CEA" w:rsidRDefault="007E51DA">
      <w:pPr>
        <w:pStyle w:val="Picture"/>
      </w:pPr>
      <w:r>
        <w:rPr>
          <w:noProof/>
        </w:rPr>
        <w:lastRenderedPageBreak/>
        <w:drawing>
          <wp:inline distT="0" distB="0" distL="0" distR="0" wp14:anchorId="5883FF86" wp14:editId="2D03351C">
            <wp:extent cx="4231263" cy="1925379"/>
            <wp:effectExtent l="19050" t="19050" r="17145" b="17780"/>
            <wp:docPr id="50" name="Photo 50" descr="dum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ummy"/>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50067" cy="1933936"/>
                    </a:xfrm>
                    <a:prstGeom prst="rect">
                      <a:avLst/>
                    </a:prstGeom>
                    <a:noFill/>
                    <a:ln w="6350" cmpd="sng">
                      <a:solidFill>
                        <a:srgbClr val="000000"/>
                      </a:solidFill>
                      <a:miter lim="800000"/>
                      <a:headEnd/>
                      <a:tailEnd/>
                    </a:ln>
                    <a:effectLst/>
                  </pic:spPr>
                </pic:pic>
              </a:graphicData>
            </a:graphic>
          </wp:inline>
        </w:drawing>
      </w:r>
    </w:p>
    <w:p w14:paraId="28FDDC35" w14:textId="77777777" w:rsidR="00496CEA" w:rsidRDefault="007E51DA">
      <w:pPr>
        <w:pStyle w:val="Caption"/>
      </w:pPr>
      <w:r>
        <w:rPr>
          <w:noProof/>
        </w:rPr>
        <w:drawing>
          <wp:inline distT="0" distB="0" distL="0" distR="0" wp14:anchorId="10006E15" wp14:editId="19E4E694">
            <wp:extent cx="4173568" cy="1812439"/>
            <wp:effectExtent l="19050" t="19050" r="17780" b="16510"/>
            <wp:docPr id="51" name="Photo 51" descr="dummy_ob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44" descr="dummy_obj"/>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88521" cy="1818933"/>
                    </a:xfrm>
                    <a:prstGeom prst="rect">
                      <a:avLst/>
                    </a:prstGeom>
                    <a:noFill/>
                    <a:ln w="6350" cmpd="sng">
                      <a:solidFill>
                        <a:srgbClr val="000000"/>
                      </a:solidFill>
                      <a:miter lim="800000"/>
                      <a:headEnd/>
                      <a:tailEnd/>
                    </a:ln>
                    <a:effectLst/>
                  </pic:spPr>
                </pic:pic>
              </a:graphicData>
            </a:graphic>
          </wp:inline>
        </w:drawing>
      </w:r>
    </w:p>
    <w:p w14:paraId="2DF59DD8" w14:textId="77777777" w:rsidR="00496CEA" w:rsidRDefault="00496CEA">
      <w:pPr>
        <w:pStyle w:val="Caption"/>
        <w:jc w:val="center"/>
      </w:pPr>
    </w:p>
    <w:p w14:paraId="42B530F9" w14:textId="63C9649B" w:rsidR="00496CEA" w:rsidRPr="00AC6CF4" w:rsidRDefault="007E51DA">
      <w:pPr>
        <w:pStyle w:val="Caption"/>
        <w:rPr>
          <w:lang w:val="fr-FR"/>
        </w:rPr>
      </w:pPr>
      <w:r w:rsidRPr="00AC6CF4">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22</w:t>
      </w:r>
      <w:r>
        <w:fldChar w:fldCharType="end"/>
      </w:r>
      <w:r w:rsidRPr="00AC6CF4">
        <w:rPr>
          <w:lang w:val="fr-FR"/>
        </w:rPr>
        <w:t>: Paramètres et objets d'une application factice</w:t>
      </w:r>
    </w:p>
    <w:p w14:paraId="3C24A191" w14:textId="68F7C660" w:rsidR="00496CEA" w:rsidRPr="00AC6CF4" w:rsidRDefault="00496CEA">
      <w:pPr>
        <w:spacing w:before="0" w:after="0" w:line="240" w:lineRule="auto"/>
        <w:contextualSpacing w:val="0"/>
        <w:rPr>
          <w:lang w:val="fr-FR"/>
        </w:rPr>
      </w:pPr>
    </w:p>
    <w:p w14:paraId="6456FABC" w14:textId="29E28D04" w:rsidR="00496CEA" w:rsidRPr="00AC6CF4" w:rsidRDefault="007E51DA">
      <w:pPr>
        <w:rPr>
          <w:lang w:val="fr-FR"/>
        </w:rPr>
      </w:pPr>
      <w:r w:rsidRPr="00AC6CF4">
        <w:rPr>
          <w:lang w:val="fr-FR"/>
        </w:rPr>
        <w:t>Après avoir étendu le projet à l'aide de dispositifs factices à l'aide d'ETS, les tables de filtres de tous les coupleurs concernés doivent être rechargées. Les appareils factices ne sont utilisés que pour prendre en compte les paramètres de supervision lo</w:t>
      </w:r>
      <w:r w:rsidRPr="00AC6CF4">
        <w:rPr>
          <w:lang w:val="fr-FR"/>
        </w:rPr>
        <w:t>rs de la création de la table de filtre. Ces appareils ne doivent pas et ne peuvent pas être mis en service.</w:t>
      </w:r>
    </w:p>
    <w:p w14:paraId="77DDEDF0" w14:textId="77777777" w:rsidR="00496CEA" w:rsidRPr="00AC6CF4" w:rsidRDefault="00496CEA">
      <w:pPr>
        <w:rPr>
          <w:lang w:val="fr-FR"/>
        </w:rPr>
      </w:pPr>
    </w:p>
    <w:p w14:paraId="17FE02C1" w14:textId="4BA43910" w:rsidR="00496CEA" w:rsidRPr="00AC6CF4" w:rsidRDefault="007E51DA">
      <w:pPr>
        <w:rPr>
          <w:lang w:val="fr-FR"/>
        </w:rPr>
      </w:pPr>
      <w:r w:rsidRPr="00AC6CF4">
        <w:rPr>
          <w:lang w:val="fr-FR"/>
        </w:rPr>
        <w:t>Si aucune des options décrites ci-dessus n'est implémentée, les télégrammes requis par la supervision pour l'affichage de l'état ne peuvent pas êt</w:t>
      </w:r>
      <w:r w:rsidRPr="00AC6CF4">
        <w:rPr>
          <w:lang w:val="fr-FR"/>
        </w:rPr>
        <w:t>re acheminés vers la ligne, dans lequel la supervision est installée ou un télégramme de commande ne peut pas être acheminé vers la ligne dans laquelle se trouve l'actionneur cible.</w:t>
      </w:r>
    </w:p>
    <w:p w14:paraId="4ECBC6DE" w14:textId="7CFC4B60" w:rsidR="00496CEA" w:rsidRPr="00AC6CF4" w:rsidRDefault="00496CEA">
      <w:pPr>
        <w:rPr>
          <w:lang w:val="fr-FR"/>
        </w:rPr>
      </w:pPr>
    </w:p>
    <w:p w14:paraId="7643C856" w14:textId="0E0714FC" w:rsidR="00496CEA" w:rsidRPr="00AC6CF4" w:rsidRDefault="007E51DA">
      <w:pPr>
        <w:pStyle w:val="Heading4"/>
        <w:rPr>
          <w:lang w:val="fr-FR"/>
        </w:rPr>
      </w:pPr>
      <w:r w:rsidRPr="00AC6CF4">
        <w:rPr>
          <w:lang w:val="fr-FR"/>
        </w:rPr>
        <w:t xml:space="preserve">Édition manuelle de la table de filtres </w:t>
      </w:r>
    </w:p>
    <w:p w14:paraId="75E49C3B" w14:textId="306466C0" w:rsidR="00496CEA" w:rsidRPr="00AC6CF4" w:rsidRDefault="00496CEA">
      <w:pPr>
        <w:rPr>
          <w:lang w:val="fr-FR"/>
        </w:rPr>
      </w:pPr>
    </w:p>
    <w:p w14:paraId="10FF08EC" w14:textId="40BCBC4C" w:rsidR="00496CEA" w:rsidRPr="00AC6CF4" w:rsidRDefault="007E51DA">
      <w:pPr>
        <w:rPr>
          <w:lang w:val="fr-FR"/>
        </w:rPr>
      </w:pPr>
      <w:r w:rsidRPr="00AC6CF4">
        <w:rPr>
          <w:lang w:val="fr-FR"/>
        </w:rPr>
        <w:t xml:space="preserve">La modification manuelle de la </w:t>
      </w:r>
      <w:r w:rsidRPr="00AC6CF4">
        <w:rPr>
          <w:lang w:val="fr-FR"/>
        </w:rPr>
        <w:t>table de filtrage de chaque coupleur équivaut à l'utilisation de participants factices , mais elle présente deux avantages :</w:t>
      </w:r>
    </w:p>
    <w:p w14:paraId="2305F551" w14:textId="7A3DDAB9" w:rsidR="00496CEA" w:rsidRPr="00AC6CF4" w:rsidRDefault="007E51DA">
      <w:pPr>
        <w:pStyle w:val="Bullet1"/>
        <w:rPr>
          <w:lang w:val="fr-FR"/>
        </w:rPr>
      </w:pPr>
      <w:r w:rsidRPr="00AC6CF4">
        <w:rPr>
          <w:lang w:val="fr-FR"/>
        </w:rPr>
        <w:t>Si une stratégie d'adresse de groupe appropriée est utilisée pour chaque ligne de l'outil, il est possible d'activer les autorisati</w:t>
      </w:r>
      <w:r w:rsidRPr="00AC6CF4">
        <w:rPr>
          <w:lang w:val="fr-FR"/>
        </w:rPr>
        <w:t>ons pour les adresses de groupe non encore utilisées, ce qui évite d'avoir à modifier lors de l'ajout de nouvelles adresses</w:t>
      </w:r>
    </w:p>
    <w:p w14:paraId="36A0E504" w14:textId="31FCE62A" w:rsidR="00496CEA" w:rsidRPr="00AC6CF4" w:rsidRDefault="007E51DA">
      <w:pPr>
        <w:pStyle w:val="Bullet1"/>
        <w:rPr>
          <w:lang w:val="fr-FR"/>
        </w:rPr>
      </w:pPr>
      <w:r w:rsidRPr="00AC6CF4">
        <w:rPr>
          <w:lang w:val="fr-FR"/>
        </w:rPr>
        <w:t>L'ajout de groupes d'adresses en vrac permet d'économiser beaucoup de temps par rapport à l'édition de participants factices.</w:t>
      </w:r>
    </w:p>
    <w:p w14:paraId="2199CDEA" w14:textId="77777777" w:rsidR="00496CEA" w:rsidRPr="00AC6CF4" w:rsidRDefault="00496CEA">
      <w:pPr>
        <w:rPr>
          <w:lang w:val="fr-FR"/>
        </w:rPr>
      </w:pPr>
    </w:p>
    <w:p w14:paraId="16C69311" w14:textId="179335DD" w:rsidR="00496CEA" w:rsidRPr="00AC6CF4" w:rsidRDefault="007E51DA">
      <w:pPr>
        <w:rPr>
          <w:lang w:val="fr-FR"/>
        </w:rPr>
      </w:pPr>
      <w:r w:rsidRPr="00AC6CF4">
        <w:rPr>
          <w:lang w:val="fr-FR"/>
        </w:rPr>
        <w:t xml:space="preserve">Pour </w:t>
      </w:r>
      <w:r w:rsidRPr="00AC6CF4">
        <w:rPr>
          <w:lang w:val="fr-FR"/>
        </w:rPr>
        <w:t xml:space="preserve">plus de détails sur cette caractéristique d'ETS, </w:t>
      </w:r>
      <w:proofErr w:type="spellStart"/>
      <w:r w:rsidRPr="00AC6CF4">
        <w:rPr>
          <w:lang w:val="fr-FR"/>
        </w:rPr>
        <w:t>reportez vous</w:t>
      </w:r>
      <w:proofErr w:type="spellEnd"/>
      <w:r w:rsidRPr="00AC6CF4">
        <w:rPr>
          <w:lang w:val="fr-FR"/>
        </w:rPr>
        <w:t xml:space="preserve"> au chapitre « Coupleurs ».</w:t>
      </w:r>
    </w:p>
    <w:p w14:paraId="3E146B47" w14:textId="77777777" w:rsidR="00496CEA" w:rsidRPr="00AC6CF4" w:rsidRDefault="00496CEA">
      <w:pPr>
        <w:rPr>
          <w:lang w:val="fr-FR"/>
        </w:rPr>
      </w:pPr>
    </w:p>
    <w:p w14:paraId="5A087F89" w14:textId="4E16B5F2" w:rsidR="00496CEA" w:rsidRPr="00AC6CF4" w:rsidRDefault="00496CEA">
      <w:pPr>
        <w:spacing w:before="0" w:after="0" w:line="240" w:lineRule="auto"/>
        <w:contextualSpacing w:val="0"/>
        <w:rPr>
          <w:lang w:val="fr-FR"/>
        </w:rPr>
      </w:pPr>
    </w:p>
    <w:p w14:paraId="06BC759E" w14:textId="07D43FF4" w:rsidR="00496CEA" w:rsidRPr="00AC6CF4" w:rsidRDefault="007E51DA">
      <w:pPr>
        <w:pStyle w:val="Heading3"/>
        <w:rPr>
          <w:lang w:val="fr-FR"/>
        </w:rPr>
      </w:pPr>
      <w:bookmarkStart w:id="70" w:name="_Toc125432527"/>
      <w:bookmarkStart w:id="71" w:name="_Ref129101789"/>
      <w:bookmarkStart w:id="72" w:name="_Toc132101587"/>
      <w:r w:rsidRPr="00AC6CF4">
        <w:rPr>
          <w:lang w:val="fr-FR"/>
        </w:rPr>
        <w:t xml:space="preserve">Utilisation de </w:t>
      </w:r>
      <w:bookmarkEnd w:id="70"/>
      <w:r w:rsidRPr="00AC6CF4">
        <w:rPr>
          <w:lang w:val="fr-FR"/>
        </w:rPr>
        <w:t>routeurs IP au lieu de Coupleurs de Ligne</w:t>
      </w:r>
      <w:bookmarkEnd w:id="71"/>
      <w:bookmarkEnd w:id="72"/>
    </w:p>
    <w:p w14:paraId="4B81182B" w14:textId="77777777" w:rsidR="00496CEA" w:rsidRPr="00AC6CF4" w:rsidRDefault="00496CEA">
      <w:pPr>
        <w:rPr>
          <w:lang w:val="fr-FR"/>
        </w:rPr>
      </w:pPr>
    </w:p>
    <w:p w14:paraId="0251429D" w14:textId="01760FBD" w:rsidR="00496CEA" w:rsidRPr="00AC6CF4" w:rsidRDefault="007E51DA">
      <w:pPr>
        <w:rPr>
          <w:lang w:val="fr-FR"/>
        </w:rPr>
      </w:pPr>
      <w:r w:rsidRPr="00AC6CF4">
        <w:rPr>
          <w:lang w:val="fr-FR"/>
        </w:rPr>
        <w:t xml:space="preserve">Depuis 2004, il a été possible d'utiliser des routeurs IP au lieu de coupleurs de ligne. En principe, ces </w:t>
      </w:r>
      <w:r w:rsidRPr="00AC6CF4">
        <w:rPr>
          <w:lang w:val="fr-FR"/>
        </w:rPr>
        <w:t xml:space="preserve">routeurs IP offrent les mêmes services que les coupleurs de ligne. La différence décisive est cependant le changement de protocole (intégration des télégrammes KNX dans une trame de données UDP/IP) et la grande différence de vitesse. </w:t>
      </w:r>
    </w:p>
    <w:p w14:paraId="63AECB4F" w14:textId="77777777" w:rsidR="00496CEA" w:rsidRPr="00AC6CF4" w:rsidRDefault="00496CEA">
      <w:pPr>
        <w:rPr>
          <w:lang w:val="fr-FR"/>
        </w:rPr>
      </w:pPr>
    </w:p>
    <w:p w14:paraId="06F8D72A" w14:textId="3203B9C4" w:rsidR="00496CEA" w:rsidRPr="00AC6CF4" w:rsidRDefault="007E51DA">
      <w:pPr>
        <w:rPr>
          <w:lang w:val="fr-FR"/>
        </w:rPr>
      </w:pPr>
      <w:r w:rsidRPr="00AC6CF4">
        <w:rPr>
          <w:lang w:val="fr-FR"/>
        </w:rPr>
        <w:t xml:space="preserve">Les télégrammes KNX </w:t>
      </w:r>
      <w:r w:rsidRPr="00AC6CF4">
        <w:rPr>
          <w:lang w:val="fr-FR"/>
        </w:rPr>
        <w:t>envoyés (routés) via le réseau local sont transmis au moins 1 000 x plus rapidement que sur le support KNX TP, un avantage décisif lorsque la supervision est directement connectée au LAN.</w:t>
      </w:r>
    </w:p>
    <w:p w14:paraId="36A2050C" w14:textId="77777777" w:rsidR="00496CEA" w:rsidRPr="00AC6CF4" w:rsidRDefault="00496CEA">
      <w:pPr>
        <w:rPr>
          <w:lang w:val="fr-FR"/>
        </w:rPr>
      </w:pPr>
    </w:p>
    <w:p w14:paraId="1363128B" w14:textId="12D40223" w:rsidR="00496CEA" w:rsidRPr="00AC6CF4" w:rsidRDefault="007E51DA">
      <w:pPr>
        <w:rPr>
          <w:lang w:val="fr-FR"/>
        </w:rPr>
      </w:pPr>
      <w:r w:rsidRPr="00AC6CF4">
        <w:rPr>
          <w:lang w:val="fr-FR"/>
        </w:rPr>
        <w:t>Si un couplage direct est utilisé via les routeurs IP et la connexi</w:t>
      </w:r>
      <w:r w:rsidRPr="00AC6CF4">
        <w:rPr>
          <w:lang w:val="fr-FR"/>
        </w:rPr>
        <w:t xml:space="preserve">on Multicast de routage (voir aussi l'explication ci-dessus dans le paragraphe </w:t>
      </w:r>
      <w:r>
        <w:fldChar w:fldCharType="begin"/>
      </w:r>
      <w:r w:rsidRPr="00AC6CF4">
        <w:rPr>
          <w:lang w:val="fr-FR"/>
        </w:rPr>
        <w:instrText xml:space="preserve"> REF _Ref129094106 \r \h </w:instrText>
      </w:r>
      <w:r>
        <w:fldChar w:fldCharType="separate"/>
      </w:r>
      <w:r w:rsidRPr="00AC6CF4">
        <w:rPr>
          <w:lang w:val="fr-FR"/>
        </w:rPr>
        <w:t>1.8.3</w:t>
      </w:r>
      <w:r>
        <w:fldChar w:fldCharType="end"/>
      </w:r>
      <w:r w:rsidRPr="00AC6CF4">
        <w:rPr>
          <w:lang w:val="fr-FR"/>
        </w:rPr>
        <w:t>), on est en mesure de réaliser la supervision la plus rapide et d'être indépendant en termes de localisation. Le protocole mondial normalisé KNXnet/IP garantit un accès simultané à tous les r</w:t>
      </w:r>
      <w:r w:rsidRPr="00AC6CF4">
        <w:rPr>
          <w:lang w:val="fr-FR"/>
        </w:rPr>
        <w:t xml:space="preserve">outeurs IP au sein d'un réseau IP commun. La congestion des données n'est donc plus un problème, mais dans un projet massif, nous pouvons encore avoir des problèmes de goulot d'étranglement avec les coupleurs en raison d'un débordement possible dans leurs </w:t>
      </w:r>
      <w:r w:rsidRPr="00AC6CF4">
        <w:rPr>
          <w:lang w:val="fr-FR"/>
        </w:rPr>
        <w:t xml:space="preserve">tampons, comme il a été décrit dans le paragraphe précédent </w:t>
      </w:r>
      <w:r>
        <w:fldChar w:fldCharType="begin"/>
      </w:r>
      <w:r w:rsidRPr="00AC6CF4">
        <w:rPr>
          <w:lang w:val="fr-FR"/>
        </w:rPr>
        <w:instrText xml:space="preserve"> REF _Ref129094221 \r \h </w:instrText>
      </w:r>
      <w:r>
        <w:fldChar w:fldCharType="separate"/>
      </w:r>
      <w:r w:rsidRPr="00AC6CF4">
        <w:rPr>
          <w:lang w:val="fr-FR"/>
        </w:rPr>
        <w:t>1.10.1</w:t>
      </w:r>
      <w:r>
        <w:fldChar w:fldCharType="end"/>
      </w:r>
      <w:r w:rsidRPr="00AC6CF4">
        <w:rPr>
          <w:lang w:val="fr-FR"/>
        </w:rPr>
        <w:t>.</w:t>
      </w:r>
    </w:p>
    <w:p w14:paraId="56B5D672" w14:textId="34D0A72C" w:rsidR="00496CEA" w:rsidRPr="00AC6CF4" w:rsidRDefault="00496CEA">
      <w:pPr>
        <w:rPr>
          <w:lang w:val="fr-FR"/>
        </w:rPr>
      </w:pPr>
    </w:p>
    <w:p w14:paraId="43AA043F" w14:textId="4FFA1BD1" w:rsidR="00496CEA" w:rsidRDefault="007E51DA">
      <w:r>
        <w:rPr>
          <w:noProof/>
        </w:rPr>
        <w:drawing>
          <wp:inline distT="0" distB="0" distL="0" distR="0" wp14:anchorId="490A058E" wp14:editId="1A5809DA">
            <wp:extent cx="5580380" cy="2966085"/>
            <wp:effectExtent l="0" t="0" r="1270" b="5715"/>
            <wp:docPr id="4" name="Imagen 4"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  Descripción generada automáticamente"/>
                    <pic:cNvPicPr/>
                  </pic:nvPicPr>
                  <pic:blipFill>
                    <a:blip r:embed="rId48">
                      <a:extLst>
                        <a:ext uri="{28A0092B-C50C-407E-A947-70E740481C1C}">
                          <a14:useLocalDpi xmlns:a14="http://schemas.microsoft.com/office/drawing/2010/main" val="0"/>
                        </a:ext>
                      </a:extLst>
                    </a:blip>
                    <a:stretch>
                      <a:fillRect/>
                    </a:stretch>
                  </pic:blipFill>
                  <pic:spPr>
                    <a:xfrm>
                      <a:off x="0" y="0"/>
                      <a:ext cx="5580380" cy="2966085"/>
                    </a:xfrm>
                    <a:prstGeom prst="rect">
                      <a:avLst/>
                    </a:prstGeom>
                  </pic:spPr>
                </pic:pic>
              </a:graphicData>
            </a:graphic>
          </wp:inline>
        </w:drawing>
      </w:r>
    </w:p>
    <w:p w14:paraId="3601A91B" w14:textId="78C84C91" w:rsidR="00496CEA" w:rsidRPr="00AC6CF4" w:rsidRDefault="007E51DA">
      <w:pPr>
        <w:pStyle w:val="Caption"/>
        <w:rPr>
          <w:lang w:val="fr-FR"/>
        </w:rPr>
      </w:pPr>
      <w:r w:rsidRPr="00AC6CF4">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23</w:t>
      </w:r>
      <w:r>
        <w:fldChar w:fldCharType="end"/>
      </w:r>
      <w:r w:rsidRPr="00AC6CF4">
        <w:rPr>
          <w:lang w:val="fr-FR"/>
        </w:rPr>
        <w:t>: Logiciel de visualisation connecté via le service</w:t>
      </w:r>
      <w:r w:rsidRPr="00AC6CF4">
        <w:rPr>
          <w:lang w:val="fr-FR"/>
        </w:rPr>
        <w:t xml:space="preserve"> de routage Multicast à un système KNX à plusieurs lignes. Pas de problème de largeur de bande mais un débordement dans les tampons de coupleur est toujours possible.</w:t>
      </w:r>
    </w:p>
    <w:p w14:paraId="5ACB1F62" w14:textId="1E9100D7" w:rsidR="00496CEA" w:rsidRPr="00AC6CF4" w:rsidRDefault="007E51DA">
      <w:pPr>
        <w:spacing w:before="0" w:after="0" w:line="240" w:lineRule="auto"/>
        <w:contextualSpacing w:val="0"/>
        <w:rPr>
          <w:lang w:val="fr-FR"/>
        </w:rPr>
      </w:pPr>
      <w:r w:rsidRPr="00AC6CF4">
        <w:rPr>
          <w:lang w:val="fr-FR"/>
        </w:rPr>
        <w:br w:type="page"/>
      </w:r>
    </w:p>
    <w:p w14:paraId="05C898FB" w14:textId="7303BFEE" w:rsidR="00496CEA" w:rsidRPr="00AC6CF4" w:rsidRDefault="007E51DA">
      <w:pPr>
        <w:pStyle w:val="Heading4"/>
        <w:rPr>
          <w:lang w:val="fr-FR"/>
        </w:rPr>
      </w:pPr>
      <w:r w:rsidRPr="00AC6CF4">
        <w:rPr>
          <w:lang w:val="fr-FR"/>
        </w:rPr>
        <w:lastRenderedPageBreak/>
        <w:t>Solution pour des installations KNX très importante en utilisant le logiciel BMS (Gesti</w:t>
      </w:r>
      <w:r w:rsidRPr="00AC6CF4">
        <w:rPr>
          <w:lang w:val="fr-FR"/>
        </w:rPr>
        <w:t>on Technique du Bâtiment)</w:t>
      </w:r>
    </w:p>
    <w:p w14:paraId="0B6D93B7" w14:textId="4789F758" w:rsidR="00496CEA" w:rsidRPr="00AC6CF4" w:rsidRDefault="00496CEA">
      <w:pPr>
        <w:rPr>
          <w:lang w:val="fr-FR"/>
        </w:rPr>
      </w:pPr>
    </w:p>
    <w:p w14:paraId="5DD4EC54" w14:textId="3DBA8D5B" w:rsidR="00496CEA" w:rsidRPr="00AC6CF4" w:rsidRDefault="007E51DA">
      <w:pPr>
        <w:rPr>
          <w:lang w:val="fr-FR"/>
        </w:rPr>
      </w:pPr>
      <w:r w:rsidRPr="00AC6CF4">
        <w:rPr>
          <w:lang w:val="fr-FR"/>
        </w:rPr>
        <w:t>Au début de cette section, nous avons constaté que la gestion du trafic de télégrammes est particulièrement importante lorsque nous traitons une installation KNX à plusieurs lignes. Pour avoir une supervision et un contrôle centralisés dans ce type de proj</w:t>
      </w:r>
      <w:r w:rsidRPr="00AC6CF4">
        <w:rPr>
          <w:lang w:val="fr-FR"/>
        </w:rPr>
        <w:t>ets, nous devons garantir que nous ne connaîtrons pas de problèmes à cet égard. En d'autres termes, l'installation de KNX ne doit pas être conditionnée ou ses capacités diminuées par la nécessité d'une supervision centralisée.</w:t>
      </w:r>
    </w:p>
    <w:p w14:paraId="23210190" w14:textId="61E78DF5" w:rsidR="00496CEA" w:rsidRPr="00AC6CF4" w:rsidRDefault="007E51DA">
      <w:pPr>
        <w:rPr>
          <w:lang w:val="fr-FR"/>
        </w:rPr>
      </w:pPr>
      <w:r w:rsidRPr="00AC6CF4">
        <w:rPr>
          <w:lang w:val="fr-FR"/>
        </w:rPr>
        <w:t>Cependant, Nous avons égaleme</w:t>
      </w:r>
      <w:r w:rsidRPr="00AC6CF4">
        <w:rPr>
          <w:lang w:val="fr-FR"/>
        </w:rPr>
        <w:t>nt observé que le besoin de ce type de solutions de supervision centrale et de gestion devient plus important avec la taille de notre installation KNX.</w:t>
      </w:r>
    </w:p>
    <w:p w14:paraId="1D947F4E" w14:textId="77777777" w:rsidR="00496CEA" w:rsidRPr="00AC6CF4" w:rsidRDefault="00496CEA">
      <w:pPr>
        <w:rPr>
          <w:lang w:val="fr-FR"/>
        </w:rPr>
      </w:pPr>
    </w:p>
    <w:p w14:paraId="637B0CD6" w14:textId="52FB948B" w:rsidR="00496CEA" w:rsidRPr="00AC6CF4" w:rsidRDefault="007E51DA">
      <w:pPr>
        <w:rPr>
          <w:lang w:val="fr-FR"/>
        </w:rPr>
      </w:pPr>
      <w:r w:rsidRPr="00AC6CF4">
        <w:rPr>
          <w:lang w:val="fr-FR"/>
        </w:rPr>
        <w:t xml:space="preserve">La meilleure solution qui vous permet de combiner les deux besoins est l'utilisation d'un logiciel GTB </w:t>
      </w:r>
      <w:r w:rsidRPr="00AC6CF4">
        <w:rPr>
          <w:lang w:val="fr-FR"/>
        </w:rPr>
        <w:t xml:space="preserve">comme celui indiqué dans l'image ci-dessous. Ce logiciel a la possibilité d'établir simultanément une connexion tunnel par ligne TP KNX accessible via un routeur IP. </w:t>
      </w:r>
    </w:p>
    <w:p w14:paraId="0FE56D3D" w14:textId="77777777" w:rsidR="00496CEA" w:rsidRPr="00AC6CF4" w:rsidRDefault="00496CEA">
      <w:pPr>
        <w:rPr>
          <w:lang w:val="fr-FR"/>
        </w:rPr>
      </w:pPr>
    </w:p>
    <w:p w14:paraId="426781AC" w14:textId="2D44D9AD" w:rsidR="00496CEA" w:rsidRPr="00AC6CF4" w:rsidRDefault="007E51DA">
      <w:pPr>
        <w:rPr>
          <w:lang w:val="fr-FR"/>
        </w:rPr>
      </w:pPr>
      <w:r w:rsidRPr="00AC6CF4">
        <w:rPr>
          <w:lang w:val="fr-FR"/>
        </w:rPr>
        <w:t>Par conséquent, un grand avantage de cette solution est de gagner du temps pour l'intégr</w:t>
      </w:r>
      <w:r w:rsidRPr="00AC6CF4">
        <w:rPr>
          <w:lang w:val="fr-FR"/>
        </w:rPr>
        <w:t>ateur, car il n'est pas nécessaire de manipuler de quelque manière que ce soit les tables de filtres des coupleurs IP. Dans ce scénario, nous n'aurons aucun problème avec la bande passante ou avec les tampons de coupleur, aussi longtemps que le filtrage de</w:t>
      </w:r>
      <w:r w:rsidRPr="00AC6CF4">
        <w:rPr>
          <w:lang w:val="fr-FR"/>
        </w:rPr>
        <w:t>s coupleurs est utilisé et que le trafic de chaque ligne ne dépasse pas la limite recommandée de 12 télégrammes par seconde.</w:t>
      </w:r>
    </w:p>
    <w:p w14:paraId="622C4846" w14:textId="77777777" w:rsidR="00496CEA" w:rsidRPr="00AC6CF4" w:rsidRDefault="00496CEA">
      <w:pPr>
        <w:rPr>
          <w:lang w:val="fr-FR"/>
        </w:rPr>
      </w:pPr>
    </w:p>
    <w:p w14:paraId="17E66E7E" w14:textId="5CCC1FD9" w:rsidR="00496CEA" w:rsidRPr="00AC6CF4" w:rsidRDefault="007E51DA">
      <w:pPr>
        <w:rPr>
          <w:lang w:val="fr-FR"/>
        </w:rPr>
      </w:pPr>
      <w:r w:rsidRPr="00AC6CF4">
        <w:rPr>
          <w:lang w:val="fr-FR"/>
        </w:rPr>
        <w:t>Dans ce cas, nous parlons d'une solution client-serveur, où le serveur GTB est le logiciel qui est responsable de la communication</w:t>
      </w:r>
      <w:r w:rsidRPr="00AC6CF4">
        <w:rPr>
          <w:lang w:val="fr-FR"/>
        </w:rPr>
        <w:t xml:space="preserve"> avec toutes les lignes KNX et la supervision est un client de ce serveur. Dans la section suivante, cela sera expliqué en détail.</w:t>
      </w:r>
    </w:p>
    <w:p w14:paraId="1DEEB0E2" w14:textId="77777777" w:rsidR="00496CEA" w:rsidRPr="00AC6CF4" w:rsidRDefault="00496CEA">
      <w:pPr>
        <w:rPr>
          <w:lang w:val="fr-FR"/>
        </w:rPr>
      </w:pPr>
    </w:p>
    <w:p w14:paraId="1E49B0B6" w14:textId="455F8A4E" w:rsidR="00496CEA" w:rsidRPr="00AC6CF4" w:rsidRDefault="007E51DA">
      <w:pPr>
        <w:rPr>
          <w:lang w:val="fr-FR"/>
        </w:rPr>
      </w:pPr>
      <w:r w:rsidRPr="00AC6CF4">
        <w:rPr>
          <w:lang w:val="fr-FR"/>
        </w:rPr>
        <w:t>Un autre avantage de cette solution est que le serveur ne consomme qu'une seule connexion de tunnels de chaque routeur IP. E</w:t>
      </w:r>
      <w:r w:rsidRPr="00AC6CF4">
        <w:rPr>
          <w:lang w:val="fr-FR"/>
        </w:rPr>
        <w:t>n plus de cela, il est possible qu'il supporte plusieurs clients de supervision, de sorte que, dans une installation de KNX, il pourrait y avoir des dizaines voire des centaines de supervisions simultanées de taille plus petite ou plus grande sans nuire au</w:t>
      </w:r>
      <w:r w:rsidRPr="00AC6CF4">
        <w:rPr>
          <w:lang w:val="fr-FR"/>
        </w:rPr>
        <w:t>x performances de notre système KNX.</w:t>
      </w:r>
    </w:p>
    <w:p w14:paraId="16A6306B" w14:textId="00DA5F9B" w:rsidR="00496CEA" w:rsidRDefault="007E51DA">
      <w:r>
        <w:rPr>
          <w:noProof/>
        </w:rPr>
        <w:lastRenderedPageBreak/>
        <w:drawing>
          <wp:inline distT="0" distB="0" distL="0" distR="0" wp14:anchorId="631ABBBD" wp14:editId="685786C7">
            <wp:extent cx="5580380" cy="2976880"/>
            <wp:effectExtent l="0" t="0" r="1270" b="0"/>
            <wp:docPr id="13" name="Imagen 13"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Diagrama  Descripción generada automáticament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80380" cy="2976880"/>
                    </a:xfrm>
                    <a:prstGeom prst="rect">
                      <a:avLst/>
                    </a:prstGeom>
                  </pic:spPr>
                </pic:pic>
              </a:graphicData>
            </a:graphic>
          </wp:inline>
        </w:drawing>
      </w:r>
    </w:p>
    <w:p w14:paraId="40532DBA" w14:textId="03D6D4CF" w:rsidR="00496CEA" w:rsidRPr="00AC6CF4" w:rsidRDefault="007E51DA">
      <w:pPr>
        <w:pStyle w:val="Caption"/>
        <w:rPr>
          <w:lang w:val="fr-FR"/>
        </w:rPr>
      </w:pPr>
      <w:r w:rsidRPr="00AC6CF4">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24</w:t>
      </w:r>
      <w:r>
        <w:fldChar w:fldCharType="end"/>
      </w:r>
      <w:r w:rsidRPr="00AC6CF4">
        <w:rPr>
          <w:lang w:val="fr-FR"/>
        </w:rPr>
        <w:t>: Logiciel GTB et connexion tunnel multiple pour de grandes installations KNX.</w:t>
      </w:r>
    </w:p>
    <w:p w14:paraId="1292D3F9" w14:textId="7C94F6DC" w:rsidR="00496CEA" w:rsidRPr="00AC6CF4" w:rsidRDefault="007E51DA">
      <w:pPr>
        <w:pStyle w:val="Heading4"/>
        <w:rPr>
          <w:lang w:val="fr-FR"/>
        </w:rPr>
      </w:pPr>
      <w:r w:rsidRPr="00AC6CF4">
        <w:rPr>
          <w:lang w:val="fr-FR"/>
        </w:rPr>
        <w:t xml:space="preserve">Solution pour la supervision </w:t>
      </w:r>
      <w:proofErr w:type="spellStart"/>
      <w:r w:rsidRPr="00AC6CF4">
        <w:rPr>
          <w:lang w:val="fr-FR"/>
        </w:rPr>
        <w:t>multi-sites</w:t>
      </w:r>
      <w:proofErr w:type="spellEnd"/>
      <w:r w:rsidRPr="00AC6CF4">
        <w:rPr>
          <w:lang w:val="fr-FR"/>
        </w:rPr>
        <w:t xml:space="preserve"> à l'aide de logiciels GTB et d'interfaces IP</w:t>
      </w:r>
    </w:p>
    <w:p w14:paraId="389858E6" w14:textId="500A5741" w:rsidR="00496CEA" w:rsidRPr="00AC6CF4" w:rsidRDefault="00496CEA">
      <w:pPr>
        <w:rPr>
          <w:lang w:val="fr-FR"/>
        </w:rPr>
      </w:pPr>
    </w:p>
    <w:p w14:paraId="60B29171" w14:textId="16E57C1B" w:rsidR="00496CEA" w:rsidRPr="00AC6CF4" w:rsidRDefault="007E51DA">
      <w:pPr>
        <w:rPr>
          <w:lang w:val="fr-FR"/>
        </w:rPr>
      </w:pPr>
      <w:r w:rsidRPr="00AC6CF4">
        <w:rPr>
          <w:lang w:val="fr-FR"/>
        </w:rPr>
        <w:t>Le fait q</w:t>
      </w:r>
      <w:r w:rsidRPr="00AC6CF4">
        <w:rPr>
          <w:lang w:val="fr-FR"/>
        </w:rPr>
        <w:t xml:space="preserve">u'un logiciel GTB utilise une connexion de type tunnel ouvre la possibilité d'utiliser cette solution dans des projets </w:t>
      </w:r>
      <w:proofErr w:type="spellStart"/>
      <w:r w:rsidRPr="00AC6CF4">
        <w:rPr>
          <w:lang w:val="fr-FR"/>
        </w:rPr>
        <w:t>multi-sites</w:t>
      </w:r>
      <w:proofErr w:type="spellEnd"/>
      <w:r w:rsidRPr="00AC6CF4">
        <w:rPr>
          <w:lang w:val="fr-FR"/>
        </w:rPr>
        <w:t>, comme la chaîne de magasins, les bureaux bancaires, les restaurants, les supermarchés, etc.</w:t>
      </w:r>
    </w:p>
    <w:p w14:paraId="5710A364" w14:textId="77777777" w:rsidR="00496CEA" w:rsidRPr="00AC6CF4" w:rsidRDefault="00496CEA">
      <w:pPr>
        <w:rPr>
          <w:lang w:val="fr-FR"/>
        </w:rPr>
      </w:pPr>
    </w:p>
    <w:p w14:paraId="37C23A19" w14:textId="6952BE0A" w:rsidR="00496CEA" w:rsidRPr="00AC6CF4" w:rsidRDefault="007E51DA">
      <w:pPr>
        <w:rPr>
          <w:lang w:val="fr-FR"/>
        </w:rPr>
      </w:pPr>
      <w:r w:rsidRPr="00AC6CF4">
        <w:rPr>
          <w:lang w:val="fr-FR"/>
        </w:rPr>
        <w:t>Dans ce type de projets, où cha</w:t>
      </w:r>
      <w:r w:rsidRPr="00AC6CF4">
        <w:rPr>
          <w:lang w:val="fr-FR"/>
        </w:rPr>
        <w:t>que petite installation est située dans des endroits géographiques différents, la difficulté réside dans une gestion adéquate du réseau (VPN, sécurité...).</w:t>
      </w:r>
    </w:p>
    <w:p w14:paraId="38664C4D" w14:textId="564CC873" w:rsidR="00496CEA" w:rsidRPr="00AC6CF4" w:rsidRDefault="00496CEA">
      <w:pPr>
        <w:rPr>
          <w:lang w:val="fr-FR"/>
        </w:rPr>
      </w:pPr>
    </w:p>
    <w:p w14:paraId="12EA2DBA" w14:textId="7D8944B0" w:rsidR="00496CEA" w:rsidRDefault="007E51DA">
      <w:r>
        <w:rPr>
          <w:noProof/>
        </w:rPr>
        <w:drawing>
          <wp:inline distT="0" distB="0" distL="0" distR="0" wp14:anchorId="161D05E8" wp14:editId="6F04B588">
            <wp:extent cx="5427470" cy="2847975"/>
            <wp:effectExtent l="0" t="0" r="1905" b="0"/>
            <wp:docPr id="14" name="Image 14" descr="Diagrama, Esquemátic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Diagrama, Esquemático  Descripción generada automáticamente"/>
                    <pic:cNvPicPr/>
                  </pic:nvPicPr>
                  <pic:blipFill rotWithShape="1">
                    <a:blip r:embed="rId50" cstate="print">
                      <a:extLst>
                        <a:ext uri="{28A0092B-C50C-407E-A947-70E740481C1C}">
                          <a14:useLocalDpi xmlns:a14="http://schemas.microsoft.com/office/drawing/2010/main" val="0"/>
                        </a:ext>
                      </a:extLst>
                    </a:blip>
                    <a:srcRect l="11436"/>
                    <a:stretch/>
                  </pic:blipFill>
                  <pic:spPr bwMode="auto">
                    <a:xfrm>
                      <a:off x="0" y="0"/>
                      <a:ext cx="5431759" cy="2850226"/>
                    </a:xfrm>
                    <a:prstGeom prst="rect">
                      <a:avLst/>
                    </a:prstGeom>
                    <a:ln>
                      <a:noFill/>
                    </a:ln>
                    <a:extLst>
                      <a:ext uri="{53640926-AAD7-44D8-BBD7-CCE9431645EC}">
                        <a14:shadowObscured xmlns:a14="http://schemas.microsoft.com/office/drawing/2010/main"/>
                      </a:ext>
                    </a:extLst>
                  </pic:spPr>
                </pic:pic>
              </a:graphicData>
            </a:graphic>
          </wp:inline>
        </w:drawing>
      </w:r>
    </w:p>
    <w:p w14:paraId="4342924D" w14:textId="2887D349" w:rsidR="00496CEA" w:rsidRPr="00AC6CF4" w:rsidRDefault="007E51DA">
      <w:pPr>
        <w:pStyle w:val="Caption"/>
        <w:rPr>
          <w:lang w:val="fr-FR"/>
        </w:rPr>
      </w:pPr>
      <w:r w:rsidRPr="00AC6CF4">
        <w:rPr>
          <w:lang w:val="fr-FR"/>
        </w:rPr>
        <w:t xml:space="preserve">Figure </w:t>
      </w:r>
      <w:r>
        <w:fldChar w:fldCharType="begin"/>
      </w:r>
      <w:r w:rsidRPr="00AC6CF4">
        <w:rPr>
          <w:lang w:val="fr-FR"/>
        </w:rPr>
        <w:instrText xml:space="preserve"> SEQ Figure \* ARABIC </w:instrText>
      </w:r>
      <w:r>
        <w:fldChar w:fldCharType="separate"/>
      </w:r>
      <w:r w:rsidRPr="00AC6CF4">
        <w:rPr>
          <w:lang w:val="fr-FR"/>
        </w:rPr>
        <w:t>25</w:t>
      </w:r>
      <w:r>
        <w:fldChar w:fldCharType="end"/>
      </w:r>
      <w:r w:rsidRPr="00AC6CF4">
        <w:rPr>
          <w:lang w:val="fr-FR"/>
        </w:rPr>
        <w:t>: Plusieurs installations KNX sur différents sites intégrés à l</w:t>
      </w:r>
      <w:r w:rsidRPr="00AC6CF4">
        <w:rPr>
          <w:lang w:val="fr-FR"/>
        </w:rPr>
        <w:t>'aide d'interfaces IP, d'un logiciel GTB et de la configuration WAN appropriée.</w:t>
      </w:r>
    </w:p>
    <w:p w14:paraId="3812BA67" w14:textId="77777777" w:rsidR="00496CEA" w:rsidRPr="00AC6CF4" w:rsidRDefault="00496CEA">
      <w:pPr>
        <w:rPr>
          <w:lang w:val="fr-FR"/>
        </w:rPr>
      </w:pPr>
    </w:p>
    <w:p w14:paraId="7026E006" w14:textId="4C177167" w:rsidR="00496CEA" w:rsidRPr="00AC6CF4" w:rsidRDefault="007E51DA">
      <w:pPr>
        <w:rPr>
          <w:lang w:val="fr-FR"/>
        </w:rPr>
      </w:pPr>
      <w:r w:rsidRPr="00AC6CF4">
        <w:rPr>
          <w:lang w:val="fr-FR"/>
        </w:rPr>
        <w:t xml:space="preserve">Un autre avantage de cette solution est que, pour le logiciel GTB chaque point de processus est composé de l'adresse IP de l'interface IP KNX et de l'adresse du groupe. Comme </w:t>
      </w:r>
      <w:r w:rsidRPr="00AC6CF4">
        <w:rPr>
          <w:lang w:val="fr-FR"/>
        </w:rPr>
        <w:t>l'adresse IP est différente sur chaque ligne/emplacement il est possible de programmer les participants KNX sur chaque ligne/emplacement de manière identique (en utilisant le même petit projet ETS pour chacun avec les mêmes adresses individuelles et de gro</w:t>
      </w:r>
      <w:r w:rsidRPr="00AC6CF4">
        <w:rPr>
          <w:lang w:val="fr-FR"/>
        </w:rPr>
        <w:t>upe), qui simplifie considérablement le travail de l'intégrateur.</w:t>
      </w:r>
    </w:p>
    <w:p w14:paraId="6A6294A2" w14:textId="2E9AA24F" w:rsidR="00496CEA" w:rsidRPr="00AC6CF4" w:rsidRDefault="007E51DA">
      <w:pPr>
        <w:spacing w:before="0" w:after="0" w:line="240" w:lineRule="auto"/>
        <w:contextualSpacing w:val="0"/>
        <w:rPr>
          <w:lang w:val="fr-FR"/>
        </w:rPr>
      </w:pPr>
      <w:r w:rsidRPr="00AC6CF4">
        <w:rPr>
          <w:lang w:val="fr-FR"/>
        </w:rPr>
        <w:br w:type="page"/>
      </w:r>
    </w:p>
    <w:p w14:paraId="3655DD3B" w14:textId="3D803736" w:rsidR="00496CEA" w:rsidRPr="00AC6CF4" w:rsidRDefault="007E51DA">
      <w:pPr>
        <w:pStyle w:val="Heading4"/>
        <w:rPr>
          <w:lang w:val="fr-FR"/>
        </w:rPr>
      </w:pPr>
      <w:r w:rsidRPr="00AC6CF4">
        <w:rPr>
          <w:lang w:val="fr-FR"/>
        </w:rPr>
        <w:lastRenderedPageBreak/>
        <w:t>Solution pour les anciennes installations KNX TP à l'aide de logiciels BMS et d'interfaces IP</w:t>
      </w:r>
    </w:p>
    <w:p w14:paraId="2DA79F31" w14:textId="5619814E" w:rsidR="00496CEA" w:rsidRPr="00AC6CF4" w:rsidRDefault="00496CEA">
      <w:pPr>
        <w:rPr>
          <w:lang w:val="fr-FR"/>
        </w:rPr>
      </w:pPr>
    </w:p>
    <w:p w14:paraId="7DC38507" w14:textId="52AD755A" w:rsidR="00496CEA" w:rsidRPr="00AC6CF4" w:rsidRDefault="007E51DA">
      <w:pPr>
        <w:rPr>
          <w:lang w:val="fr-FR"/>
        </w:rPr>
      </w:pPr>
      <w:r w:rsidRPr="00AC6CF4">
        <w:rPr>
          <w:lang w:val="fr-FR"/>
        </w:rPr>
        <w:t xml:space="preserve">Le </w:t>
      </w:r>
      <w:r>
        <w:fldChar w:fldCharType="begin"/>
      </w:r>
      <w:r w:rsidRPr="00AC6CF4">
        <w:rPr>
          <w:lang w:val="fr-FR"/>
        </w:rPr>
        <w:instrText xml:space="preserve"> REF _Ref129097751 \h </w:instrText>
      </w:r>
      <w:r>
        <w:fldChar w:fldCharType="separate"/>
      </w:r>
      <w:r w:rsidRPr="00AC6CF4">
        <w:rPr>
          <w:lang w:val="fr-FR"/>
        </w:rPr>
        <w:t>Figure 21</w:t>
      </w:r>
      <w:r>
        <w:fldChar w:fldCharType="end"/>
      </w:r>
      <w:r w:rsidRPr="00AC6CF4">
        <w:rPr>
          <w:lang w:val="fr-FR"/>
        </w:rPr>
        <w:t xml:space="preserve"> dans la section précédente montrait un système KNX TP avec plusieurs lignes, où le trafic de télégramme sur la ligne principale devient insoutenable.</w:t>
      </w:r>
    </w:p>
    <w:p w14:paraId="1491171A" w14:textId="77777777" w:rsidR="00496CEA" w:rsidRPr="00AC6CF4" w:rsidRDefault="00496CEA">
      <w:pPr>
        <w:rPr>
          <w:lang w:val="fr-FR"/>
        </w:rPr>
      </w:pPr>
    </w:p>
    <w:p w14:paraId="2B826920" w14:textId="524744D4" w:rsidR="00496CEA" w:rsidRPr="00AC6CF4" w:rsidRDefault="007E51DA">
      <w:pPr>
        <w:rPr>
          <w:lang w:val="fr-FR"/>
        </w:rPr>
      </w:pPr>
      <w:r w:rsidRPr="00AC6CF4">
        <w:rPr>
          <w:lang w:val="fr-FR"/>
        </w:rPr>
        <w:t xml:space="preserve">Afin d'avoir une supervision centrale et de résoudre le problème du trafic de données, il n'est </w:t>
      </w:r>
      <w:r w:rsidRPr="00AC6CF4">
        <w:rPr>
          <w:lang w:val="fr-FR"/>
        </w:rPr>
        <w:t>pas nécessaire de remplacer les coupleurs TP par des routeurs IP. Dans ce cas, il suffirait d'ajouter une interface IP pour chaque ligne KNX TP (en parallèle avec chaque coupleur TP) et d'utiliser une GTB comme serveur pour la supervision (client).</w:t>
      </w:r>
    </w:p>
    <w:p w14:paraId="04600D0E" w14:textId="77777777" w:rsidR="00496CEA" w:rsidRPr="00AC6CF4" w:rsidRDefault="00496CEA">
      <w:pPr>
        <w:rPr>
          <w:lang w:val="fr-FR"/>
        </w:rPr>
      </w:pPr>
    </w:p>
    <w:p w14:paraId="7C993AFB" w14:textId="549991EE" w:rsidR="00496CEA" w:rsidRDefault="007E51DA">
      <w:r>
        <w:rPr>
          <w:noProof/>
        </w:rPr>
        <w:drawing>
          <wp:inline distT="0" distB="0" distL="0" distR="0" wp14:anchorId="228037BF" wp14:editId="20FAE34C">
            <wp:extent cx="5580380" cy="2552700"/>
            <wp:effectExtent l="0" t="0" r="1270" b="0"/>
            <wp:docPr id="15" name="Imagen 15" descr="Diagrama, Esquemátic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Diagrama, Esquemático  Descripción generada automáticament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80380" cy="2552700"/>
                    </a:xfrm>
                    <a:prstGeom prst="rect">
                      <a:avLst/>
                    </a:prstGeom>
                  </pic:spPr>
                </pic:pic>
              </a:graphicData>
            </a:graphic>
          </wp:inline>
        </w:drawing>
      </w:r>
    </w:p>
    <w:p w14:paraId="27A6638F" w14:textId="2FBAA0F7" w:rsidR="00496CEA" w:rsidRDefault="00496CEA"/>
    <w:p w14:paraId="05313627" w14:textId="3FC5BED3" w:rsidR="00496CEA" w:rsidRPr="00AC6CF4" w:rsidRDefault="007E51DA">
      <w:pPr>
        <w:pStyle w:val="Caption"/>
        <w:rPr>
          <w:lang w:val="fr-FR"/>
        </w:rPr>
      </w:pPr>
      <w:r w:rsidRPr="00AC6CF4">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26</w:t>
      </w:r>
      <w:r>
        <w:fldChar w:fldCharType="end"/>
      </w:r>
      <w:r w:rsidRPr="00AC6CF4">
        <w:rPr>
          <w:lang w:val="fr-FR"/>
        </w:rPr>
        <w:t xml:space="preserve">: Résoudre un problème avec le trafic dans une installation TP saturée à l'aide de BMS et d'interfaces IP </w:t>
      </w:r>
    </w:p>
    <w:p w14:paraId="25BE00CB" w14:textId="77777777" w:rsidR="00496CEA" w:rsidRPr="00AC6CF4" w:rsidRDefault="00496CEA">
      <w:pPr>
        <w:rPr>
          <w:lang w:val="fr-FR"/>
        </w:rPr>
      </w:pPr>
    </w:p>
    <w:p w14:paraId="0B3615A8" w14:textId="77777777" w:rsidR="00496CEA" w:rsidRPr="00AC6CF4" w:rsidRDefault="007E51DA">
      <w:pPr>
        <w:spacing w:before="0" w:after="0" w:line="240" w:lineRule="auto"/>
        <w:contextualSpacing w:val="0"/>
        <w:rPr>
          <w:lang w:val="fr-FR"/>
        </w:rPr>
      </w:pPr>
      <w:r w:rsidRPr="00AC6CF4">
        <w:rPr>
          <w:lang w:val="fr-FR"/>
        </w:rPr>
        <w:br w:type="page"/>
      </w:r>
    </w:p>
    <w:p w14:paraId="34E97CDD" w14:textId="41863F7F" w:rsidR="00496CEA" w:rsidRDefault="007E51DA">
      <w:pPr>
        <w:pStyle w:val="Heading1"/>
      </w:pPr>
      <w:bookmarkStart w:id="73" w:name="_Toc132101588"/>
      <w:r>
        <w:lastRenderedPageBreak/>
        <w:t>Types de supervision</w:t>
      </w:r>
      <w:bookmarkEnd w:id="73"/>
    </w:p>
    <w:p w14:paraId="055E77CD" w14:textId="77777777" w:rsidR="00496CEA" w:rsidRDefault="00496CEA"/>
    <w:p w14:paraId="3AB890B9" w14:textId="2C95761F" w:rsidR="00496CEA" w:rsidRPr="00AC6CF4" w:rsidRDefault="007E51DA">
      <w:pPr>
        <w:rPr>
          <w:lang w:val="fr-FR"/>
        </w:rPr>
      </w:pPr>
      <w:r w:rsidRPr="00AC6CF4">
        <w:rPr>
          <w:lang w:val="fr-FR"/>
        </w:rPr>
        <w:t>Il existe différents types de supervision KNX. Celles-ci peuvent être classés comm</w:t>
      </w:r>
      <w:r w:rsidRPr="00AC6CF4">
        <w:rPr>
          <w:lang w:val="fr-FR"/>
        </w:rPr>
        <w:t>e suit, par exemple par taille du projet KNX auquel ils sont destinés:</w:t>
      </w:r>
    </w:p>
    <w:p w14:paraId="5594E6A4" w14:textId="691FE9C2" w:rsidR="00496CEA" w:rsidRPr="00AC6CF4" w:rsidRDefault="007E51DA">
      <w:pPr>
        <w:pStyle w:val="Bullet1"/>
        <w:rPr>
          <w:lang w:val="fr-FR"/>
        </w:rPr>
      </w:pPr>
      <w:r w:rsidRPr="00AC6CF4">
        <w:rPr>
          <w:lang w:val="fr-FR"/>
        </w:rPr>
        <w:t>Périphériques KNX avec logiciel de visualisation intégré, p. ex. un panneau tactile avec une unité de couplage de bus KNX intégrée, donc configurable soit via ETS directement, via une D</w:t>
      </w:r>
      <w:r w:rsidRPr="00AC6CF4">
        <w:rPr>
          <w:lang w:val="fr-FR"/>
        </w:rPr>
        <w:t>CA (Application de configuration de périphérique pour ETS), via un plug-in ETS (déprécié, plus possible pour de nouveaux appareils) ou même en utilisant un outil de configuration externe.</w:t>
      </w:r>
    </w:p>
    <w:p w14:paraId="4C610ED3" w14:textId="74DB1002" w:rsidR="00496CEA" w:rsidRPr="00AC6CF4" w:rsidRDefault="007E51DA">
      <w:pPr>
        <w:pStyle w:val="Bullet1"/>
        <w:rPr>
          <w:lang w:val="fr-FR"/>
        </w:rPr>
      </w:pPr>
      <w:r w:rsidRPr="00AC6CF4">
        <w:rPr>
          <w:lang w:val="fr-FR"/>
        </w:rPr>
        <w:t>Appareils mobiles, comme un smartphone ou une tablette, qui a le log</w:t>
      </w:r>
      <w:r w:rsidRPr="00AC6CF4">
        <w:rPr>
          <w:lang w:val="fr-FR"/>
        </w:rPr>
        <w:t>iciel de visualisation installé dessus. Habituellement, la connexion au bus est réalisée via WiFi en utilisant un routeur/interface KNXnet/IP, connecté avec un point d'accès Ethernet/WiFi commun. Comme tout appareil disposant d'un émetteur WiFi peut utilis</w:t>
      </w:r>
      <w:r w:rsidRPr="00AC6CF4">
        <w:rPr>
          <w:lang w:val="fr-FR"/>
        </w:rPr>
        <w:t>er ce type de supervision, ce type de supervision est très flexible et facile à utiliser.</w:t>
      </w:r>
    </w:p>
    <w:p w14:paraId="015C0BB1" w14:textId="4CC9AB10" w:rsidR="00496CEA" w:rsidRPr="00AC6CF4" w:rsidRDefault="007E51DA">
      <w:pPr>
        <w:pStyle w:val="Bullet1"/>
        <w:rPr>
          <w:lang w:val="fr-FR"/>
        </w:rPr>
      </w:pPr>
      <w:r w:rsidRPr="00AC6CF4">
        <w:rPr>
          <w:lang w:val="fr-FR"/>
        </w:rPr>
        <w:t>Serveurs web, embarqués dans des dispositifs de rail DIN avec connexion TP et/ou IP à KNX.</w:t>
      </w:r>
    </w:p>
    <w:p w14:paraId="4282880C" w14:textId="622832D9" w:rsidR="00496CEA" w:rsidRPr="00AC6CF4" w:rsidRDefault="007E51DA">
      <w:pPr>
        <w:pStyle w:val="Bullet1"/>
        <w:rPr>
          <w:b/>
          <w:bCs/>
          <w:lang w:val="fr-FR"/>
        </w:rPr>
      </w:pPr>
      <w:r w:rsidRPr="00AC6CF4">
        <w:rPr>
          <w:lang w:val="fr-FR"/>
        </w:rPr>
        <w:t>Superviseur basée sur le client/serveur, où le logiciel de supervision s'ex</w:t>
      </w:r>
      <w:r w:rsidRPr="00AC6CF4">
        <w:rPr>
          <w:lang w:val="fr-FR"/>
        </w:rPr>
        <w:t>écute sur un périphérique central en tant que serveur et peut être accédé par d'autres périphériques en tant que clients. Un client peut être un écran tactile, un téléviseur, un ordinateur ou un appareil mobile, tel qu'un téléphone intelligent ou une table</w:t>
      </w:r>
      <w:r w:rsidRPr="00AC6CF4">
        <w:rPr>
          <w:lang w:val="fr-FR"/>
        </w:rPr>
        <w:t>tte.</w:t>
      </w:r>
    </w:p>
    <w:p w14:paraId="25E4ECD0" w14:textId="77777777" w:rsidR="00496CEA" w:rsidRPr="00AC6CF4" w:rsidRDefault="00496CEA">
      <w:pPr>
        <w:pStyle w:val="Bullet1"/>
        <w:numPr>
          <w:ilvl w:val="0"/>
          <w:numId w:val="0"/>
        </w:numPr>
        <w:ind w:left="360" w:hanging="360"/>
        <w:rPr>
          <w:b/>
          <w:bCs/>
          <w:lang w:val="fr-FR"/>
        </w:rPr>
      </w:pPr>
    </w:p>
    <w:p w14:paraId="24AA1492" w14:textId="7977746A" w:rsidR="00496CEA" w:rsidRPr="00AC6CF4" w:rsidRDefault="007E51DA">
      <w:pPr>
        <w:pStyle w:val="Heading2"/>
        <w:rPr>
          <w:lang w:val="fr-FR"/>
        </w:rPr>
      </w:pPr>
      <w:bookmarkStart w:id="74" w:name="_Toc132101589"/>
      <w:r w:rsidRPr="00AC6CF4">
        <w:rPr>
          <w:lang w:val="fr-FR"/>
        </w:rPr>
        <w:t>Périphérique KNX avec logiciel de supervision embarqué</w:t>
      </w:r>
      <w:bookmarkEnd w:id="74"/>
    </w:p>
    <w:p w14:paraId="76BA05F5" w14:textId="77777777" w:rsidR="00496CEA" w:rsidRPr="00AC6CF4" w:rsidRDefault="00496CEA">
      <w:pPr>
        <w:rPr>
          <w:lang w:val="fr-FR"/>
        </w:rPr>
      </w:pPr>
    </w:p>
    <w:p w14:paraId="2BE3E135" w14:textId="77777777" w:rsidR="00496CEA" w:rsidRDefault="007E51DA">
      <w:pPr>
        <w:pStyle w:val="Heading3"/>
      </w:pPr>
      <w:bookmarkStart w:id="75" w:name="_Toc132101590"/>
      <w:r>
        <w:t>Description</w:t>
      </w:r>
      <w:bookmarkEnd w:id="75"/>
    </w:p>
    <w:p w14:paraId="6043829F" w14:textId="5A4D07AC" w:rsidR="00496CEA" w:rsidRPr="00AC6CF4" w:rsidRDefault="007E51DA">
      <w:pPr>
        <w:rPr>
          <w:lang w:val="fr-FR"/>
        </w:rPr>
      </w:pPr>
      <w:r w:rsidRPr="00AC6CF4">
        <w:rPr>
          <w:lang w:val="fr-FR"/>
        </w:rPr>
        <w:t>Comparé à il y a quelques années seulement où ils n'avaient que des fonctionnalités limitées, De nos jours, un appareil KNX peut être extrêmement puissant et intégrer des graphiques complets sur les écrans et les panneaux tactiles. Un tel dispositif est gé</w:t>
      </w:r>
      <w:r w:rsidRPr="00AC6CF4">
        <w:rPr>
          <w:lang w:val="fr-FR"/>
        </w:rPr>
        <w:t>néralement une unité d'affichage ou un écran tactile, avec un contrôleur KNX intégré, pour se connecter au bus et surveiller et contrôler les éléments dans une installation KNX. Les périphériques de visualisation plus puissants peuvent même avoir un adapta</w:t>
      </w:r>
      <w:r w:rsidRPr="00AC6CF4">
        <w:rPr>
          <w:lang w:val="fr-FR"/>
        </w:rPr>
        <w:t>teur Ethernet permettant de se connecter à un réseau à large bande et d'accéder à encore plus de services ou de périphériques.</w:t>
      </w:r>
    </w:p>
    <w:p w14:paraId="54C3E00F" w14:textId="77777777" w:rsidR="00496CEA" w:rsidRPr="00AC6CF4" w:rsidRDefault="00496CEA">
      <w:pPr>
        <w:rPr>
          <w:lang w:val="fr-FR"/>
        </w:rPr>
      </w:pPr>
    </w:p>
    <w:p w14:paraId="18F6FBD6" w14:textId="1134B9CF" w:rsidR="00496CEA" w:rsidRPr="00AC6CF4" w:rsidRDefault="007E51DA">
      <w:pPr>
        <w:pStyle w:val="Heading3"/>
        <w:rPr>
          <w:lang w:val="fr-FR"/>
        </w:rPr>
      </w:pPr>
      <w:bookmarkStart w:id="76" w:name="_Toc132101591"/>
      <w:r w:rsidRPr="00AC6CF4">
        <w:rPr>
          <w:lang w:val="fr-FR"/>
        </w:rPr>
        <w:t>Trouver un périphérique KNX avec supervision intégrée</w:t>
      </w:r>
      <w:bookmarkEnd w:id="76"/>
    </w:p>
    <w:p w14:paraId="5627EDB3" w14:textId="44AE6DD8" w:rsidR="00496CEA" w:rsidRPr="00AC6CF4" w:rsidRDefault="007E51DA">
      <w:pPr>
        <w:rPr>
          <w:lang w:val="fr-FR"/>
        </w:rPr>
      </w:pPr>
      <w:r w:rsidRPr="00AC6CF4">
        <w:rPr>
          <w:lang w:val="fr-FR"/>
        </w:rPr>
        <w:t>De nombreux fabricants ont aujourd'hui au moins une solution pour visualis</w:t>
      </w:r>
      <w:r w:rsidRPr="00AC6CF4">
        <w:rPr>
          <w:lang w:val="fr-FR"/>
        </w:rPr>
        <w:t>er une installation dans leur gamme de produits. Habituellement, on peut les trouver dans les catalogues sous la section « panneaux tactiles », « écrans », « contrôleurs de salle », « signalisation » ou similaires.</w:t>
      </w:r>
    </w:p>
    <w:p w14:paraId="54D6C544" w14:textId="7B6086D8" w:rsidR="00496CEA" w:rsidRPr="00AC6CF4" w:rsidRDefault="007E51DA">
      <w:pPr>
        <w:spacing w:before="0" w:after="0" w:line="240" w:lineRule="auto"/>
        <w:contextualSpacing w:val="0"/>
        <w:rPr>
          <w:lang w:val="fr-FR"/>
        </w:rPr>
      </w:pPr>
      <w:r w:rsidRPr="00AC6CF4">
        <w:rPr>
          <w:lang w:val="fr-FR"/>
        </w:rPr>
        <w:br w:type="page"/>
      </w:r>
    </w:p>
    <w:p w14:paraId="3C278BBB" w14:textId="6618FA93" w:rsidR="00496CEA" w:rsidRDefault="007E51DA">
      <w:r>
        <w:rPr>
          <w:noProof/>
        </w:rPr>
        <w:lastRenderedPageBreak/>
        <w:drawing>
          <wp:inline distT="0" distB="0" distL="0" distR="0" wp14:anchorId="437DC94E" wp14:editId="49BF23E2">
            <wp:extent cx="857250" cy="981075"/>
            <wp:effectExtent l="0" t="0" r="0" b="9525"/>
            <wp:docPr id="37" name="Photo 37" descr="Imagen de la pantalla de un celular con letras  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37" name="Photo 37" descr="Imagen de la pantalla de un celular con letras  Descripción generada automáticamente con confianza baja"/>
                    <pic:cNvPicPr/>
                  </pic:nvPicPr>
                  <pic:blipFill>
                    <a:blip r:embed="rId52" cstate="print">
                      <a:extLst>
                        <a:ext uri="{28A0092B-C50C-407E-A947-70E740481C1C}">
                          <a14:useLocalDpi xmlns:a14="http://schemas.microsoft.com/office/drawing/2010/main" val="0"/>
                        </a:ext>
                      </a:extLst>
                    </a:blip>
                    <a:stretch>
                      <a:fillRect/>
                    </a:stretch>
                  </pic:blipFill>
                  <pic:spPr>
                    <a:xfrm>
                      <a:off x="0" y="0"/>
                      <a:ext cx="857250" cy="981075"/>
                    </a:xfrm>
                    <a:prstGeom prst="rect">
                      <a:avLst/>
                    </a:prstGeom>
                  </pic:spPr>
                </pic:pic>
              </a:graphicData>
            </a:graphic>
          </wp:inline>
        </w:drawing>
      </w:r>
      <w:r>
        <w:rPr>
          <w:noProof/>
        </w:rPr>
        <w:drawing>
          <wp:inline distT="0" distB="0" distL="0" distR="0" wp14:anchorId="0DF2E85D" wp14:editId="3AC8E03F">
            <wp:extent cx="1066800" cy="1028700"/>
            <wp:effectExtent l="0" t="0" r="0" b="0"/>
            <wp:docPr id="39" name="Photo 39" descr="Un reloj digital  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39" name="Photo 39" descr="Un reloj digital  Descripción generada automáticamente con confianza media"/>
                    <pic:cNvPicPr/>
                  </pic:nvPicPr>
                  <pic:blipFill>
                    <a:blip r:embed="rId53">
                      <a:extLst>
                        <a:ext uri="{28A0092B-C50C-407E-A947-70E740481C1C}">
                          <a14:useLocalDpi xmlns:a14="http://schemas.microsoft.com/office/drawing/2010/main" val="0"/>
                        </a:ext>
                      </a:extLst>
                    </a:blip>
                    <a:stretch>
                      <a:fillRect/>
                    </a:stretch>
                  </pic:blipFill>
                  <pic:spPr>
                    <a:xfrm>
                      <a:off x="0" y="0"/>
                      <a:ext cx="1066800" cy="1028700"/>
                    </a:xfrm>
                    <a:prstGeom prst="rect">
                      <a:avLst/>
                    </a:prstGeom>
                  </pic:spPr>
                </pic:pic>
              </a:graphicData>
            </a:graphic>
          </wp:inline>
        </w:drawing>
      </w:r>
      <w:r>
        <w:rPr>
          <w:noProof/>
        </w:rPr>
        <w:drawing>
          <wp:inline distT="0" distB="0" distL="0" distR="0" wp14:anchorId="22292D63" wp14:editId="5B7815E3">
            <wp:extent cx="1727753" cy="986951"/>
            <wp:effectExtent l="0" t="0" r="6350" b="3810"/>
            <wp:docPr id="293" name="Imagen 293"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n 293" descr="Interfaz de usuario gráfica, Aplicación  Descripción generada automáticamente"/>
                    <pic:cNvPicPr/>
                  </pic:nvPicPr>
                  <pic:blipFill>
                    <a:blip r:embed="rId54"/>
                    <a:stretch>
                      <a:fillRect/>
                    </a:stretch>
                  </pic:blipFill>
                  <pic:spPr>
                    <a:xfrm>
                      <a:off x="0" y="0"/>
                      <a:ext cx="1748939" cy="999053"/>
                    </a:xfrm>
                    <a:prstGeom prst="rect">
                      <a:avLst/>
                    </a:prstGeom>
                  </pic:spPr>
                </pic:pic>
              </a:graphicData>
            </a:graphic>
          </wp:inline>
        </w:drawing>
      </w:r>
      <w:r>
        <w:rPr>
          <w:noProof/>
        </w:rPr>
        <w:drawing>
          <wp:inline distT="0" distB="0" distL="0" distR="0" wp14:anchorId="6751B749" wp14:editId="310FBA5B">
            <wp:extent cx="1565275" cy="1010625"/>
            <wp:effectExtent l="0" t="0" r="0" b="0"/>
            <wp:docPr id="298" name="Imagen 298" descr="Imagen que contiene Interfaz de usuario gráfic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n 298" descr="Imagen que contiene Interfaz de usuario gráfica  Descripción generada automáticament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583054" cy="1022104"/>
                    </a:xfrm>
                    <a:prstGeom prst="rect">
                      <a:avLst/>
                    </a:prstGeom>
                  </pic:spPr>
                </pic:pic>
              </a:graphicData>
            </a:graphic>
          </wp:inline>
        </w:drawing>
      </w:r>
    </w:p>
    <w:p w14:paraId="4E5AA85B" w14:textId="4AA7B64D" w:rsidR="00496CEA" w:rsidRDefault="007E51DA">
      <w:pPr>
        <w:keepNext/>
        <w:ind w:left="-426"/>
        <w:jc w:val="center"/>
      </w:pPr>
      <w:r>
        <w:rPr>
          <w:noProof/>
        </w:rPr>
        <w:drawing>
          <wp:inline distT="0" distB="0" distL="0" distR="0" wp14:anchorId="3A38893C" wp14:editId="7F1103E6">
            <wp:extent cx="1076984" cy="1924050"/>
            <wp:effectExtent l="0" t="0" r="8890" b="0"/>
            <wp:docPr id="41" name="Image 41" descr="Una captura de pantalla de un celular  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descr="Una captura de pantalla de un celular  Descripción generada automáticamente con confianza media"/>
                    <pic:cNvPicPr/>
                  </pic:nvPicPr>
                  <pic:blipFill rotWithShape="1">
                    <a:blip r:embed="rId56">
                      <a:extLst>
                        <a:ext uri="{28A0092B-C50C-407E-A947-70E740481C1C}">
                          <a14:useLocalDpi xmlns:a14="http://schemas.microsoft.com/office/drawing/2010/main" val="0"/>
                        </a:ext>
                      </a:extLst>
                    </a:blip>
                    <a:srcRect l="31423" t="17039" r="32484" b="16874"/>
                    <a:stretch/>
                  </pic:blipFill>
                  <pic:spPr bwMode="auto">
                    <a:xfrm>
                      <a:off x="0" y="0"/>
                      <a:ext cx="1084763" cy="193794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8F43A4E" wp14:editId="2C6D9FC6">
            <wp:extent cx="1228879" cy="1847415"/>
            <wp:effectExtent l="0" t="0" r="9525" b="635"/>
            <wp:docPr id="38" name="Image 38" descr="VERSO+I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43" descr="VERSO+IP-W"/>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230956" cy="1850538"/>
                    </a:xfrm>
                    <a:prstGeom prst="rect">
                      <a:avLst/>
                    </a:prstGeom>
                    <a:noFill/>
                    <a:ln>
                      <a:noFill/>
                    </a:ln>
                  </pic:spPr>
                </pic:pic>
              </a:graphicData>
            </a:graphic>
          </wp:inline>
        </w:drawing>
      </w:r>
      <w:r>
        <w:rPr>
          <w:noProof/>
        </w:rPr>
        <w:drawing>
          <wp:inline distT="0" distB="0" distL="0" distR="0" wp14:anchorId="5EA6E53B" wp14:editId="3AD0D3E8">
            <wp:extent cx="1048550" cy="1990725"/>
            <wp:effectExtent l="0" t="0" r="0" b="0"/>
            <wp:docPr id="61" name="Imagen 61" descr="Imagen de la pantalla de un celular con letras  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descr="Imagen de la pantalla de un celular con letras  Descripción generada automáticamente con confianza media"/>
                    <pic:cNvPicPr/>
                  </pic:nvPicPr>
                  <pic:blipFill>
                    <a:blip r:embed="rId58">
                      <a:extLst>
                        <a:ext uri="{28A0092B-C50C-407E-A947-70E740481C1C}">
                          <a14:useLocalDpi xmlns:a14="http://schemas.microsoft.com/office/drawing/2010/main" val="0"/>
                        </a:ext>
                      </a:extLst>
                    </a:blip>
                    <a:stretch>
                      <a:fillRect/>
                    </a:stretch>
                  </pic:blipFill>
                  <pic:spPr>
                    <a:xfrm>
                      <a:off x="0" y="0"/>
                      <a:ext cx="1056426" cy="2005678"/>
                    </a:xfrm>
                    <a:prstGeom prst="rect">
                      <a:avLst/>
                    </a:prstGeom>
                  </pic:spPr>
                </pic:pic>
              </a:graphicData>
            </a:graphic>
          </wp:inline>
        </w:drawing>
      </w:r>
      <w:r>
        <w:rPr>
          <w:noProof/>
        </w:rPr>
        <w:drawing>
          <wp:inline distT="0" distB="0" distL="0" distR="0" wp14:anchorId="33992B30" wp14:editId="6ADEA7D9">
            <wp:extent cx="1200815" cy="1992561"/>
            <wp:effectExtent l="0" t="0" r="0" b="8255"/>
            <wp:docPr id="62" name="Imagen 62" descr="Una pantalla de un teléfono celular  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Una pantalla de un teléfono celular  Descripción generada automáticamente con confianza media"/>
                    <pic:cNvPicPr/>
                  </pic:nvPicPr>
                  <pic:blipFill rotWithShape="1">
                    <a:blip r:embed="rId59" cstate="print">
                      <a:extLst>
                        <a:ext uri="{28A0092B-C50C-407E-A947-70E740481C1C}">
                          <a14:useLocalDpi xmlns:a14="http://schemas.microsoft.com/office/drawing/2010/main" val="0"/>
                        </a:ext>
                      </a:extLst>
                    </a:blip>
                    <a:srcRect l="34479" t="8692" r="34456" b="9271"/>
                    <a:stretch/>
                  </pic:blipFill>
                  <pic:spPr bwMode="auto">
                    <a:xfrm>
                      <a:off x="0" y="0"/>
                      <a:ext cx="1204807" cy="199918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F0997EB" wp14:editId="6F2A4474">
            <wp:extent cx="1055582" cy="2000049"/>
            <wp:effectExtent l="0" t="0" r="0" b="635"/>
            <wp:docPr id="299" name="Imagen 299"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n 299" descr="Interfaz de usuario gráfica, Aplicación  Descripción generada automáticamente"/>
                    <pic:cNvPicPr/>
                  </pic:nvPicPr>
                  <pic:blipFill rotWithShape="1">
                    <a:blip r:embed="rId60" cstate="print">
                      <a:extLst>
                        <a:ext uri="{28A0092B-C50C-407E-A947-70E740481C1C}">
                          <a14:useLocalDpi xmlns:a14="http://schemas.microsoft.com/office/drawing/2010/main" val="0"/>
                        </a:ext>
                      </a:extLst>
                    </a:blip>
                    <a:srcRect l="4438" t="15188" r="69618" b="19526"/>
                    <a:stretch/>
                  </pic:blipFill>
                  <pic:spPr bwMode="auto">
                    <a:xfrm>
                      <a:off x="0" y="0"/>
                      <a:ext cx="1058776" cy="2006100"/>
                    </a:xfrm>
                    <a:prstGeom prst="rect">
                      <a:avLst/>
                    </a:prstGeom>
                    <a:ln>
                      <a:noFill/>
                    </a:ln>
                    <a:extLst>
                      <a:ext uri="{53640926-AAD7-44D8-BBD7-CCE9431645EC}">
                        <a14:shadowObscured xmlns:a14="http://schemas.microsoft.com/office/drawing/2010/main"/>
                      </a:ext>
                    </a:extLst>
                  </pic:spPr>
                </pic:pic>
              </a:graphicData>
            </a:graphic>
          </wp:inline>
        </w:drawing>
      </w:r>
    </w:p>
    <w:p w14:paraId="06F97F0F" w14:textId="471909ED" w:rsidR="00496CEA" w:rsidRPr="00AC6CF4" w:rsidRDefault="007E51DA">
      <w:pPr>
        <w:pStyle w:val="Caption"/>
        <w:rPr>
          <w:lang w:val="fr-FR"/>
        </w:rPr>
      </w:pPr>
      <w:r>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27</w:t>
      </w:r>
      <w:r>
        <w:fldChar w:fldCharType="end"/>
      </w:r>
      <w:r w:rsidRPr="00AC6CF4">
        <w:rPr>
          <w:lang w:val="fr-FR"/>
        </w:rPr>
        <w:t>: Périphériques KNX avec visualisation intégrée</w:t>
      </w:r>
    </w:p>
    <w:p w14:paraId="353EF6CE" w14:textId="0D7E3C7A" w:rsidR="00496CEA" w:rsidRPr="00AC6CF4" w:rsidRDefault="00496CEA">
      <w:pPr>
        <w:spacing w:before="0" w:after="0" w:line="240" w:lineRule="auto"/>
        <w:contextualSpacing w:val="0"/>
        <w:rPr>
          <w:lang w:val="fr-FR"/>
        </w:rPr>
      </w:pPr>
    </w:p>
    <w:p w14:paraId="5B64812F" w14:textId="67AB918B" w:rsidR="00496CEA" w:rsidRPr="00AC6CF4" w:rsidRDefault="007E51DA">
      <w:pPr>
        <w:rPr>
          <w:lang w:val="fr-FR"/>
        </w:rPr>
      </w:pPr>
      <w:r w:rsidRPr="00AC6CF4">
        <w:rPr>
          <w:lang w:val="fr-FR"/>
        </w:rPr>
        <w:t>Récemment, une option hybride entre ce type et le prochain (logiciel de visualisation mobile) est apparue, où un écran tactile peut également être « cloné » dans un smartphone ou u</w:t>
      </w:r>
      <w:r w:rsidRPr="00AC6CF4">
        <w:rPr>
          <w:lang w:val="fr-FR"/>
        </w:rPr>
        <w:t xml:space="preserve">ne tablette en utilisant une application (iOS, Android…) avec un accès sécurisé au cloud. </w:t>
      </w:r>
    </w:p>
    <w:p w14:paraId="7B752952" w14:textId="0CA27D59" w:rsidR="00496CEA" w:rsidRPr="00AC6CF4" w:rsidRDefault="007E51DA">
      <w:pPr>
        <w:rPr>
          <w:lang w:val="fr-FR"/>
        </w:rPr>
      </w:pPr>
      <w:r w:rsidRPr="00AC6CF4">
        <w:rPr>
          <w:lang w:val="fr-FR"/>
        </w:rPr>
        <w:t>Cette solution est intéressante car elle permet l'accès local ou distant sécurisé au périphérique KNX ; et la seule exigence pour l'utilisateur est d'avoir une conne</w:t>
      </w:r>
      <w:r w:rsidRPr="00AC6CF4">
        <w:rPr>
          <w:lang w:val="fr-FR"/>
        </w:rPr>
        <w:t>xion Internet sur le site. De plus, la connexion sécurisée entre l'écran tactile KNX et l'application smartphone se fait automatiquement, sans configuration réseau supplémentaire.</w:t>
      </w:r>
    </w:p>
    <w:p w14:paraId="5747A995" w14:textId="77777777" w:rsidR="00496CEA" w:rsidRPr="00AC6CF4" w:rsidRDefault="00496CEA">
      <w:pPr>
        <w:rPr>
          <w:lang w:val="fr-FR"/>
        </w:rPr>
      </w:pPr>
    </w:p>
    <w:p w14:paraId="7BC1A2A7" w14:textId="0F4F1479" w:rsidR="00496CEA" w:rsidRPr="00AC6CF4" w:rsidRDefault="007E51DA">
      <w:pPr>
        <w:rPr>
          <w:lang w:val="fr-FR"/>
        </w:rPr>
      </w:pPr>
      <w:r w:rsidRPr="00AC6CF4">
        <w:rPr>
          <w:lang w:val="fr-FR"/>
        </w:rPr>
        <w:t xml:space="preserve">Cependant, ces types de périphériques offrent rarement un accès à distance </w:t>
      </w:r>
      <w:r w:rsidRPr="00AC6CF4">
        <w:rPr>
          <w:lang w:val="fr-FR"/>
        </w:rPr>
        <w:t>via KNXnet/IP, elles ne peuvent donc pas être utilisées, par exemple, pour programmer à distance d'autres participants KNX dans l'installation.</w:t>
      </w:r>
    </w:p>
    <w:p w14:paraId="29C00E32" w14:textId="77777777" w:rsidR="00496CEA" w:rsidRPr="00AC6CF4" w:rsidRDefault="00496CEA">
      <w:pPr>
        <w:rPr>
          <w:lang w:val="fr-FR"/>
        </w:rPr>
      </w:pPr>
    </w:p>
    <w:p w14:paraId="7DA2533B" w14:textId="481649D4" w:rsidR="00496CEA" w:rsidRPr="00AC6CF4" w:rsidRDefault="007E51DA">
      <w:pPr>
        <w:spacing w:before="0" w:after="0" w:line="240" w:lineRule="auto"/>
        <w:contextualSpacing w:val="0"/>
        <w:jc w:val="center"/>
        <w:rPr>
          <w:lang w:val="fr-FR"/>
        </w:rPr>
      </w:pPr>
      <w:r>
        <w:rPr>
          <w:noProof/>
        </w:rPr>
        <w:drawing>
          <wp:inline distT="0" distB="0" distL="0" distR="0" wp14:anchorId="72DB1C55" wp14:editId="1651AC93">
            <wp:extent cx="1045024" cy="2210463"/>
            <wp:effectExtent l="0" t="0" r="3175" b="0"/>
            <wp:docPr id="12" name="Image 11" descr="Interfaz de usuario gráfica  Descripción generada automáticamente">
              <a:extLst xmlns:a="http://schemas.openxmlformats.org/drawingml/2006/main">
                <a:ext uri="{FF2B5EF4-FFF2-40B4-BE49-F238E27FC236}">
                  <a16:creationId xmlns:a16="http://schemas.microsoft.com/office/drawing/2014/main" id="{0FBBA57D-1262-4CAA-BF05-734FDF1F90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1" descr="Interfaz de usuario gráfica  Descripción generada automáticamente">
                      <a:extLst>
                        <a:ext uri="{FF2B5EF4-FFF2-40B4-BE49-F238E27FC236}">
                          <a16:creationId xmlns:a16="http://schemas.microsoft.com/office/drawing/2014/main" id="{0FBBA57D-1262-4CAA-BF05-734FDF1F90BA}"/>
                        </a:ext>
                      </a:extLst>
                    </pic:cNvPr>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1047131" cy="2214920"/>
                    </a:xfrm>
                    <a:prstGeom prst="rect">
                      <a:avLst/>
                    </a:prstGeom>
                  </pic:spPr>
                </pic:pic>
              </a:graphicData>
            </a:graphic>
          </wp:inline>
        </w:drawing>
      </w:r>
      <w:r w:rsidRPr="00AC6CF4">
        <w:rPr>
          <w:lang w:val="fr-FR"/>
        </w:rPr>
        <w:t xml:space="preserve"> </w:t>
      </w:r>
      <w:r>
        <w:rPr>
          <w:noProof/>
        </w:rPr>
        <w:drawing>
          <wp:inline distT="0" distB="0" distL="0" distR="0" wp14:anchorId="0352B338" wp14:editId="2CC98A70">
            <wp:extent cx="1296734" cy="2289976"/>
            <wp:effectExtent l="0" t="0" r="0" b="0"/>
            <wp:docPr id="302" name="Imagen 302" descr="Pantalla de un celular en la man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n 302" descr="Pantalla de un celular en la mano  Descripción generada automáticamente"/>
                    <pic:cNvPicPr/>
                  </pic:nvPicPr>
                  <pic:blipFill>
                    <a:blip r:embed="rId62"/>
                    <a:stretch>
                      <a:fillRect/>
                    </a:stretch>
                  </pic:blipFill>
                  <pic:spPr>
                    <a:xfrm>
                      <a:off x="0" y="0"/>
                      <a:ext cx="1304565" cy="2303806"/>
                    </a:xfrm>
                    <a:prstGeom prst="rect">
                      <a:avLst/>
                    </a:prstGeom>
                  </pic:spPr>
                </pic:pic>
              </a:graphicData>
            </a:graphic>
          </wp:inline>
        </w:drawing>
      </w:r>
    </w:p>
    <w:p w14:paraId="30ACDC3E" w14:textId="3FEBE58E" w:rsidR="00496CEA" w:rsidRPr="00AC6CF4" w:rsidRDefault="007E51DA">
      <w:pPr>
        <w:pStyle w:val="Caption"/>
        <w:rPr>
          <w:lang w:val="fr-FR"/>
        </w:rPr>
      </w:pPr>
      <w:r>
        <w:rPr>
          <w:lang w:val="fr-FR"/>
        </w:rPr>
        <w:t>Illustration</w:t>
      </w:r>
      <w:r w:rsidRPr="00AC6CF4">
        <w:rPr>
          <w:lang w:val="fr-FR"/>
        </w:rPr>
        <w:t xml:space="preserve"> </w:t>
      </w:r>
      <w:r>
        <w:fldChar w:fldCharType="begin"/>
      </w:r>
      <w:r w:rsidRPr="00AC6CF4">
        <w:rPr>
          <w:lang w:val="fr-FR"/>
        </w:rPr>
        <w:instrText xml:space="preserve"> SEQ Figure \* ARABIC </w:instrText>
      </w:r>
      <w:r>
        <w:fldChar w:fldCharType="separate"/>
      </w:r>
      <w:r w:rsidRPr="00AC6CF4">
        <w:rPr>
          <w:lang w:val="fr-FR"/>
        </w:rPr>
        <w:t>28</w:t>
      </w:r>
      <w:r>
        <w:fldChar w:fldCharType="end"/>
      </w:r>
      <w:r w:rsidRPr="00AC6CF4">
        <w:rPr>
          <w:lang w:val="fr-FR"/>
        </w:rPr>
        <w:t>: Exemple d'application iOS lié à un écran tactile KNX pour le fonctionn</w:t>
      </w:r>
      <w:r w:rsidRPr="00AC6CF4">
        <w:rPr>
          <w:lang w:val="fr-FR"/>
        </w:rPr>
        <w:t>ement local et à distance.</w:t>
      </w:r>
    </w:p>
    <w:p w14:paraId="2C8C0751" w14:textId="7966F3C2" w:rsidR="00496CEA" w:rsidRPr="00AC6CF4" w:rsidRDefault="007E51DA">
      <w:pPr>
        <w:spacing w:before="0" w:after="0" w:line="240" w:lineRule="auto"/>
        <w:contextualSpacing w:val="0"/>
        <w:rPr>
          <w:lang w:val="fr-FR"/>
        </w:rPr>
      </w:pPr>
      <w:r w:rsidRPr="00AC6CF4">
        <w:rPr>
          <w:lang w:val="fr-FR"/>
        </w:rPr>
        <w:br w:type="page"/>
      </w:r>
    </w:p>
    <w:p w14:paraId="13016FFE" w14:textId="393C45C9" w:rsidR="00496CEA" w:rsidRPr="00AC6CF4" w:rsidRDefault="007E51DA">
      <w:pPr>
        <w:pStyle w:val="Heading3"/>
        <w:rPr>
          <w:lang w:val="fr-FR"/>
        </w:rPr>
      </w:pPr>
      <w:bookmarkStart w:id="77" w:name="_Toc132101592"/>
      <w:r w:rsidRPr="00AC6CF4">
        <w:rPr>
          <w:lang w:val="fr-FR"/>
        </w:rPr>
        <w:lastRenderedPageBreak/>
        <w:t>Configuration d'un périphérique KNX avec supervision intégrée</w:t>
      </w:r>
      <w:bookmarkEnd w:id="77"/>
    </w:p>
    <w:p w14:paraId="39321447" w14:textId="010C501B" w:rsidR="00496CEA" w:rsidRPr="00AC6CF4" w:rsidRDefault="007E51DA">
      <w:pPr>
        <w:rPr>
          <w:lang w:val="fr-FR"/>
        </w:rPr>
      </w:pPr>
      <w:r w:rsidRPr="00AC6CF4">
        <w:rPr>
          <w:lang w:val="fr-FR"/>
        </w:rPr>
        <w:t>Les participants « S-mode » KNX sont configurés et mis en service avec ETS sur la base d'un fichier de base de données de produits (vdx ou knxprod): les données du p</w:t>
      </w:r>
      <w:r w:rsidRPr="00AC6CF4">
        <w:rPr>
          <w:lang w:val="fr-FR"/>
        </w:rPr>
        <w:t>articipant de supervision souhaité doivent être importées dans ETS. Il doit être configuré soit directement via la boîte de dialogue « Paramètres » soit via une DCA ETS ou un plug-in. L'utilisateur doit assigner les adresses du groupe aux objets de communi</w:t>
      </w:r>
      <w:r w:rsidRPr="00AC6CF4">
        <w:rPr>
          <w:lang w:val="fr-FR"/>
        </w:rPr>
        <w:t>cation respectifs. Ensuite, l'appareil doit être mis en service et obtenir son adresse physique.</w:t>
      </w:r>
    </w:p>
    <w:p w14:paraId="5140B9B0" w14:textId="77777777" w:rsidR="00496CEA" w:rsidRPr="00AC6CF4" w:rsidRDefault="00496CEA">
      <w:pPr>
        <w:rPr>
          <w:lang w:val="fr-FR"/>
        </w:rPr>
      </w:pPr>
    </w:p>
    <w:p w14:paraId="3B20833C" w14:textId="26AD3B15" w:rsidR="00496CEA" w:rsidRDefault="007E51DA">
      <w:pPr>
        <w:keepNext/>
      </w:pPr>
      <w:r>
        <w:rPr>
          <w:noProof/>
        </w:rPr>
        <w:drawing>
          <wp:inline distT="0" distB="0" distL="0" distR="0" wp14:anchorId="5EC05058" wp14:editId="042193E0">
            <wp:extent cx="5580380" cy="2127250"/>
            <wp:effectExtent l="0" t="0" r="1270" b="6350"/>
            <wp:docPr id="16" name="Imagen 16"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nterfaz de usuario gráfica, Aplicación  Descripción generada automáticamente"/>
                    <pic:cNvPicPr/>
                  </pic:nvPicPr>
                  <pic:blipFill>
                    <a:blip r:embed="rId63">
                      <a:extLst>
                        <a:ext uri="{28A0092B-C50C-407E-A947-70E740481C1C}">
                          <a14:useLocalDpi xmlns:a14="http://schemas.microsoft.com/office/drawing/2010/main" val="0"/>
                        </a:ext>
                      </a:extLst>
                    </a:blip>
                    <a:stretch>
                      <a:fillRect/>
                    </a:stretch>
                  </pic:blipFill>
                  <pic:spPr>
                    <a:xfrm>
                      <a:off x="0" y="0"/>
                      <a:ext cx="5580380" cy="2127250"/>
                    </a:xfrm>
                    <a:prstGeom prst="rect">
                      <a:avLst/>
                    </a:prstGeom>
                  </pic:spPr>
                </pic:pic>
              </a:graphicData>
            </a:graphic>
          </wp:inline>
        </w:drawing>
      </w:r>
    </w:p>
    <w:p w14:paraId="695756A8" w14:textId="3C8EA4DB" w:rsidR="00496CEA" w:rsidRPr="00AC6CF4" w:rsidRDefault="007E51DA">
      <w:pPr>
        <w:pStyle w:val="Caption"/>
        <w:rPr>
          <w:lang w:val="fr-FR"/>
        </w:rPr>
      </w:pPr>
      <w:r w:rsidRPr="00AC6CF4">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29</w:t>
      </w:r>
      <w:r>
        <w:fldChar w:fldCharType="end"/>
      </w:r>
      <w:r w:rsidRPr="00AC6CF4">
        <w:rPr>
          <w:lang w:val="fr-FR"/>
        </w:rPr>
        <w:t>: Configuration d'un panneau tactile KNX à l'aide d'une application DCA (</w:t>
      </w:r>
      <w:proofErr w:type="spellStart"/>
      <w:r w:rsidRPr="00AC6CF4">
        <w:rPr>
          <w:lang w:val="fr-FR"/>
        </w:rPr>
        <w:t>Device</w:t>
      </w:r>
      <w:proofErr w:type="spellEnd"/>
      <w:r w:rsidRPr="00AC6CF4">
        <w:rPr>
          <w:lang w:val="fr-FR"/>
        </w:rPr>
        <w:t xml:space="preserve"> </w:t>
      </w:r>
      <w:proofErr w:type="spellStart"/>
      <w:r w:rsidRPr="00AC6CF4">
        <w:rPr>
          <w:lang w:val="fr-FR"/>
        </w:rPr>
        <w:t>Configurator</w:t>
      </w:r>
      <w:proofErr w:type="spellEnd"/>
      <w:r w:rsidRPr="00AC6CF4">
        <w:rPr>
          <w:lang w:val="fr-FR"/>
        </w:rPr>
        <w:t xml:space="preserve"> App) dans ETS</w:t>
      </w:r>
    </w:p>
    <w:p w14:paraId="50EBA688" w14:textId="77777777" w:rsidR="00496CEA" w:rsidRPr="00AC6CF4" w:rsidRDefault="00496CEA">
      <w:pPr>
        <w:rPr>
          <w:lang w:val="fr-FR"/>
        </w:rPr>
      </w:pPr>
    </w:p>
    <w:p w14:paraId="56A45E45" w14:textId="214AF22A" w:rsidR="00496CEA" w:rsidRDefault="007E51DA">
      <w:pPr>
        <w:keepNext/>
      </w:pPr>
      <w:r>
        <w:rPr>
          <w:noProof/>
        </w:rPr>
        <w:drawing>
          <wp:inline distT="0" distB="0" distL="0" distR="0" wp14:anchorId="5339031C" wp14:editId="31AFE085">
            <wp:extent cx="4857750" cy="2996571"/>
            <wp:effectExtent l="0" t="0" r="0" b="0"/>
            <wp:docPr id="20" name="Image 20" descr="Captura de pantalla de un celular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Captura de pantalla de un celular  Descripción generada automáticamente"/>
                    <pic:cNvPicPr/>
                  </pic:nvPicPr>
                  <pic:blipFill>
                    <a:blip r:embed="rId64"/>
                    <a:stretch>
                      <a:fillRect/>
                    </a:stretch>
                  </pic:blipFill>
                  <pic:spPr>
                    <a:xfrm>
                      <a:off x="0" y="0"/>
                      <a:ext cx="4859429" cy="2997607"/>
                    </a:xfrm>
                    <a:prstGeom prst="rect">
                      <a:avLst/>
                    </a:prstGeom>
                  </pic:spPr>
                </pic:pic>
              </a:graphicData>
            </a:graphic>
          </wp:inline>
        </w:drawing>
      </w:r>
    </w:p>
    <w:p w14:paraId="7AC164D7" w14:textId="47572CE4" w:rsidR="00496CEA" w:rsidRPr="00AC6CF4" w:rsidRDefault="007E51DA">
      <w:pPr>
        <w:pStyle w:val="Caption"/>
        <w:rPr>
          <w:lang w:val="fr-FR"/>
        </w:rPr>
      </w:pPr>
      <w:r>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30</w:t>
      </w:r>
      <w:r>
        <w:fldChar w:fldCharType="end"/>
      </w:r>
      <w:r w:rsidRPr="00AC6CF4">
        <w:rPr>
          <w:lang w:val="fr-FR"/>
        </w:rPr>
        <w:t>:</w:t>
      </w:r>
      <w:r>
        <w:rPr>
          <w:lang w:val="fr-FR"/>
        </w:rPr>
        <w:t xml:space="preserve"> </w:t>
      </w:r>
      <w:r w:rsidRPr="00AC6CF4">
        <w:rPr>
          <w:lang w:val="fr-FR"/>
        </w:rPr>
        <w:t>Le résultat sur l'appareil après la mise en service</w:t>
      </w:r>
    </w:p>
    <w:p w14:paraId="040014E4" w14:textId="43451892" w:rsidR="00496CEA" w:rsidRPr="00AC6CF4" w:rsidRDefault="007E51DA">
      <w:pPr>
        <w:spacing w:before="0" w:after="0" w:line="240" w:lineRule="auto"/>
        <w:contextualSpacing w:val="0"/>
        <w:rPr>
          <w:lang w:val="fr-FR"/>
        </w:rPr>
      </w:pPr>
      <w:r w:rsidRPr="00AC6CF4">
        <w:rPr>
          <w:lang w:val="fr-FR"/>
        </w:rPr>
        <w:br w:type="page"/>
      </w:r>
    </w:p>
    <w:p w14:paraId="122E2621" w14:textId="19676319" w:rsidR="00496CEA" w:rsidRDefault="007E51DA">
      <w:pPr>
        <w:pStyle w:val="Heading2"/>
      </w:pPr>
      <w:bookmarkStart w:id="78" w:name="_Toc132101593"/>
      <w:proofErr w:type="spellStart"/>
      <w:r>
        <w:lastRenderedPageBreak/>
        <w:t>Logiciel</w:t>
      </w:r>
      <w:proofErr w:type="spellEnd"/>
      <w:r>
        <w:t xml:space="preserve"> de supervision mobile</w:t>
      </w:r>
      <w:bookmarkEnd w:id="78"/>
      <w:r>
        <w:t xml:space="preserve"> </w:t>
      </w:r>
    </w:p>
    <w:p w14:paraId="0F79756A" w14:textId="77777777" w:rsidR="00496CEA" w:rsidRDefault="007E51DA">
      <w:pPr>
        <w:pStyle w:val="Heading3"/>
      </w:pPr>
      <w:bookmarkStart w:id="79" w:name="_Toc132101594"/>
      <w:r>
        <w:t>Description</w:t>
      </w:r>
      <w:bookmarkEnd w:id="79"/>
      <w:r>
        <w:t xml:space="preserve"> </w:t>
      </w:r>
    </w:p>
    <w:p w14:paraId="419A2A8A" w14:textId="3921B36B" w:rsidR="00496CEA" w:rsidRPr="00AC6CF4" w:rsidRDefault="007E51DA">
      <w:pPr>
        <w:rPr>
          <w:lang w:val="fr-FR"/>
        </w:rPr>
      </w:pPr>
      <w:r w:rsidRPr="00AC6CF4">
        <w:rPr>
          <w:lang w:val="fr-FR"/>
        </w:rPr>
        <w:t>Les appareils mobiles, tels que les smartphones et les tablettes sont devenus des outils importants dans notre vie quotid</w:t>
      </w:r>
      <w:r w:rsidRPr="00AC6CF4">
        <w:rPr>
          <w:lang w:val="fr-FR"/>
        </w:rPr>
        <w:t>ienne et sont utilisés à de nombreuses fins. . divertissement, activités commerciales, navigation, …. Il y a plusieurs types sur le marché, la plupart équipés d'un adaptateur WiFi et de systèmes d'exploitation spécifiques, sur lesquels les utilisateurs son</w:t>
      </w:r>
      <w:r w:rsidRPr="00AC6CF4">
        <w:rPr>
          <w:lang w:val="fr-FR"/>
        </w:rPr>
        <w:t xml:space="preserve">t autorisés à installer des logiciels externes (généralement appelés « applications »). </w:t>
      </w:r>
    </w:p>
    <w:p w14:paraId="525ED177" w14:textId="5BAFB9D7" w:rsidR="00496CEA" w:rsidRPr="00AC6CF4" w:rsidRDefault="007E51DA">
      <w:pPr>
        <w:rPr>
          <w:lang w:val="fr-FR"/>
        </w:rPr>
      </w:pPr>
      <w:r w:rsidRPr="00AC6CF4">
        <w:rPr>
          <w:lang w:val="fr-FR"/>
        </w:rPr>
        <w:t>Par conséquent, le logiciel de supervision prend souvent la forme d'une application, qui peut être installée sur ces appareils, effectuant des opérations de supervisio</w:t>
      </w:r>
      <w:r w:rsidRPr="00AC6CF4">
        <w:rPr>
          <w:lang w:val="fr-FR"/>
        </w:rPr>
        <w:t>n. La supervision d'une installation KNX par un appareil mobile peut être réalisée en installant et configurant l'application de supervision sur l'appareil désiré et en obtenant l'accès via son adaptateur WiFi à un point d'accès WiFi. connecté à l'installa</w:t>
      </w:r>
      <w:r w:rsidRPr="00AC6CF4">
        <w:rPr>
          <w:lang w:val="fr-FR"/>
        </w:rPr>
        <w:t>tion via une interface de tunnel KNXnet/IP.</w:t>
      </w:r>
    </w:p>
    <w:p w14:paraId="1EA65372" w14:textId="72FD740F" w:rsidR="00496CEA" w:rsidRDefault="007E51DA">
      <w:pPr>
        <w:keepNext/>
      </w:pPr>
      <w:r>
        <w:object w:dxaOrig="13969" w:dyaOrig="8042" w14:anchorId="3FB73873">
          <v:shape id="_x0000_i1034" type="#_x0000_t75" style="width:61.35pt;height:107.05pt" o:ole="">
            <v:imagedata r:id="rId65" o:title="" croptop="19777f" cropright="50326f"/>
          </v:shape>
          <o:OLEObject Type="Embed" ProgID="Visio.Drawing.15" ShapeID="_x0000_i1034" DrawAspect="Content" ObjectID="_1742714889" r:id="rId66"/>
        </w:object>
      </w:r>
      <w:r>
        <w:object w:dxaOrig="13969" w:dyaOrig="8042" w14:anchorId="6800610A">
          <v:shape id="_x0000_i1035" type="#_x0000_t75" style="width:352.5pt;height:60.1pt" o:ole="">
            <v:imagedata r:id="rId65" o:title="" cropbottom="45953f"/>
          </v:shape>
          <o:OLEObject Type="Embed" ProgID="Visio.Drawing.15" ShapeID="_x0000_i1035" DrawAspect="Content" ObjectID="_1742714890" r:id="rId67"/>
        </w:object>
      </w:r>
    </w:p>
    <w:p w14:paraId="0DDEE06B" w14:textId="2EC7BD55" w:rsidR="00496CEA" w:rsidRDefault="00496CEA">
      <w:pPr>
        <w:keepNext/>
      </w:pPr>
    </w:p>
    <w:p w14:paraId="6DDC09BD" w14:textId="284D76F8" w:rsidR="00496CEA" w:rsidRPr="00AC6CF4" w:rsidRDefault="007E51DA">
      <w:pPr>
        <w:pStyle w:val="Caption"/>
        <w:rPr>
          <w:lang w:val="fr-FR"/>
        </w:rPr>
      </w:pPr>
      <w:r w:rsidRPr="00AC6CF4">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31</w:t>
      </w:r>
      <w:r>
        <w:fldChar w:fldCharType="end"/>
      </w:r>
      <w:r w:rsidRPr="00AC6CF4">
        <w:rPr>
          <w:bCs w:val="0"/>
          <w:lang w:val="fr-FR"/>
        </w:rPr>
        <w:t>:</w:t>
      </w:r>
      <w:r w:rsidRPr="00AC6CF4">
        <w:rPr>
          <w:lang w:val="fr-FR"/>
        </w:rPr>
        <w:t xml:space="preserve"> Schéma de visualisation d'un appareil mobile</w:t>
      </w:r>
    </w:p>
    <w:p w14:paraId="2D6E82E2" w14:textId="77777777" w:rsidR="00496CEA" w:rsidRPr="00AC6CF4" w:rsidRDefault="00496CEA">
      <w:pPr>
        <w:rPr>
          <w:lang w:val="fr-FR"/>
        </w:rPr>
      </w:pPr>
    </w:p>
    <w:p w14:paraId="039FEF3F" w14:textId="69CAA620" w:rsidR="00496CEA" w:rsidRPr="00AC6CF4" w:rsidRDefault="007E51DA">
      <w:pPr>
        <w:pStyle w:val="Heading3"/>
        <w:rPr>
          <w:lang w:val="fr-FR"/>
        </w:rPr>
      </w:pPr>
      <w:bookmarkStart w:id="80" w:name="_Toc132101595"/>
      <w:r w:rsidRPr="00AC6CF4">
        <w:rPr>
          <w:lang w:val="fr-FR"/>
        </w:rPr>
        <w:t>Trouver un logiciel de supervision mobile pour KNX</w:t>
      </w:r>
      <w:bookmarkEnd w:id="80"/>
    </w:p>
    <w:p w14:paraId="29AA00E1" w14:textId="031EC538" w:rsidR="00496CEA" w:rsidRPr="00AC6CF4" w:rsidRDefault="007E51DA">
      <w:pPr>
        <w:pStyle w:val="P68B1DB1-Normal9"/>
        <w:jc w:val="both"/>
        <w:rPr>
          <w:lang w:val="fr-FR"/>
        </w:rPr>
      </w:pPr>
      <w:r w:rsidRPr="00AC6CF4">
        <w:rPr>
          <w:lang w:val="fr-FR"/>
        </w:rPr>
        <w:t>Il y a beaucoup de logiciels de supervision sur le marché pour plusieurs types d'appareils mobiles avec différents systèmes d'exploitation. Pour cela, accédez au « magasin» du système d'exploitation respec</w:t>
      </w:r>
      <w:r w:rsidRPr="00AC6CF4">
        <w:rPr>
          <w:lang w:val="fr-FR"/>
        </w:rPr>
        <w:t xml:space="preserve">tif via un appareil mobile (« Google </w:t>
      </w:r>
      <w:proofErr w:type="spellStart"/>
      <w:r w:rsidRPr="00AC6CF4">
        <w:rPr>
          <w:lang w:val="fr-FR"/>
        </w:rPr>
        <w:t>PlayTM</w:t>
      </w:r>
      <w:proofErr w:type="spellEnd"/>
      <w:r w:rsidRPr="00AC6CF4">
        <w:rPr>
          <w:lang w:val="fr-FR"/>
        </w:rPr>
        <w:t xml:space="preserve">» pour les appareils fonctionnant sur </w:t>
      </w:r>
      <w:proofErr w:type="spellStart"/>
      <w:r w:rsidRPr="00AC6CF4">
        <w:rPr>
          <w:lang w:val="fr-FR"/>
        </w:rPr>
        <w:t>AndroidTM</w:t>
      </w:r>
      <w:proofErr w:type="spellEnd"/>
      <w:r w:rsidRPr="00AC6CF4">
        <w:rPr>
          <w:lang w:val="fr-FR"/>
        </w:rPr>
        <w:t xml:space="preserve">, ‘App </w:t>
      </w:r>
      <w:proofErr w:type="spellStart"/>
      <w:r w:rsidRPr="00AC6CF4">
        <w:rPr>
          <w:lang w:val="fr-FR"/>
        </w:rPr>
        <w:t>StoreTM</w:t>
      </w:r>
      <w:proofErr w:type="spellEnd"/>
      <w:r w:rsidRPr="00AC6CF4">
        <w:rPr>
          <w:lang w:val="fr-FR"/>
        </w:rPr>
        <w:t xml:space="preserve">’ pour les appareils fonctionnant sur IOSTM et ‘Windows </w:t>
      </w:r>
      <w:proofErr w:type="spellStart"/>
      <w:r w:rsidRPr="00AC6CF4">
        <w:rPr>
          <w:lang w:val="fr-FR"/>
        </w:rPr>
        <w:t>StoreTM</w:t>
      </w:r>
      <w:proofErr w:type="spellEnd"/>
      <w:r w:rsidRPr="00AC6CF4">
        <w:rPr>
          <w:lang w:val="fr-FR"/>
        </w:rPr>
        <w:t xml:space="preserve">’ pour les appareils fonctionnant sur Windows </w:t>
      </w:r>
      <w:proofErr w:type="spellStart"/>
      <w:r w:rsidRPr="00AC6CF4">
        <w:rPr>
          <w:lang w:val="fr-FR"/>
        </w:rPr>
        <w:t>PhoneTM</w:t>
      </w:r>
      <w:proofErr w:type="spellEnd"/>
      <w:r w:rsidRPr="00AC6CF4">
        <w:rPr>
          <w:lang w:val="fr-FR"/>
        </w:rPr>
        <w:t>), trouvez et sélectionnez l’applica</w:t>
      </w:r>
      <w:r w:rsidRPr="00AC6CF4">
        <w:rPr>
          <w:lang w:val="fr-FR"/>
        </w:rPr>
        <w:t>tion qui répond à vos besoins.</w:t>
      </w:r>
    </w:p>
    <w:p w14:paraId="79F08C08" w14:textId="77777777" w:rsidR="00496CEA" w:rsidRPr="00AC6CF4" w:rsidRDefault="00496CEA">
      <w:pPr>
        <w:jc w:val="both"/>
        <w:rPr>
          <w:color w:val="000000" w:themeColor="text1"/>
          <w:lang w:val="fr-FR"/>
        </w:rPr>
      </w:pPr>
    </w:p>
    <w:p w14:paraId="1C38F603" w14:textId="77777777" w:rsidR="00496CEA" w:rsidRDefault="007E51DA">
      <w:pPr>
        <w:pStyle w:val="P68B1DB1-Normal9"/>
        <w:keepNext/>
        <w:jc w:val="both"/>
      </w:pPr>
      <w:r>
        <w:rPr>
          <w:noProof/>
        </w:rPr>
        <w:lastRenderedPageBreak/>
        <mc:AlternateContent>
          <mc:Choice Requires="wpc">
            <w:drawing>
              <wp:inline distT="0" distB="0" distL="0" distR="0" wp14:anchorId="7197B317" wp14:editId="63BE8039">
                <wp:extent cx="5246175" cy="2438400"/>
                <wp:effectExtent l="0" t="0" r="0" b="0"/>
                <wp:docPr id="57" name="Canvas 5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54" name="Photo 5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495425" cy="2242820"/>
                          </a:xfrm>
                          <a:prstGeom prst="rect">
                            <a:avLst/>
                          </a:prstGeom>
                        </pic:spPr>
                      </pic:pic>
                      <pic:pic xmlns:pic="http://schemas.openxmlformats.org/drawingml/2006/picture">
                        <pic:nvPicPr>
                          <pic:cNvPr id="55" name="Photo 55"/>
                          <pic:cNvPicPr/>
                        </pic:nvPicPr>
                        <pic:blipFill>
                          <a:blip r:embed="rId69" cstate="print">
                            <a:extLst>
                              <a:ext uri="{28A0092B-C50C-407E-A947-70E740481C1C}">
                                <a14:useLocalDpi xmlns:a14="http://schemas.microsoft.com/office/drawing/2010/main" val="0"/>
                              </a:ext>
                            </a:extLst>
                          </a:blip>
                          <a:stretch>
                            <a:fillRect/>
                          </a:stretch>
                        </pic:blipFill>
                        <pic:spPr>
                          <a:xfrm>
                            <a:off x="1599225" y="0"/>
                            <a:ext cx="1257300" cy="2235200"/>
                          </a:xfrm>
                          <a:prstGeom prst="rect">
                            <a:avLst/>
                          </a:prstGeom>
                        </pic:spPr>
                      </pic:pic>
                      <pic:pic xmlns:pic="http://schemas.openxmlformats.org/drawingml/2006/picture">
                        <pic:nvPicPr>
                          <pic:cNvPr id="56" name="Photo 56"/>
                          <pic:cNvPicPr/>
                        </pic:nvPicPr>
                        <pic:blipFill>
                          <a:blip r:embed="rId70">
                            <a:extLst>
                              <a:ext uri="{28A0092B-C50C-407E-A947-70E740481C1C}">
                                <a14:useLocalDpi xmlns:a14="http://schemas.microsoft.com/office/drawing/2010/main" val="0"/>
                              </a:ext>
                            </a:extLst>
                          </a:blip>
                          <a:stretch>
                            <a:fillRect/>
                          </a:stretch>
                        </pic:blipFill>
                        <pic:spPr>
                          <a:xfrm>
                            <a:off x="2924175" y="0"/>
                            <a:ext cx="2286000" cy="2407024"/>
                          </a:xfrm>
                          <a:prstGeom prst="rect">
                            <a:avLst/>
                          </a:prstGeom>
                        </pic:spPr>
                      </pic:pic>
                    </wpc:wpc>
                  </a:graphicData>
                </a:graphic>
              </wp:inline>
            </w:drawing>
          </mc:Choice>
          <mc:Fallback>
            <w:pict>
              <v:group w14:anchorId="5ECEBE48" id="Canvas 57" o:spid="_x0000_s1026" editas="canvas" style="width:413.1pt;height:192pt;mso-position-horizontal-relative:char;mso-position-vertical-relative:line" coordsize="52457,24384"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">
                <v:shape id="_x0000_s1027" type="#_x0000_t75" style="position:absolute;width:52457;height:24384;visibility:visible;mso-wrap-style:square">
                  <v:fill o:detectmouseclick="t"/>
                  <v:path o:connecttype="none"/>
                </v:shape>
                <v:shape id="Photo 54" o:spid="_x0000_s1028" type="#_x0000_t75" style="position:absolute;width:14954;height:2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">
                  <v:imagedata r:id="rId71" o:title=""/>
                </v:shape>
                <v:shape id="Photo 55" o:spid="_x0000_s1029" type="#_x0000_t75" style="position:absolute;left:15992;width:12573;height:22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">
                  <v:imagedata r:id="rId72" o:title=""/>
                </v:shape>
                <v:shape id="Photo 56" o:spid="_x0000_s1030" type="#_x0000_t75" style="position:absolute;left:29241;width:22860;height:24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">
                  <v:imagedata r:id="rId73" o:title=""/>
                </v:shape>
                <w10:anchorlock/>
              </v:group>
            </w:pict>
          </mc:Fallback>
        </mc:AlternateContent>
      </w:r>
    </w:p>
    <w:p w14:paraId="5042822B" w14:textId="43A70E92" w:rsidR="00496CEA" w:rsidRPr="00AC6CF4" w:rsidRDefault="007E51DA">
      <w:pPr>
        <w:pStyle w:val="Caption"/>
        <w:rPr>
          <w:color w:val="000000" w:themeColor="text1"/>
          <w:lang w:val="fr-FR"/>
        </w:rPr>
      </w:pPr>
      <w:r w:rsidRPr="00AC6CF4">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32</w:t>
      </w:r>
      <w:r>
        <w:fldChar w:fldCharType="end"/>
      </w:r>
      <w:r w:rsidRPr="00AC6CF4">
        <w:rPr>
          <w:bCs w:val="0"/>
          <w:lang w:val="fr-FR"/>
        </w:rPr>
        <w:t>:</w:t>
      </w:r>
      <w:r w:rsidRPr="00AC6CF4">
        <w:rPr>
          <w:lang w:val="fr-FR"/>
        </w:rPr>
        <w:t xml:space="preserve"> Applications pour la visualisation KNX pour IOS, Android et Windows Phones</w:t>
      </w:r>
    </w:p>
    <w:p w14:paraId="6A4F7338" w14:textId="77777777" w:rsidR="00496CEA" w:rsidRPr="00AC6CF4" w:rsidRDefault="007E51DA">
      <w:pPr>
        <w:spacing w:before="0" w:after="0" w:line="240" w:lineRule="auto"/>
        <w:contextualSpacing w:val="0"/>
        <w:rPr>
          <w:rFonts w:eastAsia="Times New Roman"/>
          <w:b/>
          <w:bCs/>
          <w:lang w:val="fr-FR"/>
        </w:rPr>
      </w:pPr>
      <w:r w:rsidRPr="00AC6CF4">
        <w:rPr>
          <w:lang w:val="fr-FR"/>
        </w:rPr>
        <w:br w:type="page"/>
      </w:r>
    </w:p>
    <w:p w14:paraId="050413F3" w14:textId="0A27C615" w:rsidR="00496CEA" w:rsidRPr="00AC6CF4" w:rsidRDefault="007E51DA">
      <w:pPr>
        <w:pStyle w:val="Heading3"/>
        <w:rPr>
          <w:lang w:val="fr-FR"/>
        </w:rPr>
      </w:pPr>
      <w:bookmarkStart w:id="81" w:name="_Toc132101596"/>
      <w:r w:rsidRPr="00AC6CF4">
        <w:rPr>
          <w:lang w:val="fr-FR"/>
        </w:rPr>
        <w:lastRenderedPageBreak/>
        <w:t>Configuration d'un logiciel de supervision mobile</w:t>
      </w:r>
      <w:bookmarkEnd w:id="81"/>
    </w:p>
    <w:p w14:paraId="087DF446" w14:textId="5B65579A" w:rsidR="00496CEA" w:rsidRPr="00AC6CF4" w:rsidRDefault="007E51DA">
      <w:pPr>
        <w:rPr>
          <w:lang w:val="fr-FR"/>
        </w:rPr>
      </w:pPr>
      <w:r w:rsidRPr="00AC6CF4">
        <w:rPr>
          <w:lang w:val="fr-FR"/>
        </w:rPr>
        <w:t xml:space="preserve">Dans la plupart des cas, une application de supervision pour KNX peut être configurée de la manière suivante. </w:t>
      </w:r>
    </w:p>
    <w:p w14:paraId="6310CE3C" w14:textId="5DE1DD31" w:rsidR="00496CEA" w:rsidRPr="00AC6CF4" w:rsidRDefault="007E51DA">
      <w:pPr>
        <w:pStyle w:val="ListParagraph"/>
        <w:numPr>
          <w:ilvl w:val="0"/>
          <w:numId w:val="22"/>
        </w:numPr>
        <w:rPr>
          <w:rStyle w:val="Bullet1Char"/>
          <w:b/>
          <w:bCs/>
          <w:lang w:val="fr-FR"/>
        </w:rPr>
      </w:pPr>
      <w:r w:rsidRPr="00AC6CF4">
        <w:rPr>
          <w:rStyle w:val="Bullet1Char"/>
          <w:lang w:val="fr-FR"/>
        </w:rPr>
        <w:t>Utilisation d'un logiciel de configuration externe, qui est la solution la plus utilisée et la plus préférable. Avec cette solution, le développe</w:t>
      </w:r>
      <w:r w:rsidRPr="00AC6CF4">
        <w:rPr>
          <w:rStyle w:val="Bullet1Char"/>
          <w:lang w:val="fr-FR"/>
        </w:rPr>
        <w:t xml:space="preserve">ur peut librement concevoir le projet de supervision. Les données du projet (c'est-à-dire les adresses de groupe) peuvent être </w:t>
      </w:r>
    </w:p>
    <w:p w14:paraId="16C4C577" w14:textId="0ED80AEE" w:rsidR="00496CEA" w:rsidRPr="00AC6CF4" w:rsidRDefault="007E51DA">
      <w:pPr>
        <w:pStyle w:val="ListParagraph"/>
        <w:numPr>
          <w:ilvl w:val="1"/>
          <w:numId w:val="22"/>
        </w:numPr>
        <w:rPr>
          <w:rStyle w:val="Bullet1Char"/>
          <w:b/>
          <w:bCs/>
          <w:lang w:val="fr-FR"/>
        </w:rPr>
      </w:pPr>
      <w:r w:rsidRPr="00AC6CF4">
        <w:rPr>
          <w:rStyle w:val="Bullet1Char"/>
          <w:lang w:val="fr-FR"/>
        </w:rPr>
        <w:t xml:space="preserve">récupéré en important le fichier précédemment exporté à partir de ETS, tel que décrit au paragraphe </w:t>
      </w:r>
      <w:r>
        <w:rPr>
          <w:rStyle w:val="Bullet1Char"/>
        </w:rPr>
        <w:fldChar w:fldCharType="begin"/>
      </w:r>
      <w:r w:rsidRPr="00AC6CF4">
        <w:rPr>
          <w:rStyle w:val="Bullet1Char"/>
          <w:lang w:val="fr-FR"/>
        </w:rPr>
        <w:instrText xml:space="preserve"> REF _Ref129098729 \r \h </w:instrText>
      </w:r>
      <w:r>
        <w:rPr>
          <w:rStyle w:val="Bullet1Char"/>
        </w:rPr>
      </w:r>
      <w:r>
        <w:rPr>
          <w:rStyle w:val="Bullet1Char"/>
        </w:rPr>
        <w:fldChar w:fldCharType="separate"/>
      </w:r>
      <w:r w:rsidRPr="00AC6CF4">
        <w:rPr>
          <w:rStyle w:val="Bullet1Char"/>
          <w:lang w:val="fr-FR"/>
        </w:rPr>
        <w:t>1.9</w:t>
      </w:r>
      <w:r>
        <w:rPr>
          <w:rStyle w:val="Bullet1Char"/>
        </w:rPr>
        <w:fldChar w:fldCharType="end"/>
      </w:r>
      <w:r w:rsidRPr="00AC6CF4">
        <w:rPr>
          <w:rStyle w:val="Bullet1Char"/>
          <w:lang w:val="fr-FR"/>
        </w:rPr>
        <w:t xml:space="preserve">, </w:t>
      </w:r>
      <w:proofErr w:type="gramStart"/>
      <w:r w:rsidRPr="00AC6CF4">
        <w:rPr>
          <w:rStyle w:val="Bullet1Char"/>
          <w:lang w:val="fr-FR"/>
        </w:rPr>
        <w:t>ou</w:t>
      </w:r>
      <w:proofErr w:type="gramEnd"/>
      <w:r w:rsidRPr="00AC6CF4">
        <w:rPr>
          <w:rStyle w:val="Bullet1Char"/>
          <w:lang w:val="fr-FR"/>
        </w:rPr>
        <w:t xml:space="preserve"> </w:t>
      </w:r>
    </w:p>
    <w:p w14:paraId="15D82EC4" w14:textId="77777777" w:rsidR="00496CEA" w:rsidRPr="00AC6CF4" w:rsidRDefault="007E51DA">
      <w:pPr>
        <w:pStyle w:val="ListParagraph"/>
        <w:numPr>
          <w:ilvl w:val="1"/>
          <w:numId w:val="22"/>
        </w:numPr>
        <w:rPr>
          <w:rStyle w:val="Bullet1Char"/>
          <w:b/>
          <w:bCs/>
          <w:lang w:val="fr-FR"/>
        </w:rPr>
      </w:pPr>
      <w:r w:rsidRPr="00AC6CF4">
        <w:rPr>
          <w:rStyle w:val="Bullet1Char"/>
          <w:lang w:val="fr-FR"/>
        </w:rPr>
        <w:t xml:space="preserve">en ajoutant manuellement toutes les adresses de groupe nécessaires </w:t>
      </w:r>
      <w:proofErr w:type="gramStart"/>
      <w:r w:rsidRPr="00AC6CF4">
        <w:rPr>
          <w:rStyle w:val="Bullet1Char"/>
          <w:lang w:val="fr-FR"/>
        </w:rPr>
        <w:t>ou</w:t>
      </w:r>
      <w:proofErr w:type="gramEnd"/>
      <w:r w:rsidRPr="00AC6CF4">
        <w:rPr>
          <w:rStyle w:val="Bullet1Char"/>
          <w:lang w:val="fr-FR"/>
        </w:rPr>
        <w:t xml:space="preserve"> </w:t>
      </w:r>
    </w:p>
    <w:p w14:paraId="2186C216" w14:textId="4B014E96" w:rsidR="00496CEA" w:rsidRPr="00AC6CF4" w:rsidRDefault="007E51DA">
      <w:pPr>
        <w:pStyle w:val="ListParagraph"/>
        <w:numPr>
          <w:ilvl w:val="1"/>
          <w:numId w:val="22"/>
        </w:numPr>
        <w:rPr>
          <w:rStyle w:val="Bullet1Char"/>
          <w:b/>
          <w:bCs/>
          <w:lang w:val="fr-FR"/>
        </w:rPr>
      </w:pPr>
      <w:r w:rsidRPr="00AC6CF4">
        <w:rPr>
          <w:rStyle w:val="Bullet1Char"/>
          <w:lang w:val="fr-FR"/>
        </w:rPr>
        <w:t>même en utilisant l'analyse automatique que de nombreuses applications incluent dans leur fonctionnalité princi</w:t>
      </w:r>
      <w:r w:rsidRPr="00AC6CF4">
        <w:rPr>
          <w:rStyle w:val="Bullet1Char"/>
          <w:lang w:val="fr-FR"/>
        </w:rPr>
        <w:t>pale, outre la supervision réelle.</w:t>
      </w:r>
    </w:p>
    <w:p w14:paraId="49D09843" w14:textId="40CFBE64" w:rsidR="00496CEA" w:rsidRPr="00AC6CF4" w:rsidRDefault="007E51DA">
      <w:pPr>
        <w:pStyle w:val="ListParagraph"/>
        <w:numPr>
          <w:ilvl w:val="0"/>
          <w:numId w:val="22"/>
        </w:numPr>
        <w:rPr>
          <w:lang w:val="fr-FR"/>
        </w:rPr>
      </w:pPr>
      <w:r w:rsidRPr="00AC6CF4">
        <w:rPr>
          <w:lang w:val="fr-FR"/>
        </w:rPr>
        <w:t>Utilisation du configurateur intégré de l'application, principalement disponible dans les versions d'évaluation des applications de visualisation. Dans ce cas, il faut ajouter manuellement toutes les adresses de groupe ou</w:t>
      </w:r>
      <w:r w:rsidRPr="00AC6CF4">
        <w:rPr>
          <w:lang w:val="fr-FR"/>
        </w:rPr>
        <w:t xml:space="preserve"> même les scanner en lisant les télégrammes du bus (surtout pour les petites installations).</w:t>
      </w:r>
    </w:p>
    <w:p w14:paraId="626E2D1C" w14:textId="77777777" w:rsidR="00496CEA" w:rsidRPr="00AC6CF4" w:rsidRDefault="00496CEA">
      <w:pPr>
        <w:pStyle w:val="ListParagraph"/>
        <w:rPr>
          <w:lang w:val="fr-FR"/>
        </w:rPr>
      </w:pPr>
    </w:p>
    <w:p w14:paraId="37C58528" w14:textId="77777777" w:rsidR="00496CEA" w:rsidRDefault="007E51DA">
      <w:pPr>
        <w:keepNext/>
      </w:pPr>
      <w:r>
        <w:rPr>
          <w:noProof/>
        </w:rPr>
        <mc:AlternateContent>
          <mc:Choice Requires="wpc">
            <w:drawing>
              <wp:inline distT="0" distB="0" distL="0" distR="0" wp14:anchorId="1E4A091D" wp14:editId="194C616C">
                <wp:extent cx="5486400" cy="2428875"/>
                <wp:effectExtent l="0" t="0" r="0" b="9525"/>
                <wp:docPr id="60" name="Canvas 6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58" name="Photo 58"/>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35999" y="0"/>
                            <a:ext cx="3806026" cy="2390775"/>
                          </a:xfrm>
                          <a:prstGeom prst="rect">
                            <a:avLst/>
                          </a:prstGeom>
                        </pic:spPr>
                      </pic:pic>
                      <pic:pic xmlns:pic="http://schemas.openxmlformats.org/drawingml/2006/picture">
                        <pic:nvPicPr>
                          <pic:cNvPr id="59" name="Photo 59"/>
                          <pic:cNvPicPr/>
                        </pic:nvPicPr>
                        <pic:blipFill>
                          <a:blip r:embed="rId75" cstate="print">
                            <a:extLst>
                              <a:ext uri="{28A0092B-C50C-407E-A947-70E740481C1C}">
                                <a14:useLocalDpi xmlns:a14="http://schemas.microsoft.com/office/drawing/2010/main" val="0"/>
                              </a:ext>
                            </a:extLst>
                          </a:blip>
                          <a:stretch>
                            <a:fillRect/>
                          </a:stretch>
                        </pic:blipFill>
                        <pic:spPr>
                          <a:xfrm>
                            <a:off x="3935548" y="0"/>
                            <a:ext cx="1553550" cy="2330324"/>
                          </a:xfrm>
                          <a:prstGeom prst="rect">
                            <a:avLst/>
                          </a:prstGeom>
                        </pic:spPr>
                      </pic:pic>
                    </wpc:wpc>
                  </a:graphicData>
                </a:graphic>
              </wp:inline>
            </w:drawing>
          </mc:Choice>
          <mc:Fallback>
            <w:pict>
              <v:group w14:anchorId="4E3381B3" id="Canvas 60" o:spid="_x0000_s1026" editas="canvas" style="width:6in;height:191.25pt;mso-position-horizontal-relative:char;mso-position-vertical-relative:line" coordsize="54864,242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">
                <v:shape id="_x0000_s1027" type="#_x0000_t75" style="position:absolute;width:54864;height:24288;visibility:visible;mso-wrap-style:square">
                  <v:fill o:detectmouseclick="t"/>
                  <v:path o:connecttype="none"/>
                </v:shape>
                <v:shape id="Photo 58" o:spid="_x0000_s1028" type="#_x0000_t75" style="position:absolute;left:359;width:38061;height:2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">
                  <v:imagedata r:id="rId76" o:title=""/>
                </v:shape>
                <v:shape id="Photo 59" o:spid="_x0000_s1029" type="#_x0000_t75" style="position:absolute;left:39355;width:15535;height:23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">
                  <v:imagedata r:id="rId77" o:title=""/>
                </v:shape>
                <w10:anchorlock/>
              </v:group>
            </w:pict>
          </mc:Fallback>
        </mc:AlternateContent>
      </w:r>
    </w:p>
    <w:p w14:paraId="2F921E48" w14:textId="046C5377" w:rsidR="00496CEA" w:rsidRPr="00AC6CF4" w:rsidRDefault="007E51DA">
      <w:pPr>
        <w:pStyle w:val="Caption"/>
        <w:rPr>
          <w:lang w:val="fr-FR"/>
        </w:rPr>
      </w:pPr>
      <w:r w:rsidRPr="00AC6CF4">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33</w:t>
      </w:r>
      <w:r>
        <w:fldChar w:fldCharType="end"/>
      </w:r>
      <w:r w:rsidRPr="00AC6CF4">
        <w:rPr>
          <w:lang w:val="fr-FR"/>
        </w:rPr>
        <w:t>: Outil de configuration de la visualisation des applications et aperçu</w:t>
      </w:r>
    </w:p>
    <w:p w14:paraId="13A08654" w14:textId="77777777" w:rsidR="00496CEA" w:rsidRPr="00AC6CF4" w:rsidRDefault="00496CEA">
      <w:pPr>
        <w:pStyle w:val="ListParagraph"/>
        <w:rPr>
          <w:lang w:val="fr-FR"/>
        </w:rPr>
      </w:pPr>
    </w:p>
    <w:p w14:paraId="104DF3A6" w14:textId="77777777" w:rsidR="00496CEA" w:rsidRDefault="007E51DA">
      <w:pPr>
        <w:pStyle w:val="P68B1DB1-Normal4"/>
        <w:keepNext/>
      </w:pPr>
      <w:r>
        <w:rPr>
          <w:noProof/>
        </w:rPr>
        <mc:AlternateContent>
          <mc:Choice Requires="wpc">
            <w:drawing>
              <wp:inline distT="0" distB="0" distL="0" distR="0" wp14:anchorId="22423571" wp14:editId="6108F548">
                <wp:extent cx="4648200" cy="1807649"/>
                <wp:effectExtent l="0" t="0" r="0" b="2540"/>
                <wp:docPr id="68" name="Canvas 6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65" name="Photo 65"/>
                          <pic:cNvPicPr/>
                        </pic:nvPicPr>
                        <pic:blipFill>
                          <a:blip r:embed="rId78" cstate="print">
                            <a:extLst>
                              <a:ext uri="{28A0092B-C50C-407E-A947-70E740481C1C}">
                                <a14:useLocalDpi xmlns:a14="http://schemas.microsoft.com/office/drawing/2010/main" val="0"/>
                              </a:ext>
                            </a:extLst>
                          </a:blip>
                          <a:stretch>
                            <a:fillRect/>
                          </a:stretch>
                        </pic:blipFill>
                        <pic:spPr>
                          <a:xfrm>
                            <a:off x="180000" y="0"/>
                            <a:ext cx="1180465" cy="1771015"/>
                          </a:xfrm>
                          <a:prstGeom prst="rect">
                            <a:avLst/>
                          </a:prstGeom>
                        </pic:spPr>
                      </pic:pic>
                      <pic:pic xmlns:pic="http://schemas.openxmlformats.org/drawingml/2006/picture">
                        <pic:nvPicPr>
                          <pic:cNvPr id="66" name="Photo 66"/>
                          <pic:cNvPicPr/>
                        </pic:nvPicPr>
                        <pic:blipFill>
                          <a:blip r:embed="rId79" cstate="print">
                            <a:extLst>
                              <a:ext uri="{28A0092B-C50C-407E-A947-70E740481C1C}">
                                <a14:useLocalDpi xmlns:a14="http://schemas.microsoft.com/office/drawing/2010/main" val="0"/>
                              </a:ext>
                            </a:extLst>
                          </a:blip>
                          <a:stretch>
                            <a:fillRect/>
                          </a:stretch>
                        </pic:blipFill>
                        <pic:spPr>
                          <a:xfrm>
                            <a:off x="1732575" y="0"/>
                            <a:ext cx="1180465" cy="1771015"/>
                          </a:xfrm>
                          <a:prstGeom prst="rect">
                            <a:avLst/>
                          </a:prstGeom>
                        </pic:spPr>
                      </pic:pic>
                      <pic:pic xmlns:pic="http://schemas.openxmlformats.org/drawingml/2006/picture">
                        <pic:nvPicPr>
                          <pic:cNvPr id="67" name="Picture 67"/>
                          <pic:cNvPicPr/>
                        </pic:nvPicPr>
                        <pic:blipFill>
                          <a:blip r:embed="rId80" cstate="print">
                            <a:extLst>
                              <a:ext uri="{28A0092B-C50C-407E-A947-70E740481C1C}">
                                <a14:useLocalDpi xmlns:a14="http://schemas.microsoft.com/office/drawing/2010/main" val="0"/>
                              </a:ext>
                            </a:extLst>
                          </a:blip>
                          <a:stretch>
                            <a:fillRect/>
                          </a:stretch>
                        </pic:blipFill>
                        <pic:spPr>
                          <a:xfrm>
                            <a:off x="3228000" y="0"/>
                            <a:ext cx="1181100" cy="1771650"/>
                          </a:xfrm>
                          <a:prstGeom prst="rect">
                            <a:avLst/>
                          </a:prstGeom>
                        </pic:spPr>
                      </pic:pic>
                    </wpc:wpc>
                  </a:graphicData>
                </a:graphic>
              </wp:inline>
            </w:drawing>
          </mc:Choice>
          <mc:Fallback>
            <w:pict>
              <v:group w14:anchorId="32D1511F" id="Canvas 68" o:spid="_x0000_s1026" editas="canvas" style="width:366pt;height:142.35pt;mso-position-horizontal-relative:char;mso-position-vertical-relative:line" coordsize="46482,180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">
                <v:shape id="_x0000_s1027" type="#_x0000_t75" style="position:absolute;width:46482;height:18072;visibility:visible;mso-wrap-style:square">
                  <v:fill o:detectmouseclick="t"/>
                  <v:path o:connecttype="none"/>
                </v:shape>
                <v:shape id="Photo 65" o:spid="_x0000_s1028" type="#_x0000_t75" style="position:absolute;left:1800;width:11804;height:17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">
                  <v:imagedata r:id="rId81" o:title=""/>
                </v:shape>
                <v:shape id="Photo 66" o:spid="_x0000_s1029" type="#_x0000_t75" style="position:absolute;left:17325;width:11805;height:17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">
                  <v:imagedata r:id="rId82" o:title=""/>
                </v:shape>
                <v:shape id="Picture 67" o:spid="_x0000_s1030" type="#_x0000_t75" style="position:absolute;left:32280;width:11811;height:17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">
                  <v:imagedata r:id="rId83" o:title=""/>
                </v:shape>
                <w10:anchorlock/>
              </v:group>
            </w:pict>
          </mc:Fallback>
        </mc:AlternateContent>
      </w:r>
    </w:p>
    <w:p w14:paraId="1988E473" w14:textId="7FD878E2" w:rsidR="00496CEA" w:rsidRPr="00AC6CF4" w:rsidRDefault="007E51DA">
      <w:pPr>
        <w:pStyle w:val="Caption"/>
        <w:rPr>
          <w:lang w:val="fr-FR"/>
        </w:rPr>
      </w:pPr>
      <w:r>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34</w:t>
      </w:r>
      <w:r>
        <w:fldChar w:fldCharType="end"/>
      </w:r>
      <w:r w:rsidRPr="00AC6CF4">
        <w:rPr>
          <w:bCs w:val="0"/>
          <w:lang w:val="fr-FR"/>
        </w:rPr>
        <w:t>:</w:t>
      </w:r>
      <w:r w:rsidRPr="00AC6CF4">
        <w:rPr>
          <w:lang w:val="fr-FR"/>
        </w:rPr>
        <w:t xml:space="preserve"> Co</w:t>
      </w:r>
      <w:r w:rsidRPr="00AC6CF4">
        <w:rPr>
          <w:lang w:val="fr-FR"/>
        </w:rPr>
        <w:t>nfiguration de la visualisation de l'application en utilisant le configurateur embarqué. Ajout manuel des adresses de groupe.</w:t>
      </w:r>
    </w:p>
    <w:p w14:paraId="33B0CBA5" w14:textId="50AF670B" w:rsidR="00496CEA" w:rsidRPr="00AC6CF4" w:rsidRDefault="00496CEA">
      <w:pPr>
        <w:pStyle w:val="ListParagraph"/>
        <w:ind w:left="0"/>
        <w:rPr>
          <w:lang w:val="fr-FR"/>
        </w:rPr>
      </w:pPr>
    </w:p>
    <w:p w14:paraId="7410F52C" w14:textId="7BF46813" w:rsidR="00496CEA" w:rsidRPr="00AC6CF4" w:rsidRDefault="007E51DA">
      <w:pPr>
        <w:pStyle w:val="ListParagraph"/>
        <w:ind w:left="0"/>
        <w:rPr>
          <w:lang w:val="fr-FR"/>
        </w:rPr>
      </w:pPr>
      <w:r w:rsidRPr="00AC6CF4">
        <w:rPr>
          <w:b/>
          <w:bCs/>
          <w:lang w:val="fr-FR"/>
        </w:rPr>
        <w:lastRenderedPageBreak/>
        <w:t>Remarque</w:t>
      </w:r>
      <w:r w:rsidRPr="00AC6CF4">
        <w:rPr>
          <w:lang w:val="fr-FR"/>
        </w:rPr>
        <w:t>: Cette solution est destinée plus à l'utilisateur final qu'à l'intégrateur du système.</w:t>
      </w:r>
    </w:p>
    <w:p w14:paraId="2A5B5242" w14:textId="79C8A91E" w:rsidR="00496CEA" w:rsidRPr="00AC6CF4" w:rsidRDefault="007E51DA">
      <w:pPr>
        <w:pStyle w:val="Heading2"/>
        <w:rPr>
          <w:lang w:val="fr-FR"/>
        </w:rPr>
      </w:pPr>
      <w:bookmarkStart w:id="82" w:name="_Toc132101597"/>
      <w:r w:rsidRPr="00AC6CF4">
        <w:rPr>
          <w:lang w:val="fr-FR"/>
        </w:rPr>
        <w:t>Serveurs Web et Contrôleurs de lo</w:t>
      </w:r>
      <w:r w:rsidRPr="00AC6CF4">
        <w:rPr>
          <w:lang w:val="fr-FR"/>
        </w:rPr>
        <w:t>gique</w:t>
      </w:r>
      <w:bookmarkEnd w:id="82"/>
    </w:p>
    <w:p w14:paraId="220CEC58" w14:textId="42EDB162" w:rsidR="00496CEA" w:rsidRPr="00AC6CF4" w:rsidRDefault="00496CEA">
      <w:pPr>
        <w:rPr>
          <w:lang w:val="fr-FR"/>
        </w:rPr>
      </w:pPr>
    </w:p>
    <w:p w14:paraId="216B429B" w14:textId="77777777" w:rsidR="00496CEA" w:rsidRDefault="007E51DA">
      <w:pPr>
        <w:pStyle w:val="Heading3"/>
      </w:pPr>
      <w:bookmarkStart w:id="83" w:name="_Toc132101598"/>
      <w:r>
        <w:t>Description</w:t>
      </w:r>
      <w:bookmarkEnd w:id="83"/>
      <w:r>
        <w:t xml:space="preserve"> </w:t>
      </w:r>
    </w:p>
    <w:p w14:paraId="33BAD432" w14:textId="77777777" w:rsidR="00496CEA" w:rsidRDefault="00496CEA"/>
    <w:p w14:paraId="17C62767" w14:textId="3994C6C8" w:rsidR="00496CEA" w:rsidRPr="00AC6CF4" w:rsidRDefault="007E51DA">
      <w:pPr>
        <w:rPr>
          <w:lang w:val="fr-FR"/>
        </w:rPr>
      </w:pPr>
      <w:r w:rsidRPr="00AC6CF4">
        <w:rPr>
          <w:lang w:val="fr-FR"/>
        </w:rPr>
        <w:t xml:space="preserve">Dans le paragraphe </w:t>
      </w:r>
      <w:r>
        <w:fldChar w:fldCharType="begin"/>
      </w:r>
      <w:r w:rsidRPr="00AC6CF4">
        <w:rPr>
          <w:lang w:val="fr-FR"/>
        </w:rPr>
        <w:instrText xml:space="preserve"> REF _Ref129101352 \r \h </w:instrText>
      </w:r>
      <w:r>
        <w:fldChar w:fldCharType="separate"/>
      </w:r>
      <w:r w:rsidRPr="00AC6CF4">
        <w:rPr>
          <w:lang w:val="fr-FR"/>
        </w:rPr>
        <w:t>1.8.2.3</w:t>
      </w:r>
      <w:r>
        <w:fldChar w:fldCharType="end"/>
      </w:r>
      <w:r w:rsidRPr="00AC6CF4">
        <w:rPr>
          <w:lang w:val="fr-FR"/>
        </w:rPr>
        <w:t>, l'existence de serveurs web pour les installations KNX a déjà été mentionnée, qui nous permettent d'avoir une supervision de notre installation sur smartphones et tablettes de manière simple</w:t>
      </w:r>
      <w:r w:rsidRPr="00AC6CF4">
        <w:rPr>
          <w:lang w:val="fr-FR"/>
        </w:rPr>
        <w:t>.</w:t>
      </w:r>
    </w:p>
    <w:p w14:paraId="4EDDBDF6" w14:textId="0FAFC39B" w:rsidR="00496CEA" w:rsidRPr="00AC6CF4" w:rsidRDefault="00496CEA">
      <w:pPr>
        <w:rPr>
          <w:lang w:val="fr-FR"/>
        </w:rPr>
      </w:pPr>
    </w:p>
    <w:p w14:paraId="5075FA00" w14:textId="4F02D271" w:rsidR="00496CEA" w:rsidRPr="00AC6CF4" w:rsidRDefault="007E51DA">
      <w:pPr>
        <w:rPr>
          <w:lang w:val="fr-FR"/>
        </w:rPr>
      </w:pPr>
      <w:r w:rsidRPr="00AC6CF4">
        <w:rPr>
          <w:lang w:val="fr-FR"/>
        </w:rPr>
        <w:t>Dans certains cas, ces appareils peuvent non seulement servir de passerelle de visualisation, mais aussi fournir d'autres services intéressants tels que:</w:t>
      </w:r>
    </w:p>
    <w:p w14:paraId="5904B13C" w14:textId="15777ADD" w:rsidR="00496CEA" w:rsidRPr="00AC6CF4" w:rsidRDefault="007E51DA">
      <w:pPr>
        <w:pStyle w:val="Bullet1"/>
        <w:rPr>
          <w:lang w:val="fr-FR"/>
        </w:rPr>
      </w:pPr>
      <w:r w:rsidRPr="00AC6CF4">
        <w:rPr>
          <w:lang w:val="fr-FR"/>
        </w:rPr>
        <w:t>Permettre la configuration des alarmes, des scènes, des macros et des horaires</w:t>
      </w:r>
    </w:p>
    <w:p w14:paraId="24101F78" w14:textId="2E6FD54D" w:rsidR="00496CEA" w:rsidRPr="00AC6CF4" w:rsidRDefault="007E51DA">
      <w:pPr>
        <w:pStyle w:val="Bullet1"/>
        <w:rPr>
          <w:lang w:val="fr-FR"/>
        </w:rPr>
      </w:pPr>
      <w:r w:rsidRPr="00AC6CF4">
        <w:rPr>
          <w:lang w:val="fr-FR"/>
        </w:rPr>
        <w:t>Enregistrer des Donn</w:t>
      </w:r>
      <w:r w:rsidRPr="00AC6CF4">
        <w:rPr>
          <w:lang w:val="fr-FR"/>
        </w:rPr>
        <w:t>ées pour la représentation dans les graphiques.</w:t>
      </w:r>
    </w:p>
    <w:p w14:paraId="1993FBD0" w14:textId="2D7B47D6" w:rsidR="00496CEA" w:rsidRPr="00AC6CF4" w:rsidRDefault="007E51DA">
      <w:pPr>
        <w:pStyle w:val="Bullet1"/>
        <w:rPr>
          <w:lang w:val="fr-FR"/>
        </w:rPr>
      </w:pPr>
      <w:r w:rsidRPr="00AC6CF4">
        <w:rPr>
          <w:lang w:val="fr-FR"/>
        </w:rPr>
        <w:t>Servir de routeur IP et coupleur la ligne IP</w:t>
      </w:r>
    </w:p>
    <w:p w14:paraId="5D301D66" w14:textId="56729079" w:rsidR="00496CEA" w:rsidRPr="00AC6CF4" w:rsidRDefault="007E51DA">
      <w:pPr>
        <w:pStyle w:val="Bullet1"/>
        <w:rPr>
          <w:lang w:val="fr-FR"/>
        </w:rPr>
      </w:pPr>
      <w:r w:rsidRPr="00AC6CF4">
        <w:rPr>
          <w:lang w:val="fr-FR"/>
        </w:rPr>
        <w:t>Proposer une connexion de type tunnel</w:t>
      </w:r>
    </w:p>
    <w:p w14:paraId="19E4ACCC" w14:textId="75E880A3" w:rsidR="00496CEA" w:rsidRPr="00AC6CF4" w:rsidRDefault="007E51DA">
      <w:pPr>
        <w:pStyle w:val="Bullet1"/>
        <w:rPr>
          <w:lang w:val="fr-FR"/>
        </w:rPr>
      </w:pPr>
      <w:r w:rsidRPr="00AC6CF4">
        <w:rPr>
          <w:lang w:val="fr-FR"/>
        </w:rPr>
        <w:t>Proposez une configuration d'accès VPN sécurisée à l'installation via l'appareil</w:t>
      </w:r>
    </w:p>
    <w:p w14:paraId="66633B82" w14:textId="426CF5CB" w:rsidR="00496CEA" w:rsidRPr="00AC6CF4" w:rsidRDefault="007E51DA">
      <w:pPr>
        <w:pStyle w:val="Bullet1"/>
        <w:rPr>
          <w:lang w:val="fr-FR"/>
        </w:rPr>
      </w:pPr>
      <w:r w:rsidRPr="00AC6CF4">
        <w:rPr>
          <w:lang w:val="fr-FR"/>
        </w:rPr>
        <w:t>Inclure un moteur de logique et un moteur de</w:t>
      </w:r>
      <w:r w:rsidRPr="00AC6CF4">
        <w:rPr>
          <w:lang w:val="fr-FR"/>
        </w:rPr>
        <w:t xml:space="preserve"> script pour des configurations plus complexes</w:t>
      </w:r>
    </w:p>
    <w:p w14:paraId="74C5C04F" w14:textId="45A02F6F" w:rsidR="00496CEA" w:rsidRPr="00AC6CF4" w:rsidRDefault="007E51DA">
      <w:pPr>
        <w:pStyle w:val="Bullet1"/>
        <w:rPr>
          <w:lang w:val="fr-FR"/>
        </w:rPr>
      </w:pPr>
      <w:r w:rsidRPr="00AC6CF4">
        <w:rPr>
          <w:lang w:val="fr-FR"/>
        </w:rPr>
        <w:t>Autoriser le contrôle vocal et l'intégration avec des assistants intelligents comme Alexa ou Google Home.</w:t>
      </w:r>
    </w:p>
    <w:p w14:paraId="73946F4D" w14:textId="466BF206" w:rsidR="00496CEA" w:rsidRPr="00AC6CF4" w:rsidRDefault="007E51DA">
      <w:pPr>
        <w:pStyle w:val="Bullet1"/>
        <w:rPr>
          <w:lang w:val="fr-FR"/>
        </w:rPr>
      </w:pPr>
      <w:r w:rsidRPr="00AC6CF4">
        <w:rPr>
          <w:lang w:val="fr-FR"/>
        </w:rPr>
        <w:t>Permettre l'intégration avec les systèmes sonores tels que Sonos®</w:t>
      </w:r>
      <w:r>
        <w:t>️</w:t>
      </w:r>
      <w:r w:rsidRPr="00AC6CF4">
        <w:rPr>
          <w:lang w:val="fr-FR"/>
        </w:rPr>
        <w:t>.</w:t>
      </w:r>
    </w:p>
    <w:p w14:paraId="64EFB80B" w14:textId="0E126AB6" w:rsidR="00496CEA" w:rsidRPr="00AC6CF4" w:rsidRDefault="007E51DA">
      <w:pPr>
        <w:pStyle w:val="Bullet1"/>
        <w:rPr>
          <w:lang w:val="fr-FR"/>
        </w:rPr>
      </w:pPr>
      <w:r w:rsidRPr="00AC6CF4">
        <w:rPr>
          <w:lang w:val="fr-FR"/>
        </w:rPr>
        <w:t xml:space="preserve">Permettre l'intégration directe de </w:t>
      </w:r>
      <w:r w:rsidRPr="00AC6CF4">
        <w:rPr>
          <w:lang w:val="fr-FR"/>
        </w:rPr>
        <w:t xml:space="preserve">KNX avec d'autres bus de terrain et avec d'autres protocoles tels que Modbus RTU, Modbus TCP, </w:t>
      </w:r>
      <w:proofErr w:type="spellStart"/>
      <w:r w:rsidRPr="00AC6CF4">
        <w:rPr>
          <w:lang w:val="fr-FR"/>
        </w:rPr>
        <w:t>BACnet</w:t>
      </w:r>
      <w:proofErr w:type="spellEnd"/>
      <w:r w:rsidRPr="00AC6CF4">
        <w:rPr>
          <w:lang w:val="fr-FR"/>
        </w:rPr>
        <w:t xml:space="preserve"> IP, MQTT, LORA, </w:t>
      </w:r>
      <w:proofErr w:type="spellStart"/>
      <w:r w:rsidRPr="00AC6CF4">
        <w:rPr>
          <w:lang w:val="fr-FR"/>
        </w:rPr>
        <w:t>Zigbee</w:t>
      </w:r>
      <w:proofErr w:type="spellEnd"/>
      <w:r w:rsidRPr="00AC6CF4">
        <w:rPr>
          <w:lang w:val="fr-FR"/>
        </w:rPr>
        <w:t>, etc.</w:t>
      </w:r>
    </w:p>
    <w:p w14:paraId="111033BE" w14:textId="77777777" w:rsidR="00496CEA" w:rsidRPr="00AC6CF4" w:rsidRDefault="00496CEA">
      <w:pPr>
        <w:rPr>
          <w:lang w:val="fr-FR"/>
        </w:rPr>
      </w:pPr>
    </w:p>
    <w:p w14:paraId="3460C9E0" w14:textId="6CF1B4BE" w:rsidR="00496CEA" w:rsidRPr="00AC6CF4" w:rsidRDefault="007E51DA">
      <w:pPr>
        <w:pStyle w:val="Heading3"/>
        <w:rPr>
          <w:lang w:val="fr-FR"/>
        </w:rPr>
      </w:pPr>
      <w:bookmarkStart w:id="84" w:name="_Toc132101599"/>
      <w:r w:rsidRPr="00AC6CF4">
        <w:rPr>
          <w:lang w:val="fr-FR"/>
        </w:rPr>
        <w:t>Trouver un serveur Web et un contrôleur logique pour KNX</w:t>
      </w:r>
      <w:bookmarkEnd w:id="84"/>
    </w:p>
    <w:p w14:paraId="221CF486" w14:textId="77777777" w:rsidR="00496CEA" w:rsidRPr="00AC6CF4" w:rsidRDefault="00496CEA">
      <w:pPr>
        <w:rPr>
          <w:lang w:val="fr-FR"/>
        </w:rPr>
      </w:pPr>
    </w:p>
    <w:p w14:paraId="3C56311B" w14:textId="135D5AEB" w:rsidR="00496CEA" w:rsidRDefault="007E51DA">
      <w:r w:rsidRPr="00AC6CF4">
        <w:rPr>
          <w:lang w:val="fr-FR"/>
        </w:rPr>
        <w:t xml:space="preserve">Bien qu'il existe actuellement plusieurs solutions de type </w:t>
      </w:r>
      <w:proofErr w:type="spellStart"/>
      <w:r w:rsidRPr="00AC6CF4">
        <w:rPr>
          <w:lang w:val="fr-FR"/>
        </w:rPr>
        <w:t>Webserver</w:t>
      </w:r>
      <w:proofErr w:type="spellEnd"/>
      <w:r w:rsidRPr="00AC6CF4">
        <w:rPr>
          <w:lang w:val="fr-FR"/>
        </w:rPr>
        <w:t xml:space="preserve"> pour KNX, le nombre de périphériques conformes aux caractéristiques n'est pas aussi large que celui des écrans tactiles décrits ci-dessus. </w:t>
      </w:r>
      <w:proofErr w:type="spellStart"/>
      <w:r>
        <w:t>Plusieurs</w:t>
      </w:r>
      <w:proofErr w:type="spellEnd"/>
      <w:r>
        <w:t xml:space="preserve"> </w:t>
      </w:r>
      <w:proofErr w:type="spellStart"/>
      <w:r>
        <w:t>exemples</w:t>
      </w:r>
      <w:proofErr w:type="spellEnd"/>
      <w:r>
        <w:t xml:space="preserve"> </w:t>
      </w:r>
      <w:proofErr w:type="spellStart"/>
      <w:r>
        <w:t>sont</w:t>
      </w:r>
      <w:proofErr w:type="spellEnd"/>
      <w:r>
        <w:t xml:space="preserve"> </w:t>
      </w:r>
      <w:proofErr w:type="spellStart"/>
      <w:r>
        <w:t>présentés</w:t>
      </w:r>
      <w:proofErr w:type="spellEnd"/>
      <w:r>
        <w:t xml:space="preserve"> dans l'illustr</w:t>
      </w:r>
      <w:r>
        <w:t>ation suivante.</w:t>
      </w:r>
    </w:p>
    <w:p w14:paraId="00232BB9" w14:textId="77777777" w:rsidR="00496CEA" w:rsidRDefault="00496CEA"/>
    <w:p w14:paraId="04D54853" w14:textId="0F13F9A2" w:rsidR="00496CEA" w:rsidRDefault="007E51DA">
      <w:r>
        <w:rPr>
          <w:noProof/>
        </w:rPr>
        <w:drawing>
          <wp:inline distT="0" distB="0" distL="0" distR="0" wp14:anchorId="42D171F0" wp14:editId="6CCD8489">
            <wp:extent cx="1611313" cy="1933575"/>
            <wp:effectExtent l="0" t="0" r="0" b="0"/>
            <wp:docPr id="303" name="Imagen 303" descr="Interfaz de usuario gráfica, 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n 303" descr="Interfaz de usuario gráfica, Texto  Descripción generada automáticamente"/>
                    <pic:cNvPicPr/>
                  </pic:nvPicPr>
                  <pic:blipFill>
                    <a:blip r:embed="rId84">
                      <a:extLst>
                        <a:ext uri="{28A0092B-C50C-407E-A947-70E740481C1C}">
                          <a14:useLocalDpi xmlns:a14="http://schemas.microsoft.com/office/drawing/2010/main" val="0"/>
                        </a:ext>
                      </a:extLst>
                    </a:blip>
                    <a:stretch>
                      <a:fillRect/>
                    </a:stretch>
                  </pic:blipFill>
                  <pic:spPr>
                    <a:xfrm>
                      <a:off x="0" y="0"/>
                      <a:ext cx="1614639" cy="1937566"/>
                    </a:xfrm>
                    <a:prstGeom prst="rect">
                      <a:avLst/>
                    </a:prstGeom>
                  </pic:spPr>
                </pic:pic>
              </a:graphicData>
            </a:graphic>
          </wp:inline>
        </w:drawing>
      </w:r>
      <w:r>
        <w:rPr>
          <w:noProof/>
        </w:rPr>
        <w:drawing>
          <wp:inline distT="0" distB="0" distL="0" distR="0" wp14:anchorId="2F2A8494" wp14:editId="2CD1D704">
            <wp:extent cx="1858896" cy="1704975"/>
            <wp:effectExtent l="0" t="0" r="8255" b="0"/>
            <wp:docPr id="304" name="Imagen 304" descr="Imagen que contiene Gráfico de embud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n 304" descr="Imagen que contiene Gráfico de embudo  Descripción generada automáticamente"/>
                    <pic:cNvPicPr/>
                  </pic:nvPicPr>
                  <pic:blipFill rotWithShape="1">
                    <a:blip r:embed="rId85">
                      <a:extLst>
                        <a:ext uri="{28A0092B-C50C-407E-A947-70E740481C1C}">
                          <a14:useLocalDpi xmlns:a14="http://schemas.microsoft.com/office/drawing/2010/main" val="0"/>
                        </a:ext>
                      </a:extLst>
                    </a:blip>
                    <a:srcRect l="18945" r="19727"/>
                    <a:stretch/>
                  </pic:blipFill>
                  <pic:spPr bwMode="auto">
                    <a:xfrm>
                      <a:off x="0" y="0"/>
                      <a:ext cx="1862779" cy="170853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C5C807D" wp14:editId="266CB814">
            <wp:extent cx="1599525" cy="1951355"/>
            <wp:effectExtent l="0" t="0" r="1270" b="0"/>
            <wp:docPr id="305" name="Imagen 305" descr="Texto, Código QR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n 305" descr="Texto, Código QR  Descripción generada automáticament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609672" cy="1963734"/>
                    </a:xfrm>
                    <a:prstGeom prst="rect">
                      <a:avLst/>
                    </a:prstGeom>
                  </pic:spPr>
                </pic:pic>
              </a:graphicData>
            </a:graphic>
          </wp:inline>
        </w:drawing>
      </w:r>
    </w:p>
    <w:p w14:paraId="02E08009" w14:textId="56404DBC" w:rsidR="00496CEA" w:rsidRDefault="007E51DA">
      <w:pPr>
        <w:jc w:val="center"/>
      </w:pPr>
      <w:r>
        <w:rPr>
          <w:noProof/>
        </w:rPr>
        <w:lastRenderedPageBreak/>
        <w:drawing>
          <wp:inline distT="0" distB="0" distL="0" distR="0" wp14:anchorId="2E5E2602" wp14:editId="6AB2AD16">
            <wp:extent cx="1600200" cy="1600200"/>
            <wp:effectExtent l="0" t="0" r="0" b="0"/>
            <wp:docPr id="307" name="Imagen 307" descr="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n 307" descr="Texto  Descripción generada automáticament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600200" cy="1600200"/>
                    </a:xfrm>
                    <a:prstGeom prst="rect">
                      <a:avLst/>
                    </a:prstGeom>
                  </pic:spPr>
                </pic:pic>
              </a:graphicData>
            </a:graphic>
          </wp:inline>
        </w:drawing>
      </w:r>
      <w:r>
        <w:rPr>
          <w:noProof/>
        </w:rPr>
        <w:drawing>
          <wp:inline distT="0" distB="0" distL="0" distR="0" wp14:anchorId="1FF51D72" wp14:editId="5AE264E0">
            <wp:extent cx="1590675" cy="1590675"/>
            <wp:effectExtent l="0" t="0" r="9525" b="9525"/>
            <wp:docPr id="309" name="Imagen 309" descr="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n 309" descr="Texto  Descripción generada automáticament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590675" cy="1590675"/>
                    </a:xfrm>
                    <a:prstGeom prst="rect">
                      <a:avLst/>
                    </a:prstGeom>
                  </pic:spPr>
                </pic:pic>
              </a:graphicData>
            </a:graphic>
          </wp:inline>
        </w:drawing>
      </w:r>
      <w:r>
        <w:rPr>
          <w:noProof/>
        </w:rPr>
        <w:drawing>
          <wp:inline distT="0" distB="0" distL="0" distR="0" wp14:anchorId="7BF30B45" wp14:editId="6E689CBA">
            <wp:extent cx="1596170" cy="1339850"/>
            <wp:effectExtent l="0" t="0" r="4445" b="0"/>
            <wp:docPr id="312" name="Imagen 312" descr="Imagen que contiene Icon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magen 312" descr="Imagen que contiene Icono  Descripción generada automáticamente"/>
                    <pic:cNvPicPr/>
                  </pic:nvPicPr>
                  <pic:blipFill rotWithShape="1">
                    <a:blip r:embed="rId89" cstate="print">
                      <a:extLst>
                        <a:ext uri="{28A0092B-C50C-407E-A947-70E740481C1C}">
                          <a14:useLocalDpi xmlns:a14="http://schemas.microsoft.com/office/drawing/2010/main" val="0"/>
                        </a:ext>
                      </a:extLst>
                    </a:blip>
                    <a:srcRect l="13655" t="22872" r="16193" b="18241"/>
                    <a:stretch/>
                  </pic:blipFill>
                  <pic:spPr bwMode="auto">
                    <a:xfrm>
                      <a:off x="0" y="0"/>
                      <a:ext cx="1618528" cy="1358617"/>
                    </a:xfrm>
                    <a:prstGeom prst="rect">
                      <a:avLst/>
                    </a:prstGeom>
                    <a:ln>
                      <a:noFill/>
                    </a:ln>
                    <a:extLst>
                      <a:ext uri="{53640926-AAD7-44D8-BBD7-CCE9431645EC}">
                        <a14:shadowObscured xmlns:a14="http://schemas.microsoft.com/office/drawing/2010/main"/>
                      </a:ext>
                    </a:extLst>
                  </pic:spPr>
                </pic:pic>
              </a:graphicData>
            </a:graphic>
          </wp:inline>
        </w:drawing>
      </w:r>
    </w:p>
    <w:p w14:paraId="295417B2" w14:textId="16286940" w:rsidR="00496CEA" w:rsidRDefault="007E51DA">
      <w:pPr>
        <w:jc w:val="center"/>
      </w:pPr>
      <w:r>
        <w:rPr>
          <w:noProof/>
        </w:rPr>
        <w:drawing>
          <wp:inline distT="0" distB="0" distL="0" distR="0" wp14:anchorId="369AFA09" wp14:editId="248DBD43">
            <wp:extent cx="2019300" cy="888492"/>
            <wp:effectExtent l="0" t="0" r="0" b="6985"/>
            <wp:docPr id="311" name="Imagen 311" descr="Imagen que contiene electrónica, computadora, parado, hombre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Imagen 311" descr="Imagen que contiene electrónica, computadora, parado, hombre  Descripción generada automáticamente"/>
                    <pic:cNvPicPr/>
                  </pic:nvPicPr>
                  <pic:blipFill rotWithShape="1">
                    <a:blip r:embed="rId90">
                      <a:extLst>
                        <a:ext uri="{28A0092B-C50C-407E-A947-70E740481C1C}">
                          <a14:useLocalDpi xmlns:a14="http://schemas.microsoft.com/office/drawing/2010/main" val="0"/>
                        </a:ext>
                      </a:extLst>
                    </a:blip>
                    <a:srcRect t="27667" b="28333"/>
                    <a:stretch/>
                  </pic:blipFill>
                  <pic:spPr bwMode="auto">
                    <a:xfrm>
                      <a:off x="0" y="0"/>
                      <a:ext cx="2029306" cy="892895"/>
                    </a:xfrm>
                    <a:prstGeom prst="rect">
                      <a:avLst/>
                    </a:prstGeom>
                    <a:ln>
                      <a:noFill/>
                    </a:ln>
                    <a:extLst>
                      <a:ext uri="{53640926-AAD7-44D8-BBD7-CCE9431645EC}">
                        <a14:shadowObscured xmlns:a14="http://schemas.microsoft.com/office/drawing/2010/main"/>
                      </a:ext>
                    </a:extLst>
                  </pic:spPr>
                </pic:pic>
              </a:graphicData>
            </a:graphic>
          </wp:inline>
        </w:drawing>
      </w:r>
    </w:p>
    <w:p w14:paraId="0A5CB742" w14:textId="29C3DE88" w:rsidR="00496CEA" w:rsidRPr="00AC6CF4" w:rsidRDefault="007E51DA">
      <w:pPr>
        <w:pStyle w:val="Caption"/>
        <w:rPr>
          <w:lang w:val="fr-FR"/>
        </w:rPr>
      </w:pPr>
      <w:r>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35</w:t>
      </w:r>
      <w:r>
        <w:fldChar w:fldCharType="end"/>
      </w:r>
      <w:r w:rsidRPr="00AC6CF4">
        <w:rPr>
          <w:bCs w:val="0"/>
          <w:lang w:val="fr-FR"/>
        </w:rPr>
        <w:t>:</w:t>
      </w:r>
      <w:r w:rsidRPr="00AC6CF4">
        <w:rPr>
          <w:lang w:val="fr-FR"/>
        </w:rPr>
        <w:t xml:space="preserve"> Exemples de serveurs web et de contrôleurs logiques pour la visualisation et l'intégration de KNX avec d'autres services.</w:t>
      </w:r>
    </w:p>
    <w:p w14:paraId="2BA94665" w14:textId="703CB12C" w:rsidR="00496CEA" w:rsidRPr="00AC6CF4" w:rsidRDefault="00496CEA">
      <w:pPr>
        <w:spacing w:before="0" w:after="0" w:line="240" w:lineRule="auto"/>
        <w:contextualSpacing w:val="0"/>
        <w:rPr>
          <w:lang w:val="fr-FR"/>
        </w:rPr>
      </w:pPr>
    </w:p>
    <w:p w14:paraId="14353C14" w14:textId="01833595" w:rsidR="00496CEA" w:rsidRPr="00AC6CF4" w:rsidRDefault="007E51DA">
      <w:pPr>
        <w:pStyle w:val="Heading3"/>
        <w:rPr>
          <w:lang w:val="fr-FR"/>
        </w:rPr>
      </w:pPr>
      <w:bookmarkStart w:id="85" w:name="_Toc132101600"/>
      <w:r w:rsidRPr="00AC6CF4">
        <w:rPr>
          <w:lang w:val="fr-FR"/>
        </w:rPr>
        <w:t>Configuration d'un serveur Web et d'un contrôleur logique</w:t>
      </w:r>
      <w:bookmarkEnd w:id="85"/>
    </w:p>
    <w:p w14:paraId="08D5FC1B" w14:textId="64D0A136" w:rsidR="00496CEA" w:rsidRPr="00AC6CF4" w:rsidRDefault="00496CEA">
      <w:pPr>
        <w:rPr>
          <w:lang w:val="fr-FR"/>
        </w:rPr>
      </w:pPr>
    </w:p>
    <w:p w14:paraId="32C579D9" w14:textId="30ACCCE1" w:rsidR="00496CEA" w:rsidRPr="00AC6CF4" w:rsidRDefault="007E51DA">
      <w:pPr>
        <w:rPr>
          <w:lang w:val="fr-FR"/>
        </w:rPr>
      </w:pPr>
      <w:r w:rsidRPr="00AC6CF4">
        <w:rPr>
          <w:lang w:val="fr-FR"/>
        </w:rPr>
        <w:t>De toute évidence, la configuration d'un périphérique de serveur web se fait dans la plupart des cas en accédant sur l'appareil même via le Web. Dans certains cas, les appareils offrent leurs options sous la forme d'applications et dans d'autres grâce à un</w:t>
      </w:r>
      <w:r w:rsidRPr="00AC6CF4">
        <w:rPr>
          <w:lang w:val="fr-FR"/>
        </w:rPr>
        <w:t xml:space="preserve"> assistant de configuration qui facilite la tâche de l'intégrateur.</w:t>
      </w:r>
    </w:p>
    <w:p w14:paraId="7CBC7490" w14:textId="77777777" w:rsidR="00496CEA" w:rsidRPr="00AC6CF4" w:rsidRDefault="00496CEA">
      <w:pPr>
        <w:rPr>
          <w:lang w:val="fr-FR"/>
        </w:rPr>
      </w:pPr>
    </w:p>
    <w:p w14:paraId="2A53288D" w14:textId="571ED163" w:rsidR="00496CEA" w:rsidRDefault="007E51DA">
      <w:pPr>
        <w:spacing w:before="0" w:after="0" w:line="240" w:lineRule="auto"/>
        <w:contextualSpacing w:val="0"/>
      </w:pPr>
      <w:r>
        <w:rPr>
          <w:noProof/>
        </w:rPr>
        <w:drawing>
          <wp:inline distT="0" distB="0" distL="0" distR="0" wp14:anchorId="5453A306" wp14:editId="5100AD41">
            <wp:extent cx="5580380" cy="3053715"/>
            <wp:effectExtent l="0" t="0" r="1270" b="0"/>
            <wp:docPr id="306" name="Imagen 306" descr="Interfaz de usuario gráfic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n 306" descr="Interfaz de usuario gráfica  Descripción generada automáticamente"/>
                    <pic:cNvPicPr/>
                  </pic:nvPicPr>
                  <pic:blipFill>
                    <a:blip r:embed="rId91"/>
                    <a:stretch>
                      <a:fillRect/>
                    </a:stretch>
                  </pic:blipFill>
                  <pic:spPr>
                    <a:xfrm>
                      <a:off x="0" y="0"/>
                      <a:ext cx="5580380" cy="3053715"/>
                    </a:xfrm>
                    <a:prstGeom prst="rect">
                      <a:avLst/>
                    </a:prstGeom>
                  </pic:spPr>
                </pic:pic>
              </a:graphicData>
            </a:graphic>
          </wp:inline>
        </w:drawing>
      </w:r>
    </w:p>
    <w:p w14:paraId="449CC201" w14:textId="6A4E34AA" w:rsidR="00496CEA" w:rsidRDefault="00496CEA">
      <w:pPr>
        <w:spacing w:before="0" w:after="0" w:line="240" w:lineRule="auto"/>
        <w:contextualSpacing w:val="0"/>
      </w:pPr>
    </w:p>
    <w:p w14:paraId="18202ADF" w14:textId="6BEAA772" w:rsidR="00496CEA" w:rsidRPr="00AC6CF4" w:rsidRDefault="007E51DA">
      <w:pPr>
        <w:pStyle w:val="Caption"/>
        <w:rPr>
          <w:lang w:val="fr-FR"/>
        </w:rPr>
      </w:pPr>
      <w:r>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36</w:t>
      </w:r>
      <w:r>
        <w:fldChar w:fldCharType="end"/>
      </w:r>
      <w:r w:rsidRPr="00AC6CF4">
        <w:rPr>
          <w:bCs w:val="0"/>
          <w:lang w:val="fr-FR"/>
        </w:rPr>
        <w:t>:</w:t>
      </w:r>
      <w:r w:rsidRPr="00AC6CF4">
        <w:rPr>
          <w:lang w:val="fr-FR"/>
        </w:rPr>
        <w:t xml:space="preserve"> Exemple de page de configuration d'un serveur Web et d'un contrôleur logique pour la visualisation et l'intégration de KNX avec d'autres servic</w:t>
      </w:r>
      <w:r w:rsidRPr="00AC6CF4">
        <w:rPr>
          <w:lang w:val="fr-FR"/>
        </w:rPr>
        <w:t>es.</w:t>
      </w:r>
    </w:p>
    <w:p w14:paraId="554749CE" w14:textId="77777777" w:rsidR="00496CEA" w:rsidRPr="00AC6CF4" w:rsidRDefault="00496CEA">
      <w:pPr>
        <w:spacing w:before="0" w:after="0" w:line="240" w:lineRule="auto"/>
        <w:contextualSpacing w:val="0"/>
        <w:rPr>
          <w:lang w:val="fr-FR"/>
        </w:rPr>
      </w:pPr>
    </w:p>
    <w:p w14:paraId="4F7C2F5F" w14:textId="1B7D1F7C" w:rsidR="00496CEA" w:rsidRDefault="007E51DA">
      <w:pPr>
        <w:spacing w:before="0" w:after="0" w:line="240" w:lineRule="auto"/>
        <w:contextualSpacing w:val="0"/>
      </w:pPr>
      <w:r>
        <w:rPr>
          <w:noProof/>
        </w:rPr>
        <w:lastRenderedPageBreak/>
        <w:drawing>
          <wp:inline distT="0" distB="0" distL="0" distR="0" wp14:anchorId="2A2DA48D" wp14:editId="5B125B87">
            <wp:extent cx="5580380" cy="3253740"/>
            <wp:effectExtent l="0" t="0" r="1270" b="3810"/>
            <wp:docPr id="310" name="Imagen 310" descr="Interfaz de usuario gráfic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n 310" descr="Interfaz de usuario gráfica  Descripción generada automáticamente"/>
                    <pic:cNvPicPr/>
                  </pic:nvPicPr>
                  <pic:blipFill>
                    <a:blip r:embed="rId92"/>
                    <a:stretch>
                      <a:fillRect/>
                    </a:stretch>
                  </pic:blipFill>
                  <pic:spPr>
                    <a:xfrm>
                      <a:off x="0" y="0"/>
                      <a:ext cx="5580380" cy="3253740"/>
                    </a:xfrm>
                    <a:prstGeom prst="rect">
                      <a:avLst/>
                    </a:prstGeom>
                  </pic:spPr>
                </pic:pic>
              </a:graphicData>
            </a:graphic>
          </wp:inline>
        </w:drawing>
      </w:r>
    </w:p>
    <w:p w14:paraId="71B3935A" w14:textId="687C8325" w:rsidR="00496CEA" w:rsidRDefault="00496CEA">
      <w:pPr>
        <w:spacing w:before="0" w:after="0" w:line="240" w:lineRule="auto"/>
        <w:contextualSpacing w:val="0"/>
      </w:pPr>
    </w:p>
    <w:p w14:paraId="624EE485" w14:textId="7B14BD75" w:rsidR="00496CEA" w:rsidRPr="00AC6CF4" w:rsidRDefault="007E51DA">
      <w:pPr>
        <w:pStyle w:val="Caption"/>
        <w:rPr>
          <w:lang w:val="fr-FR"/>
        </w:rPr>
      </w:pPr>
      <w:r>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37</w:t>
      </w:r>
      <w:r>
        <w:fldChar w:fldCharType="end"/>
      </w:r>
      <w:r w:rsidRPr="00AC6CF4">
        <w:rPr>
          <w:bCs w:val="0"/>
          <w:lang w:val="fr-FR"/>
        </w:rPr>
        <w:t>:</w:t>
      </w:r>
      <w:r w:rsidRPr="00AC6CF4">
        <w:rPr>
          <w:lang w:val="fr-FR"/>
        </w:rPr>
        <w:t xml:space="preserve"> Exemple d'assistant de configuration d'un serveur Web et d'un contrôleur logique pour la visualisation et l'intégration de KNX avec d'autres services.</w:t>
      </w:r>
    </w:p>
    <w:p w14:paraId="0BC010BD" w14:textId="3068F484" w:rsidR="00496CEA" w:rsidRPr="00AC6CF4" w:rsidRDefault="00496CEA">
      <w:pPr>
        <w:spacing w:before="0" w:after="0" w:line="240" w:lineRule="auto"/>
        <w:contextualSpacing w:val="0"/>
        <w:rPr>
          <w:lang w:val="fr-FR"/>
        </w:rPr>
      </w:pPr>
    </w:p>
    <w:p w14:paraId="457940B2" w14:textId="03467482" w:rsidR="00496CEA" w:rsidRPr="00AC6CF4" w:rsidRDefault="007E51DA">
      <w:pPr>
        <w:rPr>
          <w:lang w:val="fr-FR"/>
        </w:rPr>
      </w:pPr>
      <w:r w:rsidRPr="00AC6CF4">
        <w:rPr>
          <w:lang w:val="fr-FR"/>
        </w:rPr>
        <w:t>Ce type de périphérique peut également être considéré c</w:t>
      </w:r>
      <w:r w:rsidRPr="00AC6CF4">
        <w:rPr>
          <w:lang w:val="fr-FR"/>
        </w:rPr>
        <w:t xml:space="preserve">omme une supervision client/serveur, bien qu'ils soient conçus pour des installations de petite ou moyenne taille (pas plus de 1000-2000 points de processus, selon l'appareil). Dans la prochaine et dernière catégorie, nous décrirons ce type de supervision </w:t>
      </w:r>
      <w:r w:rsidRPr="00AC6CF4">
        <w:rPr>
          <w:lang w:val="fr-FR"/>
        </w:rPr>
        <w:t>mais nous nous concentrerons sur son utilisation dans les grandes installations.</w:t>
      </w:r>
    </w:p>
    <w:p w14:paraId="420D13D5" w14:textId="5A82E996" w:rsidR="00496CEA" w:rsidRPr="00AC6CF4" w:rsidRDefault="00496CEA">
      <w:pPr>
        <w:rPr>
          <w:lang w:val="fr-FR"/>
        </w:rPr>
      </w:pPr>
    </w:p>
    <w:p w14:paraId="208157CE" w14:textId="7AA51674" w:rsidR="00496CEA" w:rsidRDefault="007E51DA">
      <w:pPr>
        <w:pStyle w:val="Heading2"/>
      </w:pPr>
      <w:bookmarkStart w:id="86" w:name="_Toc132101601"/>
      <w:r>
        <w:t xml:space="preserve">Supervision </w:t>
      </w:r>
      <w:proofErr w:type="spellStart"/>
      <w:r>
        <w:t>basée</w:t>
      </w:r>
      <w:proofErr w:type="spellEnd"/>
      <w:r>
        <w:t xml:space="preserve"> sur Client/</w:t>
      </w:r>
      <w:proofErr w:type="spellStart"/>
      <w:r>
        <w:t>Serveur</w:t>
      </w:r>
      <w:bookmarkEnd w:id="86"/>
      <w:proofErr w:type="spellEnd"/>
    </w:p>
    <w:p w14:paraId="7BC785E7" w14:textId="77777777" w:rsidR="00496CEA" w:rsidRDefault="007E51DA">
      <w:pPr>
        <w:pStyle w:val="Heading3"/>
      </w:pPr>
      <w:bookmarkStart w:id="87" w:name="_Toc132101602"/>
      <w:r>
        <w:t>Description</w:t>
      </w:r>
      <w:bookmarkEnd w:id="87"/>
      <w:r>
        <w:t xml:space="preserve"> </w:t>
      </w:r>
    </w:p>
    <w:p w14:paraId="108184A0" w14:textId="77777777" w:rsidR="00496CEA" w:rsidRDefault="00496CEA"/>
    <w:p w14:paraId="1D122BAA" w14:textId="3B08AB6B" w:rsidR="00496CEA" w:rsidRPr="00AC6CF4" w:rsidRDefault="007E51DA">
      <w:pPr>
        <w:rPr>
          <w:lang w:val="fr-FR"/>
        </w:rPr>
      </w:pPr>
      <w:r w:rsidRPr="00AC6CF4">
        <w:rPr>
          <w:lang w:val="fr-FR"/>
        </w:rPr>
        <w:t>Depuis le tout début des systèmes de gestion des bâtiments, il y a eu un besoin de visualiser les installations sur les uni</w:t>
      </w:r>
      <w:r w:rsidRPr="00AC6CF4">
        <w:rPr>
          <w:lang w:val="fr-FR"/>
        </w:rPr>
        <w:t xml:space="preserve">tés centrales avec la possibilité d'y accéder par plusieurs utilisateurs et dans de nombreux cas avec des privilèges différents. </w:t>
      </w:r>
    </w:p>
    <w:p w14:paraId="701CD90A" w14:textId="77777777" w:rsidR="00496CEA" w:rsidRPr="00AC6CF4" w:rsidRDefault="00496CEA">
      <w:pPr>
        <w:rPr>
          <w:lang w:val="fr-FR"/>
        </w:rPr>
      </w:pPr>
    </w:p>
    <w:p w14:paraId="5D21EA94" w14:textId="0CEEA91E" w:rsidR="00496CEA" w:rsidRPr="00AC6CF4" w:rsidRDefault="007E51DA">
      <w:pPr>
        <w:rPr>
          <w:lang w:val="fr-FR"/>
        </w:rPr>
      </w:pPr>
      <w:r w:rsidRPr="00AC6CF4">
        <w:rPr>
          <w:lang w:val="fr-FR"/>
        </w:rPr>
        <w:t xml:space="preserve">Habituellement, un PC commun connecté à l'installation jouait le rôle d'unité centrale et les autres PC connectés à celle-ci </w:t>
      </w:r>
      <w:r w:rsidRPr="00AC6CF4">
        <w:rPr>
          <w:lang w:val="fr-FR"/>
        </w:rPr>
        <w:t>jouaient le rôle d'utilisateurs. Cependant, depuis l'évolution de la technologie, ces dispositifs ont été considérablement améliorés et leur taille a également diminué. Comme nous l'avons vu dans la section précédente, les solutions qui existent sur le mar</w:t>
      </w:r>
      <w:r w:rsidRPr="00AC6CF4">
        <w:rPr>
          <w:lang w:val="fr-FR"/>
        </w:rPr>
        <w:t>ché ne se limitent pas aux PC conventionnels, mais comprennent des périphériques compacts et puissants avec une connexion Ethernet, qui peuvent également avoir un support intégré pour les fonctions audio/vidéo, alarme ou de contrôle logique. Ils peuvent ég</w:t>
      </w:r>
      <w:r w:rsidRPr="00AC6CF4">
        <w:rPr>
          <w:lang w:val="fr-FR"/>
        </w:rPr>
        <w:t>alement jouer le rôle de serveur de supervision, où d'autres périphériques d'affichage peuvent se connecter en tant que clients et superviser ou contrôler l'installation.</w:t>
      </w:r>
    </w:p>
    <w:p w14:paraId="79311717" w14:textId="234AA782" w:rsidR="00496CEA" w:rsidRPr="00AC6CF4" w:rsidRDefault="00496CEA">
      <w:pPr>
        <w:rPr>
          <w:lang w:val="fr-FR"/>
        </w:rPr>
      </w:pPr>
    </w:p>
    <w:p w14:paraId="4C257A61" w14:textId="12166463" w:rsidR="00496CEA" w:rsidRPr="00AC6CF4" w:rsidRDefault="007E51DA">
      <w:pPr>
        <w:rPr>
          <w:lang w:val="fr-FR"/>
        </w:rPr>
      </w:pPr>
      <w:r w:rsidRPr="00AC6CF4">
        <w:rPr>
          <w:lang w:val="fr-FR"/>
        </w:rPr>
        <w:lastRenderedPageBreak/>
        <w:t xml:space="preserve">Quoi qu'il en soit, lorsque nous sommes confrontés à </w:t>
      </w:r>
      <w:r w:rsidRPr="00AC6CF4">
        <w:rPr>
          <w:b/>
          <w:bCs/>
          <w:lang w:val="fr-FR"/>
        </w:rPr>
        <w:t>une grande installation KNX</w:t>
      </w:r>
      <w:r w:rsidRPr="00AC6CF4">
        <w:rPr>
          <w:lang w:val="fr-FR"/>
        </w:rPr>
        <w:t>, où</w:t>
      </w:r>
      <w:r w:rsidRPr="00AC6CF4">
        <w:rPr>
          <w:lang w:val="fr-FR"/>
        </w:rPr>
        <w:t xml:space="preserve"> plusieurs milliers de points de processus sont gérés et il est nécessaire d'utiliser plusieurs lignes accessibles via des routeurs IP ou des interfaces IP, Comme nous l'avons vu dans le paragraphe </w:t>
      </w:r>
      <w:r>
        <w:fldChar w:fldCharType="begin"/>
      </w:r>
      <w:r w:rsidRPr="00AC6CF4">
        <w:rPr>
          <w:lang w:val="fr-FR"/>
        </w:rPr>
        <w:instrText xml:space="preserve"> REF _Ref129101789 \r \h </w:instrText>
      </w:r>
      <w:r>
        <w:fldChar w:fldCharType="separate"/>
      </w:r>
      <w:r w:rsidRPr="00AC6CF4">
        <w:rPr>
          <w:lang w:val="fr-FR"/>
        </w:rPr>
        <w:t>1.10.3</w:t>
      </w:r>
      <w:r>
        <w:fldChar w:fldCharType="end"/>
      </w:r>
      <w:r w:rsidRPr="00AC6CF4">
        <w:rPr>
          <w:lang w:val="fr-FR"/>
        </w:rPr>
        <w:t>, l'utilisation d'une solution BMS avec une connexion native KNX est très nécessaire.</w:t>
      </w:r>
    </w:p>
    <w:p w14:paraId="50BEC08F" w14:textId="77777777" w:rsidR="00496CEA" w:rsidRPr="00AC6CF4" w:rsidRDefault="00496CEA">
      <w:pPr>
        <w:rPr>
          <w:lang w:val="fr-FR"/>
        </w:rPr>
      </w:pPr>
    </w:p>
    <w:p w14:paraId="54D4C543" w14:textId="3053C1A6" w:rsidR="00496CEA" w:rsidRPr="00AC6CF4" w:rsidRDefault="007E51DA">
      <w:pPr>
        <w:rPr>
          <w:lang w:val="fr-FR"/>
        </w:rPr>
      </w:pPr>
      <w:r w:rsidRPr="00AC6CF4">
        <w:rPr>
          <w:lang w:val="fr-FR"/>
        </w:rPr>
        <w:t xml:space="preserve">Comme nous l'avons commenté dans cette section, la solution GTB consiste en un </w:t>
      </w:r>
      <w:r w:rsidRPr="00AC6CF4">
        <w:rPr>
          <w:b/>
          <w:bCs/>
          <w:lang w:val="fr-FR"/>
        </w:rPr>
        <w:t>Serveur</w:t>
      </w:r>
      <w:r w:rsidRPr="00AC6CF4">
        <w:rPr>
          <w:lang w:val="fr-FR"/>
        </w:rPr>
        <w:t>, qui est la partie du logiciel en charge d</w:t>
      </w:r>
      <w:r w:rsidRPr="00AC6CF4">
        <w:rPr>
          <w:lang w:val="fr-FR"/>
        </w:rPr>
        <w:t xml:space="preserve">e communiquer très efficacement avec toutes les lignes KNX au moyen des services de Tunneling IP pour chaque ligne, et la supervision en tant que </w:t>
      </w:r>
      <w:r w:rsidRPr="00AC6CF4">
        <w:rPr>
          <w:b/>
          <w:bCs/>
          <w:lang w:val="fr-FR"/>
        </w:rPr>
        <w:t>Client</w:t>
      </w:r>
      <w:r w:rsidRPr="00AC6CF4">
        <w:rPr>
          <w:lang w:val="fr-FR"/>
        </w:rPr>
        <w:t xml:space="preserve"> de ce serveur.</w:t>
      </w:r>
    </w:p>
    <w:p w14:paraId="03DBD5F7" w14:textId="6C0ACEC4" w:rsidR="00496CEA" w:rsidRPr="00AC6CF4" w:rsidRDefault="007E51DA">
      <w:pPr>
        <w:rPr>
          <w:lang w:val="fr-FR"/>
        </w:rPr>
      </w:pPr>
      <w:r w:rsidRPr="00AC6CF4">
        <w:rPr>
          <w:lang w:val="fr-FR"/>
        </w:rPr>
        <w:t>Cette architecture logicielle client/serveur nous permet d'avoir des vues multiples de d</w:t>
      </w:r>
      <w:r w:rsidRPr="00AC6CF4">
        <w:rPr>
          <w:lang w:val="fr-FR"/>
        </w:rPr>
        <w:t>ifférentes tailles et portées. Imaginons un projet d'hôtel comme exemple, où une solution de supervision est nécessaire à trois niveaux:</w:t>
      </w:r>
    </w:p>
    <w:p w14:paraId="23AC10CB" w14:textId="034122BD" w:rsidR="00496CEA" w:rsidRPr="00AC6CF4" w:rsidRDefault="007E51DA">
      <w:pPr>
        <w:pStyle w:val="Bullet1"/>
        <w:rPr>
          <w:lang w:val="fr-FR"/>
        </w:rPr>
      </w:pPr>
      <w:r w:rsidRPr="00AC6CF4">
        <w:rPr>
          <w:lang w:val="fr-FR"/>
        </w:rPr>
        <w:t>Niveau 1 : une supervision centrale pour l'administration de l'hôtel, pour le service de réception et pour la gestion.</w:t>
      </w:r>
    </w:p>
    <w:p w14:paraId="1B0CF33A" w14:textId="1AD29C72" w:rsidR="00496CEA" w:rsidRPr="00AC6CF4" w:rsidRDefault="007E51DA">
      <w:pPr>
        <w:pStyle w:val="Bullet1"/>
        <w:rPr>
          <w:lang w:val="fr-FR"/>
        </w:rPr>
      </w:pPr>
      <w:r w:rsidRPr="00AC6CF4">
        <w:rPr>
          <w:lang w:val="fr-FR"/>
        </w:rPr>
        <w:t xml:space="preserve">Niveau 2 : </w:t>
      </w:r>
      <w:proofErr w:type="gramStart"/>
      <w:r w:rsidRPr="00AC6CF4">
        <w:rPr>
          <w:lang w:val="fr-FR"/>
        </w:rPr>
        <w:t>différentes supervision</w:t>
      </w:r>
      <w:proofErr w:type="gramEnd"/>
      <w:r w:rsidRPr="00AC6CF4">
        <w:rPr>
          <w:lang w:val="fr-FR"/>
        </w:rPr>
        <w:t xml:space="preserve"> pour chaque étage de l'hôtel pour le service de nettoyage de chambre et pour le service d'entretien</w:t>
      </w:r>
    </w:p>
    <w:p w14:paraId="5ADBCA74" w14:textId="16851407" w:rsidR="00496CEA" w:rsidRDefault="007E51DA">
      <w:pPr>
        <w:pStyle w:val="Bullet1"/>
      </w:pPr>
      <w:r w:rsidRPr="00AC6CF4">
        <w:rPr>
          <w:lang w:val="fr-FR"/>
        </w:rPr>
        <w:t>Niveau 3 : une supervision spécifique pour chaque chambre d'hôtel/suite qui permet à chaque utilisateur de contrôler et d</w:t>
      </w:r>
      <w:r w:rsidRPr="00AC6CF4">
        <w:rPr>
          <w:lang w:val="fr-FR"/>
        </w:rPr>
        <w:t xml:space="preserve">e visualiser ses lumières, la climatisation, les rideaux, etc. </w:t>
      </w:r>
      <w:r>
        <w:t xml:space="preserve">Pendant </w:t>
      </w:r>
      <w:proofErr w:type="spellStart"/>
      <w:r>
        <w:t>leur</w:t>
      </w:r>
      <w:proofErr w:type="spellEnd"/>
      <w:r>
        <w:t xml:space="preserve"> séjour.</w:t>
      </w:r>
    </w:p>
    <w:p w14:paraId="0A5E06F2" w14:textId="77777777" w:rsidR="00496CEA" w:rsidRDefault="00496CEA">
      <w:pPr>
        <w:pStyle w:val="Bullet1"/>
        <w:numPr>
          <w:ilvl w:val="0"/>
          <w:numId w:val="0"/>
        </w:numPr>
        <w:ind w:left="360" w:hanging="360"/>
      </w:pPr>
    </w:p>
    <w:p w14:paraId="1C9551D4" w14:textId="06E5091D" w:rsidR="00496CEA" w:rsidRDefault="007E51DA">
      <w:r>
        <w:rPr>
          <w:noProof/>
        </w:rPr>
        <w:drawing>
          <wp:inline distT="0" distB="0" distL="0" distR="0" wp14:anchorId="1B9B475A" wp14:editId="5E9264E7">
            <wp:extent cx="5551772" cy="2381250"/>
            <wp:effectExtent l="0" t="0" r="0" b="0"/>
            <wp:docPr id="314" name="Imagen 314" descr="Interfaz de usuario gráfic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n 314" descr="Interfaz de usuario gráfica  Descripción generada automáticamente"/>
                    <pic:cNvPicPr/>
                  </pic:nvPicPr>
                  <pic:blipFill rotWithShape="1">
                    <a:blip r:embed="rId93" cstate="print">
                      <a:extLst>
                        <a:ext uri="{28A0092B-C50C-407E-A947-70E740481C1C}">
                          <a14:useLocalDpi xmlns:a14="http://schemas.microsoft.com/office/drawing/2010/main" val="0"/>
                        </a:ext>
                      </a:extLst>
                    </a:blip>
                    <a:srcRect l="2219" r="3733"/>
                    <a:stretch/>
                  </pic:blipFill>
                  <pic:spPr bwMode="auto">
                    <a:xfrm>
                      <a:off x="0" y="0"/>
                      <a:ext cx="5553893" cy="2382160"/>
                    </a:xfrm>
                    <a:prstGeom prst="rect">
                      <a:avLst/>
                    </a:prstGeom>
                    <a:ln>
                      <a:noFill/>
                    </a:ln>
                    <a:extLst>
                      <a:ext uri="{53640926-AAD7-44D8-BBD7-CCE9431645EC}">
                        <a14:shadowObscured xmlns:a14="http://schemas.microsoft.com/office/drawing/2010/main"/>
                      </a:ext>
                    </a:extLst>
                  </pic:spPr>
                </pic:pic>
              </a:graphicData>
            </a:graphic>
          </wp:inline>
        </w:drawing>
      </w:r>
    </w:p>
    <w:p w14:paraId="5803E4FE" w14:textId="7496CF2F" w:rsidR="00496CEA" w:rsidRPr="00AC6CF4" w:rsidRDefault="007E51DA">
      <w:pPr>
        <w:pStyle w:val="Caption"/>
        <w:rPr>
          <w:lang w:val="fr-FR"/>
        </w:rPr>
      </w:pPr>
      <w:r>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38</w:t>
      </w:r>
      <w:r>
        <w:fldChar w:fldCharType="end"/>
      </w:r>
      <w:r w:rsidRPr="00AC6CF4">
        <w:rPr>
          <w:bCs w:val="0"/>
          <w:lang w:val="fr-FR"/>
        </w:rPr>
        <w:t>:</w:t>
      </w:r>
      <w:r w:rsidRPr="00AC6CF4">
        <w:rPr>
          <w:lang w:val="fr-FR"/>
        </w:rPr>
        <w:t xml:space="preserve"> Exemple de schéma de solution GTB Client/Server avec différents niveaux de visualisation</w:t>
      </w:r>
    </w:p>
    <w:p w14:paraId="7C5C756E" w14:textId="77777777" w:rsidR="00496CEA" w:rsidRPr="00AC6CF4" w:rsidRDefault="00496CEA">
      <w:pPr>
        <w:rPr>
          <w:lang w:val="fr-FR"/>
        </w:rPr>
      </w:pPr>
    </w:p>
    <w:p w14:paraId="3CF2A62F" w14:textId="2FDB0387" w:rsidR="00496CEA" w:rsidRPr="00AC6CF4" w:rsidRDefault="007E51DA">
      <w:pPr>
        <w:rPr>
          <w:lang w:val="fr-FR"/>
        </w:rPr>
      </w:pPr>
      <w:r w:rsidRPr="00AC6CF4">
        <w:rPr>
          <w:lang w:val="fr-FR"/>
        </w:rPr>
        <w:t>Ces solutions GTB, en plus de permettre l'intégration de tous les périphériques KNX dans la propriété, peuvent également être intégrées p. ex. - avec les systèmes de</w:t>
      </w:r>
      <w:r w:rsidRPr="00AC6CF4">
        <w:rPr>
          <w:lang w:val="fr-FR"/>
        </w:rPr>
        <w:t xml:space="preserve"> gestion PMS (</w:t>
      </w:r>
      <w:proofErr w:type="spellStart"/>
      <w:r w:rsidRPr="00AC6CF4">
        <w:rPr>
          <w:lang w:val="fr-FR"/>
        </w:rPr>
        <w:t>Property</w:t>
      </w:r>
      <w:proofErr w:type="spellEnd"/>
      <w:r w:rsidRPr="00AC6CF4">
        <w:rPr>
          <w:lang w:val="fr-FR"/>
        </w:rPr>
        <w:t xml:space="preserve"> Management System &gt; Système de Gestion d'Etablissement) de l’hôtel, ce qui permet en plus, par exemple:</w:t>
      </w:r>
    </w:p>
    <w:p w14:paraId="43DE39BB" w14:textId="6BB13AD2" w:rsidR="00496CEA" w:rsidRPr="00AC6CF4" w:rsidRDefault="007E51DA">
      <w:pPr>
        <w:pStyle w:val="Bullet1"/>
        <w:rPr>
          <w:lang w:val="fr-FR"/>
        </w:rPr>
      </w:pPr>
      <w:r w:rsidRPr="00AC6CF4">
        <w:rPr>
          <w:lang w:val="fr-FR"/>
        </w:rPr>
        <w:t xml:space="preserve">Que la personne responsable du nettoyage de chaque pièce peut voir ou modifier le statut de nettoyage de chaque pièce, ou le nom </w:t>
      </w:r>
      <w:r w:rsidRPr="00AC6CF4">
        <w:rPr>
          <w:lang w:val="fr-FR"/>
        </w:rPr>
        <w:t>et la nationalité du client.</w:t>
      </w:r>
    </w:p>
    <w:p w14:paraId="3F59A0E9" w14:textId="5CC817C5" w:rsidR="00496CEA" w:rsidRPr="00AC6CF4" w:rsidRDefault="007E51DA">
      <w:pPr>
        <w:pStyle w:val="Bullet1"/>
        <w:rPr>
          <w:lang w:val="fr-FR"/>
        </w:rPr>
      </w:pPr>
      <w:r w:rsidRPr="00AC6CF4">
        <w:rPr>
          <w:lang w:val="fr-FR"/>
        </w:rPr>
        <w:t>Que chaque utilisateur peut demander le nettoyage de la chambre (</w:t>
      </w:r>
      <w:proofErr w:type="spellStart"/>
      <w:r w:rsidRPr="00AC6CF4">
        <w:rPr>
          <w:lang w:val="fr-FR"/>
        </w:rPr>
        <w:t>Make</w:t>
      </w:r>
      <w:proofErr w:type="spellEnd"/>
      <w:r w:rsidRPr="00AC6CF4">
        <w:rPr>
          <w:lang w:val="fr-FR"/>
        </w:rPr>
        <w:t xml:space="preserve"> Up Room &gt;nettoyage de la chambre) ou le Ne pas déranger par un bouton poussoir KNX.</w:t>
      </w:r>
    </w:p>
    <w:p w14:paraId="6C7EECA6" w14:textId="325036DD" w:rsidR="00496CEA" w:rsidRPr="00AC6CF4" w:rsidRDefault="007E51DA">
      <w:pPr>
        <w:pStyle w:val="Bullet1"/>
        <w:rPr>
          <w:lang w:val="fr-FR"/>
        </w:rPr>
      </w:pPr>
      <w:r w:rsidRPr="00AC6CF4">
        <w:rPr>
          <w:lang w:val="fr-FR"/>
        </w:rPr>
        <w:lastRenderedPageBreak/>
        <w:t>Pour que la supervision de chaque pièce apparaisse automatiquement dans l</w:t>
      </w:r>
      <w:r w:rsidRPr="00AC6CF4">
        <w:rPr>
          <w:lang w:val="fr-FR"/>
        </w:rPr>
        <w:t>a langue de chaque client et que l'accès à celle-ci soit activé et désactivé selon les dates du séjour.</w:t>
      </w:r>
    </w:p>
    <w:p w14:paraId="5C498C9F" w14:textId="6FE6D66F" w:rsidR="00496CEA" w:rsidRPr="00AC6CF4" w:rsidRDefault="007E51DA">
      <w:pPr>
        <w:pStyle w:val="Bullet1"/>
        <w:rPr>
          <w:lang w:val="fr-FR"/>
        </w:rPr>
      </w:pPr>
      <w:r w:rsidRPr="00AC6CF4">
        <w:rPr>
          <w:lang w:val="fr-FR"/>
        </w:rPr>
        <w:t xml:space="preserve">Que le réceptionniste </w:t>
      </w:r>
      <w:proofErr w:type="gramStart"/>
      <w:r w:rsidRPr="00AC6CF4">
        <w:rPr>
          <w:lang w:val="fr-FR"/>
        </w:rPr>
        <w:t>peut</w:t>
      </w:r>
      <w:proofErr w:type="gramEnd"/>
      <w:r w:rsidRPr="00AC6CF4">
        <w:rPr>
          <w:lang w:val="fr-FR"/>
        </w:rPr>
        <w:t xml:space="preserve"> générer un code QR pour le client à l'arrivée qui lui permet d'utiliser son propre smartphone pour voir et contrôler sa chamb</w:t>
      </w:r>
      <w:r w:rsidRPr="00AC6CF4">
        <w:rPr>
          <w:lang w:val="fr-FR"/>
        </w:rPr>
        <w:t>re (BYOD &gt;</w:t>
      </w:r>
      <w:proofErr w:type="spellStart"/>
      <w:r w:rsidRPr="00AC6CF4">
        <w:rPr>
          <w:lang w:val="fr-FR"/>
        </w:rPr>
        <w:t>Bring</w:t>
      </w:r>
      <w:proofErr w:type="spellEnd"/>
      <w:r w:rsidRPr="00AC6CF4">
        <w:rPr>
          <w:lang w:val="fr-FR"/>
        </w:rPr>
        <w:t xml:space="preserve"> </w:t>
      </w:r>
      <w:proofErr w:type="spellStart"/>
      <w:r w:rsidRPr="00AC6CF4">
        <w:rPr>
          <w:lang w:val="fr-FR"/>
        </w:rPr>
        <w:t>Your</w:t>
      </w:r>
      <w:proofErr w:type="spellEnd"/>
      <w:r w:rsidRPr="00AC6CF4">
        <w:rPr>
          <w:lang w:val="fr-FR"/>
        </w:rPr>
        <w:t xml:space="preserve"> </w:t>
      </w:r>
      <w:proofErr w:type="spellStart"/>
      <w:r w:rsidRPr="00AC6CF4">
        <w:rPr>
          <w:lang w:val="fr-FR"/>
        </w:rPr>
        <w:t>Own</w:t>
      </w:r>
      <w:proofErr w:type="spellEnd"/>
      <w:r w:rsidRPr="00AC6CF4">
        <w:rPr>
          <w:lang w:val="fr-FR"/>
        </w:rPr>
        <w:t xml:space="preserve"> </w:t>
      </w:r>
      <w:proofErr w:type="spellStart"/>
      <w:r w:rsidRPr="00AC6CF4">
        <w:rPr>
          <w:lang w:val="fr-FR"/>
        </w:rPr>
        <w:t>Device</w:t>
      </w:r>
      <w:proofErr w:type="spellEnd"/>
      <w:r w:rsidRPr="00AC6CF4">
        <w:rPr>
          <w:lang w:val="fr-FR"/>
        </w:rPr>
        <w:t xml:space="preserve"> &gt; solution - Apportez votre propre appareil).</w:t>
      </w:r>
    </w:p>
    <w:p w14:paraId="0208E194" w14:textId="74C1A2FB" w:rsidR="00496CEA" w:rsidRDefault="007E51DA">
      <w:pPr>
        <w:pStyle w:val="Bullet1"/>
      </w:pPr>
      <w:r>
        <w:t xml:space="preserve">et </w:t>
      </w:r>
      <w:proofErr w:type="spellStart"/>
      <w:r>
        <w:t>cætera</w:t>
      </w:r>
      <w:proofErr w:type="spellEnd"/>
      <w:r>
        <w:t>.</w:t>
      </w:r>
    </w:p>
    <w:p w14:paraId="70863D2E" w14:textId="7CBF59CB" w:rsidR="00496CEA" w:rsidRDefault="007E51DA">
      <w:pPr>
        <w:spacing w:before="0" w:after="0" w:line="240" w:lineRule="auto"/>
        <w:contextualSpacing w:val="0"/>
      </w:pPr>
      <w:r>
        <w:br w:type="page"/>
      </w:r>
    </w:p>
    <w:p w14:paraId="6B4FB9B3" w14:textId="22B14EFC" w:rsidR="00496CEA" w:rsidRPr="00AC6CF4" w:rsidRDefault="007E51DA">
      <w:pPr>
        <w:pStyle w:val="Heading3"/>
        <w:rPr>
          <w:lang w:val="fr-FR"/>
        </w:rPr>
      </w:pPr>
      <w:bookmarkStart w:id="88" w:name="_Toc132101603"/>
      <w:r w:rsidRPr="00AC6CF4">
        <w:rPr>
          <w:lang w:val="fr-FR"/>
        </w:rPr>
        <w:lastRenderedPageBreak/>
        <w:t xml:space="preserve">Recherche d'une supervision basée sur </w:t>
      </w:r>
      <w:proofErr w:type="spellStart"/>
      <w:r w:rsidRPr="00AC6CF4">
        <w:rPr>
          <w:lang w:val="fr-FR"/>
        </w:rPr>
        <w:t>Client/Serveur</w:t>
      </w:r>
      <w:bookmarkEnd w:id="88"/>
      <w:proofErr w:type="spellEnd"/>
    </w:p>
    <w:p w14:paraId="54AC9AE6" w14:textId="77777777" w:rsidR="00496CEA" w:rsidRPr="00AC6CF4" w:rsidRDefault="00496CEA">
      <w:pPr>
        <w:rPr>
          <w:lang w:val="fr-FR"/>
        </w:rPr>
      </w:pPr>
    </w:p>
    <w:p w14:paraId="6C93FB0A" w14:textId="7EEC651F" w:rsidR="00496CEA" w:rsidRPr="00AC6CF4" w:rsidRDefault="007E51DA">
      <w:pPr>
        <w:rPr>
          <w:lang w:val="fr-FR"/>
        </w:rPr>
      </w:pPr>
      <w:r w:rsidRPr="00AC6CF4">
        <w:rPr>
          <w:lang w:val="fr-FR"/>
        </w:rPr>
        <w:t>Les solutions de supervision basées sur le modèle client/serveur proposées par les fabricants peuvent être soit</w:t>
      </w:r>
      <w:r w:rsidRPr="00AC6CF4">
        <w:rPr>
          <w:lang w:val="fr-FR"/>
        </w:rPr>
        <w:t xml:space="preserve"> </w:t>
      </w:r>
    </w:p>
    <w:p w14:paraId="0412A7F2" w14:textId="4DF04768" w:rsidR="00496CEA" w:rsidRPr="00AC6CF4" w:rsidRDefault="007E51DA">
      <w:pPr>
        <w:pStyle w:val="Bullet1"/>
        <w:rPr>
          <w:lang w:val="fr-FR"/>
        </w:rPr>
      </w:pPr>
      <w:r w:rsidRPr="00AC6CF4">
        <w:rPr>
          <w:lang w:val="fr-FR"/>
        </w:rPr>
        <w:t xml:space="preserve">Pour les projets de grande taille, un outil logiciel autonome, installé sur un PC, de cette façon obtenir un accès au bus et aux autres clients capables de s'y connecter, </w:t>
      </w:r>
      <w:proofErr w:type="gramStart"/>
      <w:r w:rsidRPr="00AC6CF4">
        <w:rPr>
          <w:lang w:val="fr-FR"/>
        </w:rPr>
        <w:t>ou</w:t>
      </w:r>
      <w:proofErr w:type="gramEnd"/>
      <w:r w:rsidRPr="00AC6CF4">
        <w:rPr>
          <w:lang w:val="fr-FR"/>
        </w:rPr>
        <w:t xml:space="preserve"> </w:t>
      </w:r>
    </w:p>
    <w:p w14:paraId="5AC1A563" w14:textId="4CD6FD50" w:rsidR="00496CEA" w:rsidRPr="00AC6CF4" w:rsidRDefault="007E51DA">
      <w:pPr>
        <w:pStyle w:val="Bullet1"/>
        <w:rPr>
          <w:lang w:val="fr-FR"/>
        </w:rPr>
      </w:pPr>
      <w:r w:rsidRPr="00AC6CF4">
        <w:rPr>
          <w:lang w:val="fr-FR"/>
        </w:rPr>
        <w:t xml:space="preserve">Pour les projets de petite et de moyenne taille, un ordinateur compact avec un </w:t>
      </w:r>
      <w:proofErr w:type="spellStart"/>
      <w:r w:rsidRPr="00AC6CF4">
        <w:rPr>
          <w:lang w:val="fr-FR"/>
        </w:rPr>
        <w:t>un</w:t>
      </w:r>
      <w:proofErr w:type="spellEnd"/>
      <w:r w:rsidRPr="00AC6CF4">
        <w:rPr>
          <w:lang w:val="fr-FR"/>
        </w:rPr>
        <w:t xml:space="preserve"> logiciel de visualisation embarqué, librement configurable et une interface KNX pour l'accès au bus. </w:t>
      </w:r>
    </w:p>
    <w:p w14:paraId="78350884" w14:textId="77777777" w:rsidR="00496CEA" w:rsidRPr="00AC6CF4" w:rsidRDefault="00496CEA">
      <w:pPr>
        <w:rPr>
          <w:lang w:val="fr-FR"/>
        </w:rPr>
      </w:pPr>
    </w:p>
    <w:p w14:paraId="51F2A2D3" w14:textId="18911EF8" w:rsidR="00496CEA" w:rsidRPr="00AC6CF4" w:rsidRDefault="007E51DA">
      <w:pPr>
        <w:rPr>
          <w:lang w:val="fr-FR"/>
        </w:rPr>
      </w:pPr>
      <w:r w:rsidRPr="00AC6CF4">
        <w:rPr>
          <w:lang w:val="fr-FR"/>
        </w:rPr>
        <w:t xml:space="preserve">Dans le premier cas, Les solutions GTB Server/Client avec connexion KNX native et intégration avec d'autres protocoles multiples sont appelées </w:t>
      </w:r>
      <w:proofErr w:type="spellStart"/>
      <w:r w:rsidRPr="00AC6CF4">
        <w:rPr>
          <w:lang w:val="fr-FR"/>
        </w:rPr>
        <w:t>Platforme</w:t>
      </w:r>
      <w:proofErr w:type="spellEnd"/>
      <w:r w:rsidRPr="00AC6CF4">
        <w:rPr>
          <w:lang w:val="fr-FR"/>
        </w:rPr>
        <w:t xml:space="preserve">   GTB ou Architecture GTB sur le marché. Cette solution logicielle peut être trouvée chez les développeurs de logiciels qui sont membres de KNX International.</w:t>
      </w:r>
    </w:p>
    <w:p w14:paraId="17ED5480" w14:textId="77777777" w:rsidR="00496CEA" w:rsidRPr="00AC6CF4" w:rsidRDefault="00496CEA">
      <w:pPr>
        <w:rPr>
          <w:lang w:val="fr-FR"/>
        </w:rPr>
      </w:pPr>
    </w:p>
    <w:p w14:paraId="645D6D04" w14:textId="2152F2CE" w:rsidR="00496CEA" w:rsidRPr="00AC6CF4" w:rsidRDefault="007E51DA">
      <w:pPr>
        <w:pStyle w:val="Heading3"/>
        <w:rPr>
          <w:lang w:val="fr-FR"/>
        </w:rPr>
      </w:pPr>
      <w:bookmarkStart w:id="89" w:name="_Toc132101604"/>
      <w:r w:rsidRPr="00AC6CF4">
        <w:rPr>
          <w:lang w:val="fr-FR"/>
        </w:rPr>
        <w:t xml:space="preserve">Recherche d'une supervision basée sur </w:t>
      </w:r>
      <w:proofErr w:type="spellStart"/>
      <w:r w:rsidRPr="00AC6CF4">
        <w:rPr>
          <w:lang w:val="fr-FR"/>
        </w:rPr>
        <w:t>Client/Serveur</w:t>
      </w:r>
      <w:bookmarkEnd w:id="89"/>
      <w:proofErr w:type="spellEnd"/>
    </w:p>
    <w:p w14:paraId="70B770B9" w14:textId="6A30F090" w:rsidR="00496CEA" w:rsidRPr="00AC6CF4" w:rsidRDefault="00496CEA">
      <w:pPr>
        <w:rPr>
          <w:lang w:val="fr-FR"/>
        </w:rPr>
      </w:pPr>
    </w:p>
    <w:p w14:paraId="5BC4C1BD" w14:textId="019B12D6" w:rsidR="00496CEA" w:rsidRPr="00AC6CF4" w:rsidRDefault="007E51DA">
      <w:pPr>
        <w:rPr>
          <w:lang w:val="fr-FR"/>
        </w:rPr>
      </w:pPr>
      <w:r w:rsidRPr="00AC6CF4">
        <w:rPr>
          <w:lang w:val="fr-FR"/>
        </w:rPr>
        <w:t>La configuration des solutions client/ser</w:t>
      </w:r>
      <w:r w:rsidRPr="00AC6CF4">
        <w:rPr>
          <w:lang w:val="fr-FR"/>
        </w:rPr>
        <w:t>veur destinées à des projets de taille moyenne et basées sur un dispositif embarqué varie d'un fabricant à l'autre et a déjà été décrite avec quelques exemples dans les sections précédentes.</w:t>
      </w:r>
    </w:p>
    <w:p w14:paraId="034A3753" w14:textId="77777777" w:rsidR="00496CEA" w:rsidRPr="00AC6CF4" w:rsidRDefault="00496CEA">
      <w:pPr>
        <w:rPr>
          <w:lang w:val="fr-FR"/>
        </w:rPr>
      </w:pPr>
    </w:p>
    <w:p w14:paraId="36C4D2D1" w14:textId="77777777" w:rsidR="00496CEA" w:rsidRPr="00AC6CF4" w:rsidRDefault="007E51DA">
      <w:pPr>
        <w:rPr>
          <w:lang w:val="fr-FR"/>
        </w:rPr>
      </w:pPr>
      <w:r w:rsidRPr="00AC6CF4">
        <w:rPr>
          <w:lang w:val="fr-FR"/>
        </w:rPr>
        <w:t>Dans le cas du logiciel pour les grands projets KNX, la configur</w:t>
      </w:r>
      <w:r w:rsidRPr="00AC6CF4">
        <w:rPr>
          <w:lang w:val="fr-FR"/>
        </w:rPr>
        <w:t xml:space="preserve">ation de la partie serveur, destiné à la communication avec les différents éléments de champs KNX ou d'autres technologies, doit être fait d'abord. </w:t>
      </w:r>
    </w:p>
    <w:p w14:paraId="26495677" w14:textId="22AE0E55" w:rsidR="00496CEA" w:rsidRPr="00AC6CF4" w:rsidRDefault="007E51DA">
      <w:pPr>
        <w:rPr>
          <w:lang w:val="fr-FR"/>
        </w:rPr>
      </w:pPr>
      <w:r w:rsidRPr="00AC6CF4">
        <w:rPr>
          <w:lang w:val="fr-FR"/>
        </w:rPr>
        <w:t>Une fois que nous avons tous les points de processus organisés sur le serveur, nous pouvons procéder à la c</w:t>
      </w:r>
      <w:r w:rsidRPr="00AC6CF4">
        <w:rPr>
          <w:lang w:val="fr-FR"/>
        </w:rPr>
        <w:t>onception des différentes visualisations (clients).</w:t>
      </w:r>
    </w:p>
    <w:p w14:paraId="6686CECC" w14:textId="77777777" w:rsidR="00496CEA" w:rsidRPr="00AC6CF4" w:rsidRDefault="00496CEA">
      <w:pPr>
        <w:rPr>
          <w:lang w:val="fr-FR"/>
        </w:rPr>
      </w:pPr>
    </w:p>
    <w:p w14:paraId="5CB85175" w14:textId="061CB052" w:rsidR="00496CEA" w:rsidRPr="00AC6CF4" w:rsidRDefault="007E51DA">
      <w:pPr>
        <w:rPr>
          <w:lang w:val="fr-FR"/>
        </w:rPr>
      </w:pPr>
      <w:r w:rsidRPr="00AC6CF4">
        <w:rPr>
          <w:lang w:val="fr-FR"/>
        </w:rPr>
        <w:t>Du côté du serveur, il est intéressant d'organiser tous les points du processus de façon systématique. Par exemple, si vous renommez et réorganisez tous les éléments du serveur à l'aide de "</w:t>
      </w:r>
      <w:proofErr w:type="spellStart"/>
      <w:r w:rsidRPr="00AC6CF4">
        <w:rPr>
          <w:lang w:val="fr-FR"/>
        </w:rPr>
        <w:t>aliases</w:t>
      </w:r>
      <w:proofErr w:type="spellEnd"/>
      <w:r w:rsidRPr="00AC6CF4">
        <w:rPr>
          <w:lang w:val="fr-FR"/>
        </w:rPr>
        <w:t xml:space="preserve">", il est plus facile d'utiliser </w:t>
      </w:r>
      <w:r w:rsidRPr="00AC6CF4">
        <w:rPr>
          <w:b/>
          <w:bCs/>
          <w:lang w:val="fr-FR"/>
        </w:rPr>
        <w:t>variables</w:t>
      </w:r>
      <w:r w:rsidRPr="00AC6CF4">
        <w:rPr>
          <w:lang w:val="fr-FR"/>
        </w:rPr>
        <w:t xml:space="preserve"> pour l'affichage</w:t>
      </w:r>
      <w:r w:rsidRPr="00AC6CF4">
        <w:rPr>
          <w:lang w:val="fr-FR"/>
        </w:rPr>
        <w:t>. Il en résulte une simplification drastique du travail de l'intégrateur puisqu'il est possible par ex. de concevoir la supervision de toutes les chambres de l'hôtel avec une ou quelques pages de modèles simples.</w:t>
      </w:r>
    </w:p>
    <w:p w14:paraId="68220B13" w14:textId="77777777" w:rsidR="00496CEA" w:rsidRPr="00AC6CF4" w:rsidRDefault="00496CEA">
      <w:pPr>
        <w:rPr>
          <w:lang w:val="fr-FR"/>
        </w:rPr>
      </w:pPr>
    </w:p>
    <w:p w14:paraId="7289B899" w14:textId="228F2FBC" w:rsidR="00496CEA" w:rsidRPr="00AC6CF4" w:rsidRDefault="007E51DA">
      <w:pPr>
        <w:rPr>
          <w:lang w:val="fr-FR"/>
        </w:rPr>
      </w:pPr>
      <w:r w:rsidRPr="00AC6CF4">
        <w:rPr>
          <w:lang w:val="fr-FR"/>
        </w:rPr>
        <w:t>Toutes ces stratégies et outils sont expli</w:t>
      </w:r>
      <w:r w:rsidRPr="00AC6CF4">
        <w:rPr>
          <w:lang w:val="fr-FR"/>
        </w:rPr>
        <w:t>qués dans différents cours de formation offerts par les fabricants de logiciels GTB qui ne sont pas difficiles à trouver sur Internet.</w:t>
      </w:r>
    </w:p>
    <w:p w14:paraId="003D481B" w14:textId="4A03DF1E" w:rsidR="00496CEA" w:rsidRPr="00AC6CF4" w:rsidRDefault="007E51DA">
      <w:pPr>
        <w:spacing w:before="0" w:after="0" w:line="240" w:lineRule="auto"/>
        <w:contextualSpacing w:val="0"/>
        <w:rPr>
          <w:lang w:val="fr-FR"/>
        </w:rPr>
      </w:pPr>
      <w:r w:rsidRPr="00AC6CF4">
        <w:rPr>
          <w:lang w:val="fr-FR"/>
        </w:rPr>
        <w:br w:type="page"/>
      </w:r>
    </w:p>
    <w:p w14:paraId="5FA325B7" w14:textId="004396DF" w:rsidR="00496CEA" w:rsidRPr="00AC6CF4" w:rsidRDefault="007E51DA">
      <w:pPr>
        <w:pStyle w:val="Heading2"/>
        <w:rPr>
          <w:lang w:val="fr-FR"/>
        </w:rPr>
      </w:pPr>
      <w:bookmarkStart w:id="90" w:name="_Toc132101605"/>
      <w:r w:rsidRPr="00AC6CF4">
        <w:rPr>
          <w:lang w:val="fr-FR"/>
        </w:rPr>
        <w:lastRenderedPageBreak/>
        <w:t>Nouvelles interfaces utilisateur. Contrôle vocal et assistants intelligents</w:t>
      </w:r>
      <w:bookmarkEnd w:id="90"/>
    </w:p>
    <w:p w14:paraId="62C11380" w14:textId="21AE641E" w:rsidR="00496CEA" w:rsidRDefault="007E51DA">
      <w:pPr>
        <w:pStyle w:val="Heading3"/>
      </w:pPr>
      <w:bookmarkStart w:id="91" w:name="_Toc132101606"/>
      <w:r>
        <w:t>Description</w:t>
      </w:r>
      <w:bookmarkEnd w:id="91"/>
    </w:p>
    <w:p w14:paraId="232259DE" w14:textId="51A7EA9F" w:rsidR="00496CEA" w:rsidRDefault="00496CEA"/>
    <w:p w14:paraId="6A3E7E2F" w14:textId="4C3561A7" w:rsidR="00496CEA" w:rsidRPr="00AC6CF4" w:rsidRDefault="007E51DA">
      <w:pPr>
        <w:rPr>
          <w:lang w:val="fr-FR"/>
        </w:rPr>
      </w:pPr>
      <w:r w:rsidRPr="00AC6CF4">
        <w:rPr>
          <w:lang w:val="fr-FR"/>
        </w:rPr>
        <w:t xml:space="preserve">Au fil des ans, KNX a su très </w:t>
      </w:r>
      <w:r w:rsidRPr="00AC6CF4">
        <w:rPr>
          <w:lang w:val="fr-FR"/>
        </w:rPr>
        <w:t>bien s’adapter aux nouvelles préférences du marché et aux nouveaux besoins des utilisateurs.</w:t>
      </w:r>
    </w:p>
    <w:p w14:paraId="36F02659" w14:textId="77777777" w:rsidR="00496CEA" w:rsidRPr="00AC6CF4" w:rsidRDefault="00496CEA">
      <w:pPr>
        <w:rPr>
          <w:lang w:val="fr-FR"/>
        </w:rPr>
      </w:pPr>
    </w:p>
    <w:p w14:paraId="516D6076" w14:textId="08A84D92" w:rsidR="00496CEA" w:rsidRPr="00AC6CF4" w:rsidRDefault="007E51DA">
      <w:pPr>
        <w:rPr>
          <w:lang w:val="fr-FR"/>
        </w:rPr>
      </w:pPr>
      <w:r w:rsidRPr="00AC6CF4">
        <w:rPr>
          <w:lang w:val="fr-FR"/>
        </w:rPr>
        <w:t xml:space="preserve">En un pourcentage significatif, ces changements sont intervenus du côté des </w:t>
      </w:r>
      <w:r w:rsidRPr="00AC6CF4">
        <w:rPr>
          <w:b/>
          <w:bCs/>
          <w:lang w:val="fr-FR"/>
        </w:rPr>
        <w:t>interfaces utilisateur</w:t>
      </w:r>
      <w:r w:rsidRPr="00AC6CF4">
        <w:rPr>
          <w:lang w:val="fr-FR"/>
        </w:rPr>
        <w:t xml:space="preserve">. </w:t>
      </w:r>
    </w:p>
    <w:p w14:paraId="6E885494" w14:textId="5CC8B4AB" w:rsidR="00496CEA" w:rsidRPr="00AC6CF4" w:rsidRDefault="007E51DA">
      <w:pPr>
        <w:rPr>
          <w:lang w:val="fr-FR"/>
        </w:rPr>
      </w:pPr>
      <w:r w:rsidRPr="00AC6CF4">
        <w:rPr>
          <w:lang w:val="fr-FR"/>
        </w:rPr>
        <w:t>Nous ne devons pas oublier les actionneurs KNX, qui ont égale</w:t>
      </w:r>
      <w:r w:rsidRPr="00AC6CF4">
        <w:rPr>
          <w:lang w:val="fr-FR"/>
        </w:rPr>
        <w:t>ment été mis à jour de manière très significative et constante au fil du temps, mais la perception du changement sur ces dispositifs l'est moins que dans la réalité.</w:t>
      </w:r>
    </w:p>
    <w:p w14:paraId="38D27062" w14:textId="77777777" w:rsidR="00496CEA" w:rsidRPr="00AC6CF4" w:rsidRDefault="00496CEA">
      <w:pPr>
        <w:rPr>
          <w:lang w:val="fr-FR"/>
        </w:rPr>
      </w:pPr>
    </w:p>
    <w:p w14:paraId="7A7BCCDA" w14:textId="1AC7F7AA" w:rsidR="00496CEA" w:rsidRPr="00AC6CF4" w:rsidRDefault="007E51DA">
      <w:pPr>
        <w:rPr>
          <w:lang w:val="fr-FR"/>
        </w:rPr>
      </w:pPr>
      <w:r w:rsidRPr="00AC6CF4">
        <w:rPr>
          <w:lang w:val="fr-FR"/>
        </w:rPr>
        <w:t xml:space="preserve">Bien que toutes ces interfaces utilisateur coexistent aujourd'hui dans les systèmes KNX, </w:t>
      </w:r>
      <w:r w:rsidRPr="00AC6CF4">
        <w:rPr>
          <w:lang w:val="fr-FR"/>
        </w:rPr>
        <w:t xml:space="preserve">nous sommes passés de l'utilisation de boutons poussoir à </w:t>
      </w:r>
      <w:proofErr w:type="spellStart"/>
      <w:r w:rsidRPr="00AC6CF4">
        <w:rPr>
          <w:lang w:val="fr-FR"/>
        </w:rPr>
        <w:t>LEDs</w:t>
      </w:r>
      <w:proofErr w:type="spellEnd"/>
      <w:r w:rsidRPr="00AC6CF4">
        <w:rPr>
          <w:lang w:val="fr-FR"/>
        </w:rPr>
        <w:t xml:space="preserve"> à l'utilisation d'écrans de petite taille. De ceux-ci à l'utilisation de nos smartphones et tablettes. Et KNX a toujours offert de nouvelles interfaces pour répondre à cette demande.</w:t>
      </w:r>
    </w:p>
    <w:p w14:paraId="15F0E39F" w14:textId="77777777" w:rsidR="00496CEA" w:rsidRPr="00AC6CF4" w:rsidRDefault="00496CEA">
      <w:pPr>
        <w:rPr>
          <w:lang w:val="fr-FR"/>
        </w:rPr>
      </w:pPr>
    </w:p>
    <w:p w14:paraId="31E0C615" w14:textId="0474EBAF" w:rsidR="00496CEA" w:rsidRPr="00AC6CF4" w:rsidRDefault="007E51DA">
      <w:pPr>
        <w:rPr>
          <w:lang w:val="fr-FR"/>
        </w:rPr>
      </w:pPr>
      <w:r w:rsidRPr="00AC6CF4">
        <w:rPr>
          <w:lang w:val="fr-FR"/>
        </w:rPr>
        <w:t>Le contrô</w:t>
      </w:r>
      <w:r w:rsidRPr="00AC6CF4">
        <w:rPr>
          <w:lang w:val="fr-FR"/>
        </w:rPr>
        <w:t>le vocal est une interface utilisateur qui a été utilisée de manière expérimentale pour aider les personnes handicapées il y a de nombreuses années. Mais aujourd’hui, son utilisation s’est considérablement répandue grâce à l’entrée sur le marché d’assistan</w:t>
      </w:r>
      <w:r w:rsidRPr="00AC6CF4">
        <w:rPr>
          <w:lang w:val="fr-FR"/>
        </w:rPr>
        <w:t>ts intelligents lancés sur le marché par de grandes entreprises technologiques telles qu’Apple (</w:t>
      </w:r>
      <w:proofErr w:type="spellStart"/>
      <w:r w:rsidRPr="00AC6CF4">
        <w:rPr>
          <w:lang w:val="fr-FR"/>
        </w:rPr>
        <w:t>HomeKit</w:t>
      </w:r>
      <w:proofErr w:type="spellEnd"/>
      <w:r w:rsidRPr="00AC6CF4">
        <w:rPr>
          <w:lang w:val="fr-FR"/>
        </w:rPr>
        <w:t>), Amazon (Alexa) ou Alphabet (Google Home).</w:t>
      </w:r>
    </w:p>
    <w:p w14:paraId="552EC60A" w14:textId="00ACD9B6" w:rsidR="00496CEA" w:rsidRPr="00AC6CF4" w:rsidRDefault="00496CEA">
      <w:pPr>
        <w:rPr>
          <w:lang w:val="fr-FR"/>
        </w:rPr>
      </w:pPr>
    </w:p>
    <w:p w14:paraId="0228C0A9" w14:textId="08EFD544" w:rsidR="00496CEA" w:rsidRPr="00AC6CF4" w:rsidRDefault="007E51DA">
      <w:pPr>
        <w:rPr>
          <w:lang w:val="fr-FR"/>
        </w:rPr>
      </w:pPr>
      <w:r w:rsidRPr="00AC6CF4">
        <w:rPr>
          <w:lang w:val="fr-FR"/>
        </w:rPr>
        <w:t>Ces assistants offrent à l'utilisateur une supervision automatique à partir de leurs applications et la pos</w:t>
      </w:r>
      <w:r w:rsidRPr="00AC6CF4">
        <w:rPr>
          <w:lang w:val="fr-FR"/>
        </w:rPr>
        <w:t>sibilité de créer des automatismes de manière simple et intuitive. Ils permettent également l’intégration d’autres systèmes tels que les caméras de sécurité, les capteurs météorologiques, etc.</w:t>
      </w:r>
    </w:p>
    <w:p w14:paraId="78AF1C03" w14:textId="70D28AC2" w:rsidR="00496CEA" w:rsidRPr="00AC6CF4" w:rsidRDefault="00496CEA">
      <w:pPr>
        <w:rPr>
          <w:lang w:val="fr-FR"/>
        </w:rPr>
      </w:pPr>
    </w:p>
    <w:p w14:paraId="5822356D" w14:textId="4FD956BD" w:rsidR="00496CEA" w:rsidRDefault="007E51DA">
      <w:r>
        <w:rPr>
          <w:noProof/>
        </w:rPr>
        <w:drawing>
          <wp:inline distT="0" distB="0" distL="0" distR="0" wp14:anchorId="6AABBEEA" wp14:editId="09064031">
            <wp:extent cx="5580380" cy="2639060"/>
            <wp:effectExtent l="0" t="0" r="1270" b="8890"/>
            <wp:docPr id="315" name="Imagen 315"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n 315" descr="Interfaz de usuario gráfica, Aplicación  Descripción generada automáticament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580380" cy="2639060"/>
                    </a:xfrm>
                    <a:prstGeom prst="rect">
                      <a:avLst/>
                    </a:prstGeom>
                  </pic:spPr>
                </pic:pic>
              </a:graphicData>
            </a:graphic>
          </wp:inline>
        </w:drawing>
      </w:r>
    </w:p>
    <w:p w14:paraId="063AC628" w14:textId="70E3135D" w:rsidR="00496CEA" w:rsidRPr="00AC6CF4" w:rsidRDefault="007E51DA">
      <w:pPr>
        <w:pStyle w:val="Caption"/>
        <w:rPr>
          <w:lang w:val="fr-FR"/>
        </w:rPr>
      </w:pPr>
      <w:r>
        <w:rPr>
          <w:lang w:val="fr-FR"/>
        </w:rPr>
        <w:t>Illustration</w:t>
      </w:r>
      <w:r w:rsidRPr="00AC6CF4">
        <w:rPr>
          <w:lang w:val="fr-FR"/>
        </w:rPr>
        <w:t xml:space="preserve"> </w:t>
      </w:r>
      <w:r>
        <w:fldChar w:fldCharType="begin"/>
      </w:r>
      <w:r w:rsidRPr="00AC6CF4">
        <w:rPr>
          <w:lang w:val="fr-FR"/>
        </w:rPr>
        <w:instrText xml:space="preserve"> SEQ Figure \* ARABIC </w:instrText>
      </w:r>
      <w:r>
        <w:fldChar w:fldCharType="separate"/>
      </w:r>
      <w:r w:rsidRPr="00AC6CF4">
        <w:rPr>
          <w:lang w:val="fr-FR"/>
        </w:rPr>
        <w:t>39</w:t>
      </w:r>
      <w:r>
        <w:fldChar w:fldCharType="end"/>
      </w:r>
      <w:r w:rsidRPr="00AC6CF4">
        <w:rPr>
          <w:bCs w:val="0"/>
          <w:lang w:val="fr-FR"/>
        </w:rPr>
        <w:t>:</w:t>
      </w:r>
      <w:r w:rsidRPr="00AC6CF4">
        <w:rPr>
          <w:lang w:val="fr-FR"/>
        </w:rPr>
        <w:t xml:space="preserve"> Visualisation en utilisan</w:t>
      </w:r>
      <w:r w:rsidRPr="00AC6CF4">
        <w:rPr>
          <w:lang w:val="fr-FR"/>
        </w:rPr>
        <w:t>t l'application Homekit d'Apple</w:t>
      </w:r>
    </w:p>
    <w:p w14:paraId="532EC66C" w14:textId="77777777" w:rsidR="00496CEA" w:rsidRPr="00AC6CF4" w:rsidRDefault="00496CEA">
      <w:pPr>
        <w:spacing w:before="0" w:after="0" w:line="240" w:lineRule="auto"/>
        <w:contextualSpacing w:val="0"/>
        <w:rPr>
          <w:lang w:val="fr-FR"/>
        </w:rPr>
      </w:pPr>
    </w:p>
    <w:p w14:paraId="5FE180AD" w14:textId="68850C1E" w:rsidR="00496CEA" w:rsidRPr="00AC6CF4" w:rsidRDefault="007E51DA">
      <w:pPr>
        <w:spacing w:before="0" w:after="0" w:line="240" w:lineRule="auto"/>
        <w:contextualSpacing w:val="0"/>
        <w:rPr>
          <w:lang w:val="fr-FR"/>
        </w:rPr>
      </w:pPr>
      <w:r w:rsidRPr="00AC6CF4">
        <w:rPr>
          <w:lang w:val="fr-FR"/>
        </w:rPr>
        <w:br w:type="page"/>
      </w:r>
    </w:p>
    <w:p w14:paraId="3DE1C900" w14:textId="2A6D304B" w:rsidR="00496CEA" w:rsidRDefault="007E51DA">
      <w:pPr>
        <w:pStyle w:val="Heading3"/>
      </w:pPr>
      <w:bookmarkStart w:id="92" w:name="_Toc132101607"/>
      <w:r>
        <w:lastRenderedPageBreak/>
        <w:t>Interfaces KNX avec assistants intelligents</w:t>
      </w:r>
      <w:bookmarkEnd w:id="92"/>
    </w:p>
    <w:p w14:paraId="35A3CD33" w14:textId="77777777" w:rsidR="00496CEA" w:rsidRDefault="00496CEA"/>
    <w:p w14:paraId="20A955ED" w14:textId="2CD4FD36" w:rsidR="00496CEA" w:rsidRPr="00AC6CF4" w:rsidRDefault="007E51DA">
      <w:pPr>
        <w:rPr>
          <w:lang w:val="fr-FR"/>
        </w:rPr>
      </w:pPr>
      <w:r w:rsidRPr="00AC6CF4">
        <w:rPr>
          <w:lang w:val="fr-FR"/>
        </w:rPr>
        <w:t>Il y a de nombreux appareils sur le marché qui nous permettent d'intégrer nos installations KNX avec ces assistants vocaux, et donc avec les fonctions offertes par les assistan</w:t>
      </w:r>
      <w:r w:rsidRPr="00AC6CF4">
        <w:rPr>
          <w:lang w:val="fr-FR"/>
        </w:rPr>
        <w:t>ts intelligents, qui ne se limitent pas aux commandes ou requêtes par la voix.</w:t>
      </w:r>
    </w:p>
    <w:p w14:paraId="05092DF9" w14:textId="7FF741AD" w:rsidR="00496CEA" w:rsidRPr="00AC6CF4" w:rsidRDefault="00496CEA">
      <w:pPr>
        <w:jc w:val="center"/>
        <w:rPr>
          <w:lang w:val="fr-FR"/>
        </w:rPr>
      </w:pPr>
    </w:p>
    <w:p w14:paraId="322C78D8" w14:textId="0EECECBB" w:rsidR="00496CEA" w:rsidRDefault="007E51DA">
      <w:pPr>
        <w:jc w:val="center"/>
      </w:pPr>
      <w:r>
        <w:rPr>
          <w:noProof/>
        </w:rPr>
        <w:drawing>
          <wp:inline distT="0" distB="0" distL="0" distR="0" wp14:anchorId="6D4A99B2" wp14:editId="282F44F3">
            <wp:extent cx="1396575" cy="1733550"/>
            <wp:effectExtent l="0" t="0" r="0" b="0"/>
            <wp:docPr id="4096" name="Imagen 4096" descr="Imagen de la pantalla de un celular con letras  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 name="Imagen 4096" descr="Imagen de la pantalla de un celular con letras  Descripción generada automáticamente con confianza media"/>
                    <pic:cNvPicPr/>
                  </pic:nvPicPr>
                  <pic:blipFill rotWithShape="1">
                    <a:blip r:embed="rId95" cstate="print">
                      <a:extLst>
                        <a:ext uri="{28A0092B-C50C-407E-A947-70E740481C1C}">
                          <a14:useLocalDpi xmlns:a14="http://schemas.microsoft.com/office/drawing/2010/main" val="0"/>
                        </a:ext>
                      </a:extLst>
                    </a:blip>
                    <a:srcRect l="16385" t="8364" r="19948" b="12608"/>
                    <a:stretch/>
                  </pic:blipFill>
                  <pic:spPr bwMode="auto">
                    <a:xfrm>
                      <a:off x="0" y="0"/>
                      <a:ext cx="1400795" cy="173878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77D858A" wp14:editId="685CA97A">
            <wp:extent cx="1209675" cy="1925955"/>
            <wp:effectExtent l="0" t="0" r="9525" b="0"/>
            <wp:docPr id="4110" name="Image 14" descr="Imagen que contiene pequeño, monitor, microondas, medidor  Descripción generada automáticamente">
              <a:extLst xmlns:a="http://schemas.openxmlformats.org/drawingml/2006/main">
                <a:ext uri="{FF2B5EF4-FFF2-40B4-BE49-F238E27FC236}">
                  <a16:creationId xmlns:a16="http://schemas.microsoft.com/office/drawing/2014/main" id="{3040680B-F0A0-4E37-9EA8-46A7406380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 name="Image 14" descr="Imagen que contiene pequeño, monitor, microondas, medidor  Descripción generada automáticamente">
                      <a:extLst>
                        <a:ext uri="{FF2B5EF4-FFF2-40B4-BE49-F238E27FC236}">
                          <a16:creationId xmlns:a16="http://schemas.microsoft.com/office/drawing/2014/main" id="{3040680B-F0A0-4E37-9EA8-46A740638016}"/>
                        </a:ext>
                      </a:extLst>
                    </pic:cNvPr>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15763" r="4155"/>
                    <a:stretch/>
                  </pic:blipFill>
                  <pic:spPr bwMode="auto">
                    <a:xfrm>
                      <a:off x="0" y="0"/>
                      <a:ext cx="1216429" cy="193670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E51773E" wp14:editId="4FA6A227">
            <wp:extent cx="1628775" cy="1847850"/>
            <wp:effectExtent l="0" t="0" r="9525" b="0"/>
            <wp:docPr id="316" name="Imagen 316" descr="Texto, Pizarr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n 316" descr="Texto, Pizarra  Descripción generada automáticamente"/>
                    <pic:cNvPicPr/>
                  </pic:nvPicPr>
                  <pic:blipFill rotWithShape="1">
                    <a:blip r:embed="rId97">
                      <a:extLst>
                        <a:ext uri="{28A0092B-C50C-407E-A947-70E740481C1C}">
                          <a14:useLocalDpi xmlns:a14="http://schemas.microsoft.com/office/drawing/2010/main" val="0"/>
                        </a:ext>
                      </a:extLst>
                    </a:blip>
                    <a:srcRect l="7656" t="7177" r="10526"/>
                    <a:stretch/>
                  </pic:blipFill>
                  <pic:spPr bwMode="auto">
                    <a:xfrm>
                      <a:off x="0" y="0"/>
                      <a:ext cx="1628775" cy="18478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E328D57" wp14:editId="779400B4">
            <wp:extent cx="956830" cy="1857375"/>
            <wp:effectExtent l="0" t="0" r="0" b="0"/>
            <wp:docPr id="319" name="Imagen 319" descr="Imagen que contiene firmar, calle, oscuro, lad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Imagen 319" descr="Imagen que contiene firmar, calle, oscuro, lado  Descripción generada automáticamente"/>
                    <pic:cNvPicPr>
                      <a:picLocks noChangeAspect="1" noChangeArrowheads="1"/>
                    </pic:cNvPicPr>
                  </pic:nvPicPr>
                  <pic:blipFill rotWithShape="1">
                    <a:blip r:embed="rId98">
                      <a:extLst>
                        <a:ext uri="{28A0092B-C50C-407E-A947-70E740481C1C}">
                          <a14:useLocalDpi xmlns:a14="http://schemas.microsoft.com/office/drawing/2010/main" val="0"/>
                        </a:ext>
                      </a:extLst>
                    </a:blip>
                    <a:srcRect l="39770" t="12482" r="39918" b="13591"/>
                    <a:stretch/>
                  </pic:blipFill>
                  <pic:spPr bwMode="auto">
                    <a:xfrm>
                      <a:off x="0" y="0"/>
                      <a:ext cx="963390" cy="1870108"/>
                    </a:xfrm>
                    <a:prstGeom prst="rect">
                      <a:avLst/>
                    </a:prstGeom>
                    <a:noFill/>
                    <a:ln>
                      <a:noFill/>
                    </a:ln>
                    <a:extLst>
                      <a:ext uri="{53640926-AAD7-44D8-BBD7-CCE9431645EC}">
                        <a14:shadowObscured xmlns:a14="http://schemas.microsoft.com/office/drawing/2010/main"/>
                      </a:ext>
                    </a:extLst>
                  </pic:spPr>
                </pic:pic>
              </a:graphicData>
            </a:graphic>
          </wp:inline>
        </w:drawing>
      </w:r>
    </w:p>
    <w:p w14:paraId="5E3F4952" w14:textId="39FE3F28" w:rsidR="00496CEA" w:rsidRDefault="00496CEA"/>
    <w:p w14:paraId="7C343106" w14:textId="4148C86F" w:rsidR="00496CEA" w:rsidRPr="00AC6CF4" w:rsidRDefault="007E51DA">
      <w:pPr>
        <w:pStyle w:val="Caption"/>
        <w:rPr>
          <w:lang w:val="fr-FR"/>
        </w:rPr>
      </w:pPr>
      <w:r w:rsidRPr="00AC6CF4">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40</w:t>
      </w:r>
      <w:r>
        <w:fldChar w:fldCharType="end"/>
      </w:r>
      <w:r w:rsidRPr="00AC6CF4">
        <w:rPr>
          <w:bCs w:val="0"/>
          <w:lang w:val="fr-FR"/>
        </w:rPr>
        <w:t>:</w:t>
      </w:r>
      <w:r w:rsidRPr="00AC6CF4">
        <w:rPr>
          <w:lang w:val="fr-FR"/>
        </w:rPr>
        <w:t xml:space="preserve"> Exemples de périphériques permettant l'intégration de systèmes KNX avec des assistants intelligents.</w:t>
      </w:r>
    </w:p>
    <w:p w14:paraId="35085A23" w14:textId="2BBDBA6B" w:rsidR="00496CEA" w:rsidRPr="00AC6CF4" w:rsidRDefault="007E51DA">
      <w:pPr>
        <w:spacing w:before="0" w:after="0" w:line="240" w:lineRule="auto"/>
        <w:contextualSpacing w:val="0"/>
        <w:rPr>
          <w:lang w:val="fr-FR"/>
        </w:rPr>
      </w:pPr>
      <w:r w:rsidRPr="00AC6CF4">
        <w:rPr>
          <w:lang w:val="fr-FR"/>
        </w:rPr>
        <w:br w:type="page"/>
      </w:r>
    </w:p>
    <w:p w14:paraId="587A2185" w14:textId="759622D0" w:rsidR="00496CEA" w:rsidRPr="00AC6CF4" w:rsidRDefault="007E51DA">
      <w:pPr>
        <w:pStyle w:val="Heading3"/>
        <w:rPr>
          <w:lang w:val="fr-FR"/>
        </w:rPr>
      </w:pPr>
      <w:bookmarkStart w:id="93" w:name="_Toc132101608"/>
      <w:r w:rsidRPr="00AC6CF4">
        <w:rPr>
          <w:lang w:val="fr-FR"/>
        </w:rPr>
        <w:lastRenderedPageBreak/>
        <w:t>Configurer une interface KNX avec des Assistants Intelligents</w:t>
      </w:r>
      <w:bookmarkEnd w:id="93"/>
    </w:p>
    <w:p w14:paraId="54E10B44" w14:textId="4C9CE619" w:rsidR="00496CEA" w:rsidRPr="00AC6CF4" w:rsidRDefault="00496CEA">
      <w:pPr>
        <w:rPr>
          <w:lang w:val="fr-FR"/>
        </w:rPr>
      </w:pPr>
    </w:p>
    <w:p w14:paraId="3A342C9E" w14:textId="6938E8BC" w:rsidR="00496CEA" w:rsidRPr="00AC6CF4" w:rsidRDefault="007E51DA">
      <w:pPr>
        <w:rPr>
          <w:lang w:val="fr-FR"/>
        </w:rPr>
      </w:pPr>
      <w:r w:rsidRPr="00AC6CF4">
        <w:rPr>
          <w:lang w:val="fr-FR"/>
        </w:rPr>
        <w:t>La configuration des assistants vocaux se fait généralement à partir d'une application we</w:t>
      </w:r>
      <w:r w:rsidRPr="00AC6CF4">
        <w:rPr>
          <w:lang w:val="fr-FR"/>
        </w:rPr>
        <w:t>b sur l'appareil. Dans ces applications, vous pouvez importer le projet ETS dans ́*.knxproj ́ format et plus tard ajouter des dispositifs d'installation les configurant avec des adresses de groupe (contrôle et/ou statut) et un nom (</w:t>
      </w:r>
      <w:r w:rsidRPr="00AC6CF4">
        <w:rPr>
          <w:b/>
          <w:bCs/>
          <w:lang w:val="fr-FR"/>
        </w:rPr>
        <w:t>tag</w:t>
      </w:r>
      <w:r w:rsidRPr="00AC6CF4">
        <w:rPr>
          <w:lang w:val="fr-FR"/>
        </w:rPr>
        <w:t>) par lequel l'assist</w:t>
      </w:r>
      <w:r w:rsidRPr="00AC6CF4">
        <w:rPr>
          <w:lang w:val="fr-FR"/>
        </w:rPr>
        <w:t>ant répondra aux commandes vocales.</w:t>
      </w:r>
    </w:p>
    <w:p w14:paraId="5B124558" w14:textId="77777777" w:rsidR="00496CEA" w:rsidRPr="00AC6CF4" w:rsidRDefault="00496CEA">
      <w:pPr>
        <w:rPr>
          <w:lang w:val="fr-FR"/>
        </w:rPr>
      </w:pPr>
    </w:p>
    <w:p w14:paraId="0EE33AFC" w14:textId="77777777" w:rsidR="00496CEA" w:rsidRDefault="007E51DA">
      <w:r>
        <w:rPr>
          <w:noProof/>
        </w:rPr>
        <w:drawing>
          <wp:inline distT="0" distB="0" distL="0" distR="0" wp14:anchorId="68018A4C" wp14:editId="11EB2489">
            <wp:extent cx="5580380" cy="2851150"/>
            <wp:effectExtent l="0" t="0" r="1270" b="6350"/>
            <wp:docPr id="4099" name="Imagen 4099" descr="Interfaz de usuario gráfica, Texto, Aplicación, Sitio web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 name="Imagen 4099" descr="Interfaz de usuario gráfica, Texto, Aplicación, Sitio web  Descripción generada automáticamente"/>
                    <pic:cNvPicPr/>
                  </pic:nvPicPr>
                  <pic:blipFill>
                    <a:blip r:embed="rId99">
                      <a:extLst>
                        <a:ext uri="{28A0092B-C50C-407E-A947-70E740481C1C}">
                          <a14:useLocalDpi xmlns:a14="http://schemas.microsoft.com/office/drawing/2010/main" val="0"/>
                        </a:ext>
                      </a:extLst>
                    </a:blip>
                    <a:stretch>
                      <a:fillRect/>
                    </a:stretch>
                  </pic:blipFill>
                  <pic:spPr>
                    <a:xfrm>
                      <a:off x="0" y="0"/>
                      <a:ext cx="5580380" cy="2851150"/>
                    </a:xfrm>
                    <a:prstGeom prst="rect">
                      <a:avLst/>
                    </a:prstGeom>
                  </pic:spPr>
                </pic:pic>
              </a:graphicData>
            </a:graphic>
          </wp:inline>
        </w:drawing>
      </w:r>
    </w:p>
    <w:p w14:paraId="35A2F62F" w14:textId="77777777" w:rsidR="00496CEA" w:rsidRDefault="00496CEA"/>
    <w:p w14:paraId="4F89AFA9" w14:textId="3E5A9F6D" w:rsidR="00496CEA" w:rsidRDefault="007E51DA">
      <w:r>
        <w:rPr>
          <w:noProof/>
        </w:rPr>
        <w:drawing>
          <wp:inline distT="0" distB="0" distL="0" distR="0" wp14:anchorId="41DB06E0" wp14:editId="6CBC0E71">
            <wp:extent cx="5580380" cy="2721610"/>
            <wp:effectExtent l="0" t="0" r="1270" b="2540"/>
            <wp:docPr id="4100" name="Imagen 4100" descr="Interfaz de usuario gráfica, Aplicación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Imagen 4100" descr="Interfaz de usuario gráfica, Aplicación  Descripción generada automáticamente"/>
                    <pic:cNvPicPr/>
                  </pic:nvPicPr>
                  <pic:blipFill>
                    <a:blip r:embed="rId100">
                      <a:extLst>
                        <a:ext uri="{28A0092B-C50C-407E-A947-70E740481C1C}">
                          <a14:useLocalDpi xmlns:a14="http://schemas.microsoft.com/office/drawing/2010/main" val="0"/>
                        </a:ext>
                      </a:extLst>
                    </a:blip>
                    <a:stretch>
                      <a:fillRect/>
                    </a:stretch>
                  </pic:blipFill>
                  <pic:spPr>
                    <a:xfrm>
                      <a:off x="0" y="0"/>
                      <a:ext cx="5580380" cy="2721610"/>
                    </a:xfrm>
                    <a:prstGeom prst="rect">
                      <a:avLst/>
                    </a:prstGeom>
                  </pic:spPr>
                </pic:pic>
              </a:graphicData>
            </a:graphic>
          </wp:inline>
        </w:drawing>
      </w:r>
    </w:p>
    <w:p w14:paraId="4D994E34" w14:textId="0B3B3B91" w:rsidR="00496CEA" w:rsidRDefault="00496CEA"/>
    <w:p w14:paraId="5A4621D1" w14:textId="3AC1B832" w:rsidR="00496CEA" w:rsidRPr="00AC6CF4" w:rsidRDefault="007E51DA">
      <w:pPr>
        <w:pStyle w:val="Caption"/>
        <w:rPr>
          <w:lang w:val="fr-FR"/>
        </w:rPr>
      </w:pPr>
      <w:r>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41</w:t>
      </w:r>
      <w:r>
        <w:fldChar w:fldCharType="end"/>
      </w:r>
      <w:r w:rsidRPr="00AC6CF4">
        <w:rPr>
          <w:bCs w:val="0"/>
          <w:lang w:val="fr-FR"/>
        </w:rPr>
        <w:t>: exemple de configuration</w:t>
      </w:r>
      <w:r w:rsidRPr="00AC6CF4">
        <w:rPr>
          <w:lang w:val="fr-FR"/>
        </w:rPr>
        <w:t xml:space="preserve"> d'un assistant vocal via le web</w:t>
      </w:r>
    </w:p>
    <w:p w14:paraId="7A68D6DB" w14:textId="6377FB3F" w:rsidR="00496CEA" w:rsidRPr="00AC6CF4" w:rsidRDefault="00496CEA">
      <w:pPr>
        <w:rPr>
          <w:lang w:val="fr-FR"/>
        </w:rPr>
      </w:pPr>
    </w:p>
    <w:p w14:paraId="3813E744" w14:textId="6D44C9C1" w:rsidR="00496CEA" w:rsidRPr="00AC6CF4" w:rsidRDefault="007E51DA">
      <w:pPr>
        <w:spacing w:before="0" w:after="0" w:line="240" w:lineRule="auto"/>
        <w:contextualSpacing w:val="0"/>
        <w:rPr>
          <w:lang w:val="fr-FR"/>
        </w:rPr>
      </w:pPr>
      <w:r w:rsidRPr="00AC6CF4">
        <w:rPr>
          <w:lang w:val="fr-FR"/>
        </w:rPr>
        <w:br w:type="page"/>
      </w:r>
    </w:p>
    <w:p w14:paraId="5650F654" w14:textId="28F00D65" w:rsidR="00496CEA" w:rsidRDefault="007E51DA">
      <w:pPr>
        <w:pStyle w:val="Heading3"/>
      </w:pPr>
      <w:bookmarkStart w:id="94" w:name="_Toc132101609"/>
      <w:proofErr w:type="spellStart"/>
      <w:r>
        <w:lastRenderedPageBreak/>
        <w:t>Comparaison</w:t>
      </w:r>
      <w:proofErr w:type="spellEnd"/>
      <w:r>
        <w:t xml:space="preserve"> entre les assistants </w:t>
      </w:r>
      <w:proofErr w:type="spellStart"/>
      <w:r>
        <w:t>intelligents</w:t>
      </w:r>
      <w:bookmarkEnd w:id="94"/>
      <w:proofErr w:type="spellEnd"/>
    </w:p>
    <w:p w14:paraId="2AD50E3B" w14:textId="15E35ED3" w:rsidR="00496CEA" w:rsidRDefault="00496CEA"/>
    <w:p w14:paraId="2E68CCF5" w14:textId="15175162" w:rsidR="00496CEA" w:rsidRPr="00AC6CF4" w:rsidRDefault="007E51DA">
      <w:pPr>
        <w:rPr>
          <w:lang w:val="fr-FR"/>
        </w:rPr>
      </w:pPr>
      <w:r w:rsidRPr="00AC6CF4">
        <w:rPr>
          <w:lang w:val="fr-FR"/>
        </w:rPr>
        <w:t xml:space="preserve">Les trois solutions indiquées ci-dessous représentent la majeure </w:t>
      </w:r>
      <w:r w:rsidRPr="00AC6CF4">
        <w:rPr>
          <w:lang w:val="fr-FR"/>
        </w:rPr>
        <w:t xml:space="preserve">partie de la part de marché des solutions intelligentes d'assistants et toutes présentent des avantages et des inconvénients. </w:t>
      </w:r>
    </w:p>
    <w:p w14:paraId="58536495" w14:textId="77777777" w:rsidR="00496CEA" w:rsidRPr="00AC6CF4" w:rsidRDefault="007E51DA">
      <w:pPr>
        <w:rPr>
          <w:lang w:val="fr-FR"/>
        </w:rPr>
      </w:pPr>
      <w:r w:rsidRPr="00AC6CF4">
        <w:rPr>
          <w:lang w:val="fr-FR"/>
        </w:rPr>
        <w:t>Quant au nombre de périphériques compatibles avec chacun d'eux, il y a plusieurs différences entre eux (Alexa est compatible avec</w:t>
      </w:r>
      <w:r w:rsidRPr="00AC6CF4">
        <w:rPr>
          <w:lang w:val="fr-FR"/>
        </w:rPr>
        <w:t xml:space="preserve"> environ 60, 00 appareils différents, comparés à environ 30 000 pour Google Home et 500 pour Apple Homekit). </w:t>
      </w:r>
    </w:p>
    <w:p w14:paraId="37A1257F" w14:textId="77777777" w:rsidR="00496CEA" w:rsidRPr="00AC6CF4" w:rsidRDefault="00496CEA">
      <w:pPr>
        <w:rPr>
          <w:lang w:val="fr-FR"/>
        </w:rPr>
      </w:pPr>
    </w:p>
    <w:p w14:paraId="3743AF9D" w14:textId="6DBF9B6D" w:rsidR="00496CEA" w:rsidRPr="00AC6CF4" w:rsidRDefault="007E51DA">
      <w:pPr>
        <w:rPr>
          <w:lang w:val="fr-FR"/>
        </w:rPr>
      </w:pPr>
      <w:r w:rsidRPr="00AC6CF4">
        <w:rPr>
          <w:lang w:val="fr-FR"/>
        </w:rPr>
        <w:t>Toutefois, du point de vue des solutions KNX, qui est l'aspect qui nous concerne, il vaut la peine de noter la plus grande capacité d'interaction</w:t>
      </w:r>
      <w:r w:rsidRPr="00AC6CF4">
        <w:rPr>
          <w:lang w:val="fr-FR"/>
        </w:rPr>
        <w:t xml:space="preserve"> d'Homekit par rapport aux deux autres solutions, comme on peut le voir dans le tableau comparatif suivant. </w:t>
      </w:r>
    </w:p>
    <w:p w14:paraId="48C66386" w14:textId="77777777" w:rsidR="00496CEA" w:rsidRPr="00AC6CF4" w:rsidRDefault="00496CEA">
      <w:pPr>
        <w:rPr>
          <w:lang w:val="fr-FR"/>
        </w:rPr>
      </w:pPr>
    </w:p>
    <w:p w14:paraId="4EB976DB" w14:textId="3AB4E51D" w:rsidR="00496CEA" w:rsidRPr="00AC6CF4" w:rsidRDefault="007E51DA">
      <w:pPr>
        <w:rPr>
          <w:lang w:val="fr-FR"/>
        </w:rPr>
      </w:pPr>
      <w:r w:rsidRPr="00AC6CF4">
        <w:rPr>
          <w:lang w:val="fr-FR"/>
        </w:rPr>
        <w:t>Ces capacités changent fréquemment, donc il est important de rester à jour.</w:t>
      </w:r>
    </w:p>
    <w:p w14:paraId="2C64A293" w14:textId="77777777" w:rsidR="00496CEA" w:rsidRPr="00AC6CF4" w:rsidRDefault="00496CEA">
      <w:pPr>
        <w:rPr>
          <w:lang w:val="fr-FR"/>
        </w:rPr>
      </w:pP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2371"/>
        <w:gridCol w:w="4464"/>
      </w:tblGrid>
      <w:tr w:rsidR="00496CEA" w14:paraId="71A038FC" w14:textId="77777777">
        <w:trPr>
          <w:trHeight w:val="1143"/>
          <w:jc w:val="center"/>
        </w:trPr>
        <w:tc>
          <w:tcPr>
            <w:tcW w:w="2371" w:type="dxa"/>
            <w:vAlign w:val="center"/>
          </w:tcPr>
          <w:p w14:paraId="1BFDC5D6" w14:textId="75A42E5A" w:rsidR="00496CEA" w:rsidRDefault="007E51DA">
            <w:pPr>
              <w:pStyle w:val="Caption"/>
              <w:spacing w:before="0" w:after="0" w:line="240" w:lineRule="auto"/>
              <w:jc w:val="center"/>
            </w:pPr>
            <w:r>
              <w:t xml:space="preserve">Service de </w:t>
            </w:r>
            <w:proofErr w:type="spellStart"/>
            <w:r>
              <w:t>contrôle</w:t>
            </w:r>
            <w:proofErr w:type="spellEnd"/>
            <w:r>
              <w:t xml:space="preserve"> vocal</w:t>
            </w:r>
          </w:p>
        </w:tc>
        <w:tc>
          <w:tcPr>
            <w:tcW w:w="4464" w:type="dxa"/>
            <w:vMerge w:val="restart"/>
          </w:tcPr>
          <w:p w14:paraId="07080F2F" w14:textId="77777777" w:rsidR="00496CEA" w:rsidRDefault="007E51DA">
            <w:r>
              <w:rPr>
                <w:noProof/>
              </w:rPr>
              <w:drawing>
                <wp:inline distT="0" distB="0" distL="0" distR="0" wp14:anchorId="4328ACA9" wp14:editId="63E19CB3">
                  <wp:extent cx="2371725" cy="5241221"/>
                  <wp:effectExtent l="0" t="0" r="0" b="0"/>
                  <wp:docPr id="317" name="Imagen 317" descr="Imagen que contiene Tab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Imagen 317" descr="Imagen que contiene Tabla  Descripción generada automáticamente"/>
                          <pic:cNvPicPr/>
                        </pic:nvPicPr>
                        <pic:blipFill>
                          <a:blip r:embed="rId101"/>
                          <a:stretch>
                            <a:fillRect/>
                          </a:stretch>
                        </pic:blipFill>
                        <pic:spPr>
                          <a:xfrm>
                            <a:off x="0" y="0"/>
                            <a:ext cx="2377616" cy="5254238"/>
                          </a:xfrm>
                          <a:prstGeom prst="rect">
                            <a:avLst/>
                          </a:prstGeom>
                        </pic:spPr>
                      </pic:pic>
                    </a:graphicData>
                  </a:graphic>
                </wp:inline>
              </w:drawing>
            </w:r>
          </w:p>
          <w:p w14:paraId="719B65E0" w14:textId="4A8FBB0F" w:rsidR="00496CEA" w:rsidRDefault="00496CEA"/>
        </w:tc>
      </w:tr>
      <w:tr w:rsidR="00496CEA" w14:paraId="60E662C4" w14:textId="77777777">
        <w:trPr>
          <w:trHeight w:val="368"/>
          <w:jc w:val="center"/>
        </w:trPr>
        <w:tc>
          <w:tcPr>
            <w:tcW w:w="2371" w:type="dxa"/>
            <w:vAlign w:val="center"/>
          </w:tcPr>
          <w:p w14:paraId="7BDEF0CD" w14:textId="3A119307" w:rsidR="00496CEA" w:rsidRDefault="007E51DA">
            <w:pPr>
              <w:pStyle w:val="P68B1DB1-Normal10"/>
              <w:spacing w:before="0" w:after="0" w:line="240" w:lineRule="auto"/>
              <w:jc w:val="right"/>
            </w:pPr>
            <w:r>
              <w:t>Éclairages ON/OFF</w:t>
            </w:r>
          </w:p>
        </w:tc>
        <w:tc>
          <w:tcPr>
            <w:tcW w:w="4464" w:type="dxa"/>
            <w:vMerge/>
          </w:tcPr>
          <w:p w14:paraId="32C8EAD9" w14:textId="77777777" w:rsidR="00496CEA" w:rsidRDefault="00496CEA"/>
        </w:tc>
      </w:tr>
      <w:tr w:rsidR="00496CEA" w14:paraId="505044A3" w14:textId="77777777">
        <w:trPr>
          <w:trHeight w:val="368"/>
          <w:jc w:val="center"/>
        </w:trPr>
        <w:tc>
          <w:tcPr>
            <w:tcW w:w="2371" w:type="dxa"/>
            <w:vAlign w:val="center"/>
          </w:tcPr>
          <w:p w14:paraId="0167F48A" w14:textId="5A0C43D1" w:rsidR="00496CEA" w:rsidRDefault="007E51DA">
            <w:pPr>
              <w:pStyle w:val="P68B1DB1-Normal10"/>
              <w:spacing w:before="0" w:after="0" w:line="240" w:lineRule="auto"/>
              <w:jc w:val="right"/>
            </w:pPr>
            <w:r>
              <w:t>Variation d'éclairage</w:t>
            </w:r>
          </w:p>
        </w:tc>
        <w:tc>
          <w:tcPr>
            <w:tcW w:w="4464" w:type="dxa"/>
            <w:vMerge/>
          </w:tcPr>
          <w:p w14:paraId="0C1D04DD" w14:textId="77777777" w:rsidR="00496CEA" w:rsidRDefault="00496CEA"/>
        </w:tc>
      </w:tr>
      <w:tr w:rsidR="00496CEA" w14:paraId="2FB92B85" w14:textId="77777777">
        <w:trPr>
          <w:trHeight w:val="368"/>
          <w:jc w:val="center"/>
        </w:trPr>
        <w:tc>
          <w:tcPr>
            <w:tcW w:w="2371" w:type="dxa"/>
            <w:vAlign w:val="center"/>
          </w:tcPr>
          <w:p w14:paraId="326608F4" w14:textId="4B1AEC22" w:rsidR="00496CEA" w:rsidRDefault="007E51DA">
            <w:pPr>
              <w:pStyle w:val="P68B1DB1-Normal10"/>
              <w:spacing w:before="0" w:after="0" w:line="240" w:lineRule="auto"/>
              <w:jc w:val="right"/>
            </w:pPr>
            <w:r>
              <w:t>Eclairage RGB</w:t>
            </w:r>
          </w:p>
        </w:tc>
        <w:tc>
          <w:tcPr>
            <w:tcW w:w="4464" w:type="dxa"/>
            <w:vMerge/>
          </w:tcPr>
          <w:p w14:paraId="0F7251CF" w14:textId="77777777" w:rsidR="00496CEA" w:rsidRDefault="00496CEA"/>
        </w:tc>
      </w:tr>
      <w:tr w:rsidR="00496CEA" w14:paraId="15118FDF" w14:textId="77777777">
        <w:trPr>
          <w:trHeight w:val="368"/>
          <w:jc w:val="center"/>
        </w:trPr>
        <w:tc>
          <w:tcPr>
            <w:tcW w:w="2371" w:type="dxa"/>
            <w:vAlign w:val="center"/>
          </w:tcPr>
          <w:p w14:paraId="6DC7656E" w14:textId="11C3F62E" w:rsidR="00496CEA" w:rsidRDefault="007E51DA">
            <w:pPr>
              <w:pStyle w:val="P68B1DB1-Normal10"/>
              <w:spacing w:before="0" w:after="0" w:line="240" w:lineRule="auto"/>
              <w:jc w:val="right"/>
            </w:pPr>
            <w:r>
              <w:t>Interrupteurs</w:t>
            </w:r>
          </w:p>
        </w:tc>
        <w:tc>
          <w:tcPr>
            <w:tcW w:w="4464" w:type="dxa"/>
            <w:vMerge/>
          </w:tcPr>
          <w:p w14:paraId="158B1E2E" w14:textId="77777777" w:rsidR="00496CEA" w:rsidRDefault="00496CEA"/>
        </w:tc>
      </w:tr>
      <w:tr w:rsidR="00496CEA" w14:paraId="36042264" w14:textId="77777777">
        <w:trPr>
          <w:trHeight w:val="368"/>
          <w:jc w:val="center"/>
        </w:trPr>
        <w:tc>
          <w:tcPr>
            <w:tcW w:w="2371" w:type="dxa"/>
            <w:vAlign w:val="center"/>
          </w:tcPr>
          <w:p w14:paraId="5DC92A96" w14:textId="3A12A932" w:rsidR="00496CEA" w:rsidRDefault="007E51DA">
            <w:pPr>
              <w:pStyle w:val="P68B1DB1-Normal10"/>
              <w:spacing w:before="0" w:after="0" w:line="240" w:lineRule="auto"/>
              <w:jc w:val="right"/>
            </w:pPr>
            <w:r>
              <w:t>Prises</w:t>
            </w:r>
          </w:p>
        </w:tc>
        <w:tc>
          <w:tcPr>
            <w:tcW w:w="4464" w:type="dxa"/>
            <w:vMerge/>
          </w:tcPr>
          <w:p w14:paraId="0973AEC3" w14:textId="77777777" w:rsidR="00496CEA" w:rsidRDefault="00496CEA"/>
        </w:tc>
      </w:tr>
      <w:tr w:rsidR="00496CEA" w14:paraId="37207F63" w14:textId="77777777">
        <w:trPr>
          <w:trHeight w:val="368"/>
          <w:jc w:val="center"/>
        </w:trPr>
        <w:tc>
          <w:tcPr>
            <w:tcW w:w="2371" w:type="dxa"/>
            <w:vAlign w:val="center"/>
          </w:tcPr>
          <w:p w14:paraId="57A82EF8" w14:textId="24FF29E5" w:rsidR="00496CEA" w:rsidRDefault="007E51DA">
            <w:pPr>
              <w:pStyle w:val="P68B1DB1-Normal10"/>
              <w:spacing w:before="0" w:after="0" w:line="240" w:lineRule="auto"/>
              <w:jc w:val="right"/>
            </w:pPr>
            <w:r>
              <w:t>Thermostats</w:t>
            </w:r>
          </w:p>
        </w:tc>
        <w:tc>
          <w:tcPr>
            <w:tcW w:w="4464" w:type="dxa"/>
            <w:vMerge/>
          </w:tcPr>
          <w:p w14:paraId="6A1EB55C" w14:textId="77777777" w:rsidR="00496CEA" w:rsidRDefault="00496CEA"/>
        </w:tc>
      </w:tr>
      <w:tr w:rsidR="00496CEA" w14:paraId="2945F263" w14:textId="77777777">
        <w:trPr>
          <w:trHeight w:val="368"/>
          <w:jc w:val="center"/>
        </w:trPr>
        <w:tc>
          <w:tcPr>
            <w:tcW w:w="2371" w:type="dxa"/>
            <w:vAlign w:val="center"/>
          </w:tcPr>
          <w:p w14:paraId="74C3C131" w14:textId="7F332855" w:rsidR="00496CEA" w:rsidRDefault="007E51DA">
            <w:pPr>
              <w:pStyle w:val="P68B1DB1-Normal10"/>
              <w:spacing w:before="0" w:after="0" w:line="240" w:lineRule="auto"/>
              <w:jc w:val="right"/>
            </w:pPr>
            <w:r>
              <w:t>Haut-parleurs</w:t>
            </w:r>
          </w:p>
        </w:tc>
        <w:tc>
          <w:tcPr>
            <w:tcW w:w="4464" w:type="dxa"/>
            <w:vMerge/>
          </w:tcPr>
          <w:p w14:paraId="14D778E7" w14:textId="77777777" w:rsidR="00496CEA" w:rsidRDefault="00496CEA"/>
        </w:tc>
      </w:tr>
      <w:tr w:rsidR="00496CEA" w14:paraId="68E64AFA" w14:textId="77777777">
        <w:trPr>
          <w:trHeight w:val="368"/>
          <w:jc w:val="center"/>
        </w:trPr>
        <w:tc>
          <w:tcPr>
            <w:tcW w:w="2371" w:type="dxa"/>
            <w:vAlign w:val="center"/>
          </w:tcPr>
          <w:p w14:paraId="7B7089D7" w14:textId="56DC8DFF" w:rsidR="00496CEA" w:rsidRDefault="007E51DA">
            <w:pPr>
              <w:pStyle w:val="P68B1DB1-Normal10"/>
              <w:spacing w:before="0" w:after="0" w:line="240" w:lineRule="auto"/>
              <w:jc w:val="right"/>
            </w:pPr>
            <w:r>
              <w:t>Aspirateurs</w:t>
            </w:r>
          </w:p>
        </w:tc>
        <w:tc>
          <w:tcPr>
            <w:tcW w:w="4464" w:type="dxa"/>
            <w:vMerge/>
          </w:tcPr>
          <w:p w14:paraId="2765010E" w14:textId="77777777" w:rsidR="00496CEA" w:rsidRDefault="00496CEA"/>
        </w:tc>
      </w:tr>
      <w:tr w:rsidR="00496CEA" w14:paraId="73C845D8" w14:textId="77777777">
        <w:trPr>
          <w:trHeight w:val="368"/>
          <w:jc w:val="center"/>
        </w:trPr>
        <w:tc>
          <w:tcPr>
            <w:tcW w:w="2371" w:type="dxa"/>
            <w:vAlign w:val="center"/>
          </w:tcPr>
          <w:p w14:paraId="65D7514E" w14:textId="4A86680B" w:rsidR="00496CEA" w:rsidRDefault="007E51DA">
            <w:pPr>
              <w:pStyle w:val="P68B1DB1-Normal10"/>
              <w:spacing w:before="0" w:after="0" w:line="240" w:lineRule="auto"/>
              <w:jc w:val="right"/>
            </w:pPr>
            <w:r>
              <w:t>Télévision</w:t>
            </w:r>
          </w:p>
        </w:tc>
        <w:tc>
          <w:tcPr>
            <w:tcW w:w="4464" w:type="dxa"/>
            <w:vMerge/>
          </w:tcPr>
          <w:p w14:paraId="1056FA2D" w14:textId="77777777" w:rsidR="00496CEA" w:rsidRDefault="00496CEA"/>
        </w:tc>
      </w:tr>
      <w:tr w:rsidR="00496CEA" w14:paraId="320BBC11" w14:textId="77777777">
        <w:trPr>
          <w:trHeight w:val="368"/>
          <w:jc w:val="center"/>
        </w:trPr>
        <w:tc>
          <w:tcPr>
            <w:tcW w:w="2371" w:type="dxa"/>
            <w:vAlign w:val="center"/>
          </w:tcPr>
          <w:p w14:paraId="652C63D5" w14:textId="7D322ADF" w:rsidR="00496CEA" w:rsidRDefault="007E51DA">
            <w:pPr>
              <w:pStyle w:val="P68B1DB1-Normal10"/>
              <w:spacing w:before="0" w:after="0" w:line="240" w:lineRule="auto"/>
              <w:jc w:val="right"/>
            </w:pPr>
            <w:r>
              <w:t>Caméras</w:t>
            </w:r>
          </w:p>
        </w:tc>
        <w:tc>
          <w:tcPr>
            <w:tcW w:w="4464" w:type="dxa"/>
            <w:vMerge/>
          </w:tcPr>
          <w:p w14:paraId="72FEBFA9" w14:textId="77777777" w:rsidR="00496CEA" w:rsidRDefault="00496CEA"/>
        </w:tc>
      </w:tr>
      <w:tr w:rsidR="00496CEA" w14:paraId="13ED3365" w14:textId="77777777">
        <w:trPr>
          <w:trHeight w:val="368"/>
          <w:jc w:val="center"/>
        </w:trPr>
        <w:tc>
          <w:tcPr>
            <w:tcW w:w="2371" w:type="dxa"/>
            <w:vAlign w:val="center"/>
          </w:tcPr>
          <w:p w14:paraId="073AB3D1" w14:textId="45DC424E" w:rsidR="00496CEA" w:rsidRDefault="007E51DA">
            <w:pPr>
              <w:pStyle w:val="P68B1DB1-Normal10"/>
              <w:spacing w:before="0" w:after="0" w:line="240" w:lineRule="auto"/>
              <w:jc w:val="right"/>
            </w:pPr>
            <w:r>
              <w:t>Serrures</w:t>
            </w:r>
          </w:p>
        </w:tc>
        <w:tc>
          <w:tcPr>
            <w:tcW w:w="4464" w:type="dxa"/>
            <w:vMerge/>
          </w:tcPr>
          <w:p w14:paraId="72111205" w14:textId="77777777" w:rsidR="00496CEA" w:rsidRDefault="00496CEA"/>
        </w:tc>
      </w:tr>
      <w:tr w:rsidR="00496CEA" w14:paraId="6402625A" w14:textId="77777777">
        <w:trPr>
          <w:trHeight w:val="368"/>
          <w:jc w:val="center"/>
        </w:trPr>
        <w:tc>
          <w:tcPr>
            <w:tcW w:w="2371" w:type="dxa"/>
            <w:vAlign w:val="center"/>
          </w:tcPr>
          <w:p w14:paraId="0DD95A9F" w14:textId="5AC8A45B" w:rsidR="00496CEA" w:rsidRDefault="007E51DA">
            <w:pPr>
              <w:pStyle w:val="P68B1DB1-Normal10"/>
              <w:spacing w:before="0" w:after="0" w:line="240" w:lineRule="auto"/>
              <w:jc w:val="right"/>
            </w:pPr>
            <w:r>
              <w:t>Volet / Bso</w:t>
            </w:r>
          </w:p>
        </w:tc>
        <w:tc>
          <w:tcPr>
            <w:tcW w:w="4464" w:type="dxa"/>
            <w:vMerge/>
          </w:tcPr>
          <w:p w14:paraId="667650B0" w14:textId="77777777" w:rsidR="00496CEA" w:rsidRDefault="00496CEA"/>
        </w:tc>
      </w:tr>
      <w:tr w:rsidR="00496CEA" w14:paraId="70A7E6FE" w14:textId="77777777">
        <w:trPr>
          <w:trHeight w:val="368"/>
          <w:jc w:val="center"/>
        </w:trPr>
        <w:tc>
          <w:tcPr>
            <w:tcW w:w="2371" w:type="dxa"/>
            <w:vAlign w:val="center"/>
          </w:tcPr>
          <w:p w14:paraId="4A83FE8C" w14:textId="02A1E59A" w:rsidR="00496CEA" w:rsidRDefault="007E51DA">
            <w:pPr>
              <w:pStyle w:val="P68B1DB1-Normal10"/>
              <w:spacing w:before="0" w:after="0" w:line="240" w:lineRule="auto"/>
              <w:jc w:val="right"/>
            </w:pPr>
            <w:r>
              <w:t>Capteurs de température</w:t>
            </w:r>
          </w:p>
        </w:tc>
        <w:tc>
          <w:tcPr>
            <w:tcW w:w="4464" w:type="dxa"/>
            <w:vMerge/>
          </w:tcPr>
          <w:p w14:paraId="44C91142" w14:textId="77777777" w:rsidR="00496CEA" w:rsidRDefault="00496CEA"/>
        </w:tc>
      </w:tr>
      <w:tr w:rsidR="00496CEA" w14:paraId="66F9FF49" w14:textId="77777777">
        <w:trPr>
          <w:trHeight w:val="368"/>
          <w:jc w:val="center"/>
        </w:trPr>
        <w:tc>
          <w:tcPr>
            <w:tcW w:w="2371" w:type="dxa"/>
            <w:vAlign w:val="center"/>
          </w:tcPr>
          <w:p w14:paraId="74558C31" w14:textId="51666846" w:rsidR="00496CEA" w:rsidRDefault="007E51DA">
            <w:pPr>
              <w:pStyle w:val="P68B1DB1-Normal10"/>
              <w:spacing w:before="0" w:after="0" w:line="240" w:lineRule="auto"/>
              <w:jc w:val="right"/>
            </w:pPr>
            <w:r>
              <w:t>Vanne thermostatique</w:t>
            </w:r>
          </w:p>
        </w:tc>
        <w:tc>
          <w:tcPr>
            <w:tcW w:w="4464" w:type="dxa"/>
            <w:vMerge/>
          </w:tcPr>
          <w:p w14:paraId="10F01FA0" w14:textId="77777777" w:rsidR="00496CEA" w:rsidRDefault="00496CEA"/>
        </w:tc>
      </w:tr>
      <w:tr w:rsidR="00496CEA" w14:paraId="2A62A65A" w14:textId="77777777">
        <w:trPr>
          <w:trHeight w:val="368"/>
          <w:jc w:val="center"/>
        </w:trPr>
        <w:tc>
          <w:tcPr>
            <w:tcW w:w="2371" w:type="dxa"/>
            <w:vAlign w:val="center"/>
          </w:tcPr>
          <w:p w14:paraId="1FC37C46" w14:textId="36CB31C8" w:rsidR="00496CEA" w:rsidRDefault="007E51DA">
            <w:pPr>
              <w:pStyle w:val="P68B1DB1-Normal10"/>
              <w:spacing w:before="0" w:after="0" w:line="240" w:lineRule="auto"/>
              <w:jc w:val="right"/>
            </w:pPr>
            <w:r>
              <w:t>Capteurs d'humidité</w:t>
            </w:r>
          </w:p>
        </w:tc>
        <w:tc>
          <w:tcPr>
            <w:tcW w:w="4464" w:type="dxa"/>
            <w:vMerge/>
          </w:tcPr>
          <w:p w14:paraId="29833A5C" w14:textId="77777777" w:rsidR="00496CEA" w:rsidRDefault="00496CEA"/>
        </w:tc>
      </w:tr>
      <w:tr w:rsidR="00496CEA" w14:paraId="419DC58F" w14:textId="77777777">
        <w:trPr>
          <w:trHeight w:val="368"/>
          <w:jc w:val="center"/>
        </w:trPr>
        <w:tc>
          <w:tcPr>
            <w:tcW w:w="2371" w:type="dxa"/>
            <w:vAlign w:val="center"/>
          </w:tcPr>
          <w:p w14:paraId="259496C0" w14:textId="409F34CB" w:rsidR="00496CEA" w:rsidRDefault="007E51DA">
            <w:pPr>
              <w:pStyle w:val="P68B1DB1-Normal10"/>
              <w:spacing w:before="0" w:after="0" w:line="240" w:lineRule="auto"/>
              <w:jc w:val="right"/>
            </w:pPr>
            <w:r>
              <w:t>Contacts magnétiques</w:t>
            </w:r>
          </w:p>
        </w:tc>
        <w:tc>
          <w:tcPr>
            <w:tcW w:w="4464" w:type="dxa"/>
            <w:vMerge/>
          </w:tcPr>
          <w:p w14:paraId="5068053D" w14:textId="77777777" w:rsidR="00496CEA" w:rsidRDefault="00496CEA"/>
        </w:tc>
      </w:tr>
      <w:tr w:rsidR="00496CEA" w14:paraId="656ACD0D" w14:textId="77777777">
        <w:trPr>
          <w:trHeight w:val="368"/>
          <w:jc w:val="center"/>
        </w:trPr>
        <w:tc>
          <w:tcPr>
            <w:tcW w:w="2371" w:type="dxa"/>
            <w:vAlign w:val="center"/>
          </w:tcPr>
          <w:p w14:paraId="5CB0D4F7" w14:textId="55DEC87C" w:rsidR="00496CEA" w:rsidRDefault="007E51DA">
            <w:pPr>
              <w:pStyle w:val="P68B1DB1-Normal10"/>
              <w:spacing w:before="0" w:after="0" w:line="240" w:lineRule="auto"/>
              <w:jc w:val="right"/>
            </w:pPr>
            <w:r>
              <w:t>Capteurs de fumée</w:t>
            </w:r>
          </w:p>
        </w:tc>
        <w:tc>
          <w:tcPr>
            <w:tcW w:w="4464" w:type="dxa"/>
            <w:vMerge/>
          </w:tcPr>
          <w:p w14:paraId="06E6F5A7" w14:textId="77777777" w:rsidR="00496CEA" w:rsidRDefault="00496CEA"/>
        </w:tc>
      </w:tr>
      <w:tr w:rsidR="00496CEA" w14:paraId="4335ABC9" w14:textId="77777777">
        <w:trPr>
          <w:trHeight w:val="368"/>
          <w:jc w:val="center"/>
        </w:trPr>
        <w:tc>
          <w:tcPr>
            <w:tcW w:w="2371" w:type="dxa"/>
            <w:vAlign w:val="center"/>
          </w:tcPr>
          <w:p w14:paraId="4D494D34" w14:textId="512B0B49" w:rsidR="00496CEA" w:rsidRDefault="007E51DA">
            <w:pPr>
              <w:pStyle w:val="P68B1DB1-Normal10"/>
              <w:spacing w:before="0" w:after="0" w:line="240" w:lineRule="auto"/>
              <w:jc w:val="right"/>
            </w:pPr>
            <w:r>
              <w:t>Capteurs CO</w:t>
            </w:r>
            <w:r>
              <w:rPr>
                <w:vertAlign w:val="subscript"/>
              </w:rPr>
              <w:t>2</w:t>
            </w:r>
          </w:p>
        </w:tc>
        <w:tc>
          <w:tcPr>
            <w:tcW w:w="4464" w:type="dxa"/>
            <w:vMerge/>
          </w:tcPr>
          <w:p w14:paraId="1023A9CC" w14:textId="77777777" w:rsidR="00496CEA" w:rsidRDefault="00496CEA"/>
        </w:tc>
      </w:tr>
      <w:tr w:rsidR="00496CEA" w14:paraId="69E5C3D9" w14:textId="77777777">
        <w:trPr>
          <w:trHeight w:val="405"/>
          <w:jc w:val="center"/>
        </w:trPr>
        <w:tc>
          <w:tcPr>
            <w:tcW w:w="2371" w:type="dxa"/>
            <w:vAlign w:val="center"/>
          </w:tcPr>
          <w:p w14:paraId="7D0C0C17" w14:textId="5EC1D1DD" w:rsidR="00496CEA" w:rsidRDefault="007E51DA">
            <w:pPr>
              <w:pStyle w:val="P68B1DB1-Normal10"/>
              <w:spacing w:before="0" w:after="0" w:line="240" w:lineRule="auto"/>
              <w:jc w:val="right"/>
            </w:pPr>
            <w:r>
              <w:t>Capteurs de fuite</w:t>
            </w:r>
          </w:p>
        </w:tc>
        <w:tc>
          <w:tcPr>
            <w:tcW w:w="4464" w:type="dxa"/>
            <w:vMerge/>
          </w:tcPr>
          <w:p w14:paraId="5238D8E6" w14:textId="77777777" w:rsidR="00496CEA" w:rsidRDefault="00496CEA"/>
        </w:tc>
      </w:tr>
      <w:tr w:rsidR="00496CEA" w14:paraId="36EE04E8" w14:textId="77777777">
        <w:trPr>
          <w:trHeight w:val="405"/>
          <w:jc w:val="center"/>
        </w:trPr>
        <w:tc>
          <w:tcPr>
            <w:tcW w:w="2371" w:type="dxa"/>
            <w:vAlign w:val="center"/>
          </w:tcPr>
          <w:p w14:paraId="3C3A07B3" w14:textId="1B471BFA" w:rsidR="00496CEA" w:rsidRDefault="007E51DA">
            <w:pPr>
              <w:pStyle w:val="P68B1DB1-Normal11"/>
              <w:spacing w:before="0" w:after="0" w:line="240" w:lineRule="auto"/>
              <w:rPr>
                <w:sz w:val="20"/>
                <w:szCs w:val="20"/>
              </w:rPr>
            </w:pPr>
            <w:r>
              <w:t xml:space="preserve">v* : contrôle vocal uniquement </w:t>
            </w:r>
          </w:p>
        </w:tc>
        <w:tc>
          <w:tcPr>
            <w:tcW w:w="4464" w:type="dxa"/>
            <w:vMerge/>
          </w:tcPr>
          <w:p w14:paraId="19463F10" w14:textId="77777777" w:rsidR="00496CEA" w:rsidRDefault="00496CEA"/>
        </w:tc>
      </w:tr>
    </w:tbl>
    <w:p w14:paraId="79505AA8" w14:textId="1450B586" w:rsidR="00496CEA" w:rsidRDefault="00496CEA"/>
    <w:p w14:paraId="1AC8DEE8" w14:textId="5D088152" w:rsidR="00496CEA" w:rsidRPr="00AC6CF4" w:rsidRDefault="007E51DA">
      <w:pPr>
        <w:pStyle w:val="Caption"/>
        <w:rPr>
          <w:lang w:val="fr-FR"/>
        </w:rPr>
      </w:pPr>
      <w:r w:rsidRPr="00AC6CF4">
        <w:rPr>
          <w:lang w:val="fr-FR"/>
        </w:rPr>
        <w:t xml:space="preserve">Illustration </w:t>
      </w:r>
      <w:r>
        <w:fldChar w:fldCharType="begin"/>
      </w:r>
      <w:r w:rsidRPr="00AC6CF4">
        <w:rPr>
          <w:lang w:val="fr-FR"/>
        </w:rPr>
        <w:instrText xml:space="preserve"> SEQ Figure \* ARABIC </w:instrText>
      </w:r>
      <w:r>
        <w:fldChar w:fldCharType="separate"/>
      </w:r>
      <w:r w:rsidRPr="00AC6CF4">
        <w:rPr>
          <w:lang w:val="fr-FR"/>
        </w:rPr>
        <w:t>42</w:t>
      </w:r>
      <w:r>
        <w:fldChar w:fldCharType="end"/>
      </w:r>
      <w:r w:rsidRPr="00AC6CF4">
        <w:rPr>
          <w:bCs w:val="0"/>
          <w:lang w:val="fr-FR"/>
        </w:rPr>
        <w:t xml:space="preserve">: </w:t>
      </w:r>
      <w:r w:rsidRPr="00AC6CF4">
        <w:rPr>
          <w:lang w:val="fr-FR"/>
        </w:rPr>
        <w:t xml:space="preserve"> tableau comparatif avec les différentes capacités des trois solutions intelligentes d'assistant.</w:t>
      </w:r>
    </w:p>
    <w:sectPr w:rsidR="00496CEA" w:rsidRPr="00AC6CF4">
      <w:headerReference w:type="default" r:id="rId102"/>
      <w:footerReference w:type="default" r:id="rId103"/>
      <w:pgSz w:w="11907" w:h="16840" w:code="9"/>
      <w:pgMar w:top="1134" w:right="1418" w:bottom="1134" w:left="1701" w:header="567" w:footer="567" w:gutter="0"/>
      <w:cols w:space="284"/>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535CB" w14:textId="77777777" w:rsidR="00496CEA" w:rsidRDefault="007E51DA">
      <w:r>
        <w:separator/>
      </w:r>
    </w:p>
  </w:endnote>
  <w:endnote w:type="continuationSeparator" w:id="0">
    <w:p w14:paraId="5673AA46" w14:textId="77777777" w:rsidR="00496CEA" w:rsidRDefault="007E5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DAD5B" w14:textId="77777777" w:rsidR="00496CEA" w:rsidRPr="00AC6CF4" w:rsidRDefault="007E51DA">
    <w:pPr>
      <w:pStyle w:val="Footer"/>
      <w:pBdr>
        <w:top w:val="single" w:sz="12" w:space="1" w:color="00B050"/>
      </w:pBdr>
      <w:tabs>
        <w:tab w:val="clear" w:pos="9360"/>
        <w:tab w:val="right" w:pos="8789"/>
      </w:tabs>
      <w:ind w:right="-1"/>
      <w:rPr>
        <w:lang w:val="fr-FR"/>
      </w:rPr>
    </w:pPr>
    <w:r w:rsidRPr="00AC6CF4">
      <w:rPr>
        <w:lang w:val="fr-FR"/>
      </w:rPr>
      <w:t xml:space="preserve">Gestion technique du bâtiment </w:t>
    </w:r>
    <w:r w:rsidRPr="00AC6CF4">
      <w:rPr>
        <w:lang w:val="fr-FR"/>
      </w:rPr>
      <w:tab/>
    </w:r>
    <w:r w:rsidRPr="00AC6CF4">
      <w:rPr>
        <w:lang w:val="fr-FR"/>
      </w:rPr>
      <w:tab/>
      <w:t>KNX Association</w:t>
    </w:r>
  </w:p>
  <w:p w14:paraId="652049C2" w14:textId="37D8C9A8" w:rsidR="00496CEA" w:rsidRDefault="007E51DA">
    <w:pPr>
      <w:pStyle w:val="Footer"/>
      <w:tabs>
        <w:tab w:val="clear" w:pos="9360"/>
        <w:tab w:val="right" w:pos="8789"/>
      </w:tabs>
      <w:rPr>
        <w:sz w:val="20"/>
        <w:szCs w:val="20"/>
      </w:rPr>
    </w:pPr>
    <w:r>
      <w:rPr>
        <w:sz w:val="20"/>
        <w:szCs w:val="20"/>
      </w:rPr>
      <w:fldChar w:fldCharType="begin"/>
    </w:r>
    <w:r>
      <w:rPr>
        <w:sz w:val="20"/>
        <w:szCs w:val="20"/>
      </w:rPr>
      <w:instrText xml:space="preserve"> DOCPROPERTY  Title  \* MERGEFORMAT </w:instrText>
    </w:r>
    <w:r>
      <w:rPr>
        <w:sz w:val="20"/>
        <w:szCs w:val="20"/>
      </w:rPr>
      <w:fldChar w:fldCharType="separate"/>
    </w:r>
    <w:r w:rsidR="00AC6CF4">
      <w:rPr>
        <w:sz w:val="20"/>
        <w:szCs w:val="20"/>
      </w:rPr>
      <w:t>Visualization Systems</w:t>
    </w:r>
    <w:r>
      <w:rPr>
        <w:sz w:val="20"/>
        <w:szCs w:val="20"/>
      </w:rPr>
      <w:fldChar w:fldCharType="end"/>
    </w:r>
    <w:r>
      <w:rPr>
        <w:sz w:val="20"/>
        <w:szCs w:val="20"/>
      </w:rPr>
      <w:tab/>
    </w:r>
    <w:r>
      <w:fldChar w:fldCharType="begin"/>
    </w:r>
    <w:r>
      <w:instrText xml:space="preserve"> FILENAME  \* FirstCap  \* MERGEFORMAT </w:instrText>
    </w:r>
    <w:r>
      <w:fldChar w:fldCharType="separate"/>
    </w:r>
    <w:r w:rsidR="00AC6CF4" w:rsidRPr="00AC6CF4">
      <w:rPr>
        <w:noProof/>
        <w:sz w:val="20"/>
        <w:szCs w:val="20"/>
      </w:rPr>
      <w:t>Visualization Systems</w:t>
    </w:r>
    <w:r w:rsidR="00AC6CF4">
      <w:rPr>
        <w:noProof/>
      </w:rPr>
      <w:t>_FR0423a.docx</w:t>
    </w:r>
    <w:r>
      <w:fldChar w:fldCharType="end"/>
    </w:r>
    <w:r>
      <w:rPr>
        <w:sz w:val="20"/>
        <w:szCs w:val="20"/>
      </w:rPr>
      <w:tab/>
    </w:r>
    <w:r>
      <w:rPr>
        <w:b/>
        <w:sz w:val="20"/>
        <w:szCs w:val="20"/>
      </w:rPr>
      <w:fldChar w:fldCharType="begin"/>
    </w:r>
    <w:r>
      <w:rPr>
        <w:b/>
        <w:sz w:val="20"/>
        <w:szCs w:val="20"/>
      </w:rPr>
      <w:instrText xml:space="preserve"> PAGE </w:instrText>
    </w:r>
    <w:r>
      <w:rPr>
        <w:b/>
        <w:sz w:val="20"/>
        <w:szCs w:val="20"/>
      </w:rPr>
      <w:fldChar w:fldCharType="separate"/>
    </w:r>
    <w:r>
      <w:rPr>
        <w:b/>
        <w:sz w:val="20"/>
        <w:szCs w:val="20"/>
      </w:rPr>
      <w:t>2</w:t>
    </w:r>
    <w:r>
      <w:rPr>
        <w:b/>
        <w:sz w:val="20"/>
        <w:szCs w:val="20"/>
      </w:rPr>
      <w:fldChar w:fldCharType="end"/>
    </w:r>
    <w:r>
      <w:rPr>
        <w:sz w:val="20"/>
        <w:szCs w:val="20"/>
      </w:rPr>
      <w:t>/</w:t>
    </w:r>
    <w:r>
      <w:rPr>
        <w:b/>
        <w:sz w:val="20"/>
        <w:szCs w:val="20"/>
      </w:rPr>
      <w:fldChar w:fldCharType="begin"/>
    </w:r>
    <w:r>
      <w:rPr>
        <w:b/>
        <w:sz w:val="20"/>
        <w:szCs w:val="20"/>
      </w:rPr>
      <w:instrText xml:space="preserve"> NUMPAGES  </w:instrText>
    </w:r>
    <w:r>
      <w:rPr>
        <w:b/>
        <w:sz w:val="20"/>
        <w:szCs w:val="20"/>
      </w:rPr>
      <w:fldChar w:fldCharType="separate"/>
    </w:r>
    <w:r>
      <w:rPr>
        <w:b/>
        <w:sz w:val="20"/>
        <w:szCs w:val="20"/>
      </w:rPr>
      <w:t>32</w:t>
    </w:r>
    <w:r>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31A1F" w14:textId="77777777" w:rsidR="00496CEA" w:rsidRDefault="007E51DA">
      <w:r>
        <w:separator/>
      </w:r>
    </w:p>
  </w:footnote>
  <w:footnote w:type="continuationSeparator" w:id="0">
    <w:p w14:paraId="20BC76EE" w14:textId="77777777" w:rsidR="00496CEA" w:rsidRDefault="007E51DA">
      <w:r>
        <w:continuationSeparator/>
      </w:r>
    </w:p>
  </w:footnote>
  <w:footnote w:id="1">
    <w:p w14:paraId="32FE0C18" w14:textId="4391FF65" w:rsidR="00496CEA" w:rsidRPr="00AC6CF4" w:rsidRDefault="007E51DA">
      <w:pPr>
        <w:pStyle w:val="Caption"/>
        <w:rPr>
          <w:b w:val="0"/>
          <w:lang w:val="fr-FR"/>
        </w:rPr>
      </w:pPr>
      <w:r>
        <w:rPr>
          <w:rStyle w:val="FootnoteReference"/>
          <w:b w:val="0"/>
          <w:sz w:val="20"/>
        </w:rPr>
        <w:footnoteRef/>
      </w:r>
      <w:r w:rsidRPr="00AC6CF4">
        <w:rPr>
          <w:b w:val="0"/>
          <w:lang w:val="fr-FR"/>
        </w:rPr>
        <w:t xml:space="preserve"> EDI: </w:t>
      </w:r>
      <w:proofErr w:type="spellStart"/>
      <w:r w:rsidRPr="00AC6CF4">
        <w:rPr>
          <w:b w:val="0"/>
          <w:lang w:val="fr-FR"/>
        </w:rPr>
        <w:t>Electronic</w:t>
      </w:r>
      <w:proofErr w:type="spellEnd"/>
      <w:r w:rsidRPr="00AC6CF4">
        <w:rPr>
          <w:b w:val="0"/>
          <w:lang w:val="fr-FR"/>
        </w:rPr>
        <w:t xml:space="preserve"> data interface &gt; Interface de données électroniques; par exemple, USB, interface IP,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3328C" w14:textId="77777777" w:rsidR="00496CEA" w:rsidRDefault="007E51DA">
    <w:pPr>
      <w:pStyle w:val="Header"/>
      <w:pBdr>
        <w:bottom w:val="single" w:sz="12" w:space="1" w:color="00B050"/>
      </w:pBdr>
      <w:tabs>
        <w:tab w:val="clear" w:pos="9360"/>
        <w:tab w:val="right" w:pos="8789"/>
      </w:tabs>
      <w:ind w:right="-1"/>
      <w:rPr>
        <w:szCs w:val="28"/>
      </w:rPr>
    </w:pPr>
    <w:r>
      <w:t>COURS AVANCÉ KNX</w:t>
    </w:r>
    <w:r>
      <w:rPr>
        <w:szCs w:val="28"/>
      </w:rPr>
      <w:tab/>
    </w:r>
    <w:r>
      <w:rPr>
        <w:szCs w:val="28"/>
      </w:rPr>
      <w:tab/>
    </w:r>
    <w:r>
      <w:rPr>
        <w:noProof/>
      </w:rPr>
      <w:drawing>
        <wp:inline distT="0" distB="0" distL="0" distR="0" wp14:anchorId="1131D83F" wp14:editId="4041AFB2">
          <wp:extent cx="800100" cy="361950"/>
          <wp:effectExtent l="0" t="0" r="0" b="0"/>
          <wp:docPr id="43" name="Photo 43"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1"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361950"/>
                  </a:xfrm>
                  <a:prstGeom prst="rect">
                    <a:avLst/>
                  </a:prstGeom>
                  <a:noFill/>
                  <a:ln>
                    <a:noFill/>
                  </a:ln>
                </pic:spPr>
              </pic:pic>
            </a:graphicData>
          </a:graphic>
        </wp:inline>
      </w:drawing>
    </w:r>
  </w:p>
  <w:p w14:paraId="0396DFE8" w14:textId="77777777" w:rsidR="00496CEA" w:rsidRDefault="00496C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27"/>
      </v:shape>
    </w:pict>
  </w:numPicBullet>
  <w:abstractNum w:abstractNumId="0" w15:restartNumberingAfterBreak="0">
    <w:nsid w:val="02052264"/>
    <w:multiLevelType w:val="multilevel"/>
    <w:tmpl w:val="27FC36D8"/>
    <w:lvl w:ilvl="0">
      <w:start w:val="1"/>
      <w:numFmt w:val="decimal"/>
      <w:lvlText w:val="%1"/>
      <w:lvlJc w:val="left"/>
      <w:pPr>
        <w:tabs>
          <w:tab w:val="num" w:pos="792"/>
        </w:tabs>
        <w:ind w:left="792" w:hanging="432"/>
      </w:p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 w15:restartNumberingAfterBreak="0">
    <w:nsid w:val="0C804E5D"/>
    <w:multiLevelType w:val="hybridMultilevel"/>
    <w:tmpl w:val="29EA7E18"/>
    <w:lvl w:ilvl="0" w:tplc="04080007">
      <w:start w:val="1"/>
      <w:numFmt w:val="bullet"/>
      <w:lvlText w:val=""/>
      <w:lvlPicBulletId w:val="0"/>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0F6F489E"/>
    <w:multiLevelType w:val="hybridMultilevel"/>
    <w:tmpl w:val="BC06E506"/>
    <w:lvl w:ilvl="0" w:tplc="B6EE5FEA">
      <w:start w:val="1"/>
      <w:numFmt w:val="bullet"/>
      <w:pStyle w:val="Bullet4"/>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D69062D"/>
    <w:multiLevelType w:val="hybridMultilevel"/>
    <w:tmpl w:val="34F02692"/>
    <w:lvl w:ilvl="0" w:tplc="38F697BC">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EF6E47"/>
    <w:multiLevelType w:val="singleLevel"/>
    <w:tmpl w:val="04070017"/>
    <w:lvl w:ilvl="0">
      <w:start w:val="1"/>
      <w:numFmt w:val="lowerLetter"/>
      <w:lvlText w:val="%1)"/>
      <w:lvlJc w:val="left"/>
      <w:pPr>
        <w:tabs>
          <w:tab w:val="num" w:pos="360"/>
        </w:tabs>
        <w:ind w:left="360" w:hanging="360"/>
      </w:pPr>
      <w:rPr>
        <w:rFonts w:hint="default"/>
      </w:rPr>
    </w:lvl>
  </w:abstractNum>
  <w:abstractNum w:abstractNumId="5" w15:restartNumberingAfterBreak="0">
    <w:nsid w:val="1FF11025"/>
    <w:multiLevelType w:val="hybridMultilevel"/>
    <w:tmpl w:val="03A65A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6C12F4"/>
    <w:multiLevelType w:val="hybridMultilevel"/>
    <w:tmpl w:val="9468D4BC"/>
    <w:lvl w:ilvl="0" w:tplc="D71280CC">
      <w:start w:val="1"/>
      <w:numFmt w:val="bullet"/>
      <w:pStyle w:val="Bullet2"/>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0C4E1C"/>
    <w:multiLevelType w:val="multilevel"/>
    <w:tmpl w:val="4E8833B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4C0135F"/>
    <w:multiLevelType w:val="multilevel"/>
    <w:tmpl w:val="C1DED546"/>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PicBulletId w:val="0"/>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E6B04B0"/>
    <w:multiLevelType w:val="hybridMultilevel"/>
    <w:tmpl w:val="A69EA92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A5E30D5"/>
    <w:multiLevelType w:val="hybridMultilevel"/>
    <w:tmpl w:val="1FA8D79C"/>
    <w:lvl w:ilvl="0" w:tplc="267E1680">
      <w:start w:val="1"/>
      <w:numFmt w:val="bullet"/>
      <w:pStyle w:val="Bullet1"/>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C104DAE"/>
    <w:multiLevelType w:val="hybridMultilevel"/>
    <w:tmpl w:val="8FD20B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2432B99"/>
    <w:multiLevelType w:val="hybridMultilevel"/>
    <w:tmpl w:val="242AA390"/>
    <w:lvl w:ilvl="0" w:tplc="AD8C87CC">
      <w:numFmt w:val="bullet"/>
      <w:lvlText w:val="-"/>
      <w:lvlJc w:val="left"/>
      <w:pPr>
        <w:ind w:left="720" w:hanging="360"/>
      </w:pPr>
      <w:rPr>
        <w:rFonts w:ascii="Arial" w:eastAsia="Calibr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527E786C"/>
    <w:multiLevelType w:val="hybridMultilevel"/>
    <w:tmpl w:val="3A4A7254"/>
    <w:lvl w:ilvl="0" w:tplc="38F697BC">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7036966"/>
    <w:multiLevelType w:val="hybridMultilevel"/>
    <w:tmpl w:val="798A20DA"/>
    <w:lvl w:ilvl="0" w:tplc="C3ECD762">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E5294B"/>
    <w:multiLevelType w:val="hybridMultilevel"/>
    <w:tmpl w:val="A056AC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4113CF9"/>
    <w:multiLevelType w:val="hybridMultilevel"/>
    <w:tmpl w:val="9DBE0B18"/>
    <w:lvl w:ilvl="0" w:tplc="1BA601F6">
      <w:numFmt w:val="bullet"/>
      <w:lvlText w:val="•"/>
      <w:lvlJc w:val="left"/>
      <w:pPr>
        <w:ind w:left="1065" w:hanging="705"/>
      </w:pPr>
      <w:rPr>
        <w:rFonts w:ascii="Arial" w:eastAsia="Calibri" w:hAnsi="Arial" w:cs="Aria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6C442D2B"/>
    <w:multiLevelType w:val="multilevel"/>
    <w:tmpl w:val="2A3C8A9E"/>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6CEB3237"/>
    <w:multiLevelType w:val="hybridMultilevel"/>
    <w:tmpl w:val="CA9EAA90"/>
    <w:lvl w:ilvl="0" w:tplc="F06ACFD8">
      <w:start w:val="1"/>
      <w:numFmt w:val="decimal"/>
      <w:pStyle w:val="MarginText"/>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5115E41"/>
    <w:multiLevelType w:val="hybridMultilevel"/>
    <w:tmpl w:val="50E2531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7815FC9"/>
    <w:multiLevelType w:val="hybridMultilevel"/>
    <w:tmpl w:val="08888364"/>
    <w:lvl w:ilvl="0" w:tplc="12DE22C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96621B2"/>
    <w:multiLevelType w:val="hybridMultilevel"/>
    <w:tmpl w:val="8ACAF744"/>
    <w:lvl w:ilvl="0" w:tplc="04090001">
      <w:start w:val="1"/>
      <w:numFmt w:val="bullet"/>
      <w:lvlText w:val=""/>
      <w:lvlJc w:val="left"/>
      <w:pPr>
        <w:ind w:left="720" w:hanging="360"/>
      </w:pPr>
      <w:rPr>
        <w:rFonts w:ascii="Symbol" w:hAnsi="Symbol" w:hint="default"/>
      </w:rPr>
    </w:lvl>
    <w:lvl w:ilvl="1" w:tplc="A13AC2C6">
      <w:start w:val="1"/>
      <w:numFmt w:val="bullet"/>
      <w:pStyle w:val="Bullet3"/>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C04790"/>
    <w:multiLevelType w:val="hybridMultilevel"/>
    <w:tmpl w:val="7CB47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71587805">
    <w:abstractNumId w:val="4"/>
  </w:num>
  <w:num w:numId="2" w16cid:durableId="462044634">
    <w:abstractNumId w:val="0"/>
  </w:num>
  <w:num w:numId="3" w16cid:durableId="1079329241">
    <w:abstractNumId w:val="18"/>
  </w:num>
  <w:num w:numId="4" w16cid:durableId="1198396141">
    <w:abstractNumId w:val="11"/>
  </w:num>
  <w:num w:numId="5" w16cid:durableId="2080975033">
    <w:abstractNumId w:val="5"/>
  </w:num>
  <w:num w:numId="6" w16cid:durableId="69426508">
    <w:abstractNumId w:val="15"/>
  </w:num>
  <w:num w:numId="7" w16cid:durableId="1815675642">
    <w:abstractNumId w:val="19"/>
  </w:num>
  <w:num w:numId="8" w16cid:durableId="985889085">
    <w:abstractNumId w:val="9"/>
  </w:num>
  <w:num w:numId="9" w16cid:durableId="1150366676">
    <w:abstractNumId w:val="13"/>
  </w:num>
  <w:num w:numId="10" w16cid:durableId="817259091">
    <w:abstractNumId w:val="3"/>
  </w:num>
  <w:num w:numId="11" w16cid:durableId="1540899484">
    <w:abstractNumId w:val="23"/>
  </w:num>
  <w:num w:numId="12" w16cid:durableId="1134786847">
    <w:abstractNumId w:val="7"/>
  </w:num>
  <w:num w:numId="13" w16cid:durableId="1064527107">
    <w:abstractNumId w:val="20"/>
  </w:num>
  <w:num w:numId="14" w16cid:durableId="1554346802">
    <w:abstractNumId w:val="22"/>
  </w:num>
  <w:num w:numId="15" w16cid:durableId="974526875">
    <w:abstractNumId w:val="21"/>
  </w:num>
  <w:num w:numId="16" w16cid:durableId="2076319201">
    <w:abstractNumId w:val="2"/>
  </w:num>
  <w:num w:numId="17" w16cid:durableId="627510300">
    <w:abstractNumId w:val="14"/>
  </w:num>
  <w:num w:numId="18" w16cid:durableId="1186747816">
    <w:abstractNumId w:val="10"/>
  </w:num>
  <w:num w:numId="19" w16cid:durableId="294530670">
    <w:abstractNumId w:val="6"/>
  </w:num>
  <w:num w:numId="20" w16cid:durableId="336428185">
    <w:abstractNumId w:val="17"/>
  </w:num>
  <w:num w:numId="21" w16cid:durableId="346950812">
    <w:abstractNumId w:val="8"/>
  </w:num>
  <w:num w:numId="22" w16cid:durableId="1093015394">
    <w:abstractNumId w:val="1"/>
  </w:num>
  <w:num w:numId="23" w16cid:durableId="746877327">
    <w:abstractNumId w:val="16"/>
  </w:num>
  <w:num w:numId="24" w16cid:durableId="424419681">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activeWritingStyle w:appName="MSWord" w:lang="en-GB" w:vendorID="64" w:dllVersion="5" w:nlCheck="1" w:checkStyle="1"/>
  <w:activeWritingStyle w:appName="MSWord" w:lang="fr-FR" w:vendorID="64" w:dllVersion="6" w:nlCheck="1" w:checkStyle="1"/>
  <w:activeWritingStyle w:appName="MSWord" w:lang="en-GB" w:vendorID="64" w:dllVersion="6" w:nlCheck="1" w:checkStyle="0"/>
  <w:activeWritingStyle w:appName="MSWord" w:lang="en-US" w:vendorID="64" w:dllVersion="6" w:nlCheck="1" w:checkStyle="1"/>
  <w:activeWritingStyle w:appName="MSWord" w:lang="de-DE" w:vendorID="64" w:dllVersion="6" w:nlCheck="1" w:checkStyle="0"/>
  <w:activeWritingStyle w:appName="MSWord" w:lang="fr-BE" w:vendorID="64" w:dllVersion="6" w:nlCheck="1" w:checkStyle="1"/>
  <w:activeWritingStyle w:appName="MSWord" w:lang="en-GB" w:vendorID="64" w:dllVersion="0" w:nlCheck="1" w:checkStyle="0"/>
  <w:activeWritingStyle w:appName="MSWord" w:lang="es-ES" w:vendorID="64" w:dllVersion="0" w:nlCheck="1" w:checkStyle="0"/>
  <w:activeWritingStyle w:appName="MSWord" w:lang="de-DE" w:vendorID="64" w:dllVersion="0"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6"/>
  <w:doNotHyphenateCaps/>
  <w:drawingGridHorizontalSpacing w:val="110"/>
  <w:displayHorizontalDrawingGridEvery w:val="0"/>
  <w:displayVerticalDrawingGridEvery w:val="0"/>
  <w:doNotShadeFormData/>
  <w:noPunctuationKerning/>
  <w:characterSpacingControl w:val="doNotCompress"/>
  <w:hdrShapeDefaults>
    <o:shapedefaults v:ext="edit" spidmax="3073"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DSwsDQ0t7A0MjU1NjNR0lEKTi0uzszPAykwrgUAki9rrSwAAAA="/>
  </w:docVars>
  <w:rsids>
    <w:rsidRoot w:val="00BE7E64"/>
    <w:rsid w:val="00002012"/>
    <w:rsid w:val="00023CE9"/>
    <w:rsid w:val="000249D0"/>
    <w:rsid w:val="00027CED"/>
    <w:rsid w:val="00033049"/>
    <w:rsid w:val="00037DB5"/>
    <w:rsid w:val="0004551C"/>
    <w:rsid w:val="00046F62"/>
    <w:rsid w:val="00051EFA"/>
    <w:rsid w:val="0005227D"/>
    <w:rsid w:val="0005258E"/>
    <w:rsid w:val="000530B9"/>
    <w:rsid w:val="000533E6"/>
    <w:rsid w:val="00063BAD"/>
    <w:rsid w:val="0006573B"/>
    <w:rsid w:val="000767F7"/>
    <w:rsid w:val="00084F32"/>
    <w:rsid w:val="00090650"/>
    <w:rsid w:val="00094E3A"/>
    <w:rsid w:val="00095EE1"/>
    <w:rsid w:val="000B01CB"/>
    <w:rsid w:val="000B2850"/>
    <w:rsid w:val="000B3E52"/>
    <w:rsid w:val="000B44C7"/>
    <w:rsid w:val="000B5420"/>
    <w:rsid w:val="000C740F"/>
    <w:rsid w:val="000D0742"/>
    <w:rsid w:val="000D3933"/>
    <w:rsid w:val="000D7E1B"/>
    <w:rsid w:val="000E0C79"/>
    <w:rsid w:val="000E4477"/>
    <w:rsid w:val="000E76C4"/>
    <w:rsid w:val="000F00B7"/>
    <w:rsid w:val="000F0D62"/>
    <w:rsid w:val="000F10E1"/>
    <w:rsid w:val="000F1AF7"/>
    <w:rsid w:val="000F4682"/>
    <w:rsid w:val="0010089F"/>
    <w:rsid w:val="0010142E"/>
    <w:rsid w:val="00101BD0"/>
    <w:rsid w:val="001045AF"/>
    <w:rsid w:val="00104744"/>
    <w:rsid w:val="00110E6F"/>
    <w:rsid w:val="001145CB"/>
    <w:rsid w:val="00114636"/>
    <w:rsid w:val="00123B40"/>
    <w:rsid w:val="00126F08"/>
    <w:rsid w:val="0013015B"/>
    <w:rsid w:val="0013123A"/>
    <w:rsid w:val="00132F9F"/>
    <w:rsid w:val="00143A32"/>
    <w:rsid w:val="00153238"/>
    <w:rsid w:val="00153260"/>
    <w:rsid w:val="00153CDF"/>
    <w:rsid w:val="00163B45"/>
    <w:rsid w:val="00163D1C"/>
    <w:rsid w:val="001643AF"/>
    <w:rsid w:val="001734E2"/>
    <w:rsid w:val="00176436"/>
    <w:rsid w:val="001819D8"/>
    <w:rsid w:val="001841E1"/>
    <w:rsid w:val="00187D75"/>
    <w:rsid w:val="00193BFA"/>
    <w:rsid w:val="001952EB"/>
    <w:rsid w:val="001954D8"/>
    <w:rsid w:val="001B2811"/>
    <w:rsid w:val="001B2E82"/>
    <w:rsid w:val="001B555B"/>
    <w:rsid w:val="001B609B"/>
    <w:rsid w:val="001C10CB"/>
    <w:rsid w:val="001D1AE0"/>
    <w:rsid w:val="001D4DE9"/>
    <w:rsid w:val="001D600A"/>
    <w:rsid w:val="001E3FFA"/>
    <w:rsid w:val="001E7BAD"/>
    <w:rsid w:val="001F5893"/>
    <w:rsid w:val="002040CE"/>
    <w:rsid w:val="00207DB1"/>
    <w:rsid w:val="00211D85"/>
    <w:rsid w:val="00215D4F"/>
    <w:rsid w:val="00221BE6"/>
    <w:rsid w:val="00222E07"/>
    <w:rsid w:val="002435CC"/>
    <w:rsid w:val="0024480B"/>
    <w:rsid w:val="002462FD"/>
    <w:rsid w:val="0025004A"/>
    <w:rsid w:val="00251BFB"/>
    <w:rsid w:val="00253F4D"/>
    <w:rsid w:val="00254FBB"/>
    <w:rsid w:val="00260CAA"/>
    <w:rsid w:val="00267005"/>
    <w:rsid w:val="00271F5E"/>
    <w:rsid w:val="00276A3A"/>
    <w:rsid w:val="00277240"/>
    <w:rsid w:val="002774CE"/>
    <w:rsid w:val="00284A1D"/>
    <w:rsid w:val="002911C9"/>
    <w:rsid w:val="002916C0"/>
    <w:rsid w:val="00291A62"/>
    <w:rsid w:val="00296E20"/>
    <w:rsid w:val="002970A4"/>
    <w:rsid w:val="002A1A11"/>
    <w:rsid w:val="002B2ACF"/>
    <w:rsid w:val="002B3D15"/>
    <w:rsid w:val="002B5315"/>
    <w:rsid w:val="002C2666"/>
    <w:rsid w:val="002D1583"/>
    <w:rsid w:val="002D52A7"/>
    <w:rsid w:val="002D60A2"/>
    <w:rsid w:val="002D7CE1"/>
    <w:rsid w:val="002E123F"/>
    <w:rsid w:val="002E2A1E"/>
    <w:rsid w:val="002E3758"/>
    <w:rsid w:val="002E53D5"/>
    <w:rsid w:val="002F1118"/>
    <w:rsid w:val="00307094"/>
    <w:rsid w:val="00312401"/>
    <w:rsid w:val="00312B78"/>
    <w:rsid w:val="00312C69"/>
    <w:rsid w:val="00313ABC"/>
    <w:rsid w:val="00314D56"/>
    <w:rsid w:val="00317237"/>
    <w:rsid w:val="003179CD"/>
    <w:rsid w:val="00321E6D"/>
    <w:rsid w:val="00325273"/>
    <w:rsid w:val="0032598F"/>
    <w:rsid w:val="003364AF"/>
    <w:rsid w:val="00342898"/>
    <w:rsid w:val="00342B72"/>
    <w:rsid w:val="003431D7"/>
    <w:rsid w:val="00343B79"/>
    <w:rsid w:val="00344871"/>
    <w:rsid w:val="003457AC"/>
    <w:rsid w:val="00347D2C"/>
    <w:rsid w:val="0035264D"/>
    <w:rsid w:val="00356FB9"/>
    <w:rsid w:val="003574FD"/>
    <w:rsid w:val="00363746"/>
    <w:rsid w:val="00370087"/>
    <w:rsid w:val="0037019E"/>
    <w:rsid w:val="0037235D"/>
    <w:rsid w:val="00372A01"/>
    <w:rsid w:val="00387EE2"/>
    <w:rsid w:val="00390E88"/>
    <w:rsid w:val="00390F3D"/>
    <w:rsid w:val="0039201E"/>
    <w:rsid w:val="003A04FE"/>
    <w:rsid w:val="003A2F9E"/>
    <w:rsid w:val="003A3EEF"/>
    <w:rsid w:val="003A4435"/>
    <w:rsid w:val="003A5726"/>
    <w:rsid w:val="003B0873"/>
    <w:rsid w:val="003B0A3C"/>
    <w:rsid w:val="003B6D73"/>
    <w:rsid w:val="003B7136"/>
    <w:rsid w:val="003D1143"/>
    <w:rsid w:val="003D15EC"/>
    <w:rsid w:val="003E6642"/>
    <w:rsid w:val="003F7427"/>
    <w:rsid w:val="003F7DA2"/>
    <w:rsid w:val="00402162"/>
    <w:rsid w:val="00423823"/>
    <w:rsid w:val="00426A14"/>
    <w:rsid w:val="00430325"/>
    <w:rsid w:val="00432085"/>
    <w:rsid w:val="00433715"/>
    <w:rsid w:val="004447D5"/>
    <w:rsid w:val="00447ADA"/>
    <w:rsid w:val="00450C20"/>
    <w:rsid w:val="00451496"/>
    <w:rsid w:val="0045156D"/>
    <w:rsid w:val="004643E1"/>
    <w:rsid w:val="004647D0"/>
    <w:rsid w:val="00466282"/>
    <w:rsid w:val="00466B49"/>
    <w:rsid w:val="00496CEA"/>
    <w:rsid w:val="00497F2A"/>
    <w:rsid w:val="004A3D6B"/>
    <w:rsid w:val="004A71C8"/>
    <w:rsid w:val="004B77AD"/>
    <w:rsid w:val="004C1B30"/>
    <w:rsid w:val="004C2018"/>
    <w:rsid w:val="004C2750"/>
    <w:rsid w:val="004C5946"/>
    <w:rsid w:val="004C596C"/>
    <w:rsid w:val="004D3494"/>
    <w:rsid w:val="004D5029"/>
    <w:rsid w:val="004D719D"/>
    <w:rsid w:val="004E14AC"/>
    <w:rsid w:val="004E362A"/>
    <w:rsid w:val="004F660D"/>
    <w:rsid w:val="0050341F"/>
    <w:rsid w:val="00511D64"/>
    <w:rsid w:val="0051282D"/>
    <w:rsid w:val="0051343C"/>
    <w:rsid w:val="0051710F"/>
    <w:rsid w:val="00524AB1"/>
    <w:rsid w:val="00534594"/>
    <w:rsid w:val="005359A0"/>
    <w:rsid w:val="0053724A"/>
    <w:rsid w:val="00540C3B"/>
    <w:rsid w:val="005441DE"/>
    <w:rsid w:val="00546386"/>
    <w:rsid w:val="0055232B"/>
    <w:rsid w:val="00560B98"/>
    <w:rsid w:val="00564D16"/>
    <w:rsid w:val="0056598F"/>
    <w:rsid w:val="00565BEE"/>
    <w:rsid w:val="00570707"/>
    <w:rsid w:val="005721FE"/>
    <w:rsid w:val="00574D7D"/>
    <w:rsid w:val="00576829"/>
    <w:rsid w:val="00581AF6"/>
    <w:rsid w:val="00584D07"/>
    <w:rsid w:val="00585E6D"/>
    <w:rsid w:val="005868DC"/>
    <w:rsid w:val="00595C58"/>
    <w:rsid w:val="005A04A7"/>
    <w:rsid w:val="005A393D"/>
    <w:rsid w:val="005B2617"/>
    <w:rsid w:val="005B3EC7"/>
    <w:rsid w:val="005C03EA"/>
    <w:rsid w:val="005C7599"/>
    <w:rsid w:val="005D12A2"/>
    <w:rsid w:val="005D177E"/>
    <w:rsid w:val="005E111D"/>
    <w:rsid w:val="005E278A"/>
    <w:rsid w:val="005F0034"/>
    <w:rsid w:val="00600A48"/>
    <w:rsid w:val="0060116F"/>
    <w:rsid w:val="0060376A"/>
    <w:rsid w:val="0061437E"/>
    <w:rsid w:val="0062003F"/>
    <w:rsid w:val="006257BD"/>
    <w:rsid w:val="006306D0"/>
    <w:rsid w:val="00652C1E"/>
    <w:rsid w:val="00657E0A"/>
    <w:rsid w:val="006615E7"/>
    <w:rsid w:val="0067292F"/>
    <w:rsid w:val="00672A0D"/>
    <w:rsid w:val="00677B45"/>
    <w:rsid w:val="00683477"/>
    <w:rsid w:val="006849A8"/>
    <w:rsid w:val="00687827"/>
    <w:rsid w:val="00697E81"/>
    <w:rsid w:val="006A5D0E"/>
    <w:rsid w:val="006B5945"/>
    <w:rsid w:val="006B6540"/>
    <w:rsid w:val="006C5917"/>
    <w:rsid w:val="006C6C87"/>
    <w:rsid w:val="006C7033"/>
    <w:rsid w:val="006D4D39"/>
    <w:rsid w:val="006D5316"/>
    <w:rsid w:val="006D53B5"/>
    <w:rsid w:val="006D68E7"/>
    <w:rsid w:val="006F068B"/>
    <w:rsid w:val="006F078C"/>
    <w:rsid w:val="006F348B"/>
    <w:rsid w:val="006F4296"/>
    <w:rsid w:val="006F533C"/>
    <w:rsid w:val="006F5F34"/>
    <w:rsid w:val="0070524E"/>
    <w:rsid w:val="00705E10"/>
    <w:rsid w:val="00706F8B"/>
    <w:rsid w:val="0070710A"/>
    <w:rsid w:val="00713992"/>
    <w:rsid w:val="00722F13"/>
    <w:rsid w:val="00727803"/>
    <w:rsid w:val="00734164"/>
    <w:rsid w:val="00743906"/>
    <w:rsid w:val="00745EBE"/>
    <w:rsid w:val="00746438"/>
    <w:rsid w:val="00750EC4"/>
    <w:rsid w:val="00750EC8"/>
    <w:rsid w:val="00762C25"/>
    <w:rsid w:val="00767E43"/>
    <w:rsid w:val="007739D2"/>
    <w:rsid w:val="0077424B"/>
    <w:rsid w:val="0077527D"/>
    <w:rsid w:val="007811F2"/>
    <w:rsid w:val="007843E5"/>
    <w:rsid w:val="00784488"/>
    <w:rsid w:val="00784B11"/>
    <w:rsid w:val="00796917"/>
    <w:rsid w:val="007B1228"/>
    <w:rsid w:val="007B6227"/>
    <w:rsid w:val="007B7979"/>
    <w:rsid w:val="007C0FDB"/>
    <w:rsid w:val="007C3F14"/>
    <w:rsid w:val="007C6042"/>
    <w:rsid w:val="007C6416"/>
    <w:rsid w:val="007D0A0E"/>
    <w:rsid w:val="007D2136"/>
    <w:rsid w:val="007D51A1"/>
    <w:rsid w:val="007D74E0"/>
    <w:rsid w:val="007E0F95"/>
    <w:rsid w:val="007E4147"/>
    <w:rsid w:val="007E51DA"/>
    <w:rsid w:val="007F4B93"/>
    <w:rsid w:val="007F54DB"/>
    <w:rsid w:val="00802364"/>
    <w:rsid w:val="008055DD"/>
    <w:rsid w:val="0081014E"/>
    <w:rsid w:val="008275E3"/>
    <w:rsid w:val="0083038F"/>
    <w:rsid w:val="008407E2"/>
    <w:rsid w:val="00842DE9"/>
    <w:rsid w:val="00842F29"/>
    <w:rsid w:val="00853558"/>
    <w:rsid w:val="0086176C"/>
    <w:rsid w:val="008634B9"/>
    <w:rsid w:val="00864105"/>
    <w:rsid w:val="00864AD8"/>
    <w:rsid w:val="00864CC6"/>
    <w:rsid w:val="00867A28"/>
    <w:rsid w:val="00872603"/>
    <w:rsid w:val="00876C53"/>
    <w:rsid w:val="00882D3E"/>
    <w:rsid w:val="00883187"/>
    <w:rsid w:val="00884BB1"/>
    <w:rsid w:val="00884E0F"/>
    <w:rsid w:val="00885E78"/>
    <w:rsid w:val="00896F2B"/>
    <w:rsid w:val="008A0E11"/>
    <w:rsid w:val="008A28B0"/>
    <w:rsid w:val="008B026F"/>
    <w:rsid w:val="008B1D24"/>
    <w:rsid w:val="008B3A9D"/>
    <w:rsid w:val="008C01A5"/>
    <w:rsid w:val="008C3742"/>
    <w:rsid w:val="008C7D63"/>
    <w:rsid w:val="008D42AC"/>
    <w:rsid w:val="008E1719"/>
    <w:rsid w:val="008E2535"/>
    <w:rsid w:val="008E3C2D"/>
    <w:rsid w:val="008E5720"/>
    <w:rsid w:val="008F2A1B"/>
    <w:rsid w:val="008F47D5"/>
    <w:rsid w:val="00903236"/>
    <w:rsid w:val="00913AC5"/>
    <w:rsid w:val="0091514B"/>
    <w:rsid w:val="00923C38"/>
    <w:rsid w:val="00927CAD"/>
    <w:rsid w:val="00931637"/>
    <w:rsid w:val="009355D4"/>
    <w:rsid w:val="00953404"/>
    <w:rsid w:val="00954AC1"/>
    <w:rsid w:val="0095583D"/>
    <w:rsid w:val="009564C0"/>
    <w:rsid w:val="0096073A"/>
    <w:rsid w:val="00973E4A"/>
    <w:rsid w:val="009748DA"/>
    <w:rsid w:val="009809CE"/>
    <w:rsid w:val="0098518C"/>
    <w:rsid w:val="00986498"/>
    <w:rsid w:val="009938FA"/>
    <w:rsid w:val="00995EA2"/>
    <w:rsid w:val="009A2E70"/>
    <w:rsid w:val="009A3EAA"/>
    <w:rsid w:val="009B1A61"/>
    <w:rsid w:val="009B65F1"/>
    <w:rsid w:val="009C1D08"/>
    <w:rsid w:val="009C539C"/>
    <w:rsid w:val="009D05DF"/>
    <w:rsid w:val="009D2249"/>
    <w:rsid w:val="009D6710"/>
    <w:rsid w:val="009E37A9"/>
    <w:rsid w:val="009E4717"/>
    <w:rsid w:val="009E56EB"/>
    <w:rsid w:val="009F7C44"/>
    <w:rsid w:val="00A04B7D"/>
    <w:rsid w:val="00A05BBD"/>
    <w:rsid w:val="00A10994"/>
    <w:rsid w:val="00A14AA4"/>
    <w:rsid w:val="00A20BAF"/>
    <w:rsid w:val="00A2736A"/>
    <w:rsid w:val="00A277AD"/>
    <w:rsid w:val="00A3578D"/>
    <w:rsid w:val="00A36201"/>
    <w:rsid w:val="00A37511"/>
    <w:rsid w:val="00A42A82"/>
    <w:rsid w:val="00A451CA"/>
    <w:rsid w:val="00A52098"/>
    <w:rsid w:val="00A53F18"/>
    <w:rsid w:val="00A53FD2"/>
    <w:rsid w:val="00A651A4"/>
    <w:rsid w:val="00A71DB7"/>
    <w:rsid w:val="00A741F3"/>
    <w:rsid w:val="00A82217"/>
    <w:rsid w:val="00A843B3"/>
    <w:rsid w:val="00A84C73"/>
    <w:rsid w:val="00A97F4F"/>
    <w:rsid w:val="00AA0F2E"/>
    <w:rsid w:val="00AA137A"/>
    <w:rsid w:val="00AB2587"/>
    <w:rsid w:val="00AB7619"/>
    <w:rsid w:val="00AC09A0"/>
    <w:rsid w:val="00AC6CF4"/>
    <w:rsid w:val="00AD061F"/>
    <w:rsid w:val="00AD23E5"/>
    <w:rsid w:val="00AF1530"/>
    <w:rsid w:val="00AF22B3"/>
    <w:rsid w:val="00AF4980"/>
    <w:rsid w:val="00B02C5D"/>
    <w:rsid w:val="00B10AAC"/>
    <w:rsid w:val="00B12C26"/>
    <w:rsid w:val="00B13E0E"/>
    <w:rsid w:val="00B14B1F"/>
    <w:rsid w:val="00B14D75"/>
    <w:rsid w:val="00B14F5A"/>
    <w:rsid w:val="00B17EED"/>
    <w:rsid w:val="00B34B43"/>
    <w:rsid w:val="00B43D03"/>
    <w:rsid w:val="00B5018E"/>
    <w:rsid w:val="00B60FFC"/>
    <w:rsid w:val="00B6400E"/>
    <w:rsid w:val="00B73D26"/>
    <w:rsid w:val="00B74AF4"/>
    <w:rsid w:val="00B75375"/>
    <w:rsid w:val="00B77B79"/>
    <w:rsid w:val="00B84974"/>
    <w:rsid w:val="00B865DF"/>
    <w:rsid w:val="00B95242"/>
    <w:rsid w:val="00BA6372"/>
    <w:rsid w:val="00BA7A50"/>
    <w:rsid w:val="00BB729C"/>
    <w:rsid w:val="00BC1C0B"/>
    <w:rsid w:val="00BC2C60"/>
    <w:rsid w:val="00BC7797"/>
    <w:rsid w:val="00BD1CA8"/>
    <w:rsid w:val="00BE16A8"/>
    <w:rsid w:val="00BE5762"/>
    <w:rsid w:val="00BE63A3"/>
    <w:rsid w:val="00BE7E64"/>
    <w:rsid w:val="00BF04EB"/>
    <w:rsid w:val="00BF541A"/>
    <w:rsid w:val="00C000C5"/>
    <w:rsid w:val="00C01434"/>
    <w:rsid w:val="00C01650"/>
    <w:rsid w:val="00C01980"/>
    <w:rsid w:val="00C02B05"/>
    <w:rsid w:val="00C04AB3"/>
    <w:rsid w:val="00C10FCC"/>
    <w:rsid w:val="00C1128D"/>
    <w:rsid w:val="00C1334D"/>
    <w:rsid w:val="00C20A2E"/>
    <w:rsid w:val="00C20C94"/>
    <w:rsid w:val="00C34754"/>
    <w:rsid w:val="00C37502"/>
    <w:rsid w:val="00C37A68"/>
    <w:rsid w:val="00C425D2"/>
    <w:rsid w:val="00C5005D"/>
    <w:rsid w:val="00C510ED"/>
    <w:rsid w:val="00C54B23"/>
    <w:rsid w:val="00C60385"/>
    <w:rsid w:val="00C612A0"/>
    <w:rsid w:val="00C618E3"/>
    <w:rsid w:val="00C64FC1"/>
    <w:rsid w:val="00C6668B"/>
    <w:rsid w:val="00C75BD6"/>
    <w:rsid w:val="00C75C40"/>
    <w:rsid w:val="00C77351"/>
    <w:rsid w:val="00C77643"/>
    <w:rsid w:val="00C87475"/>
    <w:rsid w:val="00C907B5"/>
    <w:rsid w:val="00CB1907"/>
    <w:rsid w:val="00CB7382"/>
    <w:rsid w:val="00CC13BB"/>
    <w:rsid w:val="00CC3110"/>
    <w:rsid w:val="00CD1FFE"/>
    <w:rsid w:val="00CE039B"/>
    <w:rsid w:val="00CE2337"/>
    <w:rsid w:val="00CE7483"/>
    <w:rsid w:val="00CF3AA6"/>
    <w:rsid w:val="00CF537A"/>
    <w:rsid w:val="00D00F7E"/>
    <w:rsid w:val="00D01802"/>
    <w:rsid w:val="00D02FBF"/>
    <w:rsid w:val="00D03BA0"/>
    <w:rsid w:val="00D06398"/>
    <w:rsid w:val="00D125B8"/>
    <w:rsid w:val="00D15E90"/>
    <w:rsid w:val="00D256A5"/>
    <w:rsid w:val="00D34E70"/>
    <w:rsid w:val="00D3655C"/>
    <w:rsid w:val="00D4011F"/>
    <w:rsid w:val="00D4032A"/>
    <w:rsid w:val="00D40C66"/>
    <w:rsid w:val="00D42209"/>
    <w:rsid w:val="00D42419"/>
    <w:rsid w:val="00D4609D"/>
    <w:rsid w:val="00D4643C"/>
    <w:rsid w:val="00D54A20"/>
    <w:rsid w:val="00D56C33"/>
    <w:rsid w:val="00D73771"/>
    <w:rsid w:val="00D75998"/>
    <w:rsid w:val="00D855B6"/>
    <w:rsid w:val="00D978C8"/>
    <w:rsid w:val="00D97A4F"/>
    <w:rsid w:val="00DA4A33"/>
    <w:rsid w:val="00DB75B2"/>
    <w:rsid w:val="00DB7C99"/>
    <w:rsid w:val="00DC185D"/>
    <w:rsid w:val="00DC3CD8"/>
    <w:rsid w:val="00DD5392"/>
    <w:rsid w:val="00DE20CE"/>
    <w:rsid w:val="00DE4B7B"/>
    <w:rsid w:val="00DE4EF4"/>
    <w:rsid w:val="00DE4F9A"/>
    <w:rsid w:val="00DE524E"/>
    <w:rsid w:val="00DE539A"/>
    <w:rsid w:val="00DE71F9"/>
    <w:rsid w:val="00DE78A6"/>
    <w:rsid w:val="00DF59FB"/>
    <w:rsid w:val="00E06B04"/>
    <w:rsid w:val="00E13040"/>
    <w:rsid w:val="00E21EBC"/>
    <w:rsid w:val="00E27118"/>
    <w:rsid w:val="00E304EC"/>
    <w:rsid w:val="00E37DCD"/>
    <w:rsid w:val="00E41CF2"/>
    <w:rsid w:val="00E42A2F"/>
    <w:rsid w:val="00E52BFA"/>
    <w:rsid w:val="00E54DB7"/>
    <w:rsid w:val="00E606A0"/>
    <w:rsid w:val="00E7290D"/>
    <w:rsid w:val="00E741FA"/>
    <w:rsid w:val="00E7513E"/>
    <w:rsid w:val="00E804E3"/>
    <w:rsid w:val="00E82C04"/>
    <w:rsid w:val="00E91EAE"/>
    <w:rsid w:val="00EA6BE2"/>
    <w:rsid w:val="00EC1FA5"/>
    <w:rsid w:val="00EC2C96"/>
    <w:rsid w:val="00EC5106"/>
    <w:rsid w:val="00EC5C92"/>
    <w:rsid w:val="00EC7D70"/>
    <w:rsid w:val="00ED7CBC"/>
    <w:rsid w:val="00EE1305"/>
    <w:rsid w:val="00EE7335"/>
    <w:rsid w:val="00EE7AA3"/>
    <w:rsid w:val="00EF2834"/>
    <w:rsid w:val="00EF2C05"/>
    <w:rsid w:val="00F05773"/>
    <w:rsid w:val="00F10F84"/>
    <w:rsid w:val="00F24703"/>
    <w:rsid w:val="00F26263"/>
    <w:rsid w:val="00F27EE2"/>
    <w:rsid w:val="00F33065"/>
    <w:rsid w:val="00F3481B"/>
    <w:rsid w:val="00F35DE1"/>
    <w:rsid w:val="00F41D91"/>
    <w:rsid w:val="00F44500"/>
    <w:rsid w:val="00F47E4F"/>
    <w:rsid w:val="00F53CF3"/>
    <w:rsid w:val="00F63084"/>
    <w:rsid w:val="00F64C46"/>
    <w:rsid w:val="00F72E2C"/>
    <w:rsid w:val="00F731DE"/>
    <w:rsid w:val="00F74CCE"/>
    <w:rsid w:val="00F769C1"/>
    <w:rsid w:val="00F77F72"/>
    <w:rsid w:val="00F91806"/>
    <w:rsid w:val="00F942D6"/>
    <w:rsid w:val="00FA4D84"/>
    <w:rsid w:val="00FA57BE"/>
    <w:rsid w:val="00FD09FB"/>
    <w:rsid w:val="00FD6A0F"/>
    <w:rsid w:val="00FE418D"/>
    <w:rsid w:val="00FF64E3"/>
    <w:rsid w:val="00FF6C45"/>
  </w:rsids>
  <m:mathPr>
    <m:mathFont m:val="Cambria Math"/>
    <m:brkBin m:val="before"/>
    <m:brkBinSub m:val="--"/>
    <m:smallFrac m:val="0"/>
    <m:dispDef/>
    <m:lMargin m:val="0"/>
    <m:rMargin m:val="0"/>
    <m:defJc m:val="centerGroup"/>
    <m:wrapIndent m:val="1440"/>
    <m:intLim m:val="subSup"/>
    <m:naryLim m:val="undOvr"/>
  </m:mathPr>
  <w:themeFontLang w:val="el-G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fill="f" fillcolor="white" stroke="f">
      <v:fill color="white" on="f"/>
      <v:stroke on="f"/>
    </o:shapedefaults>
    <o:shapelayout v:ext="edit">
      <o:idmap v:ext="edit" data="2"/>
    </o:shapelayout>
  </w:shapeDefaults>
  <w:decimalSymbol w:val=","/>
  <w:listSeparator w:val=";"/>
  <w14:docId w14:val="17DEFA33"/>
  <w15:docId w15:val="{36F90FD7-C8CA-4E98-80A9-08305F03C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123F"/>
    <w:pPr>
      <w:spacing w:before="60" w:after="60" w:line="276" w:lineRule="auto"/>
      <w:contextualSpacing/>
    </w:pPr>
    <w:rPr>
      <w:rFonts w:ascii="Arial" w:eastAsia="Calibri" w:hAnsi="Arial" w:cs="Arial"/>
      <w:sz w:val="22"/>
      <w:szCs w:val="22"/>
    </w:rPr>
  </w:style>
  <w:style w:type="paragraph" w:styleId="Heading1">
    <w:name w:val="heading 1"/>
    <w:basedOn w:val="Normal"/>
    <w:next w:val="Normal"/>
    <w:link w:val="Heading1Char"/>
    <w:uiPriority w:val="9"/>
    <w:qFormat/>
    <w:rsid w:val="002E123F"/>
    <w:pPr>
      <w:keepNext/>
      <w:numPr>
        <w:numId w:val="12"/>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2E123F"/>
    <w:pPr>
      <w:keepNext/>
      <w:numPr>
        <w:ilvl w:val="1"/>
        <w:numId w:val="12"/>
      </w:numPr>
      <w:spacing w:before="240"/>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2E123F"/>
    <w:pPr>
      <w:keepNext/>
      <w:numPr>
        <w:ilvl w:val="2"/>
        <w:numId w:val="12"/>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2E123F"/>
    <w:pPr>
      <w:keepNext/>
      <w:numPr>
        <w:ilvl w:val="3"/>
        <w:numId w:val="12"/>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2E123F"/>
    <w:pPr>
      <w:numPr>
        <w:ilvl w:val="4"/>
        <w:numId w:val="12"/>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2E123F"/>
    <w:pPr>
      <w:numPr>
        <w:ilvl w:val="5"/>
        <w:numId w:val="12"/>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2E123F"/>
    <w:pPr>
      <w:numPr>
        <w:ilvl w:val="6"/>
        <w:numId w:val="12"/>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2E123F"/>
    <w:pPr>
      <w:numPr>
        <w:ilvl w:val="7"/>
        <w:numId w:val="12"/>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2E123F"/>
    <w:pPr>
      <w:numPr>
        <w:ilvl w:val="8"/>
        <w:numId w:val="12"/>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08"/>
    </w:pPr>
  </w:style>
  <w:style w:type="paragraph" w:styleId="TOC4">
    <w:name w:val="toc 4"/>
    <w:basedOn w:val="Normal"/>
    <w:next w:val="Normal"/>
    <w:semiHidden/>
    <w:rsid w:val="00DF59FB"/>
    <w:pPr>
      <w:spacing w:before="0" w:after="0"/>
      <w:ind w:left="720"/>
    </w:pPr>
    <w:rPr>
      <w:rFonts w:ascii="Times New Roman" w:hAnsi="Times New Roman"/>
      <w:sz w:val="20"/>
    </w:rPr>
  </w:style>
  <w:style w:type="paragraph" w:styleId="TOC3">
    <w:name w:val="toc 3"/>
    <w:basedOn w:val="Normal"/>
    <w:next w:val="Normal"/>
    <w:uiPriority w:val="39"/>
    <w:rsid w:val="00DF59FB"/>
    <w:pPr>
      <w:spacing w:before="0" w:after="0"/>
      <w:ind w:left="480"/>
    </w:pPr>
    <w:rPr>
      <w:rFonts w:ascii="Times New Roman" w:hAnsi="Times New Roman"/>
      <w:sz w:val="20"/>
    </w:rPr>
  </w:style>
  <w:style w:type="paragraph" w:styleId="TOC2">
    <w:name w:val="toc 2"/>
    <w:basedOn w:val="Normal"/>
    <w:next w:val="Normal"/>
    <w:uiPriority w:val="39"/>
    <w:rsid w:val="00DF59FB"/>
    <w:pPr>
      <w:spacing w:after="0"/>
      <w:ind w:left="240"/>
    </w:pPr>
    <w:rPr>
      <w:rFonts w:ascii="Times New Roman" w:hAnsi="Times New Roman"/>
      <w:b/>
      <w:bCs/>
    </w:rPr>
  </w:style>
  <w:style w:type="paragraph" w:styleId="TOC1">
    <w:name w:val="toc 1"/>
    <w:basedOn w:val="Normal"/>
    <w:uiPriority w:val="39"/>
    <w:rsid w:val="00DF59FB"/>
    <w:pPr>
      <w:spacing w:after="0"/>
    </w:pPr>
    <w:rPr>
      <w:rFonts w:ascii="Times New Roman" w:hAnsi="Times New Roman"/>
      <w:b/>
      <w:bCs/>
      <w:i/>
      <w:iCs/>
      <w:szCs w:val="24"/>
    </w:rPr>
  </w:style>
  <w:style w:type="paragraph" w:styleId="Index7">
    <w:name w:val="index 7"/>
    <w:basedOn w:val="Normal"/>
    <w:next w:val="Normal"/>
    <w:semiHidden/>
    <w:pPr>
      <w:ind w:left="1698"/>
    </w:pPr>
  </w:style>
  <w:style w:type="paragraph" w:styleId="Index6">
    <w:name w:val="index 6"/>
    <w:basedOn w:val="Normal"/>
    <w:next w:val="Normal"/>
    <w:semiHidden/>
    <w:pPr>
      <w:ind w:left="1415"/>
    </w:pPr>
  </w:style>
  <w:style w:type="paragraph" w:styleId="Index5">
    <w:name w:val="index 5"/>
    <w:basedOn w:val="Normal"/>
    <w:next w:val="Normal"/>
    <w:semiHidden/>
    <w:pPr>
      <w:ind w:left="1132"/>
    </w:pPr>
  </w:style>
  <w:style w:type="paragraph" w:styleId="Index4">
    <w:name w:val="index 4"/>
    <w:basedOn w:val="Normal"/>
    <w:next w:val="Normal"/>
    <w:semiHidden/>
    <w:pPr>
      <w:ind w:left="849"/>
    </w:pPr>
  </w:style>
  <w:style w:type="paragraph" w:styleId="Index3">
    <w:name w:val="index 3"/>
    <w:basedOn w:val="Normal"/>
    <w:next w:val="Normal"/>
    <w:semiHidden/>
    <w:pPr>
      <w:ind w:left="566"/>
    </w:pPr>
  </w:style>
  <w:style w:type="paragraph" w:styleId="Index2">
    <w:name w:val="index 2"/>
    <w:basedOn w:val="Normal"/>
    <w:next w:val="Normal"/>
    <w:semiHidden/>
    <w:pPr>
      <w:ind w:left="283"/>
    </w:pPr>
  </w:style>
  <w:style w:type="paragraph" w:styleId="Index1">
    <w:name w:val="index 1"/>
    <w:basedOn w:val="Normal"/>
    <w:next w:val="Normal"/>
    <w:semiHidden/>
  </w:style>
  <w:style w:type="character" w:styleId="LineNumber">
    <w:name w:val="line number"/>
    <w:basedOn w:val="DefaultParagraphFont"/>
  </w:style>
  <w:style w:type="paragraph" w:styleId="IndexHeading">
    <w:name w:val="index heading"/>
    <w:basedOn w:val="Normal"/>
    <w:next w:val="Index1"/>
    <w:semiHidden/>
  </w:style>
  <w:style w:type="paragraph" w:styleId="Footer">
    <w:name w:val="footer"/>
    <w:basedOn w:val="Normal"/>
    <w:link w:val="FooterChar"/>
    <w:uiPriority w:val="99"/>
    <w:unhideWhenUsed/>
    <w:rsid w:val="002E123F"/>
    <w:pPr>
      <w:tabs>
        <w:tab w:val="center" w:pos="4680"/>
        <w:tab w:val="right" w:pos="9360"/>
      </w:tabs>
      <w:spacing w:after="0" w:line="240" w:lineRule="auto"/>
    </w:pPr>
  </w:style>
  <w:style w:type="paragraph" w:styleId="Header">
    <w:name w:val="header"/>
    <w:basedOn w:val="Normal"/>
    <w:link w:val="HeaderChar"/>
    <w:unhideWhenUsed/>
    <w:rsid w:val="002E123F"/>
    <w:pPr>
      <w:tabs>
        <w:tab w:val="center" w:pos="4680"/>
        <w:tab w:val="right" w:pos="9360"/>
      </w:tabs>
      <w:spacing w:after="0" w:line="240" w:lineRule="auto"/>
    </w:pPr>
  </w:style>
  <w:style w:type="paragraph" w:customStyle="1" w:styleId="Zeichnung">
    <w:name w:val="Zeichnung"/>
    <w:basedOn w:val="Marginalie"/>
    <w:next w:val="Normal"/>
    <w:pPr>
      <w:framePr w:w="0" w:hSpace="0" w:wrap="auto" w:vAnchor="margin" w:hAnchor="text" w:xAlign="left" w:yAlign="inline"/>
      <w:spacing w:line="240" w:lineRule="atLeast"/>
      <w:ind w:right="-103"/>
    </w:pPr>
    <w:rPr>
      <w:b w:val="0"/>
      <w:sz w:val="12"/>
    </w:rPr>
  </w:style>
  <w:style w:type="paragraph" w:customStyle="1" w:styleId="Marginalie">
    <w:name w:val="Marginalie"/>
    <w:basedOn w:val="NormalIndent"/>
    <w:pPr>
      <w:framePr w:w="2041" w:hSpace="142" w:wrap="notBeside" w:vAnchor="text" w:hAnchor="page" w:x="9299" w:y="1"/>
      <w:ind w:left="0"/>
    </w:pPr>
    <w:rPr>
      <w:b/>
    </w:rPr>
  </w:style>
  <w:style w:type="character" w:styleId="FootnoteReference">
    <w:name w:val="footnote reference"/>
    <w:basedOn w:val="DefaultParagraphFont"/>
    <w:semiHidden/>
    <w:rPr>
      <w:position w:val="6"/>
      <w:sz w:val="16"/>
    </w:rPr>
  </w:style>
  <w:style w:type="paragraph" w:styleId="FootnoteText">
    <w:name w:val="footnote text"/>
    <w:basedOn w:val="Normal"/>
    <w:semiHidden/>
    <w:rPr>
      <w:sz w:val="20"/>
    </w:rPr>
  </w:style>
  <w:style w:type="paragraph" w:customStyle="1" w:styleId="Fuzeile2">
    <w:name w:val="Fußzeile2"/>
    <w:basedOn w:val="Footer"/>
    <w:pPr>
      <w:tabs>
        <w:tab w:val="left" w:pos="0"/>
      </w:tabs>
      <w:ind w:left="-2977" w:firstLine="2977"/>
    </w:pPr>
    <w:rPr>
      <w:b/>
      <w:sz w:val="24"/>
    </w:rPr>
  </w:style>
  <w:style w:type="paragraph" w:customStyle="1" w:styleId="Tabelle">
    <w:name w:val="Tabelle"/>
    <w:basedOn w:val="Normal"/>
    <w:pPr>
      <w:spacing w:before="120" w:after="120" w:line="240" w:lineRule="auto"/>
      <w:ind w:left="113" w:right="11"/>
    </w:pPr>
    <w:rPr>
      <w:rFonts w:ascii="Helvetica" w:hAnsi="Helvetica"/>
      <w:sz w:val="20"/>
    </w:rPr>
  </w:style>
  <w:style w:type="paragraph" w:styleId="ListBullet">
    <w:name w:val="List Bullet"/>
    <w:basedOn w:val="Normal"/>
    <w:pPr>
      <w:ind w:left="283" w:hanging="283"/>
    </w:pPr>
  </w:style>
  <w:style w:type="paragraph" w:styleId="DocumentMap">
    <w:name w:val="Document Map"/>
    <w:basedOn w:val="Normal"/>
    <w:semiHidden/>
    <w:pPr>
      <w:shd w:val="clear" w:color="auto" w:fill="000080"/>
    </w:pPr>
    <w:rPr>
      <w:rFonts w:ascii="Tahoma" w:hAnsi="Tahoma"/>
    </w:rPr>
  </w:style>
  <w:style w:type="character" w:styleId="PageNumber">
    <w:name w:val="page number"/>
    <w:basedOn w:val="DefaultParagraphFont"/>
  </w:style>
  <w:style w:type="paragraph" w:customStyle="1" w:styleId="Standardrechts">
    <w:name w:val="Standard rechts"/>
    <w:basedOn w:val="Normal"/>
    <w:pPr>
      <w:widowControl w:val="0"/>
      <w:spacing w:line="320" w:lineRule="auto"/>
    </w:pPr>
  </w:style>
  <w:style w:type="paragraph" w:customStyle="1" w:styleId="Standardlinks">
    <w:name w:val="Standard links"/>
    <w:basedOn w:val="Standardrechts"/>
    <w:pPr>
      <w:pBdr>
        <w:left w:val="single" w:sz="6" w:space="3" w:color="auto"/>
      </w:pBdr>
    </w:pPr>
  </w:style>
  <w:style w:type="paragraph" w:customStyle="1" w:styleId="Marqinalierechts">
    <w:name w:val="Marqinalie rechts"/>
    <w:basedOn w:val="Normal"/>
    <w:pPr>
      <w:framePr w:w="2041" w:hSpace="142" w:wrap="auto" w:vAnchor="text" w:hAnchor="page" w:x="9299" w:y="1"/>
      <w:widowControl w:val="0"/>
      <w:spacing w:line="360" w:lineRule="auto"/>
    </w:pPr>
    <w:rPr>
      <w:b/>
    </w:rPr>
  </w:style>
  <w:style w:type="paragraph" w:styleId="Caption">
    <w:name w:val="caption"/>
    <w:basedOn w:val="Normal"/>
    <w:next w:val="Normal"/>
    <w:uiPriority w:val="35"/>
    <w:unhideWhenUsed/>
    <w:qFormat/>
    <w:rsid w:val="002E123F"/>
    <w:rPr>
      <w:b/>
      <w:bCs/>
      <w:sz w:val="20"/>
      <w:szCs w:val="20"/>
    </w:rPr>
  </w:style>
  <w:style w:type="paragraph" w:styleId="BodyText">
    <w:name w:val="Body Text"/>
    <w:basedOn w:val="Normal"/>
    <w:pPr>
      <w:jc w:val="both"/>
    </w:pPr>
  </w:style>
  <w:style w:type="paragraph" w:styleId="BodyText2">
    <w:name w:val="Body Text 2"/>
    <w:basedOn w:val="Normal"/>
    <w:rPr>
      <w:b/>
      <w:i/>
    </w:rPr>
  </w:style>
  <w:style w:type="paragraph" w:styleId="BodyTextIndent">
    <w:name w:val="Body Text Indent"/>
    <w:basedOn w:val="Normal"/>
    <w:pPr>
      <w:tabs>
        <w:tab w:val="left" w:pos="567"/>
      </w:tabs>
      <w:ind w:left="142"/>
    </w:pPr>
  </w:style>
  <w:style w:type="paragraph" w:customStyle="1" w:styleId="Tabelle1">
    <w:name w:val="Tabelle1"/>
    <w:basedOn w:val="Normal"/>
    <w:pPr>
      <w:keepNext/>
      <w:tabs>
        <w:tab w:val="left" w:pos="142"/>
        <w:tab w:val="left" w:pos="426"/>
        <w:tab w:val="left" w:pos="2127"/>
        <w:tab w:val="left" w:pos="5954"/>
      </w:tabs>
      <w:ind w:right="-1"/>
    </w:pPr>
  </w:style>
  <w:style w:type="paragraph" w:styleId="BodyText3">
    <w:name w:val="Body Text 3"/>
    <w:basedOn w:val="Normal"/>
    <w:pPr>
      <w:tabs>
        <w:tab w:val="left" w:pos="709"/>
        <w:tab w:val="left" w:pos="1134"/>
        <w:tab w:val="left" w:pos="2836"/>
      </w:tabs>
      <w:ind w:right="283"/>
    </w:pPr>
  </w:style>
  <w:style w:type="paragraph" w:styleId="BlockText">
    <w:name w:val="Block Text"/>
    <w:basedOn w:val="Normal"/>
    <w:pPr>
      <w:tabs>
        <w:tab w:val="left" w:pos="426"/>
        <w:tab w:val="left" w:pos="7088"/>
      </w:tabs>
      <w:ind w:left="360"/>
    </w:pPr>
  </w:style>
  <w:style w:type="paragraph" w:customStyle="1" w:styleId="Table">
    <w:name w:val="Table"/>
    <w:basedOn w:val="Normal"/>
    <w:pPr>
      <w:keepNext/>
      <w:ind w:left="113" w:right="11"/>
    </w:pPr>
    <w:rPr>
      <w:sz w:val="20"/>
    </w:r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customStyle="1" w:styleId="IndexHeading0">
    <w:name w:val="Index_Heading"/>
    <w:basedOn w:val="TOCHeading"/>
  </w:style>
  <w:style w:type="paragraph" w:customStyle="1" w:styleId="TOCHeading">
    <w:name w:val="TOC_Heading"/>
    <w:basedOn w:val="TOC1"/>
    <w:pPr>
      <w:tabs>
        <w:tab w:val="right" w:leader="dot" w:pos="7507"/>
      </w:tabs>
      <w:jc w:val="center"/>
    </w:pPr>
    <w:rPr>
      <w:caps/>
    </w:rPr>
  </w:style>
  <w:style w:type="paragraph" w:customStyle="1" w:styleId="MainTitle">
    <w:name w:val="Main_Title"/>
    <w:basedOn w:val="Normal"/>
    <w:autoRedefine/>
    <w:pPr>
      <w:pBdr>
        <w:top w:val="single" w:sz="18" w:space="1" w:color="auto" w:shadow="1"/>
        <w:left w:val="single" w:sz="18" w:space="1" w:color="auto" w:shadow="1"/>
        <w:bottom w:val="single" w:sz="18" w:space="1" w:color="auto" w:shadow="1"/>
        <w:right w:val="single" w:sz="18" w:space="0" w:color="auto" w:shadow="1"/>
      </w:pBdr>
      <w:tabs>
        <w:tab w:val="left" w:pos="567"/>
      </w:tabs>
      <w:ind w:left="284" w:right="-1844" w:hanging="284"/>
    </w:pPr>
    <w:rPr>
      <w:b/>
      <w:sz w:val="80"/>
      <w:u w:val="single"/>
    </w:rPr>
  </w:style>
  <w:style w:type="paragraph" w:customStyle="1" w:styleId="SubTitle">
    <w:name w:val="Sub_Title"/>
    <w:basedOn w:val="Normal"/>
    <w:autoRedefine/>
    <w:rsid w:val="006F4296"/>
    <w:pPr>
      <w:tabs>
        <w:tab w:val="left" w:pos="284"/>
      </w:tabs>
      <w:ind w:right="-1844"/>
    </w:pPr>
    <w:rPr>
      <w:b/>
      <w:i/>
      <w:iCs/>
      <w:sz w:val="52"/>
      <w:szCs w:val="52"/>
    </w:rPr>
  </w:style>
  <w:style w:type="paragraph" w:customStyle="1" w:styleId="Chapterfrontpage">
    <w:name w:val="Chapter_front_page"/>
    <w:basedOn w:val="Normal"/>
    <w:autoRedefine/>
    <w:pPr>
      <w:pBdr>
        <w:top w:val="single" w:sz="18" w:space="1" w:color="auto" w:shadow="1"/>
        <w:left w:val="single" w:sz="18" w:space="1" w:color="auto" w:shadow="1"/>
        <w:bottom w:val="single" w:sz="18" w:space="1" w:color="auto" w:shadow="1"/>
        <w:right w:val="single" w:sz="18" w:space="0" w:color="auto" w:shadow="1"/>
      </w:pBdr>
      <w:ind w:right="-1844"/>
    </w:pPr>
  </w:style>
  <w:style w:type="paragraph" w:customStyle="1" w:styleId="Footersecondline">
    <w:name w:val="Footer_second_line"/>
    <w:basedOn w:val="Normal"/>
    <w:autoRedefine/>
    <w:pPr>
      <w:tabs>
        <w:tab w:val="center" w:pos="4820"/>
        <w:tab w:val="right" w:pos="9639"/>
      </w:tabs>
      <w:spacing w:before="0"/>
      <w:ind w:right="-1985"/>
    </w:pPr>
    <w:rPr>
      <w:b/>
      <w:sz w:val="20"/>
    </w:rPr>
  </w:style>
  <w:style w:type="paragraph" w:customStyle="1" w:styleId="Footermaintitle">
    <w:name w:val="Footer_main_title"/>
    <w:basedOn w:val="Footer"/>
    <w:autoRedefine/>
    <w:pPr>
      <w:tabs>
        <w:tab w:val="left" w:pos="4536"/>
        <w:tab w:val="left" w:pos="6237"/>
      </w:tabs>
    </w:pPr>
    <w:rPr>
      <w:sz w:val="20"/>
    </w:rPr>
  </w:style>
  <w:style w:type="paragraph" w:customStyle="1" w:styleId="Footerchaptertitle">
    <w:name w:val="Footer_chapter_title"/>
    <w:basedOn w:val="Footer"/>
    <w:autoRedefine/>
    <w:pPr>
      <w:tabs>
        <w:tab w:val="left" w:pos="4536"/>
        <w:tab w:val="left" w:pos="6237"/>
      </w:tabs>
    </w:pPr>
    <w:rPr>
      <w:b/>
      <w:sz w:val="16"/>
    </w:rPr>
  </w:style>
  <w:style w:type="paragraph" w:customStyle="1" w:styleId="FooterCopyright">
    <w:name w:val="Footer_Copyright"/>
    <w:basedOn w:val="Footer"/>
    <w:autoRedefine/>
    <w:pPr>
      <w:tabs>
        <w:tab w:val="left" w:pos="4536"/>
        <w:tab w:val="left" w:pos="6237"/>
      </w:tabs>
    </w:pPr>
    <w:rPr>
      <w:b/>
      <w:sz w:val="24"/>
    </w:rPr>
  </w:style>
  <w:style w:type="paragraph" w:customStyle="1" w:styleId="Figure">
    <w:name w:val="Figure"/>
    <w:basedOn w:val="Normal"/>
    <w:pPr>
      <w:spacing w:before="240" w:after="240"/>
      <w:jc w:val="center"/>
    </w:pPr>
  </w:style>
  <w:style w:type="paragraph" w:customStyle="1" w:styleId="MarginText">
    <w:name w:val="Margin_Text"/>
    <w:basedOn w:val="Normal"/>
    <w:autoRedefine/>
    <w:rsid w:val="00447ADA"/>
    <w:pPr>
      <w:numPr>
        <w:numId w:val="3"/>
      </w:numPr>
      <w:spacing w:after="0"/>
    </w:pPr>
    <w:rPr>
      <w:b/>
      <w:bCs/>
    </w:rPr>
  </w:style>
  <w:style w:type="paragraph" w:customStyle="1" w:styleId="Normalbulleted1">
    <w:name w:val="Normal bulleted 1"/>
    <w:basedOn w:val="Normal"/>
    <w:autoRedefine/>
    <w:rsid w:val="005441DE"/>
    <w:pPr>
      <w:spacing w:before="0"/>
    </w:pPr>
  </w:style>
  <w:style w:type="paragraph" w:customStyle="1" w:styleId="Normalbulletted2">
    <w:name w:val="Normal bulletted 2"/>
    <w:basedOn w:val="Normal"/>
    <w:autoRedefine/>
    <w:pPr>
      <w:tabs>
        <w:tab w:val="num" w:pos="360"/>
      </w:tabs>
      <w:ind w:left="360" w:hanging="360"/>
    </w:pPr>
  </w:style>
  <w:style w:type="paragraph" w:customStyle="1" w:styleId="Normalnote">
    <w:name w:val="Normal_note"/>
    <w:basedOn w:val="Normal"/>
    <w:autoRedefine/>
    <w:rPr>
      <w:b/>
      <w:i/>
      <w:u w:val="double"/>
    </w:rPr>
  </w:style>
  <w:style w:type="paragraph" w:styleId="TOC5">
    <w:name w:val="toc 5"/>
    <w:basedOn w:val="Normal"/>
    <w:next w:val="Normal"/>
    <w:autoRedefine/>
    <w:semiHidden/>
    <w:pPr>
      <w:spacing w:before="0" w:after="0"/>
      <w:ind w:left="960"/>
    </w:pPr>
    <w:rPr>
      <w:rFonts w:ascii="Times New Roman" w:hAnsi="Times New Roman"/>
      <w:sz w:val="20"/>
    </w:rPr>
  </w:style>
  <w:style w:type="paragraph" w:styleId="TOC6">
    <w:name w:val="toc 6"/>
    <w:basedOn w:val="Normal"/>
    <w:next w:val="Normal"/>
    <w:autoRedefine/>
    <w:semiHidden/>
    <w:pPr>
      <w:spacing w:before="0" w:after="0"/>
      <w:ind w:left="1200"/>
    </w:pPr>
    <w:rPr>
      <w:rFonts w:ascii="Times New Roman" w:hAnsi="Times New Roman"/>
      <w:sz w:val="20"/>
    </w:rPr>
  </w:style>
  <w:style w:type="paragraph" w:styleId="TOC7">
    <w:name w:val="toc 7"/>
    <w:basedOn w:val="Normal"/>
    <w:next w:val="Normal"/>
    <w:autoRedefine/>
    <w:semiHidden/>
    <w:pPr>
      <w:spacing w:before="0" w:after="0"/>
      <w:ind w:left="1440"/>
    </w:pPr>
    <w:rPr>
      <w:rFonts w:ascii="Times New Roman" w:hAnsi="Times New Roman"/>
      <w:sz w:val="20"/>
    </w:rPr>
  </w:style>
  <w:style w:type="paragraph" w:styleId="TOC8">
    <w:name w:val="toc 8"/>
    <w:basedOn w:val="Normal"/>
    <w:next w:val="Normal"/>
    <w:autoRedefine/>
    <w:semiHidden/>
    <w:pPr>
      <w:spacing w:before="0" w:after="0"/>
      <w:ind w:left="1680"/>
    </w:pPr>
    <w:rPr>
      <w:rFonts w:ascii="Times New Roman" w:hAnsi="Times New Roman"/>
      <w:sz w:val="20"/>
    </w:rPr>
  </w:style>
  <w:style w:type="paragraph" w:styleId="TOC9">
    <w:name w:val="toc 9"/>
    <w:basedOn w:val="Normal"/>
    <w:next w:val="Normal"/>
    <w:autoRedefine/>
    <w:semiHidden/>
    <w:pPr>
      <w:spacing w:before="0" w:after="0"/>
      <w:ind w:left="1920"/>
    </w:pPr>
    <w:rPr>
      <w:rFonts w:ascii="Times New Roman" w:hAnsi="Times New Roman"/>
      <w:sz w:val="20"/>
    </w:r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character" w:customStyle="1" w:styleId="HeaderChar">
    <w:name w:val="Header Char"/>
    <w:basedOn w:val="DefaultParagraphFont"/>
    <w:link w:val="Header"/>
    <w:rsid w:val="002E123F"/>
    <w:rPr>
      <w:rFonts w:ascii="Arial" w:eastAsia="Calibri" w:hAnsi="Arial" w:cs="Arial"/>
      <w:sz w:val="22"/>
      <w:szCs w:val="22"/>
    </w:rPr>
  </w:style>
  <w:style w:type="character" w:customStyle="1" w:styleId="FooterChar">
    <w:name w:val="Footer Char"/>
    <w:basedOn w:val="DefaultParagraphFont"/>
    <w:link w:val="Footer"/>
    <w:uiPriority w:val="99"/>
    <w:rsid w:val="002E123F"/>
    <w:rPr>
      <w:rFonts w:ascii="Arial" w:eastAsia="Calibri" w:hAnsi="Arial" w:cs="Arial"/>
      <w:sz w:val="22"/>
      <w:szCs w:val="22"/>
    </w:rPr>
  </w:style>
  <w:style w:type="character" w:styleId="PlaceholderText">
    <w:name w:val="Placeholder Text"/>
    <w:basedOn w:val="DefaultParagraphFont"/>
    <w:uiPriority w:val="99"/>
    <w:semiHidden/>
    <w:rsid w:val="002E123F"/>
    <w:rPr>
      <w:color w:val="808080"/>
    </w:rPr>
  </w:style>
  <w:style w:type="character" w:customStyle="1" w:styleId="Heading1Char">
    <w:name w:val="Heading 1 Char"/>
    <w:basedOn w:val="DefaultParagraphFont"/>
    <w:link w:val="Heading1"/>
    <w:uiPriority w:val="9"/>
    <w:rsid w:val="002E123F"/>
    <w:rPr>
      <w:rFonts w:ascii="Arial" w:hAnsi="Arial" w:cs="Arial"/>
      <w:b/>
      <w:bCs/>
      <w:kern w:val="32"/>
      <w:sz w:val="28"/>
      <w:szCs w:val="28"/>
    </w:rPr>
  </w:style>
  <w:style w:type="character" w:customStyle="1" w:styleId="Heading2Char">
    <w:name w:val="Heading 2 Char"/>
    <w:basedOn w:val="DefaultParagraphFont"/>
    <w:link w:val="Heading2"/>
    <w:uiPriority w:val="9"/>
    <w:rsid w:val="002E123F"/>
    <w:rPr>
      <w:rFonts w:ascii="Arial" w:hAnsi="Arial" w:cs="Arial"/>
      <w:b/>
      <w:bCs/>
      <w:iCs/>
      <w:sz w:val="26"/>
      <w:szCs w:val="26"/>
    </w:rPr>
  </w:style>
  <w:style w:type="character" w:customStyle="1" w:styleId="Heading3Char">
    <w:name w:val="Heading 3 Char"/>
    <w:basedOn w:val="DefaultParagraphFont"/>
    <w:link w:val="Heading3"/>
    <w:uiPriority w:val="9"/>
    <w:rsid w:val="002E123F"/>
    <w:rPr>
      <w:rFonts w:ascii="Arial" w:hAnsi="Arial" w:cs="Arial"/>
      <w:b/>
      <w:bCs/>
      <w:sz w:val="22"/>
      <w:szCs w:val="22"/>
    </w:rPr>
  </w:style>
  <w:style w:type="character" w:customStyle="1" w:styleId="Heading4Char">
    <w:name w:val="Heading 4 Char"/>
    <w:basedOn w:val="DefaultParagraphFont"/>
    <w:link w:val="Heading4"/>
    <w:uiPriority w:val="9"/>
    <w:rsid w:val="002E123F"/>
    <w:rPr>
      <w:rFonts w:ascii="Arial" w:hAnsi="Arial" w:cs="Arial"/>
      <w:b/>
      <w:bCs/>
      <w:sz w:val="22"/>
      <w:szCs w:val="22"/>
    </w:rPr>
  </w:style>
  <w:style w:type="character" w:customStyle="1" w:styleId="Heading5Char">
    <w:name w:val="Heading 5 Char"/>
    <w:basedOn w:val="DefaultParagraphFont"/>
    <w:link w:val="Heading5"/>
    <w:uiPriority w:val="9"/>
    <w:rsid w:val="002E123F"/>
    <w:rPr>
      <w:rFonts w:ascii="Arial" w:hAnsi="Arial" w:cs="Arial"/>
      <w:b/>
      <w:bCs/>
      <w:iCs/>
      <w:sz w:val="22"/>
      <w:szCs w:val="22"/>
    </w:rPr>
  </w:style>
  <w:style w:type="character" w:customStyle="1" w:styleId="Heading6Char">
    <w:name w:val="Heading 6 Char"/>
    <w:basedOn w:val="DefaultParagraphFont"/>
    <w:link w:val="Heading6"/>
    <w:uiPriority w:val="9"/>
    <w:rsid w:val="002E123F"/>
    <w:rPr>
      <w:rFonts w:ascii="Calibri" w:hAnsi="Calibri"/>
      <w:b/>
      <w:bCs/>
      <w:sz w:val="22"/>
      <w:szCs w:val="22"/>
    </w:rPr>
  </w:style>
  <w:style w:type="character" w:customStyle="1" w:styleId="Heading7Char">
    <w:name w:val="Heading 7 Char"/>
    <w:basedOn w:val="DefaultParagraphFont"/>
    <w:link w:val="Heading7"/>
    <w:uiPriority w:val="9"/>
    <w:rsid w:val="002E123F"/>
    <w:rPr>
      <w:rFonts w:ascii="Calibri" w:hAnsi="Calibri"/>
      <w:sz w:val="24"/>
      <w:szCs w:val="24"/>
    </w:rPr>
  </w:style>
  <w:style w:type="character" w:customStyle="1" w:styleId="Heading8Char">
    <w:name w:val="Heading 8 Char"/>
    <w:basedOn w:val="DefaultParagraphFont"/>
    <w:link w:val="Heading8"/>
    <w:uiPriority w:val="9"/>
    <w:rsid w:val="002E123F"/>
    <w:rPr>
      <w:rFonts w:ascii="Calibri" w:hAnsi="Calibri"/>
      <w:i/>
      <w:iCs/>
      <w:sz w:val="24"/>
      <w:szCs w:val="24"/>
    </w:rPr>
  </w:style>
  <w:style w:type="character" w:customStyle="1" w:styleId="Heading9Char">
    <w:name w:val="Heading 9 Char"/>
    <w:basedOn w:val="DefaultParagraphFont"/>
    <w:link w:val="Heading9"/>
    <w:uiPriority w:val="9"/>
    <w:rsid w:val="002E123F"/>
    <w:rPr>
      <w:rFonts w:ascii="Cambria" w:hAnsi="Cambria"/>
      <w:sz w:val="22"/>
      <w:szCs w:val="22"/>
    </w:rPr>
  </w:style>
  <w:style w:type="paragraph" w:customStyle="1" w:styleId="Bullet1">
    <w:name w:val="Bullet 1"/>
    <w:basedOn w:val="Normal"/>
    <w:link w:val="Bullet1Char"/>
    <w:qFormat/>
    <w:rsid w:val="002E123F"/>
    <w:pPr>
      <w:numPr>
        <w:numId w:val="18"/>
      </w:numPr>
    </w:pPr>
  </w:style>
  <w:style w:type="paragraph" w:customStyle="1" w:styleId="Bullet2">
    <w:name w:val="Bullet 2"/>
    <w:basedOn w:val="Normal"/>
    <w:link w:val="Bullet2Char"/>
    <w:qFormat/>
    <w:rsid w:val="002E123F"/>
    <w:pPr>
      <w:numPr>
        <w:numId w:val="19"/>
      </w:numPr>
    </w:pPr>
  </w:style>
  <w:style w:type="character" w:customStyle="1" w:styleId="Bullet1Char">
    <w:name w:val="Bullet 1 Char"/>
    <w:basedOn w:val="DefaultParagraphFont"/>
    <w:link w:val="Bullet1"/>
    <w:rsid w:val="002E123F"/>
    <w:rPr>
      <w:rFonts w:ascii="Arial" w:eastAsia="Calibri" w:hAnsi="Arial" w:cs="Arial"/>
      <w:sz w:val="22"/>
      <w:szCs w:val="22"/>
    </w:rPr>
  </w:style>
  <w:style w:type="paragraph" w:customStyle="1" w:styleId="Bullet3">
    <w:name w:val="Bullet 3"/>
    <w:basedOn w:val="Normal"/>
    <w:link w:val="Bullet3Char"/>
    <w:qFormat/>
    <w:rsid w:val="002E123F"/>
    <w:pPr>
      <w:numPr>
        <w:ilvl w:val="1"/>
        <w:numId w:val="15"/>
      </w:numPr>
    </w:pPr>
  </w:style>
  <w:style w:type="character" w:customStyle="1" w:styleId="Bullet2Char">
    <w:name w:val="Bullet 2 Char"/>
    <w:basedOn w:val="DefaultParagraphFont"/>
    <w:link w:val="Bullet2"/>
    <w:rsid w:val="002E123F"/>
    <w:rPr>
      <w:rFonts w:ascii="Arial" w:eastAsia="Calibri" w:hAnsi="Arial" w:cs="Arial"/>
      <w:sz w:val="22"/>
      <w:szCs w:val="22"/>
    </w:rPr>
  </w:style>
  <w:style w:type="paragraph" w:customStyle="1" w:styleId="Bullet4">
    <w:name w:val="Bullet 4"/>
    <w:basedOn w:val="Normal"/>
    <w:link w:val="Bullet4Char"/>
    <w:qFormat/>
    <w:rsid w:val="002E123F"/>
    <w:pPr>
      <w:numPr>
        <w:numId w:val="16"/>
      </w:numPr>
    </w:pPr>
  </w:style>
  <w:style w:type="character" w:customStyle="1" w:styleId="Bullet3Char">
    <w:name w:val="Bullet 3 Char"/>
    <w:basedOn w:val="DefaultParagraphFont"/>
    <w:link w:val="Bullet3"/>
    <w:rsid w:val="002E123F"/>
    <w:rPr>
      <w:rFonts w:ascii="Arial" w:eastAsia="Calibri" w:hAnsi="Arial" w:cs="Arial"/>
      <w:sz w:val="22"/>
      <w:szCs w:val="22"/>
    </w:rPr>
  </w:style>
  <w:style w:type="character" w:customStyle="1" w:styleId="Bullet4Char">
    <w:name w:val="Bullet 4 Char"/>
    <w:basedOn w:val="DefaultParagraphFont"/>
    <w:link w:val="Bullet4"/>
    <w:rsid w:val="002E123F"/>
    <w:rPr>
      <w:rFonts w:ascii="Arial" w:eastAsia="Calibri" w:hAnsi="Arial" w:cs="Arial"/>
      <w:sz w:val="22"/>
      <w:szCs w:val="22"/>
    </w:rPr>
  </w:style>
  <w:style w:type="paragraph" w:customStyle="1" w:styleId="Picture">
    <w:name w:val="Picture"/>
    <w:basedOn w:val="Normal"/>
    <w:link w:val="PictureChar"/>
    <w:qFormat/>
    <w:rsid w:val="002E123F"/>
    <w:pPr>
      <w:keepNext/>
    </w:pPr>
  </w:style>
  <w:style w:type="character" w:customStyle="1" w:styleId="PictureChar">
    <w:name w:val="Picture Char"/>
    <w:basedOn w:val="DefaultParagraphFont"/>
    <w:link w:val="Picture"/>
    <w:rsid w:val="002E123F"/>
    <w:rPr>
      <w:rFonts w:ascii="Arial" w:eastAsia="Calibri" w:hAnsi="Arial" w:cs="Arial"/>
      <w:sz w:val="22"/>
      <w:szCs w:val="22"/>
    </w:rPr>
  </w:style>
  <w:style w:type="paragraph" w:styleId="NoSpacing">
    <w:name w:val="No Spacing"/>
    <w:link w:val="NoSpacingChar"/>
    <w:uiPriority w:val="1"/>
    <w:qFormat/>
    <w:rsid w:val="00DE4F9A"/>
    <w:rPr>
      <w:rFonts w:ascii="Calibri" w:hAnsi="Calibri"/>
      <w:sz w:val="22"/>
      <w:szCs w:val="22"/>
    </w:rPr>
  </w:style>
  <w:style w:type="character" w:customStyle="1" w:styleId="NoSpacingChar">
    <w:name w:val="No Spacing Char"/>
    <w:basedOn w:val="DefaultParagraphFont"/>
    <w:link w:val="NoSpacing"/>
    <w:uiPriority w:val="1"/>
    <w:rsid w:val="00DE4F9A"/>
    <w:rPr>
      <w:rFonts w:ascii="Calibri" w:hAnsi="Calibri"/>
      <w:sz w:val="22"/>
      <w:szCs w:val="22"/>
    </w:rPr>
  </w:style>
  <w:style w:type="paragraph" w:styleId="TOCHeading0">
    <w:name w:val="TOC Heading"/>
    <w:basedOn w:val="Heading1"/>
    <w:next w:val="Normal"/>
    <w:uiPriority w:val="39"/>
    <w:semiHidden/>
    <w:unhideWhenUsed/>
    <w:qFormat/>
    <w:rsid w:val="00534594"/>
    <w:pPr>
      <w:keepLines/>
      <w:numPr>
        <w:numId w:val="0"/>
      </w:numPr>
      <w:spacing w:before="480" w:after="0"/>
      <w:contextualSpacing w:val="0"/>
      <w:outlineLvl w:val="9"/>
    </w:pPr>
    <w:rPr>
      <w:rFonts w:ascii="Cambria" w:hAnsi="Cambria" w:cs="Times New Roman"/>
      <w:color w:val="365F91"/>
      <w:kern w:val="0"/>
    </w:rPr>
  </w:style>
  <w:style w:type="paragraph" w:styleId="BalloonText">
    <w:name w:val="Balloon Text"/>
    <w:basedOn w:val="Normal"/>
    <w:link w:val="BalloonTextChar"/>
    <w:rsid w:val="00BC779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rsid w:val="00BC7797"/>
    <w:rPr>
      <w:rFonts w:ascii="Tahoma" w:eastAsia="Calibri" w:hAnsi="Tahoma" w:cs="Tahoma"/>
      <w:sz w:val="16"/>
      <w:szCs w:val="16"/>
    </w:rPr>
  </w:style>
  <w:style w:type="paragraph" w:styleId="ListParagraph">
    <w:name w:val="List Paragraph"/>
    <w:basedOn w:val="Normal"/>
    <w:uiPriority w:val="34"/>
    <w:qFormat/>
    <w:rsid w:val="00F942D6"/>
    <w:pPr>
      <w:ind w:left="720"/>
    </w:pPr>
  </w:style>
  <w:style w:type="paragraph" w:styleId="NormalWeb">
    <w:name w:val="Normal (Web)"/>
    <w:basedOn w:val="Normal"/>
    <w:uiPriority w:val="99"/>
    <w:unhideWhenUsed/>
    <w:rsid w:val="004C5946"/>
    <w:pPr>
      <w:spacing w:before="100" w:beforeAutospacing="1" w:after="100" w:afterAutospacing="1" w:line="240" w:lineRule="auto"/>
      <w:contextualSpacing w:val="0"/>
    </w:pPr>
    <w:rPr>
      <w:rFonts w:ascii="Times New Roman" w:eastAsiaTheme="minorEastAsia" w:hAnsi="Times New Roman" w:cs="Times New Roman"/>
      <w:sz w:val="24"/>
      <w:szCs w:val="24"/>
    </w:rPr>
  </w:style>
  <w:style w:type="character" w:customStyle="1" w:styleId="tgc">
    <w:name w:val="_tgc"/>
    <w:rsid w:val="00784488"/>
  </w:style>
  <w:style w:type="table" w:styleId="TableGrid">
    <w:name w:val="Table Grid"/>
    <w:basedOn w:val="TableNormal"/>
    <w:rsid w:val="001D4D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179CD"/>
    <w:rPr>
      <w:rFonts w:ascii="Arial" w:eastAsia="Calibri" w:hAnsi="Arial" w:cs="Arial"/>
      <w:sz w:val="22"/>
      <w:szCs w:val="22"/>
    </w:rPr>
  </w:style>
  <w:style w:type="paragraph" w:customStyle="1" w:styleId="P68B1DB1-NoSpacing1">
    <w:name w:val="P68B1DB1-NoSpacing1"/>
    <w:basedOn w:val="NoSpacing"/>
    <w:rPr>
      <w:rFonts w:ascii="Cambria" w:hAnsi="Cambria"/>
      <w:b/>
      <w:bCs/>
      <w:sz w:val="48"/>
      <w:szCs w:val="48"/>
    </w:rPr>
  </w:style>
  <w:style w:type="paragraph" w:customStyle="1" w:styleId="P68B1DB1-NoSpacing2">
    <w:name w:val="P68B1DB1-NoSpacing2"/>
    <w:basedOn w:val="NoSpacing"/>
    <w:rPr>
      <w:b/>
      <w:bCs/>
    </w:rPr>
  </w:style>
  <w:style w:type="paragraph" w:customStyle="1" w:styleId="P68B1DB1-TOCHeading03">
    <w:name w:val="P68B1DB1-TOCHeading03"/>
    <w:basedOn w:val="TOCHeading0"/>
    <w:rPr>
      <w:rFonts w:ascii="Arial" w:hAnsi="Arial" w:cs="Arial"/>
      <w:sz w:val="22"/>
      <w:szCs w:val="22"/>
    </w:rPr>
  </w:style>
  <w:style w:type="paragraph" w:customStyle="1" w:styleId="P68B1DB1-Normal4">
    <w:name w:val="P68B1DB1-Normal4"/>
    <w:basedOn w:val="Normal"/>
    <w:rPr>
      <w:b/>
    </w:rPr>
  </w:style>
  <w:style w:type="paragraph" w:customStyle="1" w:styleId="P68B1DB1-Normal5">
    <w:name w:val="P68B1DB1-Normal5"/>
    <w:basedOn w:val="Normal"/>
    <w:rPr>
      <w:sz w:val="18"/>
    </w:rPr>
  </w:style>
  <w:style w:type="paragraph" w:customStyle="1" w:styleId="P68B1DB1-Normal6">
    <w:name w:val="P68B1DB1-Normal6"/>
    <w:basedOn w:val="Normal"/>
    <w:rPr>
      <w:bdr w:val="single" w:sz="4" w:space="0" w:color="auto"/>
    </w:rPr>
  </w:style>
  <w:style w:type="paragraph" w:customStyle="1" w:styleId="P68B1DB1-NoSpacing7">
    <w:name w:val="P68B1DB1-NoSpacing7"/>
    <w:basedOn w:val="NoSpacing"/>
    <w:rPr>
      <w:b/>
    </w:rPr>
  </w:style>
  <w:style w:type="paragraph" w:customStyle="1" w:styleId="P68B1DB1-Normal8">
    <w:name w:val="P68B1DB1-Normal8"/>
    <w:basedOn w:val="Normal"/>
    <w:rPr>
      <w:rFonts w:hAnsi="Symbol"/>
    </w:rPr>
  </w:style>
  <w:style w:type="paragraph" w:customStyle="1" w:styleId="P68B1DB1-Normal9">
    <w:name w:val="P68B1DB1-Normal9"/>
    <w:basedOn w:val="Normal"/>
    <w:rPr>
      <w:color w:val="000000" w:themeColor="text1"/>
    </w:rPr>
  </w:style>
  <w:style w:type="paragraph" w:customStyle="1" w:styleId="P68B1DB1-Normal10">
    <w:name w:val="P68B1DB1-Normal10"/>
    <w:basedOn w:val="Normal"/>
    <w:rPr>
      <w:sz w:val="20"/>
      <w:szCs w:val="20"/>
    </w:rPr>
  </w:style>
  <w:style w:type="paragraph" w:customStyle="1" w:styleId="P68B1DB1-Normal11">
    <w:name w:val="P68B1DB1-Normal11"/>
    <w:basedOn w:val="Normal"/>
    <w:rPr>
      <w:b/>
      <w:b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3.vsdx"/><Relationship Id="rId21" Type="http://schemas.openxmlformats.org/officeDocument/2006/relationships/package" Target="embeddings/Microsoft_Visio_Drawing1.vsdx"/><Relationship Id="rId42" Type="http://schemas.openxmlformats.org/officeDocument/2006/relationships/image" Target="media/image29.JPG"/><Relationship Id="rId47" Type="http://schemas.openxmlformats.org/officeDocument/2006/relationships/image" Target="media/image33.jpeg"/><Relationship Id="rId63" Type="http://schemas.openxmlformats.org/officeDocument/2006/relationships/image" Target="media/image49.JP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jpeg"/><Relationship Id="rId16" Type="http://schemas.openxmlformats.org/officeDocument/2006/relationships/image" Target="media/image10.emf"/><Relationship Id="rId11" Type="http://schemas.openxmlformats.org/officeDocument/2006/relationships/image" Target="media/image5.jpg"/><Relationship Id="rId32" Type="http://schemas.openxmlformats.org/officeDocument/2006/relationships/package" Target="embeddings/Microsoft_Visio_Drawing5.vsdx"/><Relationship Id="rId37" Type="http://schemas.openxmlformats.org/officeDocument/2006/relationships/image" Target="media/image24.JPG"/><Relationship Id="rId53" Type="http://schemas.openxmlformats.org/officeDocument/2006/relationships/image" Target="media/image39.jpg"/><Relationship Id="rId58" Type="http://schemas.openxmlformats.org/officeDocument/2006/relationships/image" Target="media/image44.JPG"/><Relationship Id="rId74" Type="http://schemas.openxmlformats.org/officeDocument/2006/relationships/image" Target="media/image58.jpeg"/><Relationship Id="rId79" Type="http://schemas.openxmlformats.org/officeDocument/2006/relationships/image" Target="media/image63.png"/><Relationship Id="rId102"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image" Target="media/image74.jpg"/><Relationship Id="rId95" Type="http://schemas.openxmlformats.org/officeDocument/2006/relationships/image" Target="media/image79.png"/><Relationship Id="rId22" Type="http://schemas.openxmlformats.org/officeDocument/2006/relationships/image" Target="media/image13.emf"/><Relationship Id="rId27" Type="http://schemas.openxmlformats.org/officeDocument/2006/relationships/image" Target="media/image16.jpeg"/><Relationship Id="rId43" Type="http://schemas.openxmlformats.org/officeDocument/2006/relationships/image" Target="media/image30.emf"/><Relationship Id="rId48" Type="http://schemas.openxmlformats.org/officeDocument/2006/relationships/image" Target="media/image34.jpg"/><Relationship Id="rId64" Type="http://schemas.openxmlformats.org/officeDocument/2006/relationships/image" Target="media/image50.png"/><Relationship Id="rId69" Type="http://schemas.openxmlformats.org/officeDocument/2006/relationships/image" Target="media/image53.jpe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image" Target="media/image6.jpeg"/><Relationship Id="rId17" Type="http://schemas.openxmlformats.org/officeDocument/2006/relationships/package" Target="embeddings/Microsoft_Visio_Drawing.vsdx"/><Relationship Id="rId33" Type="http://schemas.openxmlformats.org/officeDocument/2006/relationships/image" Target="media/image20.jpeg"/><Relationship Id="rId38" Type="http://schemas.openxmlformats.org/officeDocument/2006/relationships/image" Target="media/image25.jpeg"/><Relationship Id="rId59" Type="http://schemas.openxmlformats.org/officeDocument/2006/relationships/image" Target="media/image45.png"/><Relationship Id="rId103" Type="http://schemas.openxmlformats.org/officeDocument/2006/relationships/footer" Target="footer1.xml"/><Relationship Id="rId20" Type="http://schemas.openxmlformats.org/officeDocument/2006/relationships/image" Target="media/image12.emf"/><Relationship Id="rId41" Type="http://schemas.openxmlformats.org/officeDocument/2006/relationships/image" Target="media/image28.jp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4.jpg"/><Relationship Id="rId75" Type="http://schemas.openxmlformats.org/officeDocument/2006/relationships/image" Target="media/image59.jpeg"/><Relationship Id="rId83" Type="http://schemas.openxmlformats.org/officeDocument/2006/relationships/image" Target="media/image67.png"/><Relationship Id="rId88" Type="http://schemas.openxmlformats.org/officeDocument/2006/relationships/image" Target="media/image72.jpe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package" Target="embeddings/Microsoft_Visio_Drawing2.vsdx"/><Relationship Id="rId28" Type="http://schemas.openxmlformats.org/officeDocument/2006/relationships/image" Target="media/image17.emf"/><Relationship Id="rId36" Type="http://schemas.openxmlformats.org/officeDocument/2006/relationships/image" Target="media/image23.png"/><Relationship Id="rId49" Type="http://schemas.openxmlformats.org/officeDocument/2006/relationships/image" Target="media/image35.jpeg"/><Relationship Id="rId57" Type="http://schemas.openxmlformats.org/officeDocument/2006/relationships/image" Target="media/image43.png"/><Relationship Id="rId10" Type="http://schemas.openxmlformats.org/officeDocument/2006/relationships/image" Target="media/image4.png"/><Relationship Id="rId31" Type="http://schemas.openxmlformats.org/officeDocument/2006/relationships/image" Target="media/image19.emf"/><Relationship Id="rId44" Type="http://schemas.openxmlformats.org/officeDocument/2006/relationships/package" Target="embeddings/Microsoft_Visio_Drawing6.vsdx"/><Relationship Id="rId52" Type="http://schemas.openxmlformats.org/officeDocument/2006/relationships/image" Target="media/image38.jpeg"/><Relationship Id="rId60" Type="http://schemas.openxmlformats.org/officeDocument/2006/relationships/image" Target="media/image46.png"/><Relationship Id="rId65" Type="http://schemas.openxmlformats.org/officeDocument/2006/relationships/image" Target="media/image51.emf"/><Relationship Id="rId73" Type="http://schemas.openxmlformats.org/officeDocument/2006/relationships/image" Target="media/image57.jpe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jpeg"/><Relationship Id="rId94" Type="http://schemas.openxmlformats.org/officeDocument/2006/relationships/image" Target="media/image78.png"/><Relationship Id="rId99" Type="http://schemas.openxmlformats.org/officeDocument/2006/relationships/image" Target="media/image83.jpg"/><Relationship Id="rId101" Type="http://schemas.openxmlformats.org/officeDocument/2006/relationships/image" Target="media/image85.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1.emf"/><Relationship Id="rId39" Type="http://schemas.openxmlformats.org/officeDocument/2006/relationships/image" Target="media/image26.JPG"/><Relationship Id="rId34" Type="http://schemas.openxmlformats.org/officeDocument/2006/relationships/image" Target="media/image21.png"/><Relationship Id="rId50" Type="http://schemas.openxmlformats.org/officeDocument/2006/relationships/image" Target="media/image36.jpeg"/><Relationship Id="rId55" Type="http://schemas.openxmlformats.org/officeDocument/2006/relationships/image" Target="media/image41.jpeg"/><Relationship Id="rId76" Type="http://schemas.openxmlformats.org/officeDocument/2006/relationships/image" Target="media/image60.jpeg"/><Relationship Id="rId97" Type="http://schemas.openxmlformats.org/officeDocument/2006/relationships/image" Target="media/image81.jp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package" Target="embeddings/Microsoft_Visio_Drawing4.vsdx"/><Relationship Id="rId24" Type="http://schemas.openxmlformats.org/officeDocument/2006/relationships/image" Target="media/image14.jpeg"/><Relationship Id="rId40" Type="http://schemas.openxmlformats.org/officeDocument/2006/relationships/image" Target="media/image27.png"/><Relationship Id="rId45" Type="http://schemas.openxmlformats.org/officeDocument/2006/relationships/image" Target="media/image31.jpeg"/><Relationship Id="rId66" Type="http://schemas.openxmlformats.org/officeDocument/2006/relationships/package" Target="embeddings/Microsoft_Visio_Drawing7.vsdx"/><Relationship Id="rId87" Type="http://schemas.openxmlformats.org/officeDocument/2006/relationships/image" Target="media/image71.jpeg"/><Relationship Id="rId61" Type="http://schemas.openxmlformats.org/officeDocument/2006/relationships/image" Target="media/image47.png"/><Relationship Id="rId82" Type="http://schemas.openxmlformats.org/officeDocument/2006/relationships/image" Target="media/image66.png"/><Relationship Id="rId19" Type="http://schemas.openxmlformats.org/officeDocument/2006/relationships/oleObject" Target="embeddings/oleObject1.bin"/><Relationship Id="rId14" Type="http://schemas.openxmlformats.org/officeDocument/2006/relationships/image" Target="media/image8.JPG"/><Relationship Id="rId30" Type="http://schemas.openxmlformats.org/officeDocument/2006/relationships/image" Target="media/image18.png"/><Relationship Id="rId35" Type="http://schemas.openxmlformats.org/officeDocument/2006/relationships/image" Target="media/image22.png"/><Relationship Id="rId56" Type="http://schemas.openxmlformats.org/officeDocument/2006/relationships/image" Target="media/image42.png"/><Relationship Id="rId77" Type="http://schemas.openxmlformats.org/officeDocument/2006/relationships/image" Target="media/image61.jpeg"/><Relationship Id="rId100" Type="http://schemas.openxmlformats.org/officeDocument/2006/relationships/image" Target="media/image84.jpg"/><Relationship Id="rId105" Type="http://schemas.openxmlformats.org/officeDocument/2006/relationships/theme" Target="theme/theme1.xml"/><Relationship Id="rId8" Type="http://schemas.openxmlformats.org/officeDocument/2006/relationships/image" Target="media/image2.JPG"/><Relationship Id="rId51" Type="http://schemas.openxmlformats.org/officeDocument/2006/relationships/image" Target="media/image37.jpeg"/><Relationship Id="rId72" Type="http://schemas.openxmlformats.org/officeDocument/2006/relationships/image" Target="media/image56.jpeg"/><Relationship Id="rId93" Type="http://schemas.openxmlformats.org/officeDocument/2006/relationships/image" Target="media/image77.jpeg"/><Relationship Id="rId98" Type="http://schemas.openxmlformats.org/officeDocument/2006/relationships/image" Target="media/image82.jpeg"/><Relationship Id="rId3" Type="http://schemas.openxmlformats.org/officeDocument/2006/relationships/styles" Target="styles.xml"/><Relationship Id="rId25" Type="http://schemas.openxmlformats.org/officeDocument/2006/relationships/image" Target="media/image15.emf"/><Relationship Id="rId46" Type="http://schemas.openxmlformats.org/officeDocument/2006/relationships/image" Target="media/image32.jpeg"/><Relationship Id="rId67" Type="http://schemas.openxmlformats.org/officeDocument/2006/relationships/package" Target="embeddings/Microsoft_Visio_Drawing8.vsdx"/></Relationships>
</file>

<file path=word/_rels/header1.xml.rels><?xml version="1.0" encoding="UTF-8" standalone="yes"?>
<Relationships xmlns="http://schemas.openxmlformats.org/package/2006/relationships"><Relationship Id="rId1" Type="http://schemas.openxmlformats.org/officeDocument/2006/relationships/image" Target="media/image86.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CE2B0E-EA61-4245-8B2C-A6F781C86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39</TotalTime>
  <Pages>50</Pages>
  <Words>10905</Words>
  <Characters>62163</Characters>
  <Application>Microsoft Office Word</Application>
  <DocSecurity>0</DocSecurity>
  <Lines>518</Lines>
  <Paragraphs>145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Visualization Systems</vt:lpstr>
      <vt:lpstr>Visualisation Systems</vt:lpstr>
    </vt:vector>
  </TitlesOfParts>
  <Company>KNX Association</Company>
  <LinksUpToDate>false</LinksUpToDate>
  <CharactersWithSpaces>72923</CharactersWithSpaces>
  <SharedDoc>false</SharedDoc>
  <HLinks>
    <vt:vector size="156" baseType="variant">
      <vt:variant>
        <vt:i4>1769523</vt:i4>
      </vt:variant>
      <vt:variant>
        <vt:i4>152</vt:i4>
      </vt:variant>
      <vt:variant>
        <vt:i4>0</vt:i4>
      </vt:variant>
      <vt:variant>
        <vt:i4>5</vt:i4>
      </vt:variant>
      <vt:variant>
        <vt:lpwstr/>
      </vt:variant>
      <vt:variant>
        <vt:lpwstr>_Toc213479503</vt:lpwstr>
      </vt:variant>
      <vt:variant>
        <vt:i4>1769523</vt:i4>
      </vt:variant>
      <vt:variant>
        <vt:i4>146</vt:i4>
      </vt:variant>
      <vt:variant>
        <vt:i4>0</vt:i4>
      </vt:variant>
      <vt:variant>
        <vt:i4>5</vt:i4>
      </vt:variant>
      <vt:variant>
        <vt:lpwstr/>
      </vt:variant>
      <vt:variant>
        <vt:lpwstr>_Toc213479502</vt:lpwstr>
      </vt:variant>
      <vt:variant>
        <vt:i4>1769523</vt:i4>
      </vt:variant>
      <vt:variant>
        <vt:i4>140</vt:i4>
      </vt:variant>
      <vt:variant>
        <vt:i4>0</vt:i4>
      </vt:variant>
      <vt:variant>
        <vt:i4>5</vt:i4>
      </vt:variant>
      <vt:variant>
        <vt:lpwstr/>
      </vt:variant>
      <vt:variant>
        <vt:lpwstr>_Toc213479501</vt:lpwstr>
      </vt:variant>
      <vt:variant>
        <vt:i4>1769523</vt:i4>
      </vt:variant>
      <vt:variant>
        <vt:i4>134</vt:i4>
      </vt:variant>
      <vt:variant>
        <vt:i4>0</vt:i4>
      </vt:variant>
      <vt:variant>
        <vt:i4>5</vt:i4>
      </vt:variant>
      <vt:variant>
        <vt:lpwstr/>
      </vt:variant>
      <vt:variant>
        <vt:lpwstr>_Toc213479500</vt:lpwstr>
      </vt:variant>
      <vt:variant>
        <vt:i4>1179698</vt:i4>
      </vt:variant>
      <vt:variant>
        <vt:i4>128</vt:i4>
      </vt:variant>
      <vt:variant>
        <vt:i4>0</vt:i4>
      </vt:variant>
      <vt:variant>
        <vt:i4>5</vt:i4>
      </vt:variant>
      <vt:variant>
        <vt:lpwstr/>
      </vt:variant>
      <vt:variant>
        <vt:lpwstr>_Toc213479499</vt:lpwstr>
      </vt:variant>
      <vt:variant>
        <vt:i4>1179698</vt:i4>
      </vt:variant>
      <vt:variant>
        <vt:i4>122</vt:i4>
      </vt:variant>
      <vt:variant>
        <vt:i4>0</vt:i4>
      </vt:variant>
      <vt:variant>
        <vt:i4>5</vt:i4>
      </vt:variant>
      <vt:variant>
        <vt:lpwstr/>
      </vt:variant>
      <vt:variant>
        <vt:lpwstr>_Toc213479498</vt:lpwstr>
      </vt:variant>
      <vt:variant>
        <vt:i4>1179698</vt:i4>
      </vt:variant>
      <vt:variant>
        <vt:i4>116</vt:i4>
      </vt:variant>
      <vt:variant>
        <vt:i4>0</vt:i4>
      </vt:variant>
      <vt:variant>
        <vt:i4>5</vt:i4>
      </vt:variant>
      <vt:variant>
        <vt:lpwstr/>
      </vt:variant>
      <vt:variant>
        <vt:lpwstr>_Toc213479497</vt:lpwstr>
      </vt:variant>
      <vt:variant>
        <vt:i4>1179698</vt:i4>
      </vt:variant>
      <vt:variant>
        <vt:i4>110</vt:i4>
      </vt:variant>
      <vt:variant>
        <vt:i4>0</vt:i4>
      </vt:variant>
      <vt:variant>
        <vt:i4>5</vt:i4>
      </vt:variant>
      <vt:variant>
        <vt:lpwstr/>
      </vt:variant>
      <vt:variant>
        <vt:lpwstr>_Toc213479496</vt:lpwstr>
      </vt:variant>
      <vt:variant>
        <vt:i4>1179698</vt:i4>
      </vt:variant>
      <vt:variant>
        <vt:i4>104</vt:i4>
      </vt:variant>
      <vt:variant>
        <vt:i4>0</vt:i4>
      </vt:variant>
      <vt:variant>
        <vt:i4>5</vt:i4>
      </vt:variant>
      <vt:variant>
        <vt:lpwstr/>
      </vt:variant>
      <vt:variant>
        <vt:lpwstr>_Toc213479495</vt:lpwstr>
      </vt:variant>
      <vt:variant>
        <vt:i4>1179698</vt:i4>
      </vt:variant>
      <vt:variant>
        <vt:i4>98</vt:i4>
      </vt:variant>
      <vt:variant>
        <vt:i4>0</vt:i4>
      </vt:variant>
      <vt:variant>
        <vt:i4>5</vt:i4>
      </vt:variant>
      <vt:variant>
        <vt:lpwstr/>
      </vt:variant>
      <vt:variant>
        <vt:lpwstr>_Toc213479494</vt:lpwstr>
      </vt:variant>
      <vt:variant>
        <vt:i4>1179698</vt:i4>
      </vt:variant>
      <vt:variant>
        <vt:i4>92</vt:i4>
      </vt:variant>
      <vt:variant>
        <vt:i4>0</vt:i4>
      </vt:variant>
      <vt:variant>
        <vt:i4>5</vt:i4>
      </vt:variant>
      <vt:variant>
        <vt:lpwstr/>
      </vt:variant>
      <vt:variant>
        <vt:lpwstr>_Toc213479493</vt:lpwstr>
      </vt:variant>
      <vt:variant>
        <vt:i4>1179698</vt:i4>
      </vt:variant>
      <vt:variant>
        <vt:i4>86</vt:i4>
      </vt:variant>
      <vt:variant>
        <vt:i4>0</vt:i4>
      </vt:variant>
      <vt:variant>
        <vt:i4>5</vt:i4>
      </vt:variant>
      <vt:variant>
        <vt:lpwstr/>
      </vt:variant>
      <vt:variant>
        <vt:lpwstr>_Toc213479492</vt:lpwstr>
      </vt:variant>
      <vt:variant>
        <vt:i4>1179698</vt:i4>
      </vt:variant>
      <vt:variant>
        <vt:i4>80</vt:i4>
      </vt:variant>
      <vt:variant>
        <vt:i4>0</vt:i4>
      </vt:variant>
      <vt:variant>
        <vt:i4>5</vt:i4>
      </vt:variant>
      <vt:variant>
        <vt:lpwstr/>
      </vt:variant>
      <vt:variant>
        <vt:lpwstr>_Toc213479491</vt:lpwstr>
      </vt:variant>
      <vt:variant>
        <vt:i4>1179698</vt:i4>
      </vt:variant>
      <vt:variant>
        <vt:i4>74</vt:i4>
      </vt:variant>
      <vt:variant>
        <vt:i4>0</vt:i4>
      </vt:variant>
      <vt:variant>
        <vt:i4>5</vt:i4>
      </vt:variant>
      <vt:variant>
        <vt:lpwstr/>
      </vt:variant>
      <vt:variant>
        <vt:lpwstr>_Toc213479490</vt:lpwstr>
      </vt:variant>
      <vt:variant>
        <vt:i4>1245234</vt:i4>
      </vt:variant>
      <vt:variant>
        <vt:i4>68</vt:i4>
      </vt:variant>
      <vt:variant>
        <vt:i4>0</vt:i4>
      </vt:variant>
      <vt:variant>
        <vt:i4>5</vt:i4>
      </vt:variant>
      <vt:variant>
        <vt:lpwstr/>
      </vt:variant>
      <vt:variant>
        <vt:lpwstr>_Toc213479489</vt:lpwstr>
      </vt:variant>
      <vt:variant>
        <vt:i4>1245234</vt:i4>
      </vt:variant>
      <vt:variant>
        <vt:i4>62</vt:i4>
      </vt:variant>
      <vt:variant>
        <vt:i4>0</vt:i4>
      </vt:variant>
      <vt:variant>
        <vt:i4>5</vt:i4>
      </vt:variant>
      <vt:variant>
        <vt:lpwstr/>
      </vt:variant>
      <vt:variant>
        <vt:lpwstr>_Toc213479488</vt:lpwstr>
      </vt:variant>
      <vt:variant>
        <vt:i4>1245234</vt:i4>
      </vt:variant>
      <vt:variant>
        <vt:i4>56</vt:i4>
      </vt:variant>
      <vt:variant>
        <vt:i4>0</vt:i4>
      </vt:variant>
      <vt:variant>
        <vt:i4>5</vt:i4>
      </vt:variant>
      <vt:variant>
        <vt:lpwstr/>
      </vt:variant>
      <vt:variant>
        <vt:lpwstr>_Toc213479487</vt:lpwstr>
      </vt:variant>
      <vt:variant>
        <vt:i4>1245234</vt:i4>
      </vt:variant>
      <vt:variant>
        <vt:i4>50</vt:i4>
      </vt:variant>
      <vt:variant>
        <vt:i4>0</vt:i4>
      </vt:variant>
      <vt:variant>
        <vt:i4>5</vt:i4>
      </vt:variant>
      <vt:variant>
        <vt:lpwstr/>
      </vt:variant>
      <vt:variant>
        <vt:lpwstr>_Toc213479486</vt:lpwstr>
      </vt:variant>
      <vt:variant>
        <vt:i4>1245234</vt:i4>
      </vt:variant>
      <vt:variant>
        <vt:i4>44</vt:i4>
      </vt:variant>
      <vt:variant>
        <vt:i4>0</vt:i4>
      </vt:variant>
      <vt:variant>
        <vt:i4>5</vt:i4>
      </vt:variant>
      <vt:variant>
        <vt:lpwstr/>
      </vt:variant>
      <vt:variant>
        <vt:lpwstr>_Toc213479485</vt:lpwstr>
      </vt:variant>
      <vt:variant>
        <vt:i4>1245234</vt:i4>
      </vt:variant>
      <vt:variant>
        <vt:i4>38</vt:i4>
      </vt:variant>
      <vt:variant>
        <vt:i4>0</vt:i4>
      </vt:variant>
      <vt:variant>
        <vt:i4>5</vt:i4>
      </vt:variant>
      <vt:variant>
        <vt:lpwstr/>
      </vt:variant>
      <vt:variant>
        <vt:lpwstr>_Toc213479484</vt:lpwstr>
      </vt:variant>
      <vt:variant>
        <vt:i4>1245234</vt:i4>
      </vt:variant>
      <vt:variant>
        <vt:i4>32</vt:i4>
      </vt:variant>
      <vt:variant>
        <vt:i4>0</vt:i4>
      </vt:variant>
      <vt:variant>
        <vt:i4>5</vt:i4>
      </vt:variant>
      <vt:variant>
        <vt:lpwstr/>
      </vt:variant>
      <vt:variant>
        <vt:lpwstr>_Toc213479483</vt:lpwstr>
      </vt:variant>
      <vt:variant>
        <vt:i4>1245234</vt:i4>
      </vt:variant>
      <vt:variant>
        <vt:i4>26</vt:i4>
      </vt:variant>
      <vt:variant>
        <vt:i4>0</vt:i4>
      </vt:variant>
      <vt:variant>
        <vt:i4>5</vt:i4>
      </vt:variant>
      <vt:variant>
        <vt:lpwstr/>
      </vt:variant>
      <vt:variant>
        <vt:lpwstr>_Toc213479482</vt:lpwstr>
      </vt:variant>
      <vt:variant>
        <vt:i4>1245234</vt:i4>
      </vt:variant>
      <vt:variant>
        <vt:i4>20</vt:i4>
      </vt:variant>
      <vt:variant>
        <vt:i4>0</vt:i4>
      </vt:variant>
      <vt:variant>
        <vt:i4>5</vt:i4>
      </vt:variant>
      <vt:variant>
        <vt:lpwstr/>
      </vt:variant>
      <vt:variant>
        <vt:lpwstr>_Toc213479481</vt:lpwstr>
      </vt:variant>
      <vt:variant>
        <vt:i4>1245234</vt:i4>
      </vt:variant>
      <vt:variant>
        <vt:i4>14</vt:i4>
      </vt:variant>
      <vt:variant>
        <vt:i4>0</vt:i4>
      </vt:variant>
      <vt:variant>
        <vt:i4>5</vt:i4>
      </vt:variant>
      <vt:variant>
        <vt:lpwstr/>
      </vt:variant>
      <vt:variant>
        <vt:lpwstr>_Toc213479480</vt:lpwstr>
      </vt:variant>
      <vt:variant>
        <vt:i4>1835058</vt:i4>
      </vt:variant>
      <vt:variant>
        <vt:i4>8</vt:i4>
      </vt:variant>
      <vt:variant>
        <vt:i4>0</vt:i4>
      </vt:variant>
      <vt:variant>
        <vt:i4>5</vt:i4>
      </vt:variant>
      <vt:variant>
        <vt:lpwstr/>
      </vt:variant>
      <vt:variant>
        <vt:lpwstr>_Toc213479479</vt:lpwstr>
      </vt:variant>
      <vt:variant>
        <vt:i4>1835058</vt:i4>
      </vt:variant>
      <vt:variant>
        <vt:i4>2</vt:i4>
      </vt:variant>
      <vt:variant>
        <vt:i4>0</vt:i4>
      </vt:variant>
      <vt:variant>
        <vt:i4>5</vt:i4>
      </vt:variant>
      <vt:variant>
        <vt:lpwstr/>
      </vt:variant>
      <vt:variant>
        <vt:lpwstr>_Toc213479478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Visualization Systems</dc:title>
  <dc:creator>KNX Association</dc:creator>
  <cp:lastModifiedBy>Ufuk Unal</cp:lastModifiedBy>
  <cp:revision>9</cp:revision>
  <cp:lastPrinted>2008-11-03T09:14:00Z</cp:lastPrinted>
  <dcterms:created xsi:type="dcterms:W3CDTF">2023-03-10T14:54:00Z</dcterms:created>
  <dcterms:modified xsi:type="dcterms:W3CDTF">2023-04-11T08:41:00Z</dcterms:modified>
</cp:coreProperties>
</file>