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000" w:type="pct"/>
        <w:tblLook w:val="00A0" w:firstRow="1" w:lastRow="0" w:firstColumn="1" w:lastColumn="0" w:noHBand="0" w:noVBand="0"/>
      </w:tblPr>
      <w:tblGrid>
        <w:gridCol w:w="5273"/>
      </w:tblGrid>
      <w:tr w:rsidR="002F479F" w:rsidRPr="0086670F" w14:paraId="201A6A44" w14:textId="77777777" w:rsidTr="002F479F">
        <w:tc>
          <w:tcPr>
            <w:tcW w:w="5746" w:type="dxa"/>
          </w:tcPr>
          <w:p w14:paraId="0C51258E" w14:textId="77777777" w:rsidR="002F479F" w:rsidRPr="0086670F" w:rsidRDefault="002F479F" w:rsidP="002F479F">
            <w:pPr>
              <w:pStyle w:val="NoSpacing"/>
              <w:rPr>
                <w:rFonts w:ascii="Cambria" w:hAnsi="Cambria"/>
                <w:b/>
                <w:bCs/>
                <w:color w:val="365F91"/>
                <w:sz w:val="48"/>
                <w:szCs w:val="48"/>
                <w:lang w:val="de-DE"/>
              </w:rPr>
            </w:pPr>
            <w:r>
              <w:rPr>
                <w:rFonts w:ascii="Cambria" w:hAnsi="Cambria"/>
                <w:b/>
                <w:bCs/>
                <w:sz w:val="48"/>
                <w:szCs w:val="48"/>
                <w:lang w:val="de-DE"/>
              </w:rPr>
              <w:t xml:space="preserve">HVAC Control </w:t>
            </w:r>
            <w:proofErr w:type="spellStart"/>
            <w:r>
              <w:rPr>
                <w:rFonts w:ascii="Cambria" w:hAnsi="Cambria"/>
                <w:b/>
                <w:bCs/>
                <w:sz w:val="48"/>
                <w:szCs w:val="48"/>
                <w:lang w:val="de-DE"/>
              </w:rPr>
              <w:t>with</w:t>
            </w:r>
            <w:proofErr w:type="spellEnd"/>
            <w:r>
              <w:rPr>
                <w:rFonts w:ascii="Cambria" w:hAnsi="Cambria"/>
                <w:b/>
                <w:bCs/>
                <w:sz w:val="48"/>
                <w:szCs w:val="48"/>
                <w:lang w:val="de-DE"/>
              </w:rPr>
              <w:t xml:space="preserve"> KNX</w:t>
            </w:r>
          </w:p>
        </w:tc>
      </w:tr>
      <w:tr w:rsidR="002F479F" w:rsidRPr="0086670F" w14:paraId="25B14810" w14:textId="77777777" w:rsidTr="002F479F">
        <w:tc>
          <w:tcPr>
            <w:tcW w:w="5746" w:type="dxa"/>
          </w:tcPr>
          <w:p w14:paraId="306B7697" w14:textId="77777777" w:rsidR="002F479F" w:rsidRPr="0086670F" w:rsidRDefault="002F479F" w:rsidP="002F479F">
            <w:pPr>
              <w:pStyle w:val="NoSpacing"/>
              <w:rPr>
                <w:color w:val="484329"/>
                <w:sz w:val="28"/>
                <w:szCs w:val="28"/>
                <w:lang w:val="de-DE"/>
              </w:rPr>
            </w:pPr>
          </w:p>
        </w:tc>
      </w:tr>
      <w:tr w:rsidR="002F479F" w:rsidRPr="0086670F" w14:paraId="624CC6E7" w14:textId="77777777" w:rsidTr="002F479F">
        <w:tc>
          <w:tcPr>
            <w:tcW w:w="5746" w:type="dxa"/>
          </w:tcPr>
          <w:p w14:paraId="1D26530C" w14:textId="77777777" w:rsidR="002F479F" w:rsidRPr="0086670F" w:rsidRDefault="002F479F" w:rsidP="002F479F">
            <w:pPr>
              <w:pStyle w:val="NoSpacing"/>
              <w:rPr>
                <w:color w:val="484329"/>
                <w:sz w:val="28"/>
                <w:szCs w:val="28"/>
                <w:lang w:val="de-DE"/>
              </w:rPr>
            </w:pPr>
          </w:p>
        </w:tc>
      </w:tr>
      <w:tr w:rsidR="002F479F" w:rsidRPr="0086670F" w14:paraId="2092921A" w14:textId="77777777" w:rsidTr="002F479F">
        <w:tc>
          <w:tcPr>
            <w:tcW w:w="5746" w:type="dxa"/>
          </w:tcPr>
          <w:p w14:paraId="36777A10" w14:textId="77777777" w:rsidR="002F479F" w:rsidRPr="0086670F" w:rsidRDefault="002F479F" w:rsidP="002F479F">
            <w:pPr>
              <w:pStyle w:val="NoSpacing"/>
              <w:rPr>
                <w:lang w:val="de-DE"/>
              </w:rPr>
            </w:pPr>
          </w:p>
        </w:tc>
      </w:tr>
      <w:tr w:rsidR="002F479F" w:rsidRPr="0086670F" w14:paraId="22B0AF57" w14:textId="77777777" w:rsidTr="002F479F">
        <w:tc>
          <w:tcPr>
            <w:tcW w:w="5746" w:type="dxa"/>
          </w:tcPr>
          <w:p w14:paraId="31FBC491" w14:textId="77777777" w:rsidR="002F479F" w:rsidRPr="0086670F" w:rsidRDefault="002F479F" w:rsidP="002F479F">
            <w:pPr>
              <w:pStyle w:val="NoSpacing"/>
              <w:rPr>
                <w:lang w:val="de-DE"/>
              </w:rPr>
            </w:pPr>
          </w:p>
        </w:tc>
      </w:tr>
      <w:tr w:rsidR="002F479F" w:rsidRPr="0086670F" w14:paraId="08BC7541" w14:textId="77777777" w:rsidTr="002F479F">
        <w:tc>
          <w:tcPr>
            <w:tcW w:w="5746" w:type="dxa"/>
          </w:tcPr>
          <w:p w14:paraId="6F436D13" w14:textId="77777777" w:rsidR="002F479F" w:rsidRPr="0086670F" w:rsidRDefault="002F479F" w:rsidP="002F479F">
            <w:pPr>
              <w:pStyle w:val="NoSpacing"/>
              <w:rPr>
                <w:b/>
                <w:bCs/>
                <w:lang w:val="de-DE"/>
              </w:rPr>
            </w:pPr>
            <w:r w:rsidRPr="0086670F">
              <w:rPr>
                <w:b/>
                <w:bCs/>
                <w:lang w:val="de-DE"/>
              </w:rPr>
              <w:t>KNX Association</w:t>
            </w:r>
          </w:p>
        </w:tc>
      </w:tr>
      <w:tr w:rsidR="002F479F" w:rsidRPr="0086670F" w14:paraId="12BD525B" w14:textId="77777777" w:rsidTr="002F479F">
        <w:tc>
          <w:tcPr>
            <w:tcW w:w="5746" w:type="dxa"/>
          </w:tcPr>
          <w:p w14:paraId="40EB0220" w14:textId="77777777" w:rsidR="002F479F" w:rsidRPr="0086670F" w:rsidRDefault="002F479F" w:rsidP="002F479F">
            <w:pPr>
              <w:pStyle w:val="NoSpacing"/>
              <w:rPr>
                <w:b/>
                <w:bCs/>
                <w:lang w:val="de-DE"/>
              </w:rPr>
            </w:pPr>
          </w:p>
        </w:tc>
      </w:tr>
      <w:tr w:rsidR="002F479F" w:rsidRPr="0086670F" w14:paraId="06A5F972" w14:textId="77777777" w:rsidTr="002F479F">
        <w:tc>
          <w:tcPr>
            <w:tcW w:w="5746" w:type="dxa"/>
          </w:tcPr>
          <w:p w14:paraId="040D208A" w14:textId="77777777" w:rsidR="002F479F" w:rsidRPr="0086670F" w:rsidRDefault="002F479F" w:rsidP="002F479F">
            <w:pPr>
              <w:pStyle w:val="NoSpacing"/>
              <w:rPr>
                <w:b/>
                <w:bCs/>
                <w:lang w:val="de-DE"/>
              </w:rPr>
            </w:pPr>
          </w:p>
        </w:tc>
      </w:tr>
    </w:tbl>
    <w:p w14:paraId="285F3D71" w14:textId="02B1D203" w:rsidR="00974BB5" w:rsidRPr="00B2590B" w:rsidRDefault="00E748CF" w:rsidP="00974BB5">
      <w:r w:rsidRPr="00B2590B">
        <w:rPr>
          <w:noProof/>
          <w:lang w:eastAsia="zh-TW"/>
        </w:rPr>
        <mc:AlternateContent>
          <mc:Choice Requires="wpg">
            <w:drawing>
              <wp:anchor distT="0" distB="0" distL="114300" distR="114300" simplePos="0" relativeHeight="251632640" behindDoc="0" locked="0" layoutInCell="1" allowOverlap="1" wp14:anchorId="2EA66E9E" wp14:editId="5296EA92">
                <wp:simplePos x="0" y="0"/>
                <wp:positionH relativeFrom="page">
                  <wp:align>right</wp:align>
                </wp:positionH>
                <wp:positionV relativeFrom="page">
                  <wp:align>bottom</wp:align>
                </wp:positionV>
                <wp:extent cx="3359785" cy="8771255"/>
                <wp:effectExtent l="0" t="0" r="0" b="0"/>
                <wp:wrapNone/>
                <wp:docPr id="822538362" name="Group 1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1949380164" name="AutoShape 1275"/>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704978815" name="Group 1276"/>
                        <wpg:cNvGrpSpPr>
                          <a:grpSpLocks/>
                        </wpg:cNvGrpSpPr>
                        <wpg:grpSpPr bwMode="auto">
                          <a:xfrm>
                            <a:off x="5531" y="9226"/>
                            <a:ext cx="5291" cy="5845"/>
                            <a:chOff x="5531" y="9226"/>
                            <a:chExt cx="5291" cy="5845"/>
                          </a:xfrm>
                        </wpg:grpSpPr>
                        <wps:wsp>
                          <wps:cNvPr id="1807949348" name="Freeform 1277"/>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3275436" name="Oval 1278"/>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494222697" name="Oval 1279"/>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47082A7" id="Group 1274" o:spid="_x0000_s1026" style="position:absolute;margin-left:213.35pt;margin-top:0;width:264.55pt;height:690.65pt;z-index:251632640;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">
                <v:shapetype id="_x0000_t32" coordsize="21600,21600" o:spt="32" o:oned="t" path="m,l21600,21600e" filled="f">
                  <v:path arrowok="t" fillok="f" o:connecttype="none"/>
                  <o:lock v:ext="edit" shapetype="t"/>
                </v:shapetype>
                <v:shape id="AutoShape 1275" o:spid="_x0000_s1027"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" strokecolor="#a7bfde"/>
                <v:group id="Group 1276" o:spid="_x0000_s1028"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">
                  <v:shape id="Freeform 1277" o:spid="_x0000_s1029"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" path="m6418,1185r,5485l1809,6669c974,5889,,3958,1407,1987,2830,,5591,411,6418,1185xe" fillcolor="#a7bfde" stroked="f">
                    <v:path arrowok="t" o:connecttype="custom" o:connectlocs="5291,1038;5291,5845;1491,5844;1160,1741;5291,1038" o:connectangles="0,0,0,0,0"/>
                  </v:shape>
                  <v:oval id="Oval 1278" o:spid="_x0000_s1030"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" fillcolor="#d3dfee" stroked="f" strokecolor="#a7bfde"/>
                  <v:oval id="Oval 1279" o:spid="_x0000_s1031"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" fillcolor="#7ba0cd" stroked="f" strokecolor="#a7bfde"/>
                </v:group>
                <w10:wrap anchorx="page" anchory="page"/>
              </v:group>
            </w:pict>
          </mc:Fallback>
        </mc:AlternateContent>
      </w:r>
      <w:r w:rsidRPr="00B2590B">
        <w:rPr>
          <w:noProof/>
          <w:lang w:eastAsia="zh-TW"/>
        </w:rPr>
        <mc:AlternateContent>
          <mc:Choice Requires="wpg">
            <w:drawing>
              <wp:anchor distT="0" distB="0" distL="114300" distR="114300" simplePos="0" relativeHeight="251634688" behindDoc="0" locked="0" layoutInCell="0" allowOverlap="1" wp14:anchorId="41EE815C" wp14:editId="4059E109">
                <wp:simplePos x="0" y="0"/>
                <wp:positionH relativeFrom="page">
                  <wp:align>left</wp:align>
                </wp:positionH>
                <wp:positionV relativeFrom="page">
                  <wp:align>top</wp:align>
                </wp:positionV>
                <wp:extent cx="5902960" cy="4838065"/>
                <wp:effectExtent l="0" t="0" r="0" b="0"/>
                <wp:wrapNone/>
                <wp:docPr id="19396078" name="Group 1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36448394" name="AutoShape 1286"/>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1002402047" name="Group 1287"/>
                        <wpg:cNvGrpSpPr>
                          <a:grpSpLocks/>
                        </wpg:cNvGrpSpPr>
                        <wpg:grpSpPr bwMode="auto">
                          <a:xfrm>
                            <a:off x="7095" y="5418"/>
                            <a:ext cx="2216" cy="2216"/>
                            <a:chOff x="7907" y="4350"/>
                            <a:chExt cx="2216" cy="2216"/>
                          </a:xfrm>
                        </wpg:grpSpPr>
                        <wps:wsp>
                          <wps:cNvPr id="1493850458" name="Oval 1288"/>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5628369" name="Oval 1289"/>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8629522" name="Oval 1290"/>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BCD8EA6" id="Group 1285" o:spid="_x0000_s1026" style="position:absolute;margin-left:0;margin-top:0;width:464.8pt;height:380.95pt;z-index:251634688;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" o:allowincell="f">
                <v:shape id="AutoShape 1286"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" strokecolor="#a7bfde"/>
                <v:group id="Group 1287" o:spid="_x0000_s1028"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">
                  <v:oval id="Oval 1288" o:spid="_x0000_s1029"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" fillcolor="#a7bfde" stroked="f"/>
                  <v:oval id="Oval 1289" o:spid="_x0000_s1030"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" fillcolor="#d3dfee" stroked="f"/>
                  <v:oval id="Oval 1290" o:spid="_x0000_s1031"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" fillcolor="#7ba0cd" stroked="f"/>
                </v:group>
                <w10:wrap anchorx="page" anchory="page"/>
              </v:group>
            </w:pict>
          </mc:Fallback>
        </mc:AlternateContent>
      </w:r>
      <w:r w:rsidRPr="00B2590B">
        <w:rPr>
          <w:noProof/>
          <w:lang w:eastAsia="zh-TW"/>
        </w:rPr>
        <mc:AlternateContent>
          <mc:Choice Requires="wpg">
            <w:drawing>
              <wp:anchor distT="0" distB="0" distL="114300" distR="114300" simplePos="0" relativeHeight="251633664" behindDoc="0" locked="0" layoutInCell="0" allowOverlap="1" wp14:anchorId="75E577B7" wp14:editId="4DFBBD61">
                <wp:simplePos x="0" y="0"/>
                <wp:positionH relativeFrom="margin">
                  <wp:align>right</wp:align>
                </wp:positionH>
                <wp:positionV relativeFrom="page">
                  <wp:align>top</wp:align>
                </wp:positionV>
                <wp:extent cx="4225290" cy="2886075"/>
                <wp:effectExtent l="0" t="0" r="0" b="0"/>
                <wp:wrapNone/>
                <wp:docPr id="1017512405" name="Group 1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481983173" name="AutoShape 1281"/>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977875040" name="Oval 1282"/>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699226" name="Oval 1283"/>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42170" name="Oval 1284"/>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38CED8" id="Group 1280" o:spid="_x0000_s1026" style="position:absolute;margin-left:281.5pt;margin-top:0;width:332.7pt;height:227.25pt;z-index:251633664;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" o:allowincell="f">
                <v:shape id="AutoShape 1281"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" strokecolor="#a7bfde"/>
                <v:oval id="Oval 1282" o:spid="_x0000_s1028"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" fillcolor="#a7bfde" stroked="f"/>
                <v:oval id="Oval 1283" o:spid="_x0000_s1029"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" fillcolor="#d3dfee" stroked="f"/>
                <v:oval id="Oval 1284" o:spid="_x0000_s1030"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" fillcolor="#7ba0cd" stroked="f"/>
                <w10:wrap anchorx="margin" anchory="page"/>
              </v:group>
            </w:pict>
          </mc:Fallback>
        </mc:AlternateContent>
      </w:r>
      <w:r w:rsidR="00974BB5" w:rsidRPr="00B2590B">
        <w:br w:type="page"/>
      </w:r>
      <w:bookmarkStart w:id="0" w:name="_Toc125429051"/>
    </w:p>
    <w:p w14:paraId="68C4E646" w14:textId="77777777" w:rsidR="0029064D" w:rsidRPr="00B2590B" w:rsidRDefault="00341E86">
      <w:pPr>
        <w:pStyle w:val="TOCHeading0"/>
        <w:rPr>
          <w:lang w:val="en-GB"/>
        </w:rPr>
      </w:pPr>
      <w:r w:rsidRPr="00B2590B">
        <w:rPr>
          <w:lang w:val="en-GB"/>
        </w:rPr>
        <w:lastRenderedPageBreak/>
        <w:t>Table of Contents</w:t>
      </w:r>
    </w:p>
    <w:p w14:paraId="64C2FD8B" w14:textId="2CE76D8D" w:rsidR="00B51CA1" w:rsidRPr="008A7841" w:rsidRDefault="0029064D">
      <w:pPr>
        <w:pStyle w:val="TOC1"/>
        <w:tabs>
          <w:tab w:val="left" w:pos="480"/>
          <w:tab w:val="right" w:leader="dot" w:pos="8778"/>
        </w:tabs>
        <w:rPr>
          <w:rFonts w:ascii="Arial" w:eastAsia="Times New Roman" w:hAnsi="Arial"/>
          <w:b w:val="0"/>
          <w:bCs w:val="0"/>
          <w:i w:val="0"/>
          <w:iCs w:val="0"/>
          <w:noProof/>
          <w:szCs w:val="22"/>
          <w:lang w:eastAsia="en-GB"/>
        </w:rPr>
      </w:pPr>
      <w:r w:rsidRPr="00B51CA1">
        <w:rPr>
          <w:rFonts w:ascii="Arial" w:hAnsi="Arial"/>
          <w:b w:val="0"/>
          <w:i w:val="0"/>
          <w:szCs w:val="22"/>
        </w:rPr>
        <w:fldChar w:fldCharType="begin"/>
      </w:r>
      <w:r w:rsidRPr="00B51CA1">
        <w:rPr>
          <w:rFonts w:ascii="Arial" w:hAnsi="Arial"/>
          <w:b w:val="0"/>
          <w:i w:val="0"/>
          <w:szCs w:val="22"/>
        </w:rPr>
        <w:instrText xml:space="preserve"> TOC \o "1-3" \h \z \u </w:instrText>
      </w:r>
      <w:r w:rsidRPr="00B51CA1">
        <w:rPr>
          <w:rFonts w:ascii="Arial" w:hAnsi="Arial"/>
          <w:b w:val="0"/>
          <w:i w:val="0"/>
          <w:szCs w:val="22"/>
        </w:rPr>
        <w:fldChar w:fldCharType="separate"/>
      </w:r>
      <w:hyperlink w:anchor="_Toc389576707" w:history="1">
        <w:r w:rsidR="00B51CA1" w:rsidRPr="00B51CA1">
          <w:rPr>
            <w:rStyle w:val="Hyperlink"/>
            <w:rFonts w:ascii="Arial" w:hAnsi="Arial"/>
            <w:b w:val="0"/>
            <w:i w:val="0"/>
            <w:noProof/>
            <w:szCs w:val="22"/>
          </w:rPr>
          <w:t>1</w:t>
        </w:r>
        <w:r w:rsidR="00B51CA1" w:rsidRPr="008A7841">
          <w:rPr>
            <w:rFonts w:ascii="Arial" w:eastAsia="Times New Roman" w:hAnsi="Arial"/>
            <w:b w:val="0"/>
            <w:bCs w:val="0"/>
            <w:i w:val="0"/>
            <w:iCs w:val="0"/>
            <w:noProof/>
            <w:szCs w:val="22"/>
            <w:lang w:eastAsia="en-GB"/>
          </w:rPr>
          <w:tab/>
        </w:r>
        <w:r w:rsidR="00B51CA1" w:rsidRPr="00B51CA1">
          <w:rPr>
            <w:rStyle w:val="Hyperlink"/>
            <w:rFonts w:ascii="Arial" w:hAnsi="Arial"/>
            <w:b w:val="0"/>
            <w:i w:val="0"/>
            <w:noProof/>
            <w:szCs w:val="22"/>
          </w:rPr>
          <w:t>General</w:t>
        </w:r>
        <w:r w:rsidR="00B51CA1" w:rsidRPr="00B51CA1">
          <w:rPr>
            <w:rFonts w:ascii="Arial" w:hAnsi="Arial"/>
            <w:b w:val="0"/>
            <w:i w:val="0"/>
            <w:noProof/>
            <w:webHidden/>
            <w:szCs w:val="22"/>
          </w:rPr>
          <w:tab/>
        </w:r>
        <w:r w:rsidR="00B51CA1" w:rsidRPr="00B51CA1">
          <w:rPr>
            <w:rFonts w:ascii="Arial" w:hAnsi="Arial"/>
            <w:b w:val="0"/>
            <w:i w:val="0"/>
            <w:noProof/>
            <w:webHidden/>
            <w:szCs w:val="22"/>
          </w:rPr>
          <w:fldChar w:fldCharType="begin"/>
        </w:r>
        <w:r w:rsidR="00B51CA1" w:rsidRPr="00B51CA1">
          <w:rPr>
            <w:rFonts w:ascii="Arial" w:hAnsi="Arial"/>
            <w:b w:val="0"/>
            <w:i w:val="0"/>
            <w:noProof/>
            <w:webHidden/>
            <w:szCs w:val="22"/>
          </w:rPr>
          <w:instrText xml:space="preserve"> PAGEREF _Toc389576707 \h </w:instrText>
        </w:r>
        <w:r w:rsidR="00B51CA1" w:rsidRPr="00B51CA1">
          <w:rPr>
            <w:rFonts w:ascii="Arial" w:hAnsi="Arial"/>
            <w:b w:val="0"/>
            <w:i w:val="0"/>
            <w:noProof/>
            <w:webHidden/>
            <w:szCs w:val="22"/>
          </w:rPr>
        </w:r>
        <w:r w:rsidR="00B51CA1" w:rsidRPr="00B51CA1">
          <w:rPr>
            <w:rFonts w:ascii="Arial" w:hAnsi="Arial"/>
            <w:b w:val="0"/>
            <w:i w:val="0"/>
            <w:noProof/>
            <w:webHidden/>
            <w:szCs w:val="22"/>
          </w:rPr>
          <w:fldChar w:fldCharType="separate"/>
        </w:r>
        <w:r w:rsidR="00BB5B0A">
          <w:rPr>
            <w:rFonts w:ascii="Arial" w:hAnsi="Arial"/>
            <w:b w:val="0"/>
            <w:i w:val="0"/>
            <w:noProof/>
            <w:webHidden/>
            <w:szCs w:val="22"/>
          </w:rPr>
          <w:t>4</w:t>
        </w:r>
        <w:r w:rsidR="00B51CA1" w:rsidRPr="00B51CA1">
          <w:rPr>
            <w:rFonts w:ascii="Arial" w:hAnsi="Arial"/>
            <w:b w:val="0"/>
            <w:i w:val="0"/>
            <w:noProof/>
            <w:webHidden/>
            <w:szCs w:val="22"/>
          </w:rPr>
          <w:fldChar w:fldCharType="end"/>
        </w:r>
      </w:hyperlink>
    </w:p>
    <w:p w14:paraId="2785AFD7" w14:textId="4C34265D"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08" w:history="1">
        <w:r w:rsidR="00B51CA1" w:rsidRPr="00B51CA1">
          <w:rPr>
            <w:rStyle w:val="Hyperlink"/>
            <w:rFonts w:ascii="Arial" w:hAnsi="Arial"/>
            <w:b w:val="0"/>
            <w:noProof/>
          </w:rPr>
          <w:t>1.1</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Foreword</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_Toc389576708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4</w:t>
        </w:r>
        <w:r w:rsidR="00B51CA1" w:rsidRPr="00B51CA1">
          <w:rPr>
            <w:rFonts w:ascii="Arial" w:hAnsi="Arial"/>
            <w:b w:val="0"/>
            <w:noProof/>
            <w:webHidden/>
          </w:rPr>
          <w:fldChar w:fldCharType="end"/>
        </w:r>
      </w:hyperlink>
    </w:p>
    <w:p w14:paraId="4EB785A0" w14:textId="7F93DA46"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09" w:history="1">
        <w:r w:rsidR="00B51CA1" w:rsidRPr="00B51CA1">
          <w:rPr>
            <w:rStyle w:val="Hyperlink"/>
            <w:rFonts w:ascii="Arial" w:hAnsi="Arial"/>
            <w:noProof/>
            <w:sz w:val="22"/>
          </w:rPr>
          <w:t>1.1.1</w:t>
        </w:r>
        <w:r w:rsidR="00B51CA1" w:rsidRPr="008A7841">
          <w:rPr>
            <w:rFonts w:ascii="Arial" w:eastAsia="Times New Roman" w:hAnsi="Arial"/>
            <w:noProof/>
            <w:sz w:val="22"/>
            <w:lang w:eastAsia="en-GB"/>
          </w:rPr>
          <w:tab/>
        </w:r>
        <w:r w:rsidR="00B51CA1" w:rsidRPr="00B51CA1">
          <w:rPr>
            <w:rStyle w:val="Hyperlink"/>
            <w:rFonts w:ascii="Arial" w:hAnsi="Arial"/>
            <w:noProof/>
            <w:sz w:val="22"/>
          </w:rPr>
          <w:t>Requirements to the climatic control system</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_Toc389576709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6</w:t>
        </w:r>
        <w:r w:rsidR="00B51CA1" w:rsidRPr="00B51CA1">
          <w:rPr>
            <w:rFonts w:ascii="Arial" w:hAnsi="Arial"/>
            <w:noProof/>
            <w:webHidden/>
            <w:sz w:val="22"/>
          </w:rPr>
          <w:fldChar w:fldCharType="end"/>
        </w:r>
      </w:hyperlink>
    </w:p>
    <w:p w14:paraId="718E1FA4" w14:textId="7CBC800A"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10" w:history="1">
        <w:r w:rsidR="00B51CA1" w:rsidRPr="00B51CA1">
          <w:rPr>
            <w:rStyle w:val="Hyperlink"/>
            <w:rFonts w:ascii="Arial" w:hAnsi="Arial"/>
            <w:noProof/>
            <w:sz w:val="22"/>
          </w:rPr>
          <w:t>1.1.2</w:t>
        </w:r>
        <w:r w:rsidR="00B51CA1" w:rsidRPr="008A7841">
          <w:rPr>
            <w:rFonts w:ascii="Arial" w:eastAsia="Times New Roman" w:hAnsi="Arial"/>
            <w:noProof/>
            <w:sz w:val="22"/>
            <w:lang w:eastAsia="en-GB"/>
          </w:rPr>
          <w:tab/>
        </w:r>
        <w:r w:rsidR="00B51CA1" w:rsidRPr="00B51CA1">
          <w:rPr>
            <w:rStyle w:val="Hyperlink"/>
            <w:rFonts w:ascii="Arial" w:hAnsi="Arial"/>
            <w:noProof/>
            <w:sz w:val="22"/>
          </w:rPr>
          <w:t>Energy Certificate</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_Toc389576710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6</w:t>
        </w:r>
        <w:r w:rsidR="00B51CA1" w:rsidRPr="00B51CA1">
          <w:rPr>
            <w:rFonts w:ascii="Arial" w:hAnsi="Arial"/>
            <w:noProof/>
            <w:webHidden/>
            <w:sz w:val="22"/>
          </w:rPr>
          <w:fldChar w:fldCharType="end"/>
        </w:r>
      </w:hyperlink>
    </w:p>
    <w:p w14:paraId="7460D295" w14:textId="6335E515"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11" w:history="1">
        <w:r w:rsidR="00B51CA1" w:rsidRPr="00B51CA1">
          <w:rPr>
            <w:rStyle w:val="Hyperlink"/>
            <w:rFonts w:ascii="Arial" w:hAnsi="Arial"/>
            <w:b w:val="0"/>
            <w:noProof/>
          </w:rPr>
          <w:t>1.2</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Planning the Heating System</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_Toc389576711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9</w:t>
        </w:r>
        <w:r w:rsidR="00B51CA1" w:rsidRPr="00B51CA1">
          <w:rPr>
            <w:rFonts w:ascii="Arial" w:hAnsi="Arial"/>
            <w:b w:val="0"/>
            <w:noProof/>
            <w:webHidden/>
          </w:rPr>
          <w:fldChar w:fldCharType="end"/>
        </w:r>
      </w:hyperlink>
    </w:p>
    <w:p w14:paraId="417B8FA5" w14:textId="5EDF3D64"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12" w:history="1">
        <w:r w:rsidR="00B51CA1" w:rsidRPr="00B51CA1">
          <w:rPr>
            <w:rStyle w:val="Hyperlink"/>
            <w:rFonts w:ascii="Arial" w:hAnsi="Arial"/>
            <w:b w:val="0"/>
            <w:noProof/>
          </w:rPr>
          <w:t>1.3</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Function and Type of Heating Components</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_Toc389576712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13</w:t>
        </w:r>
        <w:r w:rsidR="00B51CA1" w:rsidRPr="00B51CA1">
          <w:rPr>
            <w:rFonts w:ascii="Arial" w:hAnsi="Arial"/>
            <w:b w:val="0"/>
            <w:noProof/>
            <w:webHidden/>
          </w:rPr>
          <w:fldChar w:fldCharType="end"/>
        </w:r>
      </w:hyperlink>
    </w:p>
    <w:p w14:paraId="3C428DF9" w14:textId="141FDFAA"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13" w:history="1">
        <w:r w:rsidR="00B51CA1" w:rsidRPr="00B51CA1">
          <w:rPr>
            <w:rStyle w:val="Hyperlink"/>
            <w:rFonts w:ascii="Arial" w:hAnsi="Arial"/>
            <w:noProof/>
            <w:sz w:val="22"/>
          </w:rPr>
          <w:t>1.3.1</w:t>
        </w:r>
        <w:r w:rsidR="00B51CA1" w:rsidRPr="008A7841">
          <w:rPr>
            <w:rFonts w:ascii="Arial" w:eastAsia="Times New Roman" w:hAnsi="Arial"/>
            <w:noProof/>
            <w:sz w:val="22"/>
            <w:lang w:eastAsia="en-GB"/>
          </w:rPr>
          <w:tab/>
        </w:r>
        <w:r w:rsidR="00B51CA1" w:rsidRPr="00B51CA1">
          <w:rPr>
            <w:rStyle w:val="Hyperlink"/>
            <w:rFonts w:ascii="Arial" w:hAnsi="Arial"/>
            <w:noProof/>
            <w:sz w:val="22"/>
          </w:rPr>
          <w:t>Type of Heating</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_Toc389576713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13</w:t>
        </w:r>
        <w:r w:rsidR="00B51CA1" w:rsidRPr="00B51CA1">
          <w:rPr>
            <w:rFonts w:ascii="Arial" w:hAnsi="Arial"/>
            <w:noProof/>
            <w:webHidden/>
            <w:sz w:val="22"/>
          </w:rPr>
          <w:fldChar w:fldCharType="end"/>
        </w:r>
      </w:hyperlink>
    </w:p>
    <w:p w14:paraId="604D6BE9" w14:textId="52936AC8"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14" w:history="1">
        <w:r w:rsidR="00B51CA1" w:rsidRPr="00B51CA1">
          <w:rPr>
            <w:rStyle w:val="Hyperlink"/>
            <w:rFonts w:ascii="Arial" w:hAnsi="Arial"/>
            <w:noProof/>
            <w:sz w:val="22"/>
          </w:rPr>
          <w:t>1.3.2</w:t>
        </w:r>
        <w:r w:rsidR="00B51CA1" w:rsidRPr="008A7841">
          <w:rPr>
            <w:rFonts w:ascii="Arial" w:eastAsia="Times New Roman" w:hAnsi="Arial"/>
            <w:noProof/>
            <w:sz w:val="22"/>
            <w:lang w:eastAsia="en-GB"/>
          </w:rPr>
          <w:tab/>
        </w:r>
        <w:r w:rsidR="00B51CA1" w:rsidRPr="00B51CA1">
          <w:rPr>
            <w:rStyle w:val="Hyperlink"/>
            <w:rFonts w:ascii="Arial" w:hAnsi="Arial"/>
            <w:noProof/>
            <w:sz w:val="22"/>
          </w:rPr>
          <w:t>Heating Curve</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_Toc389576714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15</w:t>
        </w:r>
        <w:r w:rsidR="00B51CA1" w:rsidRPr="00B51CA1">
          <w:rPr>
            <w:rFonts w:ascii="Arial" w:hAnsi="Arial"/>
            <w:noProof/>
            <w:webHidden/>
            <w:sz w:val="22"/>
          </w:rPr>
          <w:fldChar w:fldCharType="end"/>
        </w:r>
      </w:hyperlink>
    </w:p>
    <w:p w14:paraId="1531BD69" w14:textId="0E505EB1"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15" w:history="1">
        <w:r w:rsidR="00B51CA1" w:rsidRPr="00B51CA1">
          <w:rPr>
            <w:rStyle w:val="Hyperlink"/>
            <w:rFonts w:ascii="Arial" w:hAnsi="Arial"/>
            <w:noProof/>
            <w:sz w:val="22"/>
          </w:rPr>
          <w:t>1.3.3</w:t>
        </w:r>
        <w:r w:rsidR="00B51CA1" w:rsidRPr="008A7841">
          <w:rPr>
            <w:rFonts w:ascii="Arial" w:eastAsia="Times New Roman" w:hAnsi="Arial"/>
            <w:noProof/>
            <w:sz w:val="22"/>
            <w:lang w:eastAsia="en-GB"/>
          </w:rPr>
          <w:tab/>
        </w:r>
        <w:r w:rsidR="00B51CA1" w:rsidRPr="00B51CA1">
          <w:rPr>
            <w:rStyle w:val="Hyperlink"/>
            <w:rFonts w:ascii="Arial" w:hAnsi="Arial"/>
            <w:noProof/>
            <w:sz w:val="22"/>
          </w:rPr>
          <w:t>Capacity of the Heating Elements</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_Toc389576715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18</w:t>
        </w:r>
        <w:r w:rsidR="00B51CA1" w:rsidRPr="00B51CA1">
          <w:rPr>
            <w:rFonts w:ascii="Arial" w:hAnsi="Arial"/>
            <w:noProof/>
            <w:webHidden/>
            <w:sz w:val="22"/>
          </w:rPr>
          <w:fldChar w:fldCharType="end"/>
        </w:r>
      </w:hyperlink>
    </w:p>
    <w:p w14:paraId="303C30F9" w14:textId="265308CB"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16" w:history="1">
        <w:r w:rsidR="00B51CA1" w:rsidRPr="00B51CA1">
          <w:rPr>
            <w:rStyle w:val="Hyperlink"/>
            <w:rFonts w:ascii="Arial" w:hAnsi="Arial"/>
            <w:b w:val="0"/>
            <w:noProof/>
          </w:rPr>
          <w:t>1.4</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Commissioning the Heating System</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_Toc389576716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21</w:t>
        </w:r>
        <w:r w:rsidR="00B51CA1" w:rsidRPr="00B51CA1">
          <w:rPr>
            <w:rFonts w:ascii="Arial" w:hAnsi="Arial"/>
            <w:b w:val="0"/>
            <w:noProof/>
            <w:webHidden/>
          </w:rPr>
          <w:fldChar w:fldCharType="end"/>
        </w:r>
      </w:hyperlink>
    </w:p>
    <w:p w14:paraId="102F9368" w14:textId="6A546675" w:rsidR="00B51CA1" w:rsidRPr="008A7841" w:rsidRDefault="00BB5B0A">
      <w:pPr>
        <w:pStyle w:val="TOC1"/>
        <w:tabs>
          <w:tab w:val="left" w:pos="480"/>
          <w:tab w:val="right" w:leader="dot" w:pos="8778"/>
        </w:tabs>
        <w:rPr>
          <w:rFonts w:ascii="Arial" w:eastAsia="Times New Roman" w:hAnsi="Arial"/>
          <w:b w:val="0"/>
          <w:bCs w:val="0"/>
          <w:i w:val="0"/>
          <w:iCs w:val="0"/>
          <w:noProof/>
          <w:szCs w:val="22"/>
          <w:lang w:eastAsia="en-GB"/>
        </w:rPr>
      </w:pPr>
      <w:hyperlink w:anchor="_Toc389576717" w:history="1">
        <w:r w:rsidR="00B51CA1" w:rsidRPr="00B51CA1">
          <w:rPr>
            <w:rStyle w:val="Hyperlink"/>
            <w:rFonts w:ascii="Arial" w:hAnsi="Arial"/>
            <w:b w:val="0"/>
            <w:i w:val="0"/>
            <w:noProof/>
            <w:szCs w:val="22"/>
          </w:rPr>
          <w:t>2</w:t>
        </w:r>
        <w:r w:rsidR="00B51CA1" w:rsidRPr="008A7841">
          <w:rPr>
            <w:rFonts w:ascii="Arial" w:eastAsia="Times New Roman" w:hAnsi="Arial"/>
            <w:b w:val="0"/>
            <w:bCs w:val="0"/>
            <w:i w:val="0"/>
            <w:iCs w:val="0"/>
            <w:noProof/>
            <w:szCs w:val="22"/>
            <w:lang w:eastAsia="en-GB"/>
          </w:rPr>
          <w:tab/>
        </w:r>
        <w:r w:rsidR="00B51CA1" w:rsidRPr="00B51CA1">
          <w:rPr>
            <w:rStyle w:val="Hyperlink"/>
            <w:rFonts w:ascii="Arial" w:hAnsi="Arial"/>
            <w:b w:val="0"/>
            <w:i w:val="0"/>
            <w:noProof/>
            <w:szCs w:val="22"/>
          </w:rPr>
          <w:t>Integration of the Heating into the Building Management System</w:t>
        </w:r>
        <w:r w:rsidR="00B51CA1" w:rsidRPr="00B51CA1">
          <w:rPr>
            <w:rFonts w:ascii="Arial" w:hAnsi="Arial"/>
            <w:b w:val="0"/>
            <w:i w:val="0"/>
            <w:noProof/>
            <w:webHidden/>
            <w:szCs w:val="22"/>
          </w:rPr>
          <w:tab/>
        </w:r>
        <w:r w:rsidR="00B51CA1" w:rsidRPr="00B51CA1">
          <w:rPr>
            <w:rFonts w:ascii="Arial" w:hAnsi="Arial"/>
            <w:b w:val="0"/>
            <w:i w:val="0"/>
            <w:noProof/>
            <w:webHidden/>
            <w:szCs w:val="22"/>
          </w:rPr>
          <w:fldChar w:fldCharType="begin"/>
        </w:r>
        <w:r w:rsidR="00B51CA1" w:rsidRPr="00B51CA1">
          <w:rPr>
            <w:rFonts w:ascii="Arial" w:hAnsi="Arial"/>
            <w:b w:val="0"/>
            <w:i w:val="0"/>
            <w:noProof/>
            <w:webHidden/>
            <w:szCs w:val="22"/>
          </w:rPr>
          <w:instrText xml:space="preserve"> PAGEREF _Toc389576717 \h </w:instrText>
        </w:r>
        <w:r w:rsidR="00B51CA1" w:rsidRPr="00B51CA1">
          <w:rPr>
            <w:rFonts w:ascii="Arial" w:hAnsi="Arial"/>
            <w:b w:val="0"/>
            <w:i w:val="0"/>
            <w:noProof/>
            <w:webHidden/>
            <w:szCs w:val="22"/>
          </w:rPr>
        </w:r>
        <w:r w:rsidR="00B51CA1" w:rsidRPr="00B51CA1">
          <w:rPr>
            <w:rFonts w:ascii="Arial" w:hAnsi="Arial"/>
            <w:b w:val="0"/>
            <w:i w:val="0"/>
            <w:noProof/>
            <w:webHidden/>
            <w:szCs w:val="22"/>
          </w:rPr>
          <w:fldChar w:fldCharType="separate"/>
        </w:r>
        <w:r>
          <w:rPr>
            <w:rFonts w:ascii="Arial" w:hAnsi="Arial"/>
            <w:b w:val="0"/>
            <w:i w:val="0"/>
            <w:noProof/>
            <w:webHidden/>
            <w:szCs w:val="22"/>
          </w:rPr>
          <w:t>21</w:t>
        </w:r>
        <w:r w:rsidR="00B51CA1" w:rsidRPr="00B51CA1">
          <w:rPr>
            <w:rFonts w:ascii="Arial" w:hAnsi="Arial"/>
            <w:b w:val="0"/>
            <w:i w:val="0"/>
            <w:noProof/>
            <w:webHidden/>
            <w:szCs w:val="22"/>
          </w:rPr>
          <w:fldChar w:fldCharType="end"/>
        </w:r>
      </w:hyperlink>
    </w:p>
    <w:p w14:paraId="0C36B32F" w14:textId="060E7F42"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18" w:history="1">
        <w:r w:rsidR="00B51CA1" w:rsidRPr="00B51CA1">
          <w:rPr>
            <w:rStyle w:val="Hyperlink"/>
            <w:rFonts w:ascii="Arial" w:hAnsi="Arial"/>
            <w:b w:val="0"/>
            <w:noProof/>
          </w:rPr>
          <w:t>2.1</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Individual Room Control</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_Toc389576718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23</w:t>
        </w:r>
        <w:r w:rsidR="00B51CA1" w:rsidRPr="00B51CA1">
          <w:rPr>
            <w:rFonts w:ascii="Arial" w:hAnsi="Arial"/>
            <w:b w:val="0"/>
            <w:noProof/>
            <w:webHidden/>
          </w:rPr>
          <w:fldChar w:fldCharType="end"/>
        </w:r>
      </w:hyperlink>
    </w:p>
    <w:p w14:paraId="2984C09B" w14:textId="6181AE5A"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19" w:history="1">
        <w:r w:rsidR="00B51CA1" w:rsidRPr="00B51CA1">
          <w:rPr>
            <w:rStyle w:val="Hyperlink"/>
            <w:rFonts w:ascii="Arial" w:hAnsi="Arial"/>
            <w:noProof/>
            <w:sz w:val="22"/>
          </w:rPr>
          <w:t>2.1.1</w:t>
        </w:r>
        <w:r w:rsidR="00B51CA1" w:rsidRPr="008A7841">
          <w:rPr>
            <w:rFonts w:ascii="Arial" w:eastAsia="Times New Roman" w:hAnsi="Arial"/>
            <w:noProof/>
            <w:sz w:val="22"/>
            <w:lang w:eastAsia="en-GB"/>
          </w:rPr>
          <w:tab/>
        </w:r>
        <w:r w:rsidR="00B51CA1" w:rsidRPr="00B51CA1">
          <w:rPr>
            <w:rStyle w:val="Hyperlink"/>
            <w:rFonts w:ascii="Arial" w:hAnsi="Arial"/>
            <w:noProof/>
            <w:sz w:val="22"/>
          </w:rPr>
          <w:t>Principle of Individual Room Control</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_Toc389576719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23</w:t>
        </w:r>
        <w:r w:rsidR="00B51CA1" w:rsidRPr="00B51CA1">
          <w:rPr>
            <w:rFonts w:ascii="Arial" w:hAnsi="Arial"/>
            <w:noProof/>
            <w:webHidden/>
            <w:sz w:val="22"/>
          </w:rPr>
          <w:fldChar w:fldCharType="end"/>
        </w:r>
      </w:hyperlink>
    </w:p>
    <w:p w14:paraId="64DDCC6E" w14:textId="1972874B"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20" w:history="1">
        <w:r w:rsidR="00B51CA1" w:rsidRPr="00B51CA1">
          <w:rPr>
            <w:rStyle w:val="Hyperlink"/>
            <w:rFonts w:ascii="Arial" w:hAnsi="Arial"/>
            <w:noProof/>
            <w:sz w:val="22"/>
          </w:rPr>
          <w:t>2.1.2</w:t>
        </w:r>
        <w:r w:rsidR="00B51CA1" w:rsidRPr="008A7841">
          <w:rPr>
            <w:rFonts w:ascii="Arial" w:eastAsia="Times New Roman" w:hAnsi="Arial"/>
            <w:noProof/>
            <w:sz w:val="22"/>
            <w:lang w:eastAsia="en-GB"/>
          </w:rPr>
          <w:tab/>
        </w:r>
        <w:r w:rsidR="00B51CA1" w:rsidRPr="00B51CA1">
          <w:rPr>
            <w:rStyle w:val="Hyperlink"/>
            <w:rFonts w:ascii="Arial" w:hAnsi="Arial"/>
            <w:noProof/>
            <w:sz w:val="22"/>
          </w:rPr>
          <w:t>Types of Control</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_Toc389576720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23</w:t>
        </w:r>
        <w:r w:rsidR="00B51CA1" w:rsidRPr="00B51CA1">
          <w:rPr>
            <w:rFonts w:ascii="Arial" w:hAnsi="Arial"/>
            <w:noProof/>
            <w:webHidden/>
            <w:sz w:val="22"/>
          </w:rPr>
          <w:fldChar w:fldCharType="end"/>
        </w:r>
      </w:hyperlink>
    </w:p>
    <w:p w14:paraId="2BF874CC" w14:textId="5C1E7CDE"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21" w:history="1">
        <w:r w:rsidR="00B51CA1" w:rsidRPr="00B51CA1">
          <w:rPr>
            <w:rStyle w:val="Hyperlink"/>
            <w:rFonts w:ascii="Arial" w:hAnsi="Arial"/>
            <w:noProof/>
            <w:sz w:val="22"/>
          </w:rPr>
          <w:t>2.1.3</w:t>
        </w:r>
        <w:r w:rsidR="00B51CA1" w:rsidRPr="008A7841">
          <w:rPr>
            <w:rFonts w:ascii="Arial" w:eastAsia="Times New Roman" w:hAnsi="Arial"/>
            <w:noProof/>
            <w:sz w:val="22"/>
            <w:lang w:eastAsia="en-GB"/>
          </w:rPr>
          <w:tab/>
        </w:r>
        <w:r w:rsidR="00B51CA1" w:rsidRPr="00B51CA1">
          <w:rPr>
            <w:rStyle w:val="Hyperlink"/>
            <w:rFonts w:ascii="Arial" w:hAnsi="Arial"/>
            <w:noProof/>
            <w:sz w:val="22"/>
          </w:rPr>
          <w:t>Components of Individual Room Control</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_Toc389576721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25</w:t>
        </w:r>
        <w:r w:rsidR="00B51CA1" w:rsidRPr="00B51CA1">
          <w:rPr>
            <w:rFonts w:ascii="Arial" w:hAnsi="Arial"/>
            <w:noProof/>
            <w:webHidden/>
            <w:sz w:val="22"/>
          </w:rPr>
          <w:fldChar w:fldCharType="end"/>
        </w:r>
      </w:hyperlink>
    </w:p>
    <w:p w14:paraId="75A591F8" w14:textId="1F8AA3D3"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22" w:history="1">
        <w:r w:rsidR="00B51CA1" w:rsidRPr="00B51CA1">
          <w:rPr>
            <w:rStyle w:val="Hyperlink"/>
            <w:rFonts w:ascii="Arial" w:hAnsi="Arial"/>
            <w:b w:val="0"/>
            <w:noProof/>
          </w:rPr>
          <w:t>2.2</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KNX Connection to Heating or Cooling Systems</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_Toc389576722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32</w:t>
        </w:r>
        <w:r w:rsidR="00B51CA1" w:rsidRPr="00B51CA1">
          <w:rPr>
            <w:rFonts w:ascii="Arial" w:hAnsi="Arial"/>
            <w:b w:val="0"/>
            <w:noProof/>
            <w:webHidden/>
          </w:rPr>
          <w:fldChar w:fldCharType="end"/>
        </w:r>
      </w:hyperlink>
    </w:p>
    <w:p w14:paraId="6BDDCB74" w14:textId="02D0C721"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23" w:history="1">
        <w:r w:rsidR="00B51CA1" w:rsidRPr="00B51CA1">
          <w:rPr>
            <w:rStyle w:val="Hyperlink"/>
            <w:rFonts w:ascii="Arial" w:hAnsi="Arial"/>
            <w:noProof/>
            <w:sz w:val="22"/>
          </w:rPr>
          <w:t>2.2.1</w:t>
        </w:r>
        <w:r w:rsidR="00B51CA1" w:rsidRPr="008A7841">
          <w:rPr>
            <w:rFonts w:ascii="Arial" w:eastAsia="Times New Roman" w:hAnsi="Arial"/>
            <w:noProof/>
            <w:sz w:val="22"/>
            <w:lang w:eastAsia="en-GB"/>
          </w:rPr>
          <w:tab/>
        </w:r>
        <w:r w:rsidR="00B51CA1" w:rsidRPr="00B51CA1">
          <w:rPr>
            <w:rStyle w:val="Hyperlink"/>
            <w:rFonts w:ascii="Arial" w:hAnsi="Arial"/>
            <w:noProof/>
            <w:sz w:val="22"/>
          </w:rPr>
          <w:t>Connection via DDC Gateway or Conventional Actuators</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_Toc389576723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32</w:t>
        </w:r>
        <w:r w:rsidR="00B51CA1" w:rsidRPr="00B51CA1">
          <w:rPr>
            <w:rFonts w:ascii="Arial" w:hAnsi="Arial"/>
            <w:noProof/>
            <w:webHidden/>
            <w:sz w:val="22"/>
          </w:rPr>
          <w:fldChar w:fldCharType="end"/>
        </w:r>
      </w:hyperlink>
    </w:p>
    <w:p w14:paraId="36D324CA" w14:textId="1A5CAB2F"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24" w:history="1">
        <w:r w:rsidR="00B51CA1" w:rsidRPr="00B51CA1">
          <w:rPr>
            <w:rStyle w:val="Hyperlink"/>
            <w:rFonts w:ascii="Arial" w:hAnsi="Arial"/>
            <w:noProof/>
            <w:sz w:val="22"/>
          </w:rPr>
          <w:t>2.2.2</w:t>
        </w:r>
        <w:r w:rsidR="00B51CA1" w:rsidRPr="008A7841">
          <w:rPr>
            <w:rFonts w:ascii="Arial" w:eastAsia="Times New Roman" w:hAnsi="Arial"/>
            <w:noProof/>
            <w:sz w:val="22"/>
            <w:lang w:eastAsia="en-GB"/>
          </w:rPr>
          <w:tab/>
        </w:r>
        <w:r w:rsidR="00B51CA1" w:rsidRPr="00B51CA1">
          <w:rPr>
            <w:rStyle w:val="Hyperlink"/>
            <w:rFonts w:ascii="Arial" w:hAnsi="Arial"/>
            <w:noProof/>
            <w:sz w:val="22"/>
          </w:rPr>
          <w:t>Connection via a KNX Gateway</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_Toc389576724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32</w:t>
        </w:r>
        <w:r w:rsidR="00B51CA1" w:rsidRPr="00B51CA1">
          <w:rPr>
            <w:rFonts w:ascii="Arial" w:hAnsi="Arial"/>
            <w:noProof/>
            <w:webHidden/>
            <w:sz w:val="22"/>
          </w:rPr>
          <w:fldChar w:fldCharType="end"/>
        </w:r>
      </w:hyperlink>
    </w:p>
    <w:p w14:paraId="5D3738C4" w14:textId="57E47A57"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25" w:history="1">
        <w:r w:rsidR="00B51CA1" w:rsidRPr="00B51CA1">
          <w:rPr>
            <w:rStyle w:val="Hyperlink"/>
            <w:rFonts w:ascii="Arial" w:hAnsi="Arial"/>
            <w:noProof/>
            <w:sz w:val="22"/>
          </w:rPr>
          <w:t>2.2.3</w:t>
        </w:r>
        <w:r w:rsidR="00B51CA1" w:rsidRPr="008A7841">
          <w:rPr>
            <w:rFonts w:ascii="Arial" w:eastAsia="Times New Roman" w:hAnsi="Arial"/>
            <w:noProof/>
            <w:sz w:val="22"/>
            <w:lang w:eastAsia="en-GB"/>
          </w:rPr>
          <w:tab/>
        </w:r>
        <w:r w:rsidR="00B51CA1" w:rsidRPr="00B51CA1">
          <w:rPr>
            <w:rStyle w:val="Hyperlink"/>
            <w:rFonts w:ascii="Arial" w:hAnsi="Arial"/>
            <w:noProof/>
            <w:sz w:val="22"/>
          </w:rPr>
          <w:t>Connection via an External Heating Controller</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_Toc389576725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35</w:t>
        </w:r>
        <w:r w:rsidR="00B51CA1" w:rsidRPr="00B51CA1">
          <w:rPr>
            <w:rFonts w:ascii="Arial" w:hAnsi="Arial"/>
            <w:noProof/>
            <w:webHidden/>
            <w:sz w:val="22"/>
          </w:rPr>
          <w:fldChar w:fldCharType="end"/>
        </w:r>
      </w:hyperlink>
    </w:p>
    <w:p w14:paraId="2A8999CF" w14:textId="7F33318D" w:rsidR="00B51CA1" w:rsidRPr="008A7841" w:rsidRDefault="00BB5B0A">
      <w:pPr>
        <w:pStyle w:val="TOC1"/>
        <w:tabs>
          <w:tab w:val="left" w:pos="480"/>
          <w:tab w:val="right" w:leader="dot" w:pos="8778"/>
        </w:tabs>
        <w:rPr>
          <w:rFonts w:ascii="Arial" w:eastAsia="Times New Roman" w:hAnsi="Arial"/>
          <w:b w:val="0"/>
          <w:bCs w:val="0"/>
          <w:i w:val="0"/>
          <w:iCs w:val="0"/>
          <w:noProof/>
          <w:szCs w:val="22"/>
          <w:lang w:eastAsia="en-GB"/>
        </w:rPr>
      </w:pPr>
      <w:hyperlink w:anchor="_Toc389576726" w:history="1">
        <w:r w:rsidR="00B51CA1" w:rsidRPr="00B51CA1">
          <w:rPr>
            <w:rStyle w:val="Hyperlink"/>
            <w:rFonts w:ascii="Arial" w:hAnsi="Arial"/>
            <w:b w:val="0"/>
            <w:i w:val="0"/>
            <w:noProof/>
            <w:szCs w:val="22"/>
          </w:rPr>
          <w:t>3</w:t>
        </w:r>
        <w:r w:rsidR="00B51CA1" w:rsidRPr="008A7841">
          <w:rPr>
            <w:rFonts w:ascii="Arial" w:eastAsia="Times New Roman" w:hAnsi="Arial"/>
            <w:b w:val="0"/>
            <w:bCs w:val="0"/>
            <w:i w:val="0"/>
            <w:iCs w:val="0"/>
            <w:noProof/>
            <w:szCs w:val="22"/>
            <w:lang w:eastAsia="en-GB"/>
          </w:rPr>
          <w:tab/>
        </w:r>
        <w:r w:rsidR="00B51CA1" w:rsidRPr="00B51CA1">
          <w:rPr>
            <w:rStyle w:val="Hyperlink"/>
            <w:rFonts w:ascii="Arial" w:hAnsi="Arial"/>
            <w:b w:val="0"/>
            <w:i w:val="0"/>
            <w:noProof/>
            <w:szCs w:val="22"/>
          </w:rPr>
          <w:t>Fan Coil</w:t>
        </w:r>
        <w:r w:rsidR="00B51CA1" w:rsidRPr="00B51CA1">
          <w:rPr>
            <w:rFonts w:ascii="Arial" w:hAnsi="Arial"/>
            <w:b w:val="0"/>
            <w:i w:val="0"/>
            <w:noProof/>
            <w:webHidden/>
            <w:szCs w:val="22"/>
          </w:rPr>
          <w:tab/>
        </w:r>
        <w:r w:rsidR="00B51CA1" w:rsidRPr="00B51CA1">
          <w:rPr>
            <w:rFonts w:ascii="Arial" w:hAnsi="Arial"/>
            <w:b w:val="0"/>
            <w:i w:val="0"/>
            <w:noProof/>
            <w:webHidden/>
            <w:szCs w:val="22"/>
          </w:rPr>
          <w:fldChar w:fldCharType="begin"/>
        </w:r>
        <w:r w:rsidR="00B51CA1" w:rsidRPr="00B51CA1">
          <w:rPr>
            <w:rFonts w:ascii="Arial" w:hAnsi="Arial"/>
            <w:b w:val="0"/>
            <w:i w:val="0"/>
            <w:noProof/>
            <w:webHidden/>
            <w:szCs w:val="22"/>
          </w:rPr>
          <w:instrText xml:space="preserve"> PAGEREF _Toc389576726 \h </w:instrText>
        </w:r>
        <w:r w:rsidR="00B51CA1" w:rsidRPr="00B51CA1">
          <w:rPr>
            <w:rFonts w:ascii="Arial" w:hAnsi="Arial"/>
            <w:b w:val="0"/>
            <w:i w:val="0"/>
            <w:noProof/>
            <w:webHidden/>
            <w:szCs w:val="22"/>
          </w:rPr>
        </w:r>
        <w:r w:rsidR="00B51CA1" w:rsidRPr="00B51CA1">
          <w:rPr>
            <w:rFonts w:ascii="Arial" w:hAnsi="Arial"/>
            <w:b w:val="0"/>
            <w:i w:val="0"/>
            <w:noProof/>
            <w:webHidden/>
            <w:szCs w:val="22"/>
          </w:rPr>
          <w:fldChar w:fldCharType="separate"/>
        </w:r>
        <w:r>
          <w:rPr>
            <w:rFonts w:ascii="Arial" w:hAnsi="Arial"/>
            <w:b w:val="0"/>
            <w:i w:val="0"/>
            <w:noProof/>
            <w:webHidden/>
            <w:szCs w:val="22"/>
          </w:rPr>
          <w:t>37</w:t>
        </w:r>
        <w:r w:rsidR="00B51CA1" w:rsidRPr="00B51CA1">
          <w:rPr>
            <w:rFonts w:ascii="Arial" w:hAnsi="Arial"/>
            <w:b w:val="0"/>
            <w:i w:val="0"/>
            <w:noProof/>
            <w:webHidden/>
            <w:szCs w:val="22"/>
          </w:rPr>
          <w:fldChar w:fldCharType="end"/>
        </w:r>
      </w:hyperlink>
    </w:p>
    <w:p w14:paraId="7BDE7589" w14:textId="3871F090"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27" w:history="1">
        <w:r w:rsidR="00B51CA1" w:rsidRPr="00B51CA1">
          <w:rPr>
            <w:rStyle w:val="Hyperlink"/>
            <w:rFonts w:ascii="Arial" w:hAnsi="Arial"/>
            <w:b w:val="0"/>
            <w:noProof/>
          </w:rPr>
          <w:t>3.1</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Introduction</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_Toc389576727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37</w:t>
        </w:r>
        <w:r w:rsidR="00B51CA1" w:rsidRPr="00B51CA1">
          <w:rPr>
            <w:rFonts w:ascii="Arial" w:hAnsi="Arial"/>
            <w:b w:val="0"/>
            <w:noProof/>
            <w:webHidden/>
          </w:rPr>
          <w:fldChar w:fldCharType="end"/>
        </w:r>
      </w:hyperlink>
    </w:p>
    <w:p w14:paraId="204FF2B8" w14:textId="45884A53"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28" w:history="1">
        <w:r w:rsidR="00B51CA1" w:rsidRPr="00B51CA1">
          <w:rPr>
            <w:rStyle w:val="Hyperlink"/>
            <w:rFonts w:ascii="Arial" w:hAnsi="Arial"/>
            <w:noProof/>
            <w:sz w:val="22"/>
          </w:rPr>
          <w:t>3.1.1</w:t>
        </w:r>
        <w:r w:rsidR="00B51CA1" w:rsidRPr="008A7841">
          <w:rPr>
            <w:rFonts w:ascii="Arial" w:eastAsia="Times New Roman" w:hAnsi="Arial"/>
            <w:noProof/>
            <w:sz w:val="22"/>
            <w:lang w:eastAsia="en-GB"/>
          </w:rPr>
          <w:tab/>
        </w:r>
        <w:r w:rsidR="00B51CA1" w:rsidRPr="00B51CA1">
          <w:rPr>
            <w:rStyle w:val="Hyperlink"/>
            <w:rFonts w:ascii="Arial" w:hAnsi="Arial"/>
            <w:noProof/>
            <w:sz w:val="22"/>
          </w:rPr>
          <w:t>Technical Structure</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_Toc389576728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38</w:t>
        </w:r>
        <w:r w:rsidR="00B51CA1" w:rsidRPr="00B51CA1">
          <w:rPr>
            <w:rFonts w:ascii="Arial" w:hAnsi="Arial"/>
            <w:noProof/>
            <w:webHidden/>
            <w:sz w:val="22"/>
          </w:rPr>
          <w:fldChar w:fldCharType="end"/>
        </w:r>
      </w:hyperlink>
    </w:p>
    <w:p w14:paraId="361F50B0" w14:textId="44BC75C1"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29" w:history="1">
        <w:r w:rsidR="00B51CA1" w:rsidRPr="00B51CA1">
          <w:rPr>
            <w:rStyle w:val="Hyperlink"/>
            <w:rFonts w:ascii="Arial" w:hAnsi="Arial"/>
            <w:noProof/>
            <w:sz w:val="22"/>
          </w:rPr>
          <w:t>3.1.2</w:t>
        </w:r>
        <w:r w:rsidR="00B51CA1" w:rsidRPr="008A7841">
          <w:rPr>
            <w:rFonts w:ascii="Arial" w:eastAsia="Times New Roman" w:hAnsi="Arial"/>
            <w:noProof/>
            <w:sz w:val="22"/>
            <w:lang w:eastAsia="en-GB"/>
          </w:rPr>
          <w:tab/>
        </w:r>
        <w:r w:rsidR="00B51CA1" w:rsidRPr="00B51CA1">
          <w:rPr>
            <w:rStyle w:val="Hyperlink"/>
            <w:rFonts w:ascii="Arial" w:hAnsi="Arial"/>
            <w:noProof/>
            <w:sz w:val="22"/>
          </w:rPr>
          <w:t>Design Variants</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_Toc389576729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39</w:t>
        </w:r>
        <w:r w:rsidR="00B51CA1" w:rsidRPr="00B51CA1">
          <w:rPr>
            <w:rFonts w:ascii="Arial" w:hAnsi="Arial"/>
            <w:noProof/>
            <w:webHidden/>
            <w:sz w:val="22"/>
          </w:rPr>
          <w:fldChar w:fldCharType="end"/>
        </w:r>
      </w:hyperlink>
    </w:p>
    <w:p w14:paraId="6A675397" w14:textId="0DE11445"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30" w:history="1">
        <w:r w:rsidR="00B51CA1" w:rsidRPr="00B51CA1">
          <w:rPr>
            <w:rStyle w:val="Hyperlink"/>
            <w:rFonts w:ascii="Arial" w:hAnsi="Arial"/>
            <w:b w:val="0"/>
            <w:noProof/>
          </w:rPr>
          <w:t>3.2</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KNX Integration</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_Toc389576730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42</w:t>
        </w:r>
        <w:r w:rsidR="00B51CA1" w:rsidRPr="00B51CA1">
          <w:rPr>
            <w:rFonts w:ascii="Arial" w:hAnsi="Arial"/>
            <w:b w:val="0"/>
            <w:noProof/>
            <w:webHidden/>
          </w:rPr>
          <w:fldChar w:fldCharType="end"/>
        </w:r>
      </w:hyperlink>
    </w:p>
    <w:p w14:paraId="18FEB807" w14:textId="1B4E3F1F"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31" w:history="1">
        <w:r w:rsidR="00B51CA1" w:rsidRPr="00B51CA1">
          <w:rPr>
            <w:rStyle w:val="Hyperlink"/>
            <w:rFonts w:ascii="Arial" w:hAnsi="Arial"/>
            <w:noProof/>
            <w:sz w:val="22"/>
          </w:rPr>
          <w:t>3.2.1</w:t>
        </w:r>
        <w:r w:rsidR="00B51CA1" w:rsidRPr="008A7841">
          <w:rPr>
            <w:rFonts w:ascii="Arial" w:eastAsia="Times New Roman" w:hAnsi="Arial"/>
            <w:noProof/>
            <w:sz w:val="22"/>
            <w:lang w:eastAsia="en-GB"/>
          </w:rPr>
          <w:tab/>
        </w:r>
        <w:r w:rsidR="00B51CA1" w:rsidRPr="00B51CA1">
          <w:rPr>
            <w:rStyle w:val="Hyperlink"/>
            <w:rFonts w:ascii="Arial" w:hAnsi="Arial"/>
            <w:noProof/>
            <w:sz w:val="22"/>
          </w:rPr>
          <w:t>Fans</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_Toc389576731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42</w:t>
        </w:r>
        <w:r w:rsidR="00B51CA1" w:rsidRPr="00B51CA1">
          <w:rPr>
            <w:rFonts w:ascii="Arial" w:hAnsi="Arial"/>
            <w:noProof/>
            <w:webHidden/>
            <w:sz w:val="22"/>
          </w:rPr>
          <w:fldChar w:fldCharType="end"/>
        </w:r>
      </w:hyperlink>
    </w:p>
    <w:p w14:paraId="7EE694CB" w14:textId="16313EE2"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32" w:history="1">
        <w:r w:rsidR="00B51CA1" w:rsidRPr="00B51CA1">
          <w:rPr>
            <w:rStyle w:val="Hyperlink"/>
            <w:rFonts w:ascii="Arial" w:hAnsi="Arial"/>
            <w:noProof/>
            <w:sz w:val="22"/>
          </w:rPr>
          <w:t>3.2.2</w:t>
        </w:r>
        <w:r w:rsidR="00B51CA1" w:rsidRPr="008A7841">
          <w:rPr>
            <w:rFonts w:ascii="Arial" w:eastAsia="Times New Roman" w:hAnsi="Arial"/>
            <w:noProof/>
            <w:sz w:val="22"/>
            <w:lang w:eastAsia="en-GB"/>
          </w:rPr>
          <w:tab/>
        </w:r>
        <w:r w:rsidR="00B51CA1" w:rsidRPr="00B51CA1">
          <w:rPr>
            <w:rStyle w:val="Hyperlink"/>
            <w:rFonts w:ascii="Arial" w:hAnsi="Arial"/>
            <w:noProof/>
            <w:sz w:val="22"/>
          </w:rPr>
          <w:t>Operating Modes</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_Toc389576732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43</w:t>
        </w:r>
        <w:r w:rsidR="00B51CA1" w:rsidRPr="00B51CA1">
          <w:rPr>
            <w:rFonts w:ascii="Arial" w:hAnsi="Arial"/>
            <w:noProof/>
            <w:webHidden/>
            <w:sz w:val="22"/>
          </w:rPr>
          <w:fldChar w:fldCharType="end"/>
        </w:r>
      </w:hyperlink>
    </w:p>
    <w:p w14:paraId="6EE72F0C" w14:textId="5FFAD092"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33" w:history="1">
        <w:r w:rsidR="00B51CA1" w:rsidRPr="00B51CA1">
          <w:rPr>
            <w:rStyle w:val="Hyperlink"/>
            <w:rFonts w:ascii="Arial" w:hAnsi="Arial"/>
            <w:noProof/>
            <w:sz w:val="22"/>
          </w:rPr>
          <w:t>3.2.3</w:t>
        </w:r>
        <w:r w:rsidR="00B51CA1" w:rsidRPr="008A7841">
          <w:rPr>
            <w:rFonts w:ascii="Arial" w:eastAsia="Times New Roman" w:hAnsi="Arial"/>
            <w:noProof/>
            <w:sz w:val="22"/>
            <w:lang w:eastAsia="en-GB"/>
          </w:rPr>
          <w:tab/>
        </w:r>
        <w:r w:rsidR="00B51CA1" w:rsidRPr="00B51CA1">
          <w:rPr>
            <w:rStyle w:val="Hyperlink"/>
            <w:rFonts w:ascii="Arial" w:hAnsi="Arial"/>
            <w:noProof/>
            <w:sz w:val="22"/>
          </w:rPr>
          <w:t>Sensors</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_Toc389576733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43</w:t>
        </w:r>
        <w:r w:rsidR="00B51CA1" w:rsidRPr="00B51CA1">
          <w:rPr>
            <w:rFonts w:ascii="Arial" w:hAnsi="Arial"/>
            <w:noProof/>
            <w:webHidden/>
            <w:sz w:val="22"/>
          </w:rPr>
          <w:fldChar w:fldCharType="end"/>
        </w:r>
      </w:hyperlink>
    </w:p>
    <w:p w14:paraId="3604D094" w14:textId="16CB35F1" w:rsidR="00B51CA1" w:rsidRPr="008A7841" w:rsidRDefault="00BB5B0A">
      <w:pPr>
        <w:pStyle w:val="TOC1"/>
        <w:tabs>
          <w:tab w:val="left" w:pos="480"/>
          <w:tab w:val="right" w:leader="dot" w:pos="8778"/>
        </w:tabs>
        <w:rPr>
          <w:rFonts w:ascii="Arial" w:eastAsia="Times New Roman" w:hAnsi="Arial"/>
          <w:b w:val="0"/>
          <w:bCs w:val="0"/>
          <w:i w:val="0"/>
          <w:iCs w:val="0"/>
          <w:noProof/>
          <w:szCs w:val="22"/>
          <w:lang w:eastAsia="en-GB"/>
        </w:rPr>
      </w:pPr>
      <w:hyperlink w:anchor="_Toc389576734" w:history="1">
        <w:r w:rsidR="00B51CA1" w:rsidRPr="00B51CA1">
          <w:rPr>
            <w:rStyle w:val="Hyperlink"/>
            <w:rFonts w:ascii="Arial" w:hAnsi="Arial"/>
            <w:b w:val="0"/>
            <w:i w:val="0"/>
            <w:noProof/>
            <w:szCs w:val="22"/>
          </w:rPr>
          <w:t>4</w:t>
        </w:r>
        <w:r w:rsidR="00B51CA1" w:rsidRPr="008A7841">
          <w:rPr>
            <w:rFonts w:ascii="Arial" w:eastAsia="Times New Roman" w:hAnsi="Arial"/>
            <w:b w:val="0"/>
            <w:bCs w:val="0"/>
            <w:i w:val="0"/>
            <w:iCs w:val="0"/>
            <w:noProof/>
            <w:szCs w:val="22"/>
            <w:lang w:eastAsia="en-GB"/>
          </w:rPr>
          <w:tab/>
        </w:r>
        <w:r w:rsidR="00B51CA1" w:rsidRPr="00B51CA1">
          <w:rPr>
            <w:rStyle w:val="Hyperlink"/>
            <w:rFonts w:ascii="Arial" w:hAnsi="Arial"/>
            <w:b w:val="0"/>
            <w:i w:val="0"/>
            <w:noProof/>
            <w:szCs w:val="22"/>
          </w:rPr>
          <w:t>Integrating air conditioning systems</w:t>
        </w:r>
        <w:r w:rsidR="00B51CA1" w:rsidRPr="00B51CA1">
          <w:rPr>
            <w:rFonts w:ascii="Arial" w:hAnsi="Arial"/>
            <w:b w:val="0"/>
            <w:i w:val="0"/>
            <w:noProof/>
            <w:webHidden/>
            <w:szCs w:val="22"/>
          </w:rPr>
          <w:tab/>
        </w:r>
        <w:r w:rsidR="00B51CA1" w:rsidRPr="00B51CA1">
          <w:rPr>
            <w:rFonts w:ascii="Arial" w:hAnsi="Arial"/>
            <w:b w:val="0"/>
            <w:i w:val="0"/>
            <w:noProof/>
            <w:webHidden/>
            <w:szCs w:val="22"/>
          </w:rPr>
          <w:fldChar w:fldCharType="begin"/>
        </w:r>
        <w:r w:rsidR="00B51CA1" w:rsidRPr="00B51CA1">
          <w:rPr>
            <w:rFonts w:ascii="Arial" w:hAnsi="Arial"/>
            <w:b w:val="0"/>
            <w:i w:val="0"/>
            <w:noProof/>
            <w:webHidden/>
            <w:szCs w:val="22"/>
          </w:rPr>
          <w:instrText xml:space="preserve"> PAGEREF _Toc389576734 \h </w:instrText>
        </w:r>
        <w:r w:rsidR="00B51CA1" w:rsidRPr="00B51CA1">
          <w:rPr>
            <w:rFonts w:ascii="Arial" w:hAnsi="Arial"/>
            <w:b w:val="0"/>
            <w:i w:val="0"/>
            <w:noProof/>
            <w:webHidden/>
            <w:szCs w:val="22"/>
          </w:rPr>
        </w:r>
        <w:r w:rsidR="00B51CA1" w:rsidRPr="00B51CA1">
          <w:rPr>
            <w:rFonts w:ascii="Arial" w:hAnsi="Arial"/>
            <w:b w:val="0"/>
            <w:i w:val="0"/>
            <w:noProof/>
            <w:webHidden/>
            <w:szCs w:val="22"/>
          </w:rPr>
          <w:fldChar w:fldCharType="separate"/>
        </w:r>
        <w:r>
          <w:rPr>
            <w:rFonts w:ascii="Arial" w:hAnsi="Arial"/>
            <w:b w:val="0"/>
            <w:i w:val="0"/>
            <w:noProof/>
            <w:webHidden/>
            <w:szCs w:val="22"/>
          </w:rPr>
          <w:t>44</w:t>
        </w:r>
        <w:r w:rsidR="00B51CA1" w:rsidRPr="00B51CA1">
          <w:rPr>
            <w:rFonts w:ascii="Arial" w:hAnsi="Arial"/>
            <w:b w:val="0"/>
            <w:i w:val="0"/>
            <w:noProof/>
            <w:webHidden/>
            <w:szCs w:val="22"/>
          </w:rPr>
          <w:fldChar w:fldCharType="end"/>
        </w:r>
      </w:hyperlink>
    </w:p>
    <w:p w14:paraId="71C282EC" w14:textId="33F83E67"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35" w:history="1">
        <w:r w:rsidR="00B51CA1" w:rsidRPr="00B51CA1">
          <w:rPr>
            <w:rStyle w:val="Hyperlink"/>
            <w:rFonts w:ascii="Arial" w:hAnsi="Arial"/>
            <w:b w:val="0"/>
            <w:noProof/>
          </w:rPr>
          <w:t>4.1</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Introduction</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_Toc389576735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44</w:t>
        </w:r>
        <w:r w:rsidR="00B51CA1" w:rsidRPr="00B51CA1">
          <w:rPr>
            <w:rFonts w:ascii="Arial" w:hAnsi="Arial"/>
            <w:b w:val="0"/>
            <w:noProof/>
            <w:webHidden/>
          </w:rPr>
          <w:fldChar w:fldCharType="end"/>
        </w:r>
      </w:hyperlink>
    </w:p>
    <w:p w14:paraId="4E258AAD" w14:textId="5E28EE99"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36" w:history="1">
        <w:r w:rsidR="00B51CA1" w:rsidRPr="00B51CA1">
          <w:rPr>
            <w:rStyle w:val="Hyperlink"/>
            <w:rFonts w:ascii="Arial" w:hAnsi="Arial"/>
            <w:b w:val="0"/>
            <w:noProof/>
          </w:rPr>
          <w:t>4.2</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Technical Design</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_Toc389576736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44</w:t>
        </w:r>
        <w:r w:rsidR="00B51CA1" w:rsidRPr="00B51CA1">
          <w:rPr>
            <w:rFonts w:ascii="Arial" w:hAnsi="Arial"/>
            <w:b w:val="0"/>
            <w:noProof/>
            <w:webHidden/>
          </w:rPr>
          <w:fldChar w:fldCharType="end"/>
        </w:r>
      </w:hyperlink>
    </w:p>
    <w:p w14:paraId="1145DAE7" w14:textId="686F96E0"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37" w:history="1">
        <w:r w:rsidR="00B51CA1" w:rsidRPr="00B51CA1">
          <w:rPr>
            <w:rStyle w:val="Hyperlink"/>
            <w:rFonts w:ascii="Arial" w:hAnsi="Arial"/>
            <w:b w:val="0"/>
            <w:noProof/>
          </w:rPr>
          <w:t>4.3</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Integration in KNX</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_Toc389576737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45</w:t>
        </w:r>
        <w:r w:rsidR="00B51CA1" w:rsidRPr="00B51CA1">
          <w:rPr>
            <w:rFonts w:ascii="Arial" w:hAnsi="Arial"/>
            <w:b w:val="0"/>
            <w:noProof/>
            <w:webHidden/>
          </w:rPr>
          <w:fldChar w:fldCharType="end"/>
        </w:r>
      </w:hyperlink>
    </w:p>
    <w:p w14:paraId="3FEB9168" w14:textId="4F8995FD"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38" w:history="1">
        <w:r w:rsidR="00B51CA1" w:rsidRPr="00B51CA1">
          <w:rPr>
            <w:rStyle w:val="Hyperlink"/>
            <w:rFonts w:ascii="Arial" w:hAnsi="Arial"/>
            <w:noProof/>
            <w:sz w:val="22"/>
          </w:rPr>
          <w:t>4.3.1</w:t>
        </w:r>
        <w:r w:rsidR="00B51CA1" w:rsidRPr="008A7841">
          <w:rPr>
            <w:rFonts w:ascii="Arial" w:eastAsia="Times New Roman" w:hAnsi="Arial"/>
            <w:noProof/>
            <w:sz w:val="22"/>
            <w:lang w:eastAsia="en-GB"/>
          </w:rPr>
          <w:tab/>
        </w:r>
        <w:r w:rsidR="00B51CA1" w:rsidRPr="00B51CA1">
          <w:rPr>
            <w:rStyle w:val="Hyperlink"/>
            <w:rFonts w:ascii="Arial" w:hAnsi="Arial"/>
            <w:noProof/>
            <w:sz w:val="22"/>
          </w:rPr>
          <w:t>Proprietary Protocol</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_Toc389576738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45</w:t>
        </w:r>
        <w:r w:rsidR="00B51CA1" w:rsidRPr="00B51CA1">
          <w:rPr>
            <w:rFonts w:ascii="Arial" w:hAnsi="Arial"/>
            <w:noProof/>
            <w:webHidden/>
            <w:sz w:val="22"/>
          </w:rPr>
          <w:fldChar w:fldCharType="end"/>
        </w:r>
      </w:hyperlink>
    </w:p>
    <w:p w14:paraId="4B36132E" w14:textId="797CEE39"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39" w:history="1">
        <w:r w:rsidR="00B51CA1" w:rsidRPr="00B51CA1">
          <w:rPr>
            <w:rStyle w:val="Hyperlink"/>
            <w:rFonts w:ascii="Arial" w:hAnsi="Arial"/>
            <w:noProof/>
            <w:sz w:val="22"/>
          </w:rPr>
          <w:t>4.3.2</w:t>
        </w:r>
        <w:r w:rsidR="00B51CA1" w:rsidRPr="008A7841">
          <w:rPr>
            <w:rFonts w:ascii="Arial" w:eastAsia="Times New Roman" w:hAnsi="Arial"/>
            <w:noProof/>
            <w:sz w:val="22"/>
            <w:lang w:eastAsia="en-GB"/>
          </w:rPr>
          <w:tab/>
        </w:r>
        <w:r w:rsidR="00B51CA1" w:rsidRPr="00B51CA1">
          <w:rPr>
            <w:rStyle w:val="Hyperlink"/>
            <w:rFonts w:ascii="Arial" w:hAnsi="Arial"/>
            <w:noProof/>
            <w:sz w:val="22"/>
          </w:rPr>
          <w:t>Gateway to an open Automation Protocol</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_Toc389576739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45</w:t>
        </w:r>
        <w:r w:rsidR="00B51CA1" w:rsidRPr="00B51CA1">
          <w:rPr>
            <w:rFonts w:ascii="Arial" w:hAnsi="Arial"/>
            <w:noProof/>
            <w:webHidden/>
            <w:sz w:val="22"/>
          </w:rPr>
          <w:fldChar w:fldCharType="end"/>
        </w:r>
      </w:hyperlink>
    </w:p>
    <w:p w14:paraId="748AA1BA" w14:textId="43F48B1C"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40" w:history="1">
        <w:r w:rsidR="00B51CA1" w:rsidRPr="00B51CA1">
          <w:rPr>
            <w:rStyle w:val="Hyperlink"/>
            <w:rFonts w:ascii="Arial" w:eastAsia="Times New Roman" w:hAnsi="Arial"/>
            <w:bCs/>
            <w:noProof/>
            <w:sz w:val="22"/>
          </w:rPr>
          <w:t>4.3.3</w:t>
        </w:r>
        <w:r w:rsidR="00B51CA1" w:rsidRPr="008A7841">
          <w:rPr>
            <w:rFonts w:ascii="Arial" w:eastAsia="Times New Roman" w:hAnsi="Arial"/>
            <w:noProof/>
            <w:sz w:val="22"/>
            <w:lang w:eastAsia="en-GB"/>
          </w:rPr>
          <w:tab/>
        </w:r>
        <w:r w:rsidR="00B51CA1" w:rsidRPr="00B51CA1">
          <w:rPr>
            <w:rStyle w:val="Hyperlink"/>
            <w:rFonts w:ascii="Arial" w:eastAsia="Times New Roman" w:hAnsi="Arial"/>
            <w:bCs/>
            <w:noProof/>
            <w:sz w:val="22"/>
          </w:rPr>
          <w:t>Unidirectional Communication</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_Toc389576740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46</w:t>
        </w:r>
        <w:r w:rsidR="00B51CA1" w:rsidRPr="00B51CA1">
          <w:rPr>
            <w:rFonts w:ascii="Arial" w:hAnsi="Arial"/>
            <w:noProof/>
            <w:webHidden/>
            <w:sz w:val="22"/>
          </w:rPr>
          <w:fldChar w:fldCharType="end"/>
        </w:r>
      </w:hyperlink>
    </w:p>
    <w:p w14:paraId="056B4A7E" w14:textId="3BC73670"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41" w:history="1">
        <w:r w:rsidR="00B51CA1" w:rsidRPr="00B51CA1">
          <w:rPr>
            <w:rStyle w:val="Hyperlink"/>
            <w:rFonts w:ascii="Arial" w:eastAsia="Times New Roman" w:hAnsi="Arial"/>
            <w:bCs/>
            <w:noProof/>
            <w:sz w:val="22"/>
          </w:rPr>
          <w:t>4.3.4</w:t>
        </w:r>
        <w:r w:rsidR="00B51CA1" w:rsidRPr="008A7841">
          <w:rPr>
            <w:rFonts w:ascii="Arial" w:eastAsia="Times New Roman" w:hAnsi="Arial"/>
            <w:noProof/>
            <w:sz w:val="22"/>
            <w:lang w:eastAsia="en-GB"/>
          </w:rPr>
          <w:tab/>
        </w:r>
        <w:r w:rsidR="00B51CA1" w:rsidRPr="00B51CA1">
          <w:rPr>
            <w:rStyle w:val="Hyperlink"/>
            <w:rFonts w:ascii="Arial" w:eastAsia="Times New Roman" w:hAnsi="Arial"/>
            <w:bCs/>
            <w:noProof/>
            <w:sz w:val="22"/>
          </w:rPr>
          <w:t>Bidirectional Communication</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_Toc389576741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46</w:t>
        </w:r>
        <w:r w:rsidR="00B51CA1" w:rsidRPr="00B51CA1">
          <w:rPr>
            <w:rFonts w:ascii="Arial" w:hAnsi="Arial"/>
            <w:noProof/>
            <w:webHidden/>
            <w:sz w:val="22"/>
          </w:rPr>
          <w:fldChar w:fldCharType="end"/>
        </w:r>
      </w:hyperlink>
    </w:p>
    <w:p w14:paraId="0015893C" w14:textId="62020C1E"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42" w:history="1">
        <w:r w:rsidR="00B51CA1" w:rsidRPr="00B51CA1">
          <w:rPr>
            <w:rStyle w:val="Hyperlink"/>
            <w:rFonts w:ascii="Arial" w:hAnsi="Arial"/>
            <w:b w:val="0"/>
            <w:noProof/>
          </w:rPr>
          <w:t>4.4</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Regulation cf. § 2.1.3.1</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_Toc389576742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47</w:t>
        </w:r>
        <w:r w:rsidR="00B51CA1" w:rsidRPr="00B51CA1">
          <w:rPr>
            <w:rFonts w:ascii="Arial" w:hAnsi="Arial"/>
            <w:b w:val="0"/>
            <w:noProof/>
            <w:webHidden/>
          </w:rPr>
          <w:fldChar w:fldCharType="end"/>
        </w:r>
      </w:hyperlink>
    </w:p>
    <w:p w14:paraId="553E84E2" w14:textId="0FA5B867" w:rsidR="00B51CA1" w:rsidRPr="008A7841" w:rsidRDefault="00BB5B0A">
      <w:pPr>
        <w:pStyle w:val="TOC1"/>
        <w:tabs>
          <w:tab w:val="left" w:pos="480"/>
          <w:tab w:val="right" w:leader="dot" w:pos="8778"/>
        </w:tabs>
        <w:rPr>
          <w:rFonts w:ascii="Arial" w:eastAsia="Times New Roman" w:hAnsi="Arial"/>
          <w:b w:val="0"/>
          <w:bCs w:val="0"/>
          <w:i w:val="0"/>
          <w:iCs w:val="0"/>
          <w:noProof/>
          <w:szCs w:val="22"/>
          <w:lang w:eastAsia="en-GB"/>
        </w:rPr>
      </w:pPr>
      <w:hyperlink w:anchor="_Toc389576743" w:history="1">
        <w:r w:rsidR="00B51CA1" w:rsidRPr="00B51CA1">
          <w:rPr>
            <w:rStyle w:val="Hyperlink"/>
            <w:rFonts w:ascii="Arial" w:hAnsi="Arial"/>
            <w:b w:val="0"/>
            <w:i w:val="0"/>
            <w:noProof/>
            <w:szCs w:val="22"/>
          </w:rPr>
          <w:t>5</w:t>
        </w:r>
        <w:r w:rsidR="00B51CA1" w:rsidRPr="008A7841">
          <w:rPr>
            <w:rFonts w:ascii="Arial" w:eastAsia="Times New Roman" w:hAnsi="Arial"/>
            <w:b w:val="0"/>
            <w:bCs w:val="0"/>
            <w:i w:val="0"/>
            <w:iCs w:val="0"/>
            <w:noProof/>
            <w:szCs w:val="22"/>
            <w:lang w:eastAsia="en-GB"/>
          </w:rPr>
          <w:tab/>
        </w:r>
        <w:r w:rsidR="00B51CA1" w:rsidRPr="00B51CA1">
          <w:rPr>
            <w:rStyle w:val="Hyperlink"/>
            <w:rFonts w:ascii="Arial" w:hAnsi="Arial"/>
            <w:b w:val="0"/>
            <w:i w:val="0"/>
            <w:noProof/>
            <w:szCs w:val="22"/>
          </w:rPr>
          <w:t>Ventilation</w:t>
        </w:r>
        <w:r w:rsidR="00B51CA1" w:rsidRPr="00B51CA1">
          <w:rPr>
            <w:rFonts w:ascii="Arial" w:hAnsi="Arial"/>
            <w:b w:val="0"/>
            <w:i w:val="0"/>
            <w:noProof/>
            <w:webHidden/>
            <w:szCs w:val="22"/>
          </w:rPr>
          <w:tab/>
        </w:r>
        <w:r w:rsidR="00B51CA1" w:rsidRPr="00B51CA1">
          <w:rPr>
            <w:rFonts w:ascii="Arial" w:hAnsi="Arial"/>
            <w:b w:val="0"/>
            <w:i w:val="0"/>
            <w:noProof/>
            <w:webHidden/>
            <w:szCs w:val="22"/>
          </w:rPr>
          <w:fldChar w:fldCharType="begin"/>
        </w:r>
        <w:r w:rsidR="00B51CA1" w:rsidRPr="00B51CA1">
          <w:rPr>
            <w:rFonts w:ascii="Arial" w:hAnsi="Arial"/>
            <w:b w:val="0"/>
            <w:i w:val="0"/>
            <w:noProof/>
            <w:webHidden/>
            <w:szCs w:val="22"/>
          </w:rPr>
          <w:instrText xml:space="preserve"> PAGEREF _Toc389576743 \h </w:instrText>
        </w:r>
        <w:r w:rsidR="00B51CA1" w:rsidRPr="00B51CA1">
          <w:rPr>
            <w:rFonts w:ascii="Arial" w:hAnsi="Arial"/>
            <w:b w:val="0"/>
            <w:i w:val="0"/>
            <w:noProof/>
            <w:webHidden/>
            <w:szCs w:val="22"/>
          </w:rPr>
        </w:r>
        <w:r w:rsidR="00B51CA1" w:rsidRPr="00B51CA1">
          <w:rPr>
            <w:rFonts w:ascii="Arial" w:hAnsi="Arial"/>
            <w:b w:val="0"/>
            <w:i w:val="0"/>
            <w:noProof/>
            <w:webHidden/>
            <w:szCs w:val="22"/>
          </w:rPr>
          <w:fldChar w:fldCharType="separate"/>
        </w:r>
        <w:r>
          <w:rPr>
            <w:rFonts w:ascii="Arial" w:hAnsi="Arial"/>
            <w:b w:val="0"/>
            <w:i w:val="0"/>
            <w:noProof/>
            <w:webHidden/>
            <w:szCs w:val="22"/>
          </w:rPr>
          <w:t>49</w:t>
        </w:r>
        <w:r w:rsidR="00B51CA1" w:rsidRPr="00B51CA1">
          <w:rPr>
            <w:rFonts w:ascii="Arial" w:hAnsi="Arial"/>
            <w:b w:val="0"/>
            <w:i w:val="0"/>
            <w:noProof/>
            <w:webHidden/>
            <w:szCs w:val="22"/>
          </w:rPr>
          <w:fldChar w:fldCharType="end"/>
        </w:r>
      </w:hyperlink>
    </w:p>
    <w:p w14:paraId="5A7CB3E2" w14:textId="40FEE0CD"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44" w:history="1">
        <w:r w:rsidR="00B51CA1" w:rsidRPr="00B51CA1">
          <w:rPr>
            <w:rStyle w:val="Hyperlink"/>
            <w:rFonts w:ascii="Arial" w:hAnsi="Arial"/>
            <w:b w:val="0"/>
            <w:noProof/>
          </w:rPr>
          <w:t>5.1</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Introduction</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_Toc389576744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49</w:t>
        </w:r>
        <w:r w:rsidR="00B51CA1" w:rsidRPr="00B51CA1">
          <w:rPr>
            <w:rFonts w:ascii="Arial" w:hAnsi="Arial"/>
            <w:b w:val="0"/>
            <w:noProof/>
            <w:webHidden/>
          </w:rPr>
          <w:fldChar w:fldCharType="end"/>
        </w:r>
      </w:hyperlink>
    </w:p>
    <w:p w14:paraId="7D0DCE26" w14:textId="04AE7182"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45" w:history="1">
        <w:r w:rsidR="00B51CA1" w:rsidRPr="00B51CA1">
          <w:rPr>
            <w:rStyle w:val="Hyperlink"/>
            <w:rFonts w:ascii="Arial" w:hAnsi="Arial"/>
            <w:b w:val="0"/>
            <w:noProof/>
          </w:rPr>
          <w:t>5.2</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Technical Design</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_Toc389576745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49</w:t>
        </w:r>
        <w:r w:rsidR="00B51CA1" w:rsidRPr="00B51CA1">
          <w:rPr>
            <w:rFonts w:ascii="Arial" w:hAnsi="Arial"/>
            <w:b w:val="0"/>
            <w:noProof/>
            <w:webHidden/>
          </w:rPr>
          <w:fldChar w:fldCharType="end"/>
        </w:r>
      </w:hyperlink>
    </w:p>
    <w:p w14:paraId="15AA7AF9" w14:textId="4014310D"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46" w:history="1">
        <w:r w:rsidR="00B51CA1" w:rsidRPr="00B51CA1">
          <w:rPr>
            <w:rStyle w:val="Hyperlink"/>
            <w:rFonts w:ascii="Arial" w:hAnsi="Arial"/>
            <w:b w:val="0"/>
            <w:noProof/>
          </w:rPr>
          <w:t>5.3</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Integration with KNX</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_Toc389576746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52</w:t>
        </w:r>
        <w:r w:rsidR="00B51CA1" w:rsidRPr="00B51CA1">
          <w:rPr>
            <w:rFonts w:ascii="Arial" w:hAnsi="Arial"/>
            <w:b w:val="0"/>
            <w:noProof/>
            <w:webHidden/>
          </w:rPr>
          <w:fldChar w:fldCharType="end"/>
        </w:r>
      </w:hyperlink>
    </w:p>
    <w:p w14:paraId="483C5CFA" w14:textId="3A06EA58" w:rsidR="00B51CA1" w:rsidRPr="008A7841" w:rsidRDefault="00BB5B0A">
      <w:pPr>
        <w:pStyle w:val="TOC1"/>
        <w:tabs>
          <w:tab w:val="left" w:pos="480"/>
          <w:tab w:val="right" w:leader="dot" w:pos="8778"/>
        </w:tabs>
        <w:rPr>
          <w:rFonts w:ascii="Arial" w:eastAsia="Times New Roman" w:hAnsi="Arial"/>
          <w:b w:val="0"/>
          <w:bCs w:val="0"/>
          <w:i w:val="0"/>
          <w:iCs w:val="0"/>
          <w:noProof/>
          <w:szCs w:val="22"/>
          <w:lang w:eastAsia="en-GB"/>
        </w:rPr>
      </w:pPr>
      <w:hyperlink w:anchor="_Toc389576747" w:history="1">
        <w:r w:rsidR="00B51CA1" w:rsidRPr="00B51CA1">
          <w:rPr>
            <w:rStyle w:val="Hyperlink"/>
            <w:rFonts w:ascii="Arial" w:hAnsi="Arial"/>
            <w:b w:val="0"/>
            <w:i w:val="0"/>
            <w:noProof/>
            <w:szCs w:val="22"/>
          </w:rPr>
          <w:t>6</w:t>
        </w:r>
        <w:r w:rsidR="00B51CA1" w:rsidRPr="008A7841">
          <w:rPr>
            <w:rFonts w:ascii="Arial" w:eastAsia="Times New Roman" w:hAnsi="Arial"/>
            <w:b w:val="0"/>
            <w:bCs w:val="0"/>
            <w:i w:val="0"/>
            <w:iCs w:val="0"/>
            <w:noProof/>
            <w:szCs w:val="22"/>
            <w:lang w:eastAsia="en-GB"/>
          </w:rPr>
          <w:tab/>
        </w:r>
        <w:r w:rsidR="00B51CA1" w:rsidRPr="00B51CA1">
          <w:rPr>
            <w:rStyle w:val="Hyperlink"/>
            <w:rFonts w:ascii="Arial" w:hAnsi="Arial"/>
            <w:b w:val="0"/>
            <w:i w:val="0"/>
            <w:noProof/>
            <w:szCs w:val="22"/>
          </w:rPr>
          <w:t>Physical Sensors</w:t>
        </w:r>
        <w:r w:rsidR="00B51CA1" w:rsidRPr="00B51CA1">
          <w:rPr>
            <w:rFonts w:ascii="Arial" w:hAnsi="Arial"/>
            <w:b w:val="0"/>
            <w:i w:val="0"/>
            <w:noProof/>
            <w:webHidden/>
            <w:szCs w:val="22"/>
          </w:rPr>
          <w:tab/>
        </w:r>
        <w:r w:rsidR="00B51CA1" w:rsidRPr="00B51CA1">
          <w:rPr>
            <w:rFonts w:ascii="Arial" w:hAnsi="Arial"/>
            <w:b w:val="0"/>
            <w:i w:val="0"/>
            <w:noProof/>
            <w:webHidden/>
            <w:szCs w:val="22"/>
          </w:rPr>
          <w:fldChar w:fldCharType="begin"/>
        </w:r>
        <w:r w:rsidR="00B51CA1" w:rsidRPr="00B51CA1">
          <w:rPr>
            <w:rFonts w:ascii="Arial" w:hAnsi="Arial"/>
            <w:b w:val="0"/>
            <w:i w:val="0"/>
            <w:noProof/>
            <w:webHidden/>
            <w:szCs w:val="22"/>
          </w:rPr>
          <w:instrText xml:space="preserve"> PAGEREF _Toc389576747 \h </w:instrText>
        </w:r>
        <w:r w:rsidR="00B51CA1" w:rsidRPr="00B51CA1">
          <w:rPr>
            <w:rFonts w:ascii="Arial" w:hAnsi="Arial"/>
            <w:b w:val="0"/>
            <w:i w:val="0"/>
            <w:noProof/>
            <w:webHidden/>
            <w:szCs w:val="22"/>
          </w:rPr>
        </w:r>
        <w:r w:rsidR="00B51CA1" w:rsidRPr="00B51CA1">
          <w:rPr>
            <w:rFonts w:ascii="Arial" w:hAnsi="Arial"/>
            <w:b w:val="0"/>
            <w:i w:val="0"/>
            <w:noProof/>
            <w:webHidden/>
            <w:szCs w:val="22"/>
          </w:rPr>
          <w:fldChar w:fldCharType="separate"/>
        </w:r>
        <w:r>
          <w:rPr>
            <w:rFonts w:ascii="Arial" w:hAnsi="Arial"/>
            <w:b w:val="0"/>
            <w:i w:val="0"/>
            <w:noProof/>
            <w:webHidden/>
            <w:szCs w:val="22"/>
          </w:rPr>
          <w:t>54</w:t>
        </w:r>
        <w:r w:rsidR="00B51CA1" w:rsidRPr="00B51CA1">
          <w:rPr>
            <w:rFonts w:ascii="Arial" w:hAnsi="Arial"/>
            <w:b w:val="0"/>
            <w:i w:val="0"/>
            <w:noProof/>
            <w:webHidden/>
            <w:szCs w:val="22"/>
          </w:rPr>
          <w:fldChar w:fldCharType="end"/>
        </w:r>
      </w:hyperlink>
    </w:p>
    <w:p w14:paraId="4EC7B757" w14:textId="6580BED3"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48" w:history="1">
        <w:r w:rsidR="00B51CA1" w:rsidRPr="00B51CA1">
          <w:rPr>
            <w:rStyle w:val="Hyperlink"/>
            <w:rFonts w:ascii="Arial" w:hAnsi="Arial"/>
            <w:b w:val="0"/>
            <w:noProof/>
          </w:rPr>
          <w:t>6.1</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General</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_Toc389576748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54</w:t>
        </w:r>
        <w:r w:rsidR="00B51CA1" w:rsidRPr="00B51CA1">
          <w:rPr>
            <w:rFonts w:ascii="Arial" w:hAnsi="Arial"/>
            <w:b w:val="0"/>
            <w:noProof/>
            <w:webHidden/>
          </w:rPr>
          <w:fldChar w:fldCharType="end"/>
        </w:r>
      </w:hyperlink>
    </w:p>
    <w:p w14:paraId="5ED15A3F" w14:textId="61B19FA7"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49" w:history="1">
        <w:r w:rsidR="00B51CA1" w:rsidRPr="00B51CA1">
          <w:rPr>
            <w:rStyle w:val="Hyperlink"/>
            <w:rFonts w:ascii="Arial" w:hAnsi="Arial"/>
            <w:b w:val="0"/>
            <w:noProof/>
          </w:rPr>
          <w:t>6.2</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Weather condition sensors</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_Toc389576749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54</w:t>
        </w:r>
        <w:r w:rsidR="00B51CA1" w:rsidRPr="00B51CA1">
          <w:rPr>
            <w:rFonts w:ascii="Arial" w:hAnsi="Arial"/>
            <w:b w:val="0"/>
            <w:noProof/>
            <w:webHidden/>
          </w:rPr>
          <w:fldChar w:fldCharType="end"/>
        </w:r>
      </w:hyperlink>
    </w:p>
    <w:p w14:paraId="20801455" w14:textId="5CA19619"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50" w:history="1">
        <w:r w:rsidR="00B51CA1" w:rsidRPr="00B51CA1">
          <w:rPr>
            <w:rStyle w:val="Hyperlink"/>
            <w:rFonts w:ascii="Arial" w:hAnsi="Arial"/>
            <w:noProof/>
            <w:sz w:val="22"/>
          </w:rPr>
          <w:t>6.2.1</w:t>
        </w:r>
        <w:r w:rsidR="00B51CA1" w:rsidRPr="008A7841">
          <w:rPr>
            <w:rFonts w:ascii="Arial" w:eastAsia="Times New Roman" w:hAnsi="Arial"/>
            <w:noProof/>
            <w:sz w:val="22"/>
            <w:lang w:eastAsia="en-GB"/>
          </w:rPr>
          <w:tab/>
        </w:r>
        <w:r w:rsidR="00B51CA1" w:rsidRPr="00B51CA1">
          <w:rPr>
            <w:rStyle w:val="Hyperlink"/>
            <w:rFonts w:ascii="Arial" w:hAnsi="Arial"/>
            <w:noProof/>
            <w:sz w:val="22"/>
          </w:rPr>
          <w:t>Temperature sensor</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_Toc389576750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54</w:t>
        </w:r>
        <w:r w:rsidR="00B51CA1" w:rsidRPr="00B51CA1">
          <w:rPr>
            <w:rFonts w:ascii="Arial" w:hAnsi="Arial"/>
            <w:noProof/>
            <w:webHidden/>
            <w:sz w:val="22"/>
          </w:rPr>
          <w:fldChar w:fldCharType="end"/>
        </w:r>
      </w:hyperlink>
    </w:p>
    <w:p w14:paraId="6C98B481" w14:textId="07871175"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51" w:history="1">
        <w:r w:rsidR="00B51CA1" w:rsidRPr="00B51CA1">
          <w:rPr>
            <w:rStyle w:val="Hyperlink"/>
            <w:rFonts w:ascii="Arial" w:hAnsi="Arial"/>
            <w:noProof/>
            <w:sz w:val="22"/>
          </w:rPr>
          <w:t>6.2.2</w:t>
        </w:r>
        <w:r w:rsidR="00B51CA1" w:rsidRPr="008A7841">
          <w:rPr>
            <w:rFonts w:ascii="Arial" w:eastAsia="Times New Roman" w:hAnsi="Arial"/>
            <w:noProof/>
            <w:sz w:val="22"/>
            <w:lang w:eastAsia="en-GB"/>
          </w:rPr>
          <w:tab/>
        </w:r>
        <w:r w:rsidR="00B51CA1" w:rsidRPr="00B51CA1">
          <w:rPr>
            <w:rStyle w:val="Hyperlink"/>
            <w:rFonts w:ascii="Arial" w:hAnsi="Arial"/>
            <w:noProof/>
            <w:sz w:val="22"/>
          </w:rPr>
          <w:t>Brightness sensor</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_Toc389576751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55</w:t>
        </w:r>
        <w:r w:rsidR="00B51CA1" w:rsidRPr="00B51CA1">
          <w:rPr>
            <w:rFonts w:ascii="Arial" w:hAnsi="Arial"/>
            <w:noProof/>
            <w:webHidden/>
            <w:sz w:val="22"/>
          </w:rPr>
          <w:fldChar w:fldCharType="end"/>
        </w:r>
      </w:hyperlink>
    </w:p>
    <w:p w14:paraId="39519879" w14:textId="62A7B188"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52" w:history="1">
        <w:r w:rsidR="00B51CA1" w:rsidRPr="00B51CA1">
          <w:rPr>
            <w:rStyle w:val="Hyperlink"/>
            <w:rFonts w:ascii="Arial" w:hAnsi="Arial"/>
            <w:noProof/>
            <w:sz w:val="22"/>
          </w:rPr>
          <w:t>6.2.3</w:t>
        </w:r>
        <w:r w:rsidR="00B51CA1" w:rsidRPr="008A7841">
          <w:rPr>
            <w:rFonts w:ascii="Arial" w:eastAsia="Times New Roman" w:hAnsi="Arial"/>
            <w:noProof/>
            <w:sz w:val="22"/>
            <w:lang w:eastAsia="en-GB"/>
          </w:rPr>
          <w:tab/>
        </w:r>
        <w:r w:rsidR="00B51CA1" w:rsidRPr="00B51CA1">
          <w:rPr>
            <w:rStyle w:val="Hyperlink"/>
            <w:rFonts w:ascii="Arial" w:hAnsi="Arial"/>
            <w:noProof/>
            <w:sz w:val="22"/>
          </w:rPr>
          <w:t>Wind sensor</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_Toc389576752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56</w:t>
        </w:r>
        <w:r w:rsidR="00B51CA1" w:rsidRPr="00B51CA1">
          <w:rPr>
            <w:rFonts w:ascii="Arial" w:hAnsi="Arial"/>
            <w:noProof/>
            <w:webHidden/>
            <w:sz w:val="22"/>
          </w:rPr>
          <w:fldChar w:fldCharType="end"/>
        </w:r>
      </w:hyperlink>
    </w:p>
    <w:p w14:paraId="0A532B1C" w14:textId="54DBFC89"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53" w:history="1">
        <w:r w:rsidR="00B51CA1" w:rsidRPr="00B51CA1">
          <w:rPr>
            <w:rStyle w:val="Hyperlink"/>
            <w:rFonts w:ascii="Arial" w:hAnsi="Arial"/>
            <w:noProof/>
            <w:sz w:val="22"/>
          </w:rPr>
          <w:t>6.2.4</w:t>
        </w:r>
        <w:r w:rsidR="00B51CA1" w:rsidRPr="008A7841">
          <w:rPr>
            <w:rFonts w:ascii="Arial" w:eastAsia="Times New Roman" w:hAnsi="Arial"/>
            <w:noProof/>
            <w:sz w:val="22"/>
            <w:lang w:eastAsia="en-GB"/>
          </w:rPr>
          <w:tab/>
        </w:r>
        <w:r w:rsidR="00B51CA1" w:rsidRPr="00B51CA1">
          <w:rPr>
            <w:rStyle w:val="Hyperlink"/>
            <w:rFonts w:ascii="Arial" w:hAnsi="Arial"/>
            <w:noProof/>
            <w:sz w:val="22"/>
          </w:rPr>
          <w:t>Precipitation sensor</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_Toc389576753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57</w:t>
        </w:r>
        <w:r w:rsidR="00B51CA1" w:rsidRPr="00B51CA1">
          <w:rPr>
            <w:rFonts w:ascii="Arial" w:hAnsi="Arial"/>
            <w:noProof/>
            <w:webHidden/>
            <w:sz w:val="22"/>
          </w:rPr>
          <w:fldChar w:fldCharType="end"/>
        </w:r>
      </w:hyperlink>
    </w:p>
    <w:p w14:paraId="33A979C9" w14:textId="02279F5C"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54" w:history="1">
        <w:r w:rsidR="00B51CA1" w:rsidRPr="00B51CA1">
          <w:rPr>
            <w:rStyle w:val="Hyperlink"/>
            <w:rFonts w:ascii="Arial" w:hAnsi="Arial"/>
            <w:noProof/>
            <w:sz w:val="22"/>
          </w:rPr>
          <w:t>6.2.5</w:t>
        </w:r>
        <w:r w:rsidR="00B51CA1" w:rsidRPr="008A7841">
          <w:rPr>
            <w:rFonts w:ascii="Arial" w:eastAsia="Times New Roman" w:hAnsi="Arial"/>
            <w:noProof/>
            <w:sz w:val="22"/>
            <w:lang w:eastAsia="en-GB"/>
          </w:rPr>
          <w:tab/>
        </w:r>
        <w:r w:rsidR="00B51CA1" w:rsidRPr="00B51CA1">
          <w:rPr>
            <w:rStyle w:val="Hyperlink"/>
            <w:rFonts w:ascii="Arial" w:hAnsi="Arial"/>
            <w:noProof/>
            <w:sz w:val="22"/>
          </w:rPr>
          <w:t>Solar radiation sensor</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_Toc389576754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57</w:t>
        </w:r>
        <w:r w:rsidR="00B51CA1" w:rsidRPr="00B51CA1">
          <w:rPr>
            <w:rFonts w:ascii="Arial" w:hAnsi="Arial"/>
            <w:noProof/>
            <w:webHidden/>
            <w:sz w:val="22"/>
          </w:rPr>
          <w:fldChar w:fldCharType="end"/>
        </w:r>
      </w:hyperlink>
    </w:p>
    <w:p w14:paraId="07B1D8BC" w14:textId="09667EF4"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55" w:history="1">
        <w:r w:rsidR="00B51CA1" w:rsidRPr="00B51CA1">
          <w:rPr>
            <w:rStyle w:val="Hyperlink"/>
            <w:rFonts w:ascii="Arial" w:hAnsi="Arial"/>
            <w:noProof/>
            <w:sz w:val="22"/>
          </w:rPr>
          <w:t>6.2.6</w:t>
        </w:r>
        <w:r w:rsidR="00B51CA1" w:rsidRPr="008A7841">
          <w:rPr>
            <w:rFonts w:ascii="Arial" w:eastAsia="Times New Roman" w:hAnsi="Arial"/>
            <w:noProof/>
            <w:sz w:val="22"/>
            <w:lang w:eastAsia="en-GB"/>
          </w:rPr>
          <w:tab/>
        </w:r>
        <w:r w:rsidR="00B51CA1" w:rsidRPr="00B51CA1">
          <w:rPr>
            <w:rStyle w:val="Hyperlink"/>
            <w:rFonts w:ascii="Arial" w:hAnsi="Arial"/>
            <w:noProof/>
            <w:sz w:val="22"/>
          </w:rPr>
          <w:t>Combined device, Weather station</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_Toc389576755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58</w:t>
        </w:r>
        <w:r w:rsidR="00B51CA1" w:rsidRPr="00B51CA1">
          <w:rPr>
            <w:rFonts w:ascii="Arial" w:hAnsi="Arial"/>
            <w:noProof/>
            <w:webHidden/>
            <w:sz w:val="22"/>
          </w:rPr>
          <w:fldChar w:fldCharType="end"/>
        </w:r>
      </w:hyperlink>
    </w:p>
    <w:p w14:paraId="4CD44710" w14:textId="012185D7" w:rsidR="00B51CA1" w:rsidRPr="008A7841" w:rsidRDefault="00BB5B0A">
      <w:pPr>
        <w:pStyle w:val="TOC2"/>
        <w:tabs>
          <w:tab w:val="left" w:pos="960"/>
          <w:tab w:val="right" w:leader="dot" w:pos="8778"/>
        </w:tabs>
        <w:rPr>
          <w:rFonts w:ascii="Arial" w:eastAsia="Times New Roman" w:hAnsi="Arial"/>
          <w:b w:val="0"/>
          <w:bCs w:val="0"/>
          <w:noProof/>
          <w:lang w:eastAsia="en-GB"/>
        </w:rPr>
      </w:pPr>
      <w:hyperlink w:anchor="_Toc389576756" w:history="1">
        <w:r w:rsidR="00B51CA1" w:rsidRPr="00B51CA1">
          <w:rPr>
            <w:rStyle w:val="Hyperlink"/>
            <w:rFonts w:ascii="Arial" w:hAnsi="Arial"/>
            <w:b w:val="0"/>
            <w:noProof/>
          </w:rPr>
          <w:t>6.3</w:t>
        </w:r>
        <w:r w:rsidR="00B51CA1" w:rsidRPr="008A7841">
          <w:rPr>
            <w:rFonts w:ascii="Arial" w:eastAsia="Times New Roman" w:hAnsi="Arial"/>
            <w:b w:val="0"/>
            <w:bCs w:val="0"/>
            <w:noProof/>
            <w:lang w:eastAsia="en-GB"/>
          </w:rPr>
          <w:tab/>
        </w:r>
        <w:r w:rsidR="00B51CA1" w:rsidRPr="00B51CA1">
          <w:rPr>
            <w:rStyle w:val="Hyperlink"/>
            <w:rFonts w:ascii="Arial" w:hAnsi="Arial"/>
            <w:b w:val="0"/>
            <w:noProof/>
          </w:rPr>
          <w:t>Air quality sensors</w:t>
        </w:r>
        <w:r w:rsidR="00B51CA1" w:rsidRPr="00B51CA1">
          <w:rPr>
            <w:rFonts w:ascii="Arial" w:hAnsi="Arial"/>
            <w:b w:val="0"/>
            <w:noProof/>
            <w:webHidden/>
          </w:rPr>
          <w:tab/>
        </w:r>
        <w:r w:rsidR="00B51CA1" w:rsidRPr="00B51CA1">
          <w:rPr>
            <w:rFonts w:ascii="Arial" w:hAnsi="Arial"/>
            <w:b w:val="0"/>
            <w:noProof/>
            <w:webHidden/>
          </w:rPr>
          <w:fldChar w:fldCharType="begin"/>
        </w:r>
        <w:r w:rsidR="00B51CA1" w:rsidRPr="00B51CA1">
          <w:rPr>
            <w:rFonts w:ascii="Arial" w:hAnsi="Arial"/>
            <w:b w:val="0"/>
            <w:noProof/>
            <w:webHidden/>
          </w:rPr>
          <w:instrText xml:space="preserve"> PAGEREF _Toc389576756 \h </w:instrText>
        </w:r>
        <w:r w:rsidR="00B51CA1" w:rsidRPr="00B51CA1">
          <w:rPr>
            <w:rFonts w:ascii="Arial" w:hAnsi="Arial"/>
            <w:b w:val="0"/>
            <w:noProof/>
            <w:webHidden/>
          </w:rPr>
        </w:r>
        <w:r w:rsidR="00B51CA1" w:rsidRPr="00B51CA1">
          <w:rPr>
            <w:rFonts w:ascii="Arial" w:hAnsi="Arial"/>
            <w:b w:val="0"/>
            <w:noProof/>
            <w:webHidden/>
          </w:rPr>
          <w:fldChar w:fldCharType="separate"/>
        </w:r>
        <w:r>
          <w:rPr>
            <w:rFonts w:ascii="Arial" w:hAnsi="Arial"/>
            <w:b w:val="0"/>
            <w:noProof/>
            <w:webHidden/>
          </w:rPr>
          <w:t>59</w:t>
        </w:r>
        <w:r w:rsidR="00B51CA1" w:rsidRPr="00B51CA1">
          <w:rPr>
            <w:rFonts w:ascii="Arial" w:hAnsi="Arial"/>
            <w:b w:val="0"/>
            <w:noProof/>
            <w:webHidden/>
          </w:rPr>
          <w:fldChar w:fldCharType="end"/>
        </w:r>
      </w:hyperlink>
    </w:p>
    <w:p w14:paraId="06B71572" w14:textId="00536421"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57" w:history="1">
        <w:r w:rsidR="00B51CA1" w:rsidRPr="00B51CA1">
          <w:rPr>
            <w:rStyle w:val="Hyperlink"/>
            <w:rFonts w:ascii="Arial" w:hAnsi="Arial"/>
            <w:noProof/>
            <w:sz w:val="22"/>
          </w:rPr>
          <w:t>6.3.1</w:t>
        </w:r>
        <w:r w:rsidR="00B51CA1" w:rsidRPr="008A7841">
          <w:rPr>
            <w:rFonts w:ascii="Arial" w:eastAsia="Times New Roman" w:hAnsi="Arial"/>
            <w:noProof/>
            <w:sz w:val="22"/>
            <w:lang w:eastAsia="en-GB"/>
          </w:rPr>
          <w:tab/>
        </w:r>
        <w:r w:rsidR="00B51CA1" w:rsidRPr="00B51CA1">
          <w:rPr>
            <w:rStyle w:val="Hyperlink"/>
            <w:rFonts w:ascii="Arial" w:hAnsi="Arial"/>
            <w:noProof/>
            <w:sz w:val="22"/>
          </w:rPr>
          <w:t>Terms and definitions</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_Toc389576757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59</w:t>
        </w:r>
        <w:r w:rsidR="00B51CA1" w:rsidRPr="00B51CA1">
          <w:rPr>
            <w:rFonts w:ascii="Arial" w:hAnsi="Arial"/>
            <w:noProof/>
            <w:webHidden/>
            <w:sz w:val="22"/>
          </w:rPr>
          <w:fldChar w:fldCharType="end"/>
        </w:r>
      </w:hyperlink>
    </w:p>
    <w:p w14:paraId="38BE67B8" w14:textId="2C958D98"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58" w:history="1">
        <w:r w:rsidR="00B51CA1" w:rsidRPr="00B51CA1">
          <w:rPr>
            <w:rStyle w:val="Hyperlink"/>
            <w:rFonts w:ascii="Arial" w:hAnsi="Arial"/>
            <w:noProof/>
            <w:sz w:val="22"/>
          </w:rPr>
          <w:t>6.3.2</w:t>
        </w:r>
        <w:r w:rsidR="00B51CA1" w:rsidRPr="008A7841">
          <w:rPr>
            <w:rFonts w:ascii="Arial" w:eastAsia="Times New Roman" w:hAnsi="Arial"/>
            <w:noProof/>
            <w:sz w:val="22"/>
            <w:lang w:eastAsia="en-GB"/>
          </w:rPr>
          <w:tab/>
        </w:r>
        <w:r w:rsidR="00B51CA1" w:rsidRPr="00B51CA1">
          <w:rPr>
            <w:rStyle w:val="Hyperlink"/>
            <w:rFonts w:ascii="Arial" w:hAnsi="Arial"/>
            <w:noProof/>
            <w:sz w:val="22"/>
          </w:rPr>
          <w:t>CO</w:t>
        </w:r>
        <w:r w:rsidR="00B51CA1" w:rsidRPr="00B51CA1">
          <w:rPr>
            <w:rStyle w:val="Hyperlink"/>
            <w:rFonts w:ascii="Arial" w:hAnsi="Arial"/>
            <w:noProof/>
            <w:sz w:val="22"/>
            <w:vertAlign w:val="subscript"/>
          </w:rPr>
          <w:t>2</w:t>
        </w:r>
        <w:r w:rsidR="00B51CA1" w:rsidRPr="00B51CA1">
          <w:rPr>
            <w:rStyle w:val="Hyperlink"/>
            <w:rFonts w:ascii="Arial" w:hAnsi="Arial"/>
            <w:noProof/>
            <w:sz w:val="22"/>
          </w:rPr>
          <w:t xml:space="preserve"> concentration sensor</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_Toc389576758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59</w:t>
        </w:r>
        <w:r w:rsidR="00B51CA1" w:rsidRPr="00B51CA1">
          <w:rPr>
            <w:rFonts w:ascii="Arial" w:hAnsi="Arial"/>
            <w:noProof/>
            <w:webHidden/>
            <w:sz w:val="22"/>
          </w:rPr>
          <w:fldChar w:fldCharType="end"/>
        </w:r>
      </w:hyperlink>
    </w:p>
    <w:p w14:paraId="7B9DC53F" w14:textId="7BEA46B1" w:rsidR="00B51CA1" w:rsidRPr="008A7841" w:rsidRDefault="00BB5B0A">
      <w:pPr>
        <w:pStyle w:val="TOC3"/>
        <w:tabs>
          <w:tab w:val="left" w:pos="1200"/>
          <w:tab w:val="right" w:leader="dot" w:pos="8778"/>
        </w:tabs>
        <w:rPr>
          <w:rFonts w:ascii="Arial" w:eastAsia="Times New Roman" w:hAnsi="Arial"/>
          <w:noProof/>
          <w:sz w:val="22"/>
          <w:lang w:eastAsia="en-GB"/>
        </w:rPr>
      </w:pPr>
      <w:hyperlink w:anchor="_Toc389576759" w:history="1">
        <w:r w:rsidR="00B51CA1" w:rsidRPr="00B51CA1">
          <w:rPr>
            <w:rStyle w:val="Hyperlink"/>
            <w:rFonts w:ascii="Arial" w:hAnsi="Arial"/>
            <w:noProof/>
            <w:sz w:val="22"/>
          </w:rPr>
          <w:t>6.3.3</w:t>
        </w:r>
        <w:r w:rsidR="00B51CA1" w:rsidRPr="008A7841">
          <w:rPr>
            <w:rFonts w:ascii="Arial" w:eastAsia="Times New Roman" w:hAnsi="Arial"/>
            <w:noProof/>
            <w:sz w:val="22"/>
            <w:lang w:eastAsia="en-GB"/>
          </w:rPr>
          <w:tab/>
        </w:r>
        <w:r w:rsidR="00B51CA1" w:rsidRPr="00B51CA1">
          <w:rPr>
            <w:rStyle w:val="Hyperlink"/>
            <w:rFonts w:ascii="Arial" w:hAnsi="Arial"/>
            <w:noProof/>
            <w:sz w:val="22"/>
          </w:rPr>
          <w:t>Humidity sensor</w:t>
        </w:r>
        <w:r w:rsidR="00B51CA1" w:rsidRPr="00B51CA1">
          <w:rPr>
            <w:rFonts w:ascii="Arial" w:hAnsi="Arial"/>
            <w:noProof/>
            <w:webHidden/>
            <w:sz w:val="22"/>
          </w:rPr>
          <w:tab/>
        </w:r>
        <w:r w:rsidR="00B51CA1" w:rsidRPr="00B51CA1">
          <w:rPr>
            <w:rFonts w:ascii="Arial" w:hAnsi="Arial"/>
            <w:noProof/>
            <w:webHidden/>
            <w:sz w:val="22"/>
          </w:rPr>
          <w:fldChar w:fldCharType="begin"/>
        </w:r>
        <w:r w:rsidR="00B51CA1" w:rsidRPr="00B51CA1">
          <w:rPr>
            <w:rFonts w:ascii="Arial" w:hAnsi="Arial"/>
            <w:noProof/>
            <w:webHidden/>
            <w:sz w:val="22"/>
          </w:rPr>
          <w:instrText xml:space="preserve"> PAGEREF _Toc389576759 \h </w:instrText>
        </w:r>
        <w:r w:rsidR="00B51CA1" w:rsidRPr="00B51CA1">
          <w:rPr>
            <w:rFonts w:ascii="Arial" w:hAnsi="Arial"/>
            <w:noProof/>
            <w:webHidden/>
            <w:sz w:val="22"/>
          </w:rPr>
        </w:r>
        <w:r w:rsidR="00B51CA1" w:rsidRPr="00B51CA1">
          <w:rPr>
            <w:rFonts w:ascii="Arial" w:hAnsi="Arial"/>
            <w:noProof/>
            <w:webHidden/>
            <w:sz w:val="22"/>
          </w:rPr>
          <w:fldChar w:fldCharType="separate"/>
        </w:r>
        <w:r>
          <w:rPr>
            <w:rFonts w:ascii="Arial" w:hAnsi="Arial"/>
            <w:noProof/>
            <w:webHidden/>
            <w:sz w:val="22"/>
          </w:rPr>
          <w:t>60</w:t>
        </w:r>
        <w:r w:rsidR="00B51CA1" w:rsidRPr="00B51CA1">
          <w:rPr>
            <w:rFonts w:ascii="Arial" w:hAnsi="Arial"/>
            <w:noProof/>
            <w:webHidden/>
            <w:sz w:val="22"/>
          </w:rPr>
          <w:fldChar w:fldCharType="end"/>
        </w:r>
      </w:hyperlink>
    </w:p>
    <w:p w14:paraId="6EA5060F" w14:textId="77777777" w:rsidR="004405E2" w:rsidRDefault="0029064D" w:rsidP="00526917">
      <w:pPr>
        <w:pStyle w:val="TOC2"/>
        <w:tabs>
          <w:tab w:val="left" w:pos="960"/>
          <w:tab w:val="right" w:leader="dot" w:pos="8778"/>
        </w:tabs>
        <w:rPr>
          <w:rFonts w:ascii="Arial" w:hAnsi="Arial"/>
          <w:b w:val="0"/>
        </w:rPr>
      </w:pPr>
      <w:r w:rsidRPr="00B51CA1">
        <w:rPr>
          <w:rFonts w:ascii="Arial" w:hAnsi="Arial"/>
          <w:b w:val="0"/>
        </w:rPr>
        <w:fldChar w:fldCharType="end"/>
      </w:r>
    </w:p>
    <w:p w14:paraId="3B603C89" w14:textId="77777777" w:rsidR="00BB5B0A" w:rsidRDefault="00BB5B0A" w:rsidP="00BB5B0A"/>
    <w:p w14:paraId="5757E46F" w14:textId="77777777" w:rsidR="00BB5B0A" w:rsidRDefault="00BB5B0A" w:rsidP="00BB5B0A"/>
    <w:p w14:paraId="678A384F" w14:textId="77777777" w:rsidR="00BB5B0A" w:rsidRDefault="00BB5B0A" w:rsidP="00BB5B0A"/>
    <w:p w14:paraId="3EA10A94" w14:textId="77777777" w:rsidR="00BB5B0A" w:rsidRPr="00BB5B0A" w:rsidRDefault="00BB5B0A" w:rsidP="00BB5B0A"/>
    <w:p w14:paraId="3EF948C2" w14:textId="77777777" w:rsidR="00BB5B0A" w:rsidRDefault="004405E2" w:rsidP="00BB5B0A">
      <w:r w:rsidRPr="00B2590B">
        <w:br w:type="page"/>
      </w:r>
      <w:bookmarkStart w:id="1" w:name="_Toc389576707"/>
      <w:bookmarkEnd w:id="0"/>
    </w:p>
    <w:p w14:paraId="178DDFC9" w14:textId="77777777" w:rsidR="00BB5B0A" w:rsidRPr="005428F3" w:rsidRDefault="00BB5B0A" w:rsidP="00BB5B0A">
      <w:pPr>
        <w:rPr>
          <w:b/>
          <w:color w:val="FF0000"/>
          <w:lang w:val="en-US"/>
        </w:rPr>
      </w:pPr>
      <w:r>
        <w:rPr>
          <w:b/>
          <w:bCs/>
          <w:color w:val="FF0000"/>
        </w:rPr>
        <w:lastRenderedPageBreak/>
        <w:t>NOTE: THIS CHAPTER IS INTENDED AS AN INFORMATIVE APPENDIX TO THE ADVANCED COURSE</w:t>
      </w:r>
    </w:p>
    <w:p w14:paraId="656E4268" w14:textId="77777777" w:rsidR="00BB5B0A" w:rsidRPr="00BB5B0A" w:rsidRDefault="00BB5B0A" w:rsidP="00BB5B0A">
      <w:pPr>
        <w:rPr>
          <w:lang w:val="en-US"/>
        </w:rPr>
      </w:pPr>
    </w:p>
    <w:p w14:paraId="4BE6572C" w14:textId="7C690EEB" w:rsidR="00BD3C42" w:rsidRPr="00B2590B" w:rsidRDefault="00666E6A" w:rsidP="00ED2C91">
      <w:pPr>
        <w:pStyle w:val="Heading1"/>
        <w:rPr>
          <w:lang w:val="en-GB"/>
        </w:rPr>
      </w:pPr>
      <w:r w:rsidRPr="00B2590B">
        <w:rPr>
          <w:lang w:val="en-GB"/>
        </w:rPr>
        <w:t>General</w:t>
      </w:r>
      <w:bookmarkEnd w:id="1"/>
    </w:p>
    <w:p w14:paraId="5EAB1836" w14:textId="77777777" w:rsidR="00BD3C42" w:rsidRPr="00B2590B" w:rsidRDefault="00666E6A">
      <w:pPr>
        <w:pStyle w:val="Heading2"/>
        <w:rPr>
          <w:lang w:val="en-GB"/>
        </w:rPr>
      </w:pPr>
      <w:bookmarkStart w:id="2" w:name="_Toc389576708"/>
      <w:r w:rsidRPr="00B2590B">
        <w:rPr>
          <w:lang w:val="en-GB"/>
        </w:rPr>
        <w:t>Foreword</w:t>
      </w:r>
      <w:bookmarkEnd w:id="2"/>
    </w:p>
    <w:p w14:paraId="64CCB8AA" w14:textId="77777777" w:rsidR="00666E6A" w:rsidRPr="00B2590B" w:rsidRDefault="00666E6A" w:rsidP="00666E6A">
      <w:r w:rsidRPr="00B2590B">
        <w:t xml:space="preserve">The correct room temperature (type of room, usage time) affects our well-being. The requirements </w:t>
      </w:r>
      <w:r w:rsidR="00F92762" w:rsidRPr="00B2590B">
        <w:t>may vary depending</w:t>
      </w:r>
      <w:r w:rsidRPr="00B2590B">
        <w:t xml:space="preserve"> on the location and </w:t>
      </w:r>
      <w:r w:rsidR="00F92762" w:rsidRPr="00B2590B">
        <w:t xml:space="preserve">the </w:t>
      </w:r>
      <w:r w:rsidR="00767AD6" w:rsidRPr="00B2590B">
        <w:t>individual</w:t>
      </w:r>
      <w:r w:rsidRPr="00B2590B">
        <w:t xml:space="preserve">. Room temperatures of 16 °C -18 °C </w:t>
      </w:r>
      <w:r w:rsidR="00F92762" w:rsidRPr="00B2590B">
        <w:t>may be</w:t>
      </w:r>
      <w:r w:rsidRPr="00B2590B">
        <w:t xml:space="preserve"> sufficient for the kitchen and bedroom but we require a cosy warm temperature of 21 °C for the </w:t>
      </w:r>
      <w:r w:rsidR="00F92762" w:rsidRPr="00B2590B">
        <w:t>living room</w:t>
      </w:r>
      <w:r w:rsidRPr="00B2590B">
        <w:t xml:space="preserve"> and even 22 °C in the bathroom. </w:t>
      </w:r>
    </w:p>
    <w:p w14:paraId="1CD544ED" w14:textId="77777777" w:rsidR="00666E6A" w:rsidRPr="00B2590B" w:rsidRDefault="00666E6A" w:rsidP="00666E6A">
      <w:r w:rsidRPr="00B2590B">
        <w:t>A feeling of well-being is extremely important in our private lives and working environment. Comfortable temperatures are therefore vital for our health and well-being since we spend up to 95% of our time inside buildings.</w:t>
      </w:r>
    </w:p>
    <w:p w14:paraId="3CC1F28B" w14:textId="20A9AE7C" w:rsidR="00974BB5" w:rsidRPr="00B2590B" w:rsidRDefault="00E748CF" w:rsidP="00974BB5">
      <w:pPr>
        <w:pStyle w:val="Picture"/>
        <w:rPr>
          <w:lang w:val="en-GB"/>
        </w:rPr>
      </w:pPr>
      <w:r w:rsidRPr="00B2590B">
        <w:rPr>
          <w:noProof/>
          <w:lang w:val="en-GB"/>
        </w:rPr>
        <w:drawing>
          <wp:inline distT="0" distB="0" distL="0" distR="0" wp14:anchorId="7FC61D3D" wp14:editId="160D8B67">
            <wp:extent cx="4818380" cy="3108960"/>
            <wp:effectExtent l="0" t="0" r="0" b="0"/>
            <wp:docPr id="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8380" cy="3108960"/>
                    </a:xfrm>
                    <a:prstGeom prst="rect">
                      <a:avLst/>
                    </a:prstGeom>
                    <a:noFill/>
                    <a:ln>
                      <a:noFill/>
                    </a:ln>
                  </pic:spPr>
                </pic:pic>
              </a:graphicData>
            </a:graphic>
          </wp:inline>
        </w:drawing>
      </w:r>
    </w:p>
    <w:p w14:paraId="77828C0B" w14:textId="77777777" w:rsidR="00974BB5" w:rsidRPr="00B2590B" w:rsidRDefault="00974BB5" w:rsidP="00974BB5">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1</w:t>
      </w:r>
      <w:r w:rsidRPr="00B2590B">
        <w:fldChar w:fldCharType="end"/>
      </w:r>
      <w:r w:rsidRPr="00B2590B">
        <w:t xml:space="preserve">: </w:t>
      </w:r>
      <w:r w:rsidR="00666E6A" w:rsidRPr="00B2590B">
        <w:t>Temperatures according to room usage</w:t>
      </w:r>
    </w:p>
    <w:p w14:paraId="6643821F" w14:textId="77777777" w:rsidR="00844E2B" w:rsidRPr="00B2590B" w:rsidRDefault="00484EFE" w:rsidP="00844E2B">
      <w:pPr>
        <w:spacing w:before="0"/>
      </w:pPr>
      <w:proofErr w:type="gramStart"/>
      <w:r w:rsidRPr="00B2590B">
        <w:t>Also</w:t>
      </w:r>
      <w:proofErr w:type="gramEnd"/>
      <w:r w:rsidRPr="00B2590B">
        <w:t xml:space="preserve"> a</w:t>
      </w:r>
      <w:r w:rsidR="00844E2B" w:rsidRPr="00B2590B">
        <w:t xml:space="preserve">ll other premises that we use (public buildings, workplace) should have </w:t>
      </w:r>
      <w:r w:rsidRPr="00B2590B">
        <w:t>a</w:t>
      </w:r>
      <w:r w:rsidR="00844E2B" w:rsidRPr="00B2590B">
        <w:t xml:space="preserve"> temperature </w:t>
      </w:r>
      <w:r w:rsidRPr="00B2590B">
        <w:t xml:space="preserve">appropriate </w:t>
      </w:r>
      <w:r w:rsidR="00844E2B" w:rsidRPr="00B2590B">
        <w:t xml:space="preserve">for the location and activity. People feel uncomfortable if the temperature control system of the body (the skin) is put under strain </w:t>
      </w:r>
      <w:proofErr w:type="gramStart"/>
      <w:r w:rsidR="00844E2B" w:rsidRPr="00B2590B">
        <w:t>e.g.</w:t>
      </w:r>
      <w:proofErr w:type="gramEnd"/>
      <w:r w:rsidR="00844E2B" w:rsidRPr="00B2590B">
        <w:t xml:space="preserve"> due to excessively low or high air and wall temperatures, considerable air movement, excessively low or high air humidity.</w:t>
      </w:r>
    </w:p>
    <w:p w14:paraId="46E3D07A" w14:textId="77777777" w:rsidR="00974BB5" w:rsidRPr="00B2590B" w:rsidRDefault="00974BB5">
      <w:pPr>
        <w:ind w:left="1418" w:hanging="1418"/>
      </w:pPr>
    </w:p>
    <w:p w14:paraId="2CC1C3C5" w14:textId="77777777" w:rsidR="0022399D" w:rsidRPr="00B2590B" w:rsidRDefault="0022399D" w:rsidP="0022399D">
      <w:r w:rsidRPr="00B2590B">
        <w:rPr>
          <w:b/>
        </w:rPr>
        <w:t xml:space="preserve">Note: </w:t>
      </w:r>
      <w:r w:rsidRPr="00B2590B">
        <w:t>A feeling of comfort is experienced if air temperature, movement, humidity and wall temperatures are in a balanced ratio to the activity and clothing of the person. Comfort and well-being are also favourably influenced by the cleanness of the air and a low sound level in the room.</w:t>
      </w:r>
    </w:p>
    <w:p w14:paraId="2080222D" w14:textId="77777777" w:rsidR="00974BB5" w:rsidRPr="00B2590B" w:rsidRDefault="00974BB5"/>
    <w:p w14:paraId="6EABE85E" w14:textId="77777777" w:rsidR="0022399D" w:rsidRPr="00B2590B" w:rsidRDefault="0022399D" w:rsidP="0022399D">
      <w:r w:rsidRPr="00B2590B">
        <w:t xml:space="preserve">In private households in Germany, approx. 70% of the energy consumed </w:t>
      </w:r>
      <w:r w:rsidR="00484EFE" w:rsidRPr="00B2590B">
        <w:t>is</w:t>
      </w:r>
      <w:r w:rsidRPr="00B2590B">
        <w:t xml:space="preserve"> used for heating and hot water. Calculated on the energy consumption of the entire country, 30% of the total energy alone is used for heating and hot water.</w:t>
      </w:r>
    </w:p>
    <w:p w14:paraId="53FE5E0D" w14:textId="77777777" w:rsidR="0022399D" w:rsidRPr="00B2590B" w:rsidRDefault="0022399D" w:rsidP="0022399D">
      <w:r w:rsidRPr="00B2590B">
        <w:lastRenderedPageBreak/>
        <w:t xml:space="preserve">An effective use of energy with an increased level of comfort must nowadays be the goal from an economic and environmental point of view. A modern building system should therefore </w:t>
      </w:r>
      <w:r w:rsidR="00484EFE" w:rsidRPr="00B2590B">
        <w:t>concentrate on</w:t>
      </w:r>
      <w:r w:rsidRPr="00B2590B">
        <w:t xml:space="preserve"> </w:t>
      </w:r>
      <w:r w:rsidR="00484EFE" w:rsidRPr="00B2590B">
        <w:t xml:space="preserve">the proper </w:t>
      </w:r>
      <w:r w:rsidRPr="00B2590B">
        <w:t>control of heating, ventilation and air conditioning systems.</w:t>
      </w:r>
    </w:p>
    <w:p w14:paraId="606AF4F5" w14:textId="77777777" w:rsidR="002E7CAD" w:rsidRPr="00B2590B" w:rsidRDefault="002E7CAD" w:rsidP="002E7CAD">
      <w:r w:rsidRPr="00B2590B">
        <w:t>The aim when planning a heating or air conditioning system must be to achieve the required level of convenience and comfort with the lowest use of energy. It is therefore necessary to plan the systems in detail</w:t>
      </w:r>
      <w:r w:rsidR="00484EFE" w:rsidRPr="00B2590B">
        <w:t>, thereby</w:t>
      </w:r>
      <w:r w:rsidRPr="00B2590B">
        <w:t xml:space="preserve"> </w:t>
      </w:r>
      <w:r w:rsidR="00484EFE" w:rsidRPr="00B2590B">
        <w:t>considering</w:t>
      </w:r>
      <w:r w:rsidRPr="00B2590B">
        <w:t xml:space="preserve"> the local possibilities and the use of intelligent control systems.</w:t>
      </w:r>
    </w:p>
    <w:p w14:paraId="02444BDA" w14:textId="77777777" w:rsidR="002E7CAD" w:rsidRPr="00B2590B" w:rsidRDefault="002E7CAD" w:rsidP="002E7CAD">
      <w:r w:rsidRPr="00B2590B">
        <w:t>KNX offers corresponding components for the various control options:</w:t>
      </w:r>
    </w:p>
    <w:p w14:paraId="111E8C71" w14:textId="77777777" w:rsidR="002E7CAD" w:rsidRPr="00B2590B" w:rsidRDefault="002E7CAD" w:rsidP="002E7CAD">
      <w:pPr>
        <w:pStyle w:val="Bullet1"/>
        <w:rPr>
          <w:lang w:val="en-GB"/>
        </w:rPr>
      </w:pPr>
      <w:r w:rsidRPr="00B2590B">
        <w:rPr>
          <w:lang w:val="en-GB"/>
        </w:rPr>
        <w:t>Individual room control</w:t>
      </w:r>
    </w:p>
    <w:p w14:paraId="5BFE7EE7" w14:textId="77777777" w:rsidR="002E7CAD" w:rsidRPr="00B2590B" w:rsidRDefault="002E7CAD" w:rsidP="002E7CAD">
      <w:pPr>
        <w:pStyle w:val="Bullet1"/>
        <w:rPr>
          <w:lang w:val="en-GB"/>
        </w:rPr>
      </w:pPr>
      <w:r w:rsidRPr="00B2590B">
        <w:rPr>
          <w:lang w:val="en-GB"/>
        </w:rPr>
        <w:t xml:space="preserve">Heating </w:t>
      </w:r>
      <w:r w:rsidR="00F92762" w:rsidRPr="00B2590B">
        <w:rPr>
          <w:lang w:val="en-GB"/>
        </w:rPr>
        <w:t xml:space="preserve">and cooling </w:t>
      </w:r>
      <w:r w:rsidRPr="00B2590B">
        <w:rPr>
          <w:lang w:val="en-GB"/>
        </w:rPr>
        <w:t>circuit control</w:t>
      </w:r>
    </w:p>
    <w:p w14:paraId="4D574912" w14:textId="77777777" w:rsidR="002E7CAD" w:rsidRPr="00B2590B" w:rsidRDefault="002E7CAD" w:rsidP="002E7CAD">
      <w:pPr>
        <w:pStyle w:val="Bullet1"/>
        <w:rPr>
          <w:lang w:val="en-GB"/>
        </w:rPr>
      </w:pPr>
      <w:r w:rsidRPr="00B2590B">
        <w:rPr>
          <w:lang w:val="en-GB"/>
        </w:rPr>
        <w:t>Boiler control</w:t>
      </w:r>
    </w:p>
    <w:p w14:paraId="289B199F" w14:textId="77777777" w:rsidR="00B95531" w:rsidRPr="00B2590B" w:rsidRDefault="00B95531" w:rsidP="00B95531">
      <w:pPr>
        <w:pStyle w:val="Bullet1"/>
        <w:numPr>
          <w:ilvl w:val="0"/>
          <w:numId w:val="0"/>
        </w:numPr>
        <w:ind w:left="360" w:hanging="360"/>
        <w:rPr>
          <w:color w:val="000000"/>
          <w:lang w:val="en-GB"/>
        </w:rPr>
      </w:pPr>
    </w:p>
    <w:p w14:paraId="6132B9AF" w14:textId="77777777" w:rsidR="00D3292B" w:rsidRPr="00B2590B" w:rsidRDefault="00484EFE" w:rsidP="00DF5204">
      <w:pPr>
        <w:pStyle w:val="Bullet1"/>
        <w:numPr>
          <w:ilvl w:val="0"/>
          <w:numId w:val="0"/>
        </w:numPr>
        <w:rPr>
          <w:lang w:val="en-GB"/>
        </w:rPr>
      </w:pPr>
      <w:r w:rsidRPr="00B2590B">
        <w:rPr>
          <w:lang w:val="en-GB"/>
        </w:rPr>
        <w:t>In the light of energy savings, the significance of i</w:t>
      </w:r>
      <w:r w:rsidR="005A2DBD" w:rsidRPr="00B2590B">
        <w:rPr>
          <w:lang w:val="en-GB"/>
        </w:rPr>
        <w:t xml:space="preserve">ndividual room control or the integration of the heating system </w:t>
      </w:r>
      <w:r w:rsidRPr="00B2590B">
        <w:rPr>
          <w:lang w:val="en-GB"/>
        </w:rPr>
        <w:t>has increased</w:t>
      </w:r>
      <w:r w:rsidR="00DF5204" w:rsidRPr="00B2590B">
        <w:rPr>
          <w:lang w:val="en-GB"/>
        </w:rPr>
        <w:t>.</w:t>
      </w:r>
      <w:r w:rsidR="00DF5204" w:rsidRPr="00B2590B">
        <w:rPr>
          <w:color w:val="FF0000"/>
          <w:lang w:val="en-GB"/>
        </w:rPr>
        <w:t xml:space="preserve"> </w:t>
      </w:r>
      <w:r w:rsidR="007207ED" w:rsidRPr="00B2590B">
        <w:rPr>
          <w:lang w:val="en-GB"/>
        </w:rPr>
        <w:t xml:space="preserve">With demand-based individual room control, savings of </w:t>
      </w:r>
      <w:r w:rsidR="00DF5204" w:rsidRPr="00B2590B">
        <w:rPr>
          <w:lang w:val="en-GB"/>
        </w:rPr>
        <w:t xml:space="preserve">5-10% </w:t>
      </w:r>
      <w:r w:rsidR="007207ED" w:rsidRPr="00B2590B">
        <w:rPr>
          <w:lang w:val="en-GB"/>
        </w:rPr>
        <w:t>can be achieved</w:t>
      </w:r>
      <w:r w:rsidR="00DF5204" w:rsidRPr="00B2590B">
        <w:rPr>
          <w:lang w:val="en-GB"/>
        </w:rPr>
        <w:t xml:space="preserve">. </w:t>
      </w:r>
      <w:r w:rsidR="007207ED" w:rsidRPr="00B2590B">
        <w:rPr>
          <w:lang w:val="en-GB"/>
        </w:rPr>
        <w:t xml:space="preserve">This of course depends on the </w:t>
      </w:r>
      <w:r w:rsidR="00F92762" w:rsidRPr="00B2590B">
        <w:rPr>
          <w:lang w:val="en-GB"/>
        </w:rPr>
        <w:t xml:space="preserve">individual </w:t>
      </w:r>
      <w:r w:rsidR="007207ED" w:rsidRPr="00B2590B">
        <w:rPr>
          <w:lang w:val="en-GB"/>
        </w:rPr>
        <w:t>user behaviour</w:t>
      </w:r>
      <w:r w:rsidR="00DF5204" w:rsidRPr="00B2590B">
        <w:rPr>
          <w:lang w:val="en-GB"/>
        </w:rPr>
        <w:t xml:space="preserve">. </w:t>
      </w:r>
      <w:r w:rsidR="005A2DBD" w:rsidRPr="00B2590B">
        <w:rPr>
          <w:lang w:val="en-GB"/>
        </w:rPr>
        <w:t>If the user</w:t>
      </w:r>
      <w:r w:rsidRPr="00B2590B">
        <w:rPr>
          <w:lang w:val="en-GB"/>
        </w:rPr>
        <w:t xml:space="preserve"> now already</w:t>
      </w:r>
      <w:r w:rsidR="005A2DBD" w:rsidRPr="00B2590B">
        <w:rPr>
          <w:lang w:val="en-GB"/>
        </w:rPr>
        <w:t xml:space="preserve"> closes the conventional thermostat valve </w:t>
      </w:r>
      <w:r w:rsidRPr="00B2590B">
        <w:rPr>
          <w:lang w:val="en-GB"/>
        </w:rPr>
        <w:t xml:space="preserve">when </w:t>
      </w:r>
      <w:r w:rsidR="00314635" w:rsidRPr="00B2590B">
        <w:rPr>
          <w:lang w:val="en-GB"/>
        </w:rPr>
        <w:t>opening a window</w:t>
      </w:r>
      <w:r w:rsidR="005A2DBD" w:rsidRPr="00B2590B">
        <w:rPr>
          <w:lang w:val="en-GB"/>
        </w:rPr>
        <w:t>, the savings are very low</w:t>
      </w:r>
      <w:r w:rsidR="00DF5204" w:rsidRPr="00B2590B">
        <w:rPr>
          <w:lang w:val="en-GB"/>
        </w:rPr>
        <w:t xml:space="preserve">. </w:t>
      </w:r>
      <w:proofErr w:type="gramStart"/>
      <w:r w:rsidR="00586838" w:rsidRPr="00B2590B">
        <w:rPr>
          <w:lang w:val="en-GB"/>
        </w:rPr>
        <w:t>If</w:t>
      </w:r>
      <w:proofErr w:type="gramEnd"/>
      <w:r w:rsidR="00586838" w:rsidRPr="00B2590B">
        <w:rPr>
          <w:lang w:val="en-GB"/>
        </w:rPr>
        <w:t xml:space="preserve"> however</w:t>
      </w:r>
      <w:r w:rsidR="00387EE0" w:rsidRPr="00B2590B">
        <w:rPr>
          <w:lang w:val="en-GB"/>
        </w:rPr>
        <w:t xml:space="preserve"> the user wishes the convector to heat despite </w:t>
      </w:r>
      <w:r w:rsidR="00314635" w:rsidRPr="00B2590B">
        <w:rPr>
          <w:lang w:val="en-GB"/>
        </w:rPr>
        <w:t>an open</w:t>
      </w:r>
      <w:r w:rsidR="00387EE0" w:rsidRPr="00B2590B">
        <w:rPr>
          <w:lang w:val="en-GB"/>
        </w:rPr>
        <w:t xml:space="preserve"> window, savings</w:t>
      </w:r>
      <w:r w:rsidR="00314635" w:rsidRPr="00B2590B">
        <w:rPr>
          <w:lang w:val="en-GB"/>
        </w:rPr>
        <w:t xml:space="preserve"> with individual room control with window contacts </w:t>
      </w:r>
      <w:r w:rsidR="00387EE0" w:rsidRPr="00B2590B">
        <w:rPr>
          <w:lang w:val="en-GB"/>
        </w:rPr>
        <w:t xml:space="preserve">are a great deal higher. Even if the </w:t>
      </w:r>
      <w:r w:rsidR="002A6229" w:rsidRPr="00B2590B">
        <w:rPr>
          <w:lang w:val="en-GB"/>
        </w:rPr>
        <w:t xml:space="preserve">heating </w:t>
      </w:r>
      <w:r w:rsidR="00314635" w:rsidRPr="00B2590B">
        <w:rPr>
          <w:lang w:val="en-GB"/>
        </w:rPr>
        <w:t>would</w:t>
      </w:r>
      <w:r w:rsidR="002A6229" w:rsidRPr="00B2590B">
        <w:rPr>
          <w:lang w:val="en-GB"/>
        </w:rPr>
        <w:t xml:space="preserve"> continue over night or during the weekend (</w:t>
      </w:r>
      <w:r w:rsidR="00314635" w:rsidRPr="00B2590B">
        <w:rPr>
          <w:lang w:val="en-GB"/>
        </w:rPr>
        <w:t>even</w:t>
      </w:r>
      <w:r w:rsidR="002A6229" w:rsidRPr="00B2590B">
        <w:rPr>
          <w:lang w:val="en-GB"/>
        </w:rPr>
        <w:t xml:space="preserve"> with an open window) without the respective rooms being used, the savings </w:t>
      </w:r>
      <w:r w:rsidR="00314635" w:rsidRPr="00B2590B">
        <w:rPr>
          <w:lang w:val="en-GB"/>
        </w:rPr>
        <w:t>could</w:t>
      </w:r>
      <w:r w:rsidR="002A6229" w:rsidRPr="00B2590B">
        <w:rPr>
          <w:lang w:val="en-GB"/>
        </w:rPr>
        <w:t xml:space="preserve"> be significant. </w:t>
      </w:r>
      <w:r w:rsidR="00387EE0" w:rsidRPr="00B2590B">
        <w:rPr>
          <w:lang w:val="en-GB"/>
        </w:rPr>
        <w:t>Demand-based control for the entire installation is the optimum situation.</w:t>
      </w:r>
      <w:r w:rsidR="00387EE0" w:rsidRPr="00B2590B">
        <w:rPr>
          <w:color w:val="FF0000"/>
          <w:lang w:val="en-GB"/>
        </w:rPr>
        <w:t xml:space="preserve"> </w:t>
      </w:r>
      <w:r w:rsidR="00AE5F58" w:rsidRPr="00B2590B">
        <w:rPr>
          <w:lang w:val="en-GB"/>
        </w:rPr>
        <w:t xml:space="preserve">It is not only a question of regulating the flow rates at the radiators or heating coils via control valves but also </w:t>
      </w:r>
      <w:r w:rsidR="000731B0" w:rsidRPr="00B2590B">
        <w:rPr>
          <w:lang w:val="en-GB"/>
        </w:rPr>
        <w:t xml:space="preserve">of </w:t>
      </w:r>
      <w:r w:rsidR="00AE5F58" w:rsidRPr="00B2590B">
        <w:rPr>
          <w:lang w:val="en-GB"/>
        </w:rPr>
        <w:t>influencing the heat generation</w:t>
      </w:r>
      <w:r w:rsidR="0062694C" w:rsidRPr="00B2590B">
        <w:rPr>
          <w:lang w:val="en-GB"/>
        </w:rPr>
        <w:t>.</w:t>
      </w:r>
      <w:r w:rsidR="0062694C" w:rsidRPr="00B2590B">
        <w:rPr>
          <w:color w:val="FF0000"/>
          <w:lang w:val="en-GB"/>
        </w:rPr>
        <w:t xml:space="preserve"> </w:t>
      </w:r>
      <w:r w:rsidR="001F6D00" w:rsidRPr="00B2590B">
        <w:rPr>
          <w:lang w:val="en-GB"/>
        </w:rPr>
        <w:t xml:space="preserve">Only </w:t>
      </w:r>
      <w:r w:rsidR="00763C7F" w:rsidRPr="00B2590B">
        <w:rPr>
          <w:lang w:val="en-GB"/>
        </w:rPr>
        <w:t>the right amount of</w:t>
      </w:r>
      <w:r w:rsidR="001F6D00" w:rsidRPr="00B2590B">
        <w:rPr>
          <w:lang w:val="en-GB"/>
        </w:rPr>
        <w:t xml:space="preserve"> thermal energy to regulate the temperature in the building</w:t>
      </w:r>
      <w:r w:rsidR="00763C7F" w:rsidRPr="00B2590B">
        <w:rPr>
          <w:lang w:val="en-GB"/>
        </w:rPr>
        <w:t xml:space="preserve"> is produced</w:t>
      </w:r>
      <w:r w:rsidR="0062694C" w:rsidRPr="00B2590B">
        <w:rPr>
          <w:lang w:val="en-GB"/>
        </w:rPr>
        <w:t>.</w:t>
      </w:r>
      <w:r w:rsidR="0062694C" w:rsidRPr="00B2590B">
        <w:rPr>
          <w:color w:val="FF0000"/>
          <w:lang w:val="en-GB"/>
        </w:rPr>
        <w:t xml:space="preserve"> </w:t>
      </w:r>
      <w:r w:rsidR="00751ADB" w:rsidRPr="00B2590B">
        <w:rPr>
          <w:lang w:val="en-GB"/>
        </w:rPr>
        <w:t>Circulating pumps are only switched on when required and do not run permanently.</w:t>
      </w:r>
      <w:r w:rsidR="00751ADB" w:rsidRPr="00B2590B">
        <w:rPr>
          <w:color w:val="FF0000"/>
          <w:lang w:val="en-GB"/>
        </w:rPr>
        <w:t xml:space="preserve"> </w:t>
      </w:r>
      <w:r w:rsidR="003A6DDD" w:rsidRPr="00B2590B">
        <w:rPr>
          <w:lang w:val="en-GB"/>
        </w:rPr>
        <w:t xml:space="preserve">It is difficult to give a precise percentage value </w:t>
      </w:r>
      <w:r w:rsidR="00314635" w:rsidRPr="00B2590B">
        <w:rPr>
          <w:lang w:val="en-GB"/>
        </w:rPr>
        <w:t>of</w:t>
      </w:r>
      <w:r w:rsidR="003A6DDD" w:rsidRPr="00B2590B">
        <w:rPr>
          <w:lang w:val="en-GB"/>
        </w:rPr>
        <w:t xml:space="preserve"> the savings gained</w:t>
      </w:r>
      <w:r w:rsidR="00314635" w:rsidRPr="00B2590B">
        <w:rPr>
          <w:lang w:val="en-GB"/>
        </w:rPr>
        <w:t>,</w:t>
      </w:r>
      <w:r w:rsidR="003A6DDD" w:rsidRPr="00B2590B">
        <w:rPr>
          <w:lang w:val="en-GB"/>
        </w:rPr>
        <w:t xml:space="preserve"> as many different factors have an influence on the result</w:t>
      </w:r>
      <w:r w:rsidR="00585590" w:rsidRPr="00B2590B">
        <w:rPr>
          <w:lang w:val="en-GB"/>
        </w:rPr>
        <w:t>.</w:t>
      </w:r>
      <w:r w:rsidR="00585590" w:rsidRPr="00B2590B">
        <w:rPr>
          <w:color w:val="FF0000"/>
          <w:lang w:val="en-GB"/>
        </w:rPr>
        <w:t xml:space="preserve"> </w:t>
      </w:r>
      <w:r w:rsidR="00CF6B3F" w:rsidRPr="00B2590B">
        <w:rPr>
          <w:lang w:val="en-GB"/>
        </w:rPr>
        <w:t xml:space="preserve">These include the structural conditions such as the insulation of the roof, the walls and the design of the windows etc. </w:t>
      </w:r>
      <w:r w:rsidR="00FF6DEC" w:rsidRPr="00B2590B">
        <w:rPr>
          <w:lang w:val="en-GB"/>
        </w:rPr>
        <w:t xml:space="preserve">The highest possible saving </w:t>
      </w:r>
      <w:r w:rsidR="00C315DF" w:rsidRPr="00B2590B">
        <w:rPr>
          <w:lang w:val="en-GB"/>
        </w:rPr>
        <w:t xml:space="preserve">on the KNX control side can be achieved if only demand-based heating or cooling is generated through the integration of different sensors and time switches as well as the communication between the room and </w:t>
      </w:r>
      <w:r w:rsidR="00A83ED1" w:rsidRPr="00B2590B">
        <w:rPr>
          <w:lang w:val="en-GB"/>
        </w:rPr>
        <w:t xml:space="preserve">the </w:t>
      </w:r>
      <w:r w:rsidR="00C315DF" w:rsidRPr="00B2590B">
        <w:rPr>
          <w:lang w:val="en-GB"/>
        </w:rPr>
        <w:t>heating/cooling</w:t>
      </w:r>
      <w:r w:rsidR="00585590" w:rsidRPr="00B2590B">
        <w:rPr>
          <w:lang w:val="en-GB"/>
        </w:rPr>
        <w:t>.</w:t>
      </w:r>
    </w:p>
    <w:p w14:paraId="720A4F01" w14:textId="77777777" w:rsidR="00314635" w:rsidRPr="00B2590B" w:rsidRDefault="00314635" w:rsidP="00DF5204">
      <w:pPr>
        <w:pStyle w:val="Bullet1"/>
        <w:numPr>
          <w:ilvl w:val="0"/>
          <w:numId w:val="0"/>
        </w:numPr>
        <w:rPr>
          <w:color w:val="FF0000"/>
          <w:lang w:val="en-GB"/>
        </w:rPr>
      </w:pPr>
      <w:r w:rsidRPr="00B2590B">
        <w:rPr>
          <w:lang w:val="en-GB"/>
        </w:rPr>
        <w:t xml:space="preserve">The term ‘climatic control system” in the underneath text denotes a dual temperature control system, which can – depending on the requirement – either heat and/or cool. </w:t>
      </w:r>
    </w:p>
    <w:p w14:paraId="1085D0CD" w14:textId="77777777" w:rsidR="00F92762" w:rsidRPr="00B2590B" w:rsidRDefault="00974BB5" w:rsidP="00F92762">
      <w:pPr>
        <w:pStyle w:val="Heading3"/>
        <w:ind w:left="720"/>
        <w:rPr>
          <w:noProof/>
          <w:lang w:val="en-GB"/>
        </w:rPr>
      </w:pPr>
      <w:r w:rsidRPr="00B2590B">
        <w:rPr>
          <w:lang w:val="en-GB"/>
        </w:rPr>
        <w:br w:type="page"/>
      </w:r>
      <w:bookmarkStart w:id="3" w:name="_Toc125429053"/>
      <w:bookmarkStart w:id="4" w:name="_Toc248557883"/>
      <w:bookmarkStart w:id="5" w:name="_Toc343852554"/>
      <w:bookmarkStart w:id="6" w:name="_Toc389576709"/>
      <w:r w:rsidR="00314635" w:rsidRPr="00B2590B">
        <w:rPr>
          <w:noProof/>
          <w:lang w:val="en-GB"/>
        </w:rPr>
        <w:lastRenderedPageBreak/>
        <w:t>Requirements to the climatic control system</w:t>
      </w:r>
      <w:bookmarkEnd w:id="3"/>
      <w:bookmarkEnd w:id="4"/>
      <w:bookmarkEnd w:id="5"/>
      <w:bookmarkEnd w:id="6"/>
    </w:p>
    <w:p w14:paraId="78A810A0" w14:textId="77777777" w:rsidR="00314635" w:rsidRPr="00B2590B" w:rsidRDefault="00314635" w:rsidP="00F92762">
      <w:pPr>
        <w:rPr>
          <w:noProof/>
        </w:rPr>
      </w:pPr>
      <w:r w:rsidRPr="00B2590B">
        <w:rPr>
          <w:noProof/>
        </w:rPr>
        <w:t xml:space="preserve">Already in the nineties minimum requirements were laid down for central heating in national regulations for the control of the heat supply and electric valves, e.g.  </w:t>
      </w:r>
    </w:p>
    <w:p w14:paraId="6292C741" w14:textId="77777777" w:rsidR="00F92762" w:rsidRPr="00B2590B" w:rsidRDefault="00314635" w:rsidP="00F92762">
      <w:pPr>
        <w:pStyle w:val="Bullet1"/>
        <w:rPr>
          <w:noProof/>
          <w:lang w:val="en-GB"/>
        </w:rPr>
      </w:pPr>
      <w:r w:rsidRPr="00B2590B">
        <w:rPr>
          <w:noProof/>
          <w:lang w:val="en-GB"/>
        </w:rPr>
        <w:t>Temperature controlled (outside temperature or other applicable reference variables)</w:t>
      </w:r>
    </w:p>
    <w:p w14:paraId="33F2EFA4" w14:textId="77777777" w:rsidR="00F92762" w:rsidRPr="00B2590B" w:rsidRDefault="00314635" w:rsidP="00F92762">
      <w:pPr>
        <w:pStyle w:val="Bullet1"/>
        <w:rPr>
          <w:noProof/>
          <w:lang w:val="en-GB"/>
        </w:rPr>
      </w:pPr>
      <w:r w:rsidRPr="00B2590B">
        <w:rPr>
          <w:noProof/>
          <w:lang w:val="en-GB"/>
        </w:rPr>
        <w:t>Time controlled</w:t>
      </w:r>
    </w:p>
    <w:p w14:paraId="09E0370E" w14:textId="77777777" w:rsidR="007B01DD" w:rsidRPr="00B2590B" w:rsidRDefault="007B01DD" w:rsidP="00F92762">
      <w:pPr>
        <w:rPr>
          <w:noProof/>
        </w:rPr>
      </w:pPr>
      <w:r w:rsidRPr="00B2590B">
        <w:rPr>
          <w:noProof/>
        </w:rPr>
        <w:t xml:space="preserve">In the mean while, requirements have again been extended. Compared to standards – of which many exist in the area of the energetic evaluation of buildings – regulations are requirements that are fixed by the </w:t>
      </w:r>
      <w:r w:rsidR="008B5309" w:rsidRPr="00B2590B">
        <w:rPr>
          <w:noProof/>
        </w:rPr>
        <w:t>lawmaker and thus are binding. In some European countries the energy saving target</w:t>
      </w:r>
      <w:r w:rsidR="005F6C0E" w:rsidRPr="00B2590B">
        <w:rPr>
          <w:noProof/>
        </w:rPr>
        <w:t>s</w:t>
      </w:r>
      <w:r w:rsidR="008B5309" w:rsidRPr="00B2590B">
        <w:rPr>
          <w:noProof/>
        </w:rPr>
        <w:t xml:space="preserve"> were considerably lowered in the last years (e.g. up to 30%). </w:t>
      </w:r>
    </w:p>
    <w:p w14:paraId="79ACCAB5" w14:textId="77777777" w:rsidR="005F6C0E" w:rsidRPr="00B2590B" w:rsidRDefault="005F6C0E" w:rsidP="00F92762">
      <w:r w:rsidRPr="00B2590B">
        <w:t>These regulations are in the end all based on international standards, which were in turn the result of political activities, e.g</w:t>
      </w:r>
      <w:r w:rsidR="00767AD6" w:rsidRPr="00B2590B">
        <w:t>.:</w:t>
      </w:r>
      <w:r w:rsidRPr="00B2590B">
        <w:t xml:space="preserve">  </w:t>
      </w:r>
    </w:p>
    <w:p w14:paraId="74E96B8D" w14:textId="77777777" w:rsidR="00F92762" w:rsidRPr="00B2590B" w:rsidRDefault="00F92762" w:rsidP="00F92762"/>
    <w:p w14:paraId="39CFEC58" w14:textId="77777777" w:rsidR="00F92762" w:rsidRPr="00B2590B" w:rsidRDefault="00F92762" w:rsidP="00F92762">
      <w:pPr>
        <w:numPr>
          <w:ilvl w:val="0"/>
          <w:numId w:val="23"/>
        </w:numPr>
      </w:pPr>
      <w:r w:rsidRPr="00B2590B">
        <w:t>EN 15232</w:t>
      </w:r>
    </w:p>
    <w:p w14:paraId="78AACA00" w14:textId="77777777" w:rsidR="00F92762" w:rsidRPr="00B2590B" w:rsidRDefault="00F92762" w:rsidP="00F92762">
      <w:pPr>
        <w:numPr>
          <w:ilvl w:val="0"/>
          <w:numId w:val="23"/>
        </w:numPr>
      </w:pPr>
      <w:r w:rsidRPr="00B2590B">
        <w:t>EN ISO 13789:1999-10</w:t>
      </w:r>
    </w:p>
    <w:p w14:paraId="4B1460A1" w14:textId="77777777" w:rsidR="00F92762" w:rsidRPr="00B2590B" w:rsidRDefault="00F92762" w:rsidP="00F92762">
      <w:pPr>
        <w:numPr>
          <w:ilvl w:val="0"/>
          <w:numId w:val="23"/>
        </w:numPr>
      </w:pPr>
      <w:r w:rsidRPr="00B2590B">
        <w:t>EN 832:2003-06</w:t>
      </w:r>
    </w:p>
    <w:p w14:paraId="67CBD96D" w14:textId="77777777" w:rsidR="00F92762" w:rsidRPr="00B2590B" w:rsidRDefault="00F92762" w:rsidP="00F92762">
      <w:pPr>
        <w:numPr>
          <w:ilvl w:val="0"/>
          <w:numId w:val="23"/>
        </w:numPr>
      </w:pPr>
      <w:r w:rsidRPr="00B2590B">
        <w:t>….</w:t>
      </w:r>
    </w:p>
    <w:p w14:paraId="12611BBE" w14:textId="77777777" w:rsidR="00F92762" w:rsidRPr="00B2590B" w:rsidRDefault="00F92762" w:rsidP="00F92762"/>
    <w:p w14:paraId="32720624" w14:textId="77777777" w:rsidR="005F6C0E" w:rsidRPr="00B2590B" w:rsidRDefault="005F6C0E" w:rsidP="00F92762">
      <w:r w:rsidRPr="00B2590B">
        <w:t xml:space="preserve">Although the earlier regulations were </w:t>
      </w:r>
      <w:r w:rsidR="00307D07" w:rsidRPr="00B2590B">
        <w:t>required by law, the energy saving targets were relatively easy to fulfil. Since not only in Europe politics has increased its focus on CO</w:t>
      </w:r>
      <w:r w:rsidR="00307D07" w:rsidRPr="00B2590B">
        <w:rPr>
          <w:vertAlign w:val="subscript"/>
        </w:rPr>
        <w:t>2</w:t>
      </w:r>
      <w:r w:rsidR="00307D07" w:rsidRPr="00B2590B">
        <w:t xml:space="preserve"> reduction, </w:t>
      </w:r>
      <w:proofErr w:type="gramStart"/>
      <w:r w:rsidR="00307D07" w:rsidRPr="00B2590B">
        <w:t>this</w:t>
      </w:r>
      <w:proofErr w:type="gramEnd"/>
      <w:r w:rsidR="00307D07" w:rsidRPr="00B2590B">
        <w:t xml:space="preserve"> has an immediate impact on regulations. </w:t>
      </w:r>
    </w:p>
    <w:p w14:paraId="5B625CCE" w14:textId="77777777" w:rsidR="00307D07" w:rsidRPr="00B2590B" w:rsidRDefault="00307D07" w:rsidP="00F92762"/>
    <w:p w14:paraId="678F40D9" w14:textId="77777777" w:rsidR="00307D07" w:rsidRPr="00B2590B" w:rsidRDefault="00307D07" w:rsidP="00F92762">
      <w:r w:rsidRPr="00B2590B">
        <w:t xml:space="preserve">The regulations </w:t>
      </w:r>
      <w:r w:rsidR="00767AD6" w:rsidRPr="00B2590B">
        <w:t>clearly</w:t>
      </w:r>
      <w:r w:rsidRPr="00B2590B">
        <w:t xml:space="preserve"> lay down that the energetic targets for larger buildings need to be higher than those of smaller. </w:t>
      </w:r>
    </w:p>
    <w:p w14:paraId="7DB7A1E4" w14:textId="77777777" w:rsidR="00307D07" w:rsidRPr="00B2590B" w:rsidRDefault="00307D07" w:rsidP="00F92762"/>
    <w:p w14:paraId="08CA9899" w14:textId="77777777" w:rsidR="00307D07" w:rsidRPr="00B2590B" w:rsidRDefault="00307D07" w:rsidP="00F92762">
      <w:pPr>
        <w:rPr>
          <w:noProof/>
        </w:rPr>
      </w:pPr>
      <w:r w:rsidRPr="00B2590B">
        <w:rPr>
          <w:noProof/>
        </w:rPr>
        <w:t>Fact: in case of new buildings or even in the case of extensive renovation, the target</w:t>
      </w:r>
      <w:r w:rsidR="00A13710" w:rsidRPr="00B2590B">
        <w:rPr>
          <w:noProof/>
        </w:rPr>
        <w:t>s</w:t>
      </w:r>
      <w:r w:rsidRPr="00B2590B">
        <w:rPr>
          <w:noProof/>
        </w:rPr>
        <w:t xml:space="preserve"> can only be achieved thanks to building automation, especially when one wants to achieve a certain differentiation</w:t>
      </w:r>
      <w:r w:rsidR="00A13710" w:rsidRPr="00B2590B">
        <w:rPr>
          <w:noProof/>
        </w:rPr>
        <w:t xml:space="preserve"> </w:t>
      </w:r>
      <w:r w:rsidRPr="00B2590B">
        <w:rPr>
          <w:noProof/>
        </w:rPr>
        <w:t xml:space="preserve">in the heat/cool distribution </w:t>
      </w:r>
      <w:r w:rsidR="00A13710" w:rsidRPr="00B2590B">
        <w:rPr>
          <w:noProof/>
        </w:rPr>
        <w:t xml:space="preserve">(e.g. per room) </w:t>
      </w:r>
      <w:r w:rsidRPr="00B2590B">
        <w:rPr>
          <w:noProof/>
        </w:rPr>
        <w:t xml:space="preserve">in these buildings. </w:t>
      </w:r>
    </w:p>
    <w:p w14:paraId="5F4CE74B" w14:textId="77777777" w:rsidR="00F92762" w:rsidRPr="00B2590B" w:rsidRDefault="00307D07" w:rsidP="00F92762">
      <w:pPr>
        <w:pStyle w:val="Heading3"/>
        <w:ind w:left="720"/>
        <w:rPr>
          <w:noProof/>
          <w:lang w:val="en-GB"/>
        </w:rPr>
      </w:pPr>
      <w:bookmarkStart w:id="7" w:name="_Toc343852555"/>
      <w:bookmarkStart w:id="8" w:name="_Toc389576710"/>
      <w:r w:rsidRPr="00B2590B">
        <w:rPr>
          <w:noProof/>
          <w:lang w:val="en-GB"/>
        </w:rPr>
        <w:t xml:space="preserve">Energy </w:t>
      </w:r>
      <w:bookmarkEnd w:id="7"/>
      <w:r w:rsidRPr="00B2590B">
        <w:rPr>
          <w:noProof/>
          <w:lang w:val="en-GB"/>
        </w:rPr>
        <w:t>Certificate</w:t>
      </w:r>
      <w:bookmarkEnd w:id="8"/>
      <w:r w:rsidR="00F92762" w:rsidRPr="00B2590B">
        <w:rPr>
          <w:noProof/>
          <w:lang w:val="en-GB"/>
        </w:rPr>
        <w:t xml:space="preserve"> </w:t>
      </w:r>
    </w:p>
    <w:p w14:paraId="24520D8D" w14:textId="77777777" w:rsidR="00F92762" w:rsidRPr="00B2590B" w:rsidRDefault="00F92762" w:rsidP="00F92762">
      <w:pPr>
        <w:rPr>
          <w:noProof/>
        </w:rPr>
      </w:pPr>
    </w:p>
    <w:p w14:paraId="7ADEA3E0" w14:textId="77777777" w:rsidR="00307D07" w:rsidRPr="00B2590B" w:rsidRDefault="00307D07" w:rsidP="00F92762">
      <w:pPr>
        <w:rPr>
          <w:noProof/>
        </w:rPr>
      </w:pPr>
      <w:r w:rsidRPr="00B2590B">
        <w:rPr>
          <w:noProof/>
        </w:rPr>
        <w:t xml:space="preserve">A result of the before-said regulations is in the end the energy certificate of a building, of which the German version is shown underneath. The way such a certificate is established can however be highly complex, hence not explained below. </w:t>
      </w:r>
    </w:p>
    <w:p w14:paraId="4A41B76B" w14:textId="77777777" w:rsidR="00F92762" w:rsidRPr="00B2590B" w:rsidRDefault="00F92762" w:rsidP="00F92762">
      <w:pPr>
        <w:rPr>
          <w:noProof/>
        </w:rPr>
      </w:pPr>
    </w:p>
    <w:p w14:paraId="56266534" w14:textId="65A3D97F" w:rsidR="00F92762" w:rsidRPr="00B2590B" w:rsidRDefault="00E748CF" w:rsidP="00F92762">
      <w:pPr>
        <w:rPr>
          <w:noProof/>
        </w:rPr>
      </w:pPr>
      <w:r w:rsidRPr="00B2590B">
        <w:rPr>
          <w:noProof/>
        </w:rPr>
        <w:lastRenderedPageBreak/>
        <w:drawing>
          <wp:inline distT="0" distB="0" distL="0" distR="0" wp14:anchorId="7F2EAAC0" wp14:editId="2966BE6B">
            <wp:extent cx="6151245" cy="4717415"/>
            <wp:effectExtent l="0" t="0" r="0" b="0"/>
            <wp:docPr id="143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1245" cy="4717415"/>
                    </a:xfrm>
                    <a:prstGeom prst="rect">
                      <a:avLst/>
                    </a:prstGeom>
                    <a:noFill/>
                  </pic:spPr>
                </pic:pic>
              </a:graphicData>
            </a:graphic>
          </wp:inline>
        </w:drawing>
      </w:r>
    </w:p>
    <w:p w14:paraId="1A0553DC" w14:textId="77777777" w:rsidR="00F92762" w:rsidRPr="00B2590B" w:rsidRDefault="00AE4CD6" w:rsidP="00F92762">
      <w:pPr>
        <w:pStyle w:val="Caption"/>
      </w:pPr>
      <w:r w:rsidRPr="00B2590B">
        <w:t>Figure</w:t>
      </w:r>
      <w:r w:rsidR="00F92762" w:rsidRPr="00B2590B">
        <w:t xml:space="preserve"> </w:t>
      </w:r>
      <w:r w:rsidR="00F92762" w:rsidRPr="00B2590B">
        <w:fldChar w:fldCharType="begin"/>
      </w:r>
      <w:r w:rsidR="00F92762" w:rsidRPr="00B2590B">
        <w:instrText xml:space="preserve"> SEQ Figure \* ARABIC </w:instrText>
      </w:r>
      <w:r w:rsidR="00F92762" w:rsidRPr="00B2590B">
        <w:fldChar w:fldCharType="separate"/>
      </w:r>
      <w:r w:rsidR="00202A15">
        <w:rPr>
          <w:noProof/>
        </w:rPr>
        <w:t>2</w:t>
      </w:r>
      <w:r w:rsidR="00F92762" w:rsidRPr="00B2590B">
        <w:fldChar w:fldCharType="end"/>
      </w:r>
      <w:r w:rsidR="00F92762" w:rsidRPr="00B2590B">
        <w:t xml:space="preserve">: </w:t>
      </w:r>
      <w:r w:rsidR="00307D07" w:rsidRPr="00B2590B">
        <w:t>Final energy need in Energy Certificate</w:t>
      </w:r>
      <w:r w:rsidR="00F92762" w:rsidRPr="00B2590B">
        <w:t xml:space="preserve"> (</w:t>
      </w:r>
      <w:r w:rsidR="00307D07" w:rsidRPr="00B2590B">
        <w:t>Example Germany – Energy Saving Regulation 2007</w:t>
      </w:r>
      <w:r w:rsidR="00F92762" w:rsidRPr="00B2590B">
        <w:t>)</w:t>
      </w:r>
    </w:p>
    <w:p w14:paraId="596EDBD6" w14:textId="77777777" w:rsidR="00F92762" w:rsidRPr="00B2590B" w:rsidRDefault="00307D07" w:rsidP="00F92762">
      <w:pPr>
        <w:rPr>
          <w:noProof/>
        </w:rPr>
      </w:pPr>
      <w:r w:rsidRPr="00B2590B">
        <w:rPr>
          <w:noProof/>
        </w:rPr>
        <w:t xml:space="preserve">The underneath graphics shows </w:t>
      </w:r>
      <w:r w:rsidR="00337EB6" w:rsidRPr="00B2590B">
        <w:rPr>
          <w:noProof/>
        </w:rPr>
        <w:t>reference</w:t>
      </w:r>
      <w:r w:rsidRPr="00B2590B">
        <w:rPr>
          <w:noProof/>
        </w:rPr>
        <w:t xml:space="preserve"> values for the final energy need according to the type of building, again taking the example of Germany and according to the local Energy </w:t>
      </w:r>
      <w:r w:rsidR="00337EB6" w:rsidRPr="00B2590B">
        <w:rPr>
          <w:noProof/>
        </w:rPr>
        <w:t>Saving Regulation from 2007. Newer versions of the regulations cause the reference values to shift increasingly to the left!</w:t>
      </w:r>
    </w:p>
    <w:p w14:paraId="0CF4946F" w14:textId="77FF7C5C" w:rsidR="00F92762" w:rsidRPr="00B2590B" w:rsidRDefault="00E748CF" w:rsidP="00F92762">
      <w:pPr>
        <w:rPr>
          <w:noProof/>
        </w:rPr>
      </w:pPr>
      <w:r w:rsidRPr="00B2590B">
        <w:rPr>
          <w:noProof/>
        </w:rPr>
        <w:lastRenderedPageBreak/>
        <w:drawing>
          <wp:inline distT="0" distB="0" distL="0" distR="0" wp14:anchorId="3C5990F2" wp14:editId="358CDCCD">
            <wp:extent cx="5468620" cy="4603115"/>
            <wp:effectExtent l="0" t="0" r="0" b="0"/>
            <wp:docPr id="143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8620" cy="4603115"/>
                    </a:xfrm>
                    <a:prstGeom prst="rect">
                      <a:avLst/>
                    </a:prstGeom>
                    <a:noFill/>
                  </pic:spPr>
                </pic:pic>
              </a:graphicData>
            </a:graphic>
          </wp:inline>
        </w:drawing>
      </w:r>
    </w:p>
    <w:p w14:paraId="1DEF2B30" w14:textId="77777777" w:rsidR="00AE4CD6" w:rsidRPr="00B2590B" w:rsidRDefault="00AE4CD6" w:rsidP="00F92762">
      <w:pPr>
        <w:rPr>
          <w:noProof/>
        </w:rPr>
      </w:pPr>
    </w:p>
    <w:p w14:paraId="7B588123" w14:textId="77777777" w:rsidR="00F92762" w:rsidRPr="00B2590B" w:rsidRDefault="00AE4CD6" w:rsidP="00F92762">
      <w:pPr>
        <w:pStyle w:val="Caption"/>
      </w:pPr>
      <w:r w:rsidRPr="00B2590B">
        <w:t>Figure</w:t>
      </w:r>
      <w:r w:rsidR="00F92762" w:rsidRPr="00B2590B">
        <w:t xml:space="preserve"> </w:t>
      </w:r>
      <w:r w:rsidR="00F92762" w:rsidRPr="00B2590B">
        <w:fldChar w:fldCharType="begin"/>
      </w:r>
      <w:r w:rsidR="00F92762" w:rsidRPr="00B2590B">
        <w:instrText xml:space="preserve"> SEQ Figure \* ARABIC </w:instrText>
      </w:r>
      <w:r w:rsidR="00F92762" w:rsidRPr="00B2590B">
        <w:fldChar w:fldCharType="separate"/>
      </w:r>
      <w:r w:rsidR="00202A15">
        <w:rPr>
          <w:noProof/>
        </w:rPr>
        <w:t>3</w:t>
      </w:r>
      <w:r w:rsidR="00F92762" w:rsidRPr="00B2590B">
        <w:fldChar w:fldCharType="end"/>
      </w:r>
      <w:r w:rsidR="00F92762" w:rsidRPr="00B2590B">
        <w:t xml:space="preserve">: </w:t>
      </w:r>
      <w:r w:rsidR="00337EB6" w:rsidRPr="00B2590B">
        <w:t>Reference values for final energy need (Example Germany – Energy Saving Regulation 2007)</w:t>
      </w:r>
    </w:p>
    <w:p w14:paraId="0D5F1E78" w14:textId="77777777" w:rsidR="00F92762" w:rsidRPr="00B2590B" w:rsidRDefault="00F92762" w:rsidP="00F92762">
      <w:pPr>
        <w:rPr>
          <w:noProof/>
        </w:rPr>
      </w:pPr>
    </w:p>
    <w:p w14:paraId="152093B9" w14:textId="77777777" w:rsidR="00F92762" w:rsidRPr="00B2590B" w:rsidRDefault="00337EB6" w:rsidP="00F92762">
      <w:pPr>
        <w:rPr>
          <w:noProof/>
        </w:rPr>
      </w:pPr>
      <w:r w:rsidRPr="00B2590B">
        <w:rPr>
          <w:noProof/>
        </w:rPr>
        <w:t xml:space="preserve">The conclusion relevant for us out of all this data is quite simple: </w:t>
      </w:r>
    </w:p>
    <w:p w14:paraId="1DCFE78B" w14:textId="77777777" w:rsidR="00F92762" w:rsidRPr="00B2590B" w:rsidRDefault="00337EB6" w:rsidP="00F92762">
      <w:pPr>
        <w:rPr>
          <w:noProof/>
        </w:rPr>
      </w:pPr>
      <w:r w:rsidRPr="00B2590B">
        <w:rPr>
          <w:noProof/>
        </w:rPr>
        <w:t xml:space="preserve">It is no longer imaginable </w:t>
      </w:r>
      <w:r w:rsidRPr="00B2590B">
        <w:rPr>
          <w:b/>
          <w:noProof/>
        </w:rPr>
        <w:t>not</w:t>
      </w:r>
      <w:r w:rsidRPr="00B2590B">
        <w:rPr>
          <w:noProof/>
        </w:rPr>
        <w:t xml:space="preserve"> to foresee any automation technology in new buildings, not even in renovations.</w:t>
      </w:r>
    </w:p>
    <w:p w14:paraId="4BF26FF9" w14:textId="77777777" w:rsidR="00BD3C42" w:rsidRPr="00B2590B" w:rsidRDefault="00202A15" w:rsidP="00D97D5C">
      <w:pPr>
        <w:pStyle w:val="Heading2"/>
        <w:rPr>
          <w:lang w:val="en-GB"/>
        </w:rPr>
      </w:pPr>
      <w:r>
        <w:rPr>
          <w:lang w:val="en-GB"/>
        </w:rPr>
        <w:br w:type="page"/>
      </w:r>
      <w:bookmarkStart w:id="9" w:name="_Toc389576711"/>
      <w:r w:rsidR="00911F72" w:rsidRPr="00B2590B">
        <w:rPr>
          <w:lang w:val="en-GB"/>
        </w:rPr>
        <w:lastRenderedPageBreak/>
        <w:t>Planning the Heating System</w:t>
      </w:r>
      <w:bookmarkEnd w:id="9"/>
    </w:p>
    <w:p w14:paraId="2EBE914E" w14:textId="77777777" w:rsidR="00911F72" w:rsidRPr="00B2590B" w:rsidRDefault="00911F72" w:rsidP="00911F72">
      <w:r w:rsidRPr="00B2590B">
        <w:t xml:space="preserve">The planning of the heating system is generally carried out by specialist heating engineers under certain criteria. </w:t>
      </w:r>
    </w:p>
    <w:p w14:paraId="5FD91BC0" w14:textId="77777777" w:rsidR="00911F72" w:rsidRPr="00B2590B" w:rsidRDefault="00911F72" w:rsidP="00911F72">
      <w:pPr>
        <w:pStyle w:val="Bullet1"/>
        <w:rPr>
          <w:lang w:val="en-GB"/>
        </w:rPr>
      </w:pPr>
      <w:r w:rsidRPr="00B2590B">
        <w:rPr>
          <w:lang w:val="en-GB"/>
        </w:rPr>
        <w:t>Type of heating – selected by the customer (according to the type of primary energy)</w:t>
      </w:r>
    </w:p>
    <w:p w14:paraId="270A7A5B" w14:textId="77777777" w:rsidR="00911F72" w:rsidRPr="00B2590B" w:rsidRDefault="00911F72" w:rsidP="00911F72">
      <w:pPr>
        <w:pStyle w:val="Bullet1"/>
        <w:rPr>
          <w:lang w:val="en-GB"/>
        </w:rPr>
      </w:pPr>
      <w:r w:rsidRPr="00B2590B">
        <w:rPr>
          <w:lang w:val="en-GB"/>
        </w:rPr>
        <w:t>Heating curve – dependent on the type of heating and location</w:t>
      </w:r>
    </w:p>
    <w:p w14:paraId="5804B439" w14:textId="77777777" w:rsidR="00911F72" w:rsidRPr="00B2590B" w:rsidRDefault="00911F72" w:rsidP="00911F72">
      <w:pPr>
        <w:pStyle w:val="Bullet1"/>
        <w:rPr>
          <w:lang w:val="en-GB"/>
        </w:rPr>
      </w:pPr>
      <w:r w:rsidRPr="00B2590B">
        <w:rPr>
          <w:lang w:val="en-GB"/>
        </w:rPr>
        <w:t xml:space="preserve">Capacity of the heating elements – building type (W/m²), room temperature costs </w:t>
      </w:r>
    </w:p>
    <w:p w14:paraId="4782CD44" w14:textId="77777777" w:rsidR="00911F72" w:rsidRPr="00B2590B" w:rsidRDefault="00911F72" w:rsidP="00911F72">
      <w:pPr>
        <w:pStyle w:val="Bullet1"/>
        <w:rPr>
          <w:lang w:val="en-GB"/>
        </w:rPr>
      </w:pPr>
      <w:r w:rsidRPr="00B2590B">
        <w:rPr>
          <w:lang w:val="en-GB"/>
        </w:rPr>
        <w:t xml:space="preserve">Heating control - costs </w:t>
      </w:r>
    </w:p>
    <w:p w14:paraId="00098C63" w14:textId="77777777" w:rsidR="00BD3C42" w:rsidRPr="00B2590B" w:rsidRDefault="00911F72" w:rsidP="00911F72">
      <w:pPr>
        <w:rPr>
          <w:color w:val="FF0000"/>
        </w:rPr>
      </w:pPr>
      <w:r w:rsidRPr="00B2590B">
        <w:t>An important selection criterion is the price of the primary energy which is available at the installation site. It is less the current price that is considered and more the price development of the last few years and the prognosis for the next few years. The investment costs and operational costs for the system must however also be noted when selecting the type of primary energy (</w:t>
      </w:r>
      <w:proofErr w:type="gramStart"/>
      <w:r w:rsidRPr="00B2590B">
        <w:t>e.g.</w:t>
      </w:r>
      <w:proofErr w:type="gramEnd"/>
      <w:r w:rsidRPr="00B2590B">
        <w:t xml:space="preserve"> a storage room, oil tanks, oil pumps and corresponding control technology for fuel oil). </w:t>
      </w:r>
      <w:r w:rsidR="00942429" w:rsidRPr="00B2590B">
        <w:t>The diagram below shows a comparison between the different energy types.</w:t>
      </w:r>
    </w:p>
    <w:p w14:paraId="095B6DE9" w14:textId="1CE7F4B1" w:rsidR="00BD3C42" w:rsidRPr="00B2590B" w:rsidRDefault="00E748CF">
      <w:pPr>
        <w:pStyle w:val="Text100"/>
        <w:tabs>
          <w:tab w:val="left" w:pos="3969"/>
          <w:tab w:val="left" w:pos="5670"/>
        </w:tabs>
        <w:rPr>
          <w:color w:val="auto"/>
        </w:rPr>
      </w:pPr>
      <w:r w:rsidRPr="00B2590B">
        <w:rPr>
          <w:noProof/>
          <w:lang w:eastAsia="en-GB"/>
        </w:rPr>
        <mc:AlternateContent>
          <mc:Choice Requires="wps">
            <w:drawing>
              <wp:anchor distT="0" distB="0" distL="114300" distR="114300" simplePos="0" relativeHeight="251642880" behindDoc="0" locked="0" layoutInCell="1" allowOverlap="1" wp14:anchorId="531A5DDE" wp14:editId="49B76D46">
                <wp:simplePos x="0" y="0"/>
                <wp:positionH relativeFrom="column">
                  <wp:posOffset>-68580</wp:posOffset>
                </wp:positionH>
                <wp:positionV relativeFrom="paragraph">
                  <wp:posOffset>230505</wp:posOffset>
                </wp:positionV>
                <wp:extent cx="584835" cy="254000"/>
                <wp:effectExtent l="0" t="0" r="0" b="0"/>
                <wp:wrapNone/>
                <wp:docPr id="643743612" name="Text Box 1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49E3C7" w14:textId="77777777" w:rsidR="00B51CA1" w:rsidRPr="00856E3B" w:rsidRDefault="00B51CA1" w:rsidP="00856E3B">
                            <w:pPr>
                              <w:spacing w:before="0" w:after="100" w:afterAutospacing="1" w:line="240" w:lineRule="auto"/>
                              <w:rPr>
                                <w:b/>
                                <w:sz w:val="12"/>
                              </w:rPr>
                            </w:pPr>
                            <w:r w:rsidRPr="00856E3B">
                              <w:rPr>
                                <w:b/>
                                <w:sz w:val="12"/>
                              </w:rPr>
                              <w:t>Measured values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1A5DDE" id="_x0000_t202" coordsize="21600,21600" o:spt="202" path="m,l,21600r21600,l21600,xe">
                <v:stroke joinstyle="miter"/>
                <v:path gradientshapeok="t" o:connecttype="rect"/>
              </v:shapetype>
              <v:shape id="Text Box 1330" o:spid="_x0000_s1026" type="#_x0000_t202" style="position:absolute;margin-left:-5.4pt;margin-top:18.15pt;width:46.05pt;height:20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" stroked="f">
                <v:textbox>
                  <w:txbxContent>
                    <w:p w14:paraId="4949E3C7" w14:textId="77777777" w:rsidR="00B51CA1" w:rsidRPr="00856E3B" w:rsidRDefault="00B51CA1" w:rsidP="00856E3B">
                      <w:pPr>
                        <w:spacing w:before="0" w:after="100" w:afterAutospacing="1" w:line="240" w:lineRule="auto"/>
                        <w:rPr>
                          <w:b/>
                          <w:sz w:val="12"/>
                        </w:rPr>
                      </w:pPr>
                      <w:r w:rsidRPr="00856E3B">
                        <w:rPr>
                          <w:b/>
                          <w:sz w:val="12"/>
                        </w:rPr>
                        <w:t>Measured values</w:t>
                      </w:r>
                    </w:p>
                  </w:txbxContent>
                </v:textbox>
              </v:shape>
            </w:pict>
          </mc:Fallback>
        </mc:AlternateContent>
      </w:r>
      <w:r w:rsidRPr="00B2590B">
        <w:rPr>
          <w:noProof/>
          <w:lang w:eastAsia="en-GB"/>
        </w:rPr>
        <mc:AlternateContent>
          <mc:Choice Requires="wps">
            <w:drawing>
              <wp:anchor distT="0" distB="0" distL="114300" distR="114300" simplePos="0" relativeHeight="251643904" behindDoc="0" locked="0" layoutInCell="1" allowOverlap="1" wp14:anchorId="358FF234" wp14:editId="65D7C629">
                <wp:simplePos x="0" y="0"/>
                <wp:positionH relativeFrom="column">
                  <wp:posOffset>4992370</wp:posOffset>
                </wp:positionH>
                <wp:positionV relativeFrom="paragraph">
                  <wp:posOffset>238125</wp:posOffset>
                </wp:positionV>
                <wp:extent cx="584835" cy="254000"/>
                <wp:effectExtent l="0" t="0" r="0" b="0"/>
                <wp:wrapNone/>
                <wp:docPr id="934465604" name="Text Box 1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13D3C7" w14:textId="77777777" w:rsidR="00B51CA1" w:rsidRPr="00856E3B" w:rsidRDefault="00B51CA1" w:rsidP="00856E3B">
                            <w:pPr>
                              <w:spacing w:before="0" w:after="100" w:afterAutospacing="1" w:line="240" w:lineRule="auto"/>
                              <w:rPr>
                                <w:b/>
                                <w:sz w:val="12"/>
                              </w:rPr>
                            </w:pPr>
                            <w:r w:rsidRPr="00856E3B">
                              <w:rPr>
                                <w:b/>
                                <w:sz w:val="12"/>
                              </w:rPr>
                              <w:t>Measured values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8FF234" id="Text Box 1332" o:spid="_x0000_s1027" type="#_x0000_t202" style="position:absolute;margin-left:393.1pt;margin-top:18.75pt;width:46.05pt;height:20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" stroked="f">
                <v:textbox>
                  <w:txbxContent>
                    <w:p w14:paraId="4213D3C7" w14:textId="77777777" w:rsidR="00B51CA1" w:rsidRPr="00856E3B" w:rsidRDefault="00B51CA1" w:rsidP="00856E3B">
                      <w:pPr>
                        <w:spacing w:before="0" w:after="100" w:afterAutospacing="1" w:line="240" w:lineRule="auto"/>
                        <w:rPr>
                          <w:b/>
                          <w:sz w:val="12"/>
                        </w:rPr>
                      </w:pPr>
                      <w:r w:rsidRPr="00856E3B">
                        <w:rPr>
                          <w:b/>
                          <w:sz w:val="12"/>
                        </w:rPr>
                        <w:t>Measured values</w:t>
                      </w:r>
                    </w:p>
                  </w:txbxContent>
                </v:textbox>
              </v:shape>
            </w:pict>
          </mc:Fallback>
        </mc:AlternateContent>
      </w:r>
      <w:r w:rsidR="001C6734" w:rsidRPr="00B2590B">
        <w:rPr>
          <w:color w:val="auto"/>
        </w:rPr>
        <w:t>Source</w:t>
      </w:r>
      <w:r w:rsidR="00BD3C42" w:rsidRPr="00B2590B">
        <w:rPr>
          <w:color w:val="auto"/>
        </w:rPr>
        <w:t xml:space="preserve">: </w:t>
      </w:r>
      <w:r w:rsidR="001C6734" w:rsidRPr="00B2590B">
        <w:rPr>
          <w:rFonts w:ascii="Frutiger-Light" w:eastAsia="Times New Roman" w:hAnsi="Frutiger-Light" w:cs="Frutiger-Light"/>
          <w:color w:val="auto"/>
          <w:lang w:eastAsia="de-DE"/>
        </w:rPr>
        <w:t>Federal Statistic Office</w:t>
      </w:r>
      <w:r w:rsidR="00A13710" w:rsidRPr="00B2590B">
        <w:rPr>
          <w:rFonts w:ascii="Frutiger-Light" w:eastAsia="Times New Roman" w:hAnsi="Frutiger-Light" w:cs="Frutiger-Light"/>
          <w:color w:val="auto"/>
          <w:lang w:eastAsia="de-DE"/>
        </w:rPr>
        <w:t xml:space="preserve"> Germany</w:t>
      </w:r>
    </w:p>
    <w:p w14:paraId="1394431D" w14:textId="65F4C9BE" w:rsidR="00974BB5" w:rsidRPr="00B2590B" w:rsidRDefault="00E748CF" w:rsidP="00974BB5">
      <w:pPr>
        <w:pStyle w:val="Picture"/>
        <w:rPr>
          <w:lang w:val="en-GB"/>
        </w:rPr>
      </w:pPr>
      <w:r w:rsidRPr="00B2590B">
        <w:rPr>
          <w:noProof/>
          <w:lang w:val="en-GB" w:eastAsia="en-GB"/>
        </w:rPr>
        <mc:AlternateContent>
          <mc:Choice Requires="wps">
            <w:drawing>
              <wp:anchor distT="0" distB="0" distL="114300" distR="114300" simplePos="0" relativeHeight="251646976" behindDoc="0" locked="0" layoutInCell="1" allowOverlap="1" wp14:anchorId="6E4B8596" wp14:editId="2D13A6DA">
                <wp:simplePos x="0" y="0"/>
                <wp:positionH relativeFrom="column">
                  <wp:posOffset>4596765</wp:posOffset>
                </wp:positionH>
                <wp:positionV relativeFrom="paragraph">
                  <wp:posOffset>792480</wp:posOffset>
                </wp:positionV>
                <wp:extent cx="615315" cy="168910"/>
                <wp:effectExtent l="0" t="0" r="0" b="0"/>
                <wp:wrapNone/>
                <wp:docPr id="1223437168" name="Text Box 1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 cy="168910"/>
                        </a:xfrm>
                        <a:prstGeom prst="rect">
                          <a:avLst/>
                        </a:prstGeom>
                        <a:solidFill>
                          <a:srgbClr val="EAEAE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F10DDD" w14:textId="77777777" w:rsidR="00B51CA1" w:rsidRPr="00856E3B" w:rsidRDefault="00B51CA1" w:rsidP="00C21E6A">
                            <w:pPr>
                              <w:spacing w:before="0" w:after="100" w:afterAutospacing="1" w:line="240" w:lineRule="auto"/>
                              <w:rPr>
                                <w:b/>
                                <w:sz w:val="12"/>
                              </w:rPr>
                            </w:pPr>
                            <w:r>
                              <w:rPr>
                                <w:b/>
                                <w:sz w:val="12"/>
                              </w:rPr>
                              <w:t>Electricity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4B8596" id="Text Box 1335" o:spid="_x0000_s1028" type="#_x0000_t202" style="position:absolute;margin-left:361.95pt;margin-top:62.4pt;width:48.45pt;height:13.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" fillcolor="#eaeaea" stroked="f">
                <v:textbox>
                  <w:txbxContent>
                    <w:p w14:paraId="3DF10DDD" w14:textId="77777777" w:rsidR="00B51CA1" w:rsidRPr="00856E3B" w:rsidRDefault="00B51CA1" w:rsidP="00C21E6A">
                      <w:pPr>
                        <w:spacing w:before="0" w:after="100" w:afterAutospacing="1" w:line="240" w:lineRule="auto"/>
                        <w:rPr>
                          <w:b/>
                          <w:sz w:val="12"/>
                        </w:rPr>
                      </w:pPr>
                      <w:r>
                        <w:rPr>
                          <w:b/>
                          <w:sz w:val="12"/>
                        </w:rPr>
                        <w:t>Electricity</w:t>
                      </w:r>
                    </w:p>
                  </w:txbxContent>
                </v:textbox>
              </v:shape>
            </w:pict>
          </mc:Fallback>
        </mc:AlternateContent>
      </w:r>
      <w:r w:rsidRPr="00B2590B">
        <w:rPr>
          <w:noProof/>
          <w:lang w:val="en-GB" w:eastAsia="en-GB"/>
        </w:rPr>
        <mc:AlternateContent>
          <mc:Choice Requires="wps">
            <w:drawing>
              <wp:anchor distT="0" distB="0" distL="114300" distR="114300" simplePos="0" relativeHeight="251645952" behindDoc="0" locked="0" layoutInCell="1" allowOverlap="1" wp14:anchorId="6250BD62" wp14:editId="6AB6E5BB">
                <wp:simplePos x="0" y="0"/>
                <wp:positionH relativeFrom="column">
                  <wp:posOffset>3543300</wp:posOffset>
                </wp:positionH>
                <wp:positionV relativeFrom="paragraph">
                  <wp:posOffset>320675</wp:posOffset>
                </wp:positionV>
                <wp:extent cx="833755" cy="254000"/>
                <wp:effectExtent l="0" t="0" r="0" b="0"/>
                <wp:wrapNone/>
                <wp:docPr id="88701763" name="Text Box 1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755" cy="254000"/>
                        </a:xfrm>
                        <a:prstGeom prst="rect">
                          <a:avLst/>
                        </a:prstGeom>
                        <a:solidFill>
                          <a:srgbClr val="EAEAE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1D8E0D" w14:textId="77777777" w:rsidR="00B51CA1" w:rsidRPr="00856E3B" w:rsidRDefault="00B51CA1" w:rsidP="00C21E6A">
                            <w:pPr>
                              <w:spacing w:before="0" w:after="100" w:afterAutospacing="1" w:line="240" w:lineRule="auto"/>
                              <w:rPr>
                                <w:b/>
                                <w:sz w:val="12"/>
                              </w:rPr>
                            </w:pPr>
                            <w:r>
                              <w:rPr>
                                <w:b/>
                                <w:sz w:val="12"/>
                              </w:rPr>
                              <w:t>Gas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50BD62" id="Text Box 1334" o:spid="_x0000_s1029" type="#_x0000_t202" style="position:absolute;margin-left:279pt;margin-top:25.25pt;width:65.65pt;height:20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" fillcolor="#eaeaea" stroked="f">
                <v:textbox>
                  <w:txbxContent>
                    <w:p w14:paraId="191D8E0D" w14:textId="77777777" w:rsidR="00B51CA1" w:rsidRPr="00856E3B" w:rsidRDefault="00B51CA1" w:rsidP="00C21E6A">
                      <w:pPr>
                        <w:spacing w:before="0" w:after="100" w:afterAutospacing="1" w:line="240" w:lineRule="auto"/>
                        <w:rPr>
                          <w:b/>
                          <w:sz w:val="12"/>
                        </w:rPr>
                      </w:pPr>
                      <w:r>
                        <w:rPr>
                          <w:b/>
                          <w:sz w:val="12"/>
                        </w:rPr>
                        <w:t>Gas</w:t>
                      </w:r>
                    </w:p>
                  </w:txbxContent>
                </v:textbox>
              </v:shape>
            </w:pict>
          </mc:Fallback>
        </mc:AlternateContent>
      </w:r>
      <w:r w:rsidRPr="00B2590B">
        <w:rPr>
          <w:noProof/>
          <w:lang w:val="en-GB" w:eastAsia="en-GB"/>
        </w:rPr>
        <mc:AlternateContent>
          <mc:Choice Requires="wps">
            <w:drawing>
              <wp:anchor distT="0" distB="0" distL="114300" distR="114300" simplePos="0" relativeHeight="251644928" behindDoc="0" locked="0" layoutInCell="1" allowOverlap="1" wp14:anchorId="4E7E3609" wp14:editId="333E4083">
                <wp:simplePos x="0" y="0"/>
                <wp:positionH relativeFrom="column">
                  <wp:posOffset>3543300</wp:posOffset>
                </wp:positionH>
                <wp:positionV relativeFrom="paragraph">
                  <wp:posOffset>1833880</wp:posOffset>
                </wp:positionV>
                <wp:extent cx="833755" cy="254000"/>
                <wp:effectExtent l="0" t="0" r="0" b="0"/>
                <wp:wrapNone/>
                <wp:docPr id="733805869" name="Text Box 1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755" cy="254000"/>
                        </a:xfrm>
                        <a:prstGeom prst="rect">
                          <a:avLst/>
                        </a:prstGeom>
                        <a:solidFill>
                          <a:srgbClr val="EAEAE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AD9B59" w14:textId="77777777" w:rsidR="00B51CA1" w:rsidRPr="00856E3B" w:rsidRDefault="00B51CA1" w:rsidP="002C5602">
                            <w:pPr>
                              <w:spacing w:before="0" w:after="100" w:afterAutospacing="1" w:line="240" w:lineRule="auto"/>
                              <w:rPr>
                                <w:b/>
                                <w:sz w:val="12"/>
                              </w:rPr>
                            </w:pPr>
                            <w:r>
                              <w:rPr>
                                <w:b/>
                                <w:sz w:val="12"/>
                              </w:rPr>
                              <w:t>Heating oil and fuel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E3609" id="Text Box 1333" o:spid="_x0000_s1030" type="#_x0000_t202" style="position:absolute;margin-left:279pt;margin-top:144.4pt;width:65.65pt;height:20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" fillcolor="#eaeaea" stroked="f">
                <v:textbox>
                  <w:txbxContent>
                    <w:p w14:paraId="18AD9B59" w14:textId="77777777" w:rsidR="00B51CA1" w:rsidRPr="00856E3B" w:rsidRDefault="00B51CA1" w:rsidP="002C5602">
                      <w:pPr>
                        <w:spacing w:before="0" w:after="100" w:afterAutospacing="1" w:line="240" w:lineRule="auto"/>
                        <w:rPr>
                          <w:b/>
                          <w:sz w:val="12"/>
                        </w:rPr>
                      </w:pPr>
                      <w:r>
                        <w:rPr>
                          <w:b/>
                          <w:sz w:val="12"/>
                        </w:rPr>
                        <w:t>Heating oil and fuel</w:t>
                      </w:r>
                    </w:p>
                  </w:txbxContent>
                </v:textbox>
              </v:shape>
            </w:pict>
          </mc:Fallback>
        </mc:AlternateContent>
      </w:r>
      <w:r w:rsidRPr="00B2590B">
        <w:rPr>
          <w:noProof/>
          <w:lang w:val="en-GB"/>
        </w:rPr>
        <w:drawing>
          <wp:inline distT="0" distB="0" distL="0" distR="0" wp14:anchorId="21AFC8C8" wp14:editId="7F2AE08A">
            <wp:extent cx="5574030" cy="2417445"/>
            <wp:effectExtent l="0" t="0" r="0" b="0"/>
            <wp:docPr id="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4030" cy="2417445"/>
                    </a:xfrm>
                    <a:prstGeom prst="rect">
                      <a:avLst/>
                    </a:prstGeom>
                    <a:noFill/>
                    <a:ln>
                      <a:noFill/>
                    </a:ln>
                  </pic:spPr>
                </pic:pic>
              </a:graphicData>
            </a:graphic>
          </wp:inline>
        </w:drawing>
      </w:r>
    </w:p>
    <w:p w14:paraId="39DF6AE6" w14:textId="77777777" w:rsidR="00BD3C42" w:rsidRPr="00B2590B" w:rsidRDefault="00974BB5" w:rsidP="00974BB5">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4</w:t>
      </w:r>
      <w:r w:rsidRPr="00B2590B">
        <w:fldChar w:fldCharType="end"/>
      </w:r>
      <w:r w:rsidRPr="00B2590B">
        <w:t xml:space="preserve">: </w:t>
      </w:r>
      <w:r w:rsidR="00911F72" w:rsidRPr="00B2590B">
        <w:t xml:space="preserve">Price development </w:t>
      </w:r>
      <w:r w:rsidR="00A13710" w:rsidRPr="00B2590B">
        <w:t xml:space="preserve">of fossil fuels compared to electricity </w:t>
      </w:r>
      <w:r w:rsidR="003A5DF0" w:rsidRPr="00B2590B">
        <w:t>with 2005 as reference</w:t>
      </w:r>
    </w:p>
    <w:p w14:paraId="4B14C626" w14:textId="77777777" w:rsidR="00A13710" w:rsidRPr="00B2590B" w:rsidRDefault="00A13710" w:rsidP="00D67B9E">
      <w:pPr>
        <w:spacing w:before="0"/>
      </w:pPr>
    </w:p>
    <w:p w14:paraId="77028A33" w14:textId="77777777" w:rsidR="00A13710" w:rsidRPr="00B2590B" w:rsidRDefault="00A13710" w:rsidP="00D67B9E">
      <w:pPr>
        <w:spacing w:before="0"/>
      </w:pPr>
      <w:r w:rsidRPr="00B2590B">
        <w:t>As further example</w:t>
      </w:r>
      <w:r w:rsidR="003A5DF0" w:rsidRPr="00B2590B">
        <w:t xml:space="preserve"> from Germany</w:t>
      </w:r>
      <w:r w:rsidRPr="00B2590B">
        <w:t>, an absolute price comparison between gas</w:t>
      </w:r>
      <w:r w:rsidR="003A5DF0" w:rsidRPr="00B2590B">
        <w:t xml:space="preserve"> (yellow)</w:t>
      </w:r>
      <w:r w:rsidRPr="00B2590B">
        <w:t>, electricity</w:t>
      </w:r>
      <w:r w:rsidR="003A5DF0" w:rsidRPr="00B2590B">
        <w:t xml:space="preserve"> (blue)</w:t>
      </w:r>
      <w:r w:rsidRPr="00B2590B">
        <w:t xml:space="preserve"> and oil</w:t>
      </w:r>
      <w:r w:rsidR="003A5DF0" w:rsidRPr="00B2590B">
        <w:t xml:space="preserve"> (red)</w:t>
      </w:r>
      <w:r w:rsidRPr="00B2590B">
        <w:t xml:space="preserve"> </w:t>
      </w:r>
      <w:r w:rsidR="003A5DF0" w:rsidRPr="00B2590B">
        <w:t>– source (</w:t>
      </w:r>
      <w:hyperlink r:id="rId12" w:history="1">
        <w:r w:rsidR="003A5DF0" w:rsidRPr="00B2590B">
          <w:rPr>
            <w:rStyle w:val="Hyperlink"/>
          </w:rPr>
          <w:t>http://www.energieagentur.nrw.de</w:t>
        </w:r>
      </w:hyperlink>
      <w:r w:rsidR="003A5DF0" w:rsidRPr="00B2590B">
        <w:t xml:space="preserve">). </w:t>
      </w:r>
    </w:p>
    <w:p w14:paraId="377CC408" w14:textId="77777777" w:rsidR="003A5DF0" w:rsidRPr="00B2590B" w:rsidRDefault="003A5DF0" w:rsidP="00D67B9E">
      <w:pPr>
        <w:spacing w:before="0"/>
      </w:pPr>
    </w:p>
    <w:p w14:paraId="48794A56" w14:textId="2984A592" w:rsidR="003A5DF0" w:rsidRPr="00B2590B" w:rsidRDefault="00E748CF" w:rsidP="00D67B9E">
      <w:pPr>
        <w:spacing w:before="0"/>
      </w:pPr>
      <w:r w:rsidRPr="00B2590B">
        <w:rPr>
          <w:noProof/>
        </w:rPr>
        <w:lastRenderedPageBreak/>
        <w:drawing>
          <wp:inline distT="0" distB="0" distL="0" distR="0" wp14:anchorId="6FB655ED" wp14:editId="7B1D2E42">
            <wp:extent cx="5565775" cy="2361565"/>
            <wp:effectExtent l="0" t="0" r="0" b="0"/>
            <wp:docPr id="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5775" cy="2361565"/>
                    </a:xfrm>
                    <a:prstGeom prst="rect">
                      <a:avLst/>
                    </a:prstGeom>
                    <a:noFill/>
                    <a:ln>
                      <a:noFill/>
                    </a:ln>
                  </pic:spPr>
                </pic:pic>
              </a:graphicData>
            </a:graphic>
          </wp:inline>
        </w:drawing>
      </w:r>
    </w:p>
    <w:p w14:paraId="7025A081" w14:textId="77777777" w:rsidR="003A5DF0" w:rsidRPr="00B2590B" w:rsidRDefault="003A5DF0" w:rsidP="003A5DF0">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5</w:t>
      </w:r>
      <w:r w:rsidRPr="00B2590B">
        <w:fldChar w:fldCharType="end"/>
      </w:r>
      <w:r w:rsidRPr="00B2590B">
        <w:t>: absolute energy price development electricity/oil/gas 1970-2008</w:t>
      </w:r>
    </w:p>
    <w:p w14:paraId="6E8B57D7" w14:textId="2DBC0A15" w:rsidR="003A5DF0" w:rsidRPr="00B2590B" w:rsidRDefault="00E748CF" w:rsidP="003A5DF0">
      <w:r w:rsidRPr="00B2590B">
        <w:rPr>
          <w:noProof/>
        </w:rPr>
        <w:drawing>
          <wp:inline distT="0" distB="0" distL="0" distR="0" wp14:anchorId="410B6AEB" wp14:editId="71C856EF">
            <wp:extent cx="5565775" cy="3156585"/>
            <wp:effectExtent l="0" t="0" r="0" b="0"/>
            <wp:docPr id="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5775" cy="3156585"/>
                    </a:xfrm>
                    <a:prstGeom prst="rect">
                      <a:avLst/>
                    </a:prstGeom>
                    <a:noFill/>
                    <a:ln>
                      <a:noFill/>
                    </a:ln>
                  </pic:spPr>
                </pic:pic>
              </a:graphicData>
            </a:graphic>
          </wp:inline>
        </w:drawing>
      </w:r>
    </w:p>
    <w:p w14:paraId="72B5D15B" w14:textId="77777777" w:rsidR="003A5DF0" w:rsidRPr="00B2590B" w:rsidRDefault="003A5DF0" w:rsidP="003A5DF0">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6</w:t>
      </w:r>
      <w:r w:rsidRPr="00B2590B">
        <w:fldChar w:fldCharType="end"/>
      </w:r>
      <w:r w:rsidRPr="00B2590B">
        <w:t xml:space="preserve">: Energy price development electricity/oil/gas not </w:t>
      </w:r>
      <w:proofErr w:type="gramStart"/>
      <w:r w:rsidRPr="00B2590B">
        <w:t>taking into account</w:t>
      </w:r>
      <w:proofErr w:type="gramEnd"/>
      <w:r w:rsidRPr="00B2590B">
        <w:t xml:space="preserve"> inflation</w:t>
      </w:r>
    </w:p>
    <w:p w14:paraId="442D92CF" w14:textId="77777777" w:rsidR="003A5DF0" w:rsidRPr="00B2590B" w:rsidRDefault="003A5DF0" w:rsidP="003A5DF0"/>
    <w:p w14:paraId="2365E7B1" w14:textId="627D0B1F" w:rsidR="003A5DF0" w:rsidRPr="00B2590B" w:rsidRDefault="00E748CF" w:rsidP="003A5DF0">
      <w:pPr>
        <w:rPr>
          <w:noProof/>
        </w:rPr>
      </w:pPr>
      <w:r w:rsidRPr="00B2590B">
        <w:rPr>
          <w:noProof/>
        </w:rPr>
        <w:lastRenderedPageBreak/>
        <w:drawing>
          <wp:inline distT="0" distB="0" distL="0" distR="0" wp14:anchorId="255ABD98" wp14:editId="2317C8BF">
            <wp:extent cx="5565775" cy="3721100"/>
            <wp:effectExtent l="0" t="0" r="0" b="0"/>
            <wp:docPr id="2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5775" cy="3721100"/>
                    </a:xfrm>
                    <a:prstGeom prst="rect">
                      <a:avLst/>
                    </a:prstGeom>
                    <a:noFill/>
                    <a:ln>
                      <a:noFill/>
                    </a:ln>
                  </pic:spPr>
                </pic:pic>
              </a:graphicData>
            </a:graphic>
          </wp:inline>
        </w:drawing>
      </w:r>
    </w:p>
    <w:p w14:paraId="177638A3" w14:textId="77777777" w:rsidR="003A5DF0" w:rsidRPr="00B2590B" w:rsidRDefault="003A5DF0" w:rsidP="003A5DF0">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7</w:t>
      </w:r>
      <w:r w:rsidRPr="00B2590B">
        <w:fldChar w:fldCharType="end"/>
      </w:r>
      <w:r w:rsidRPr="00B2590B">
        <w:t>: Energy price development oil (red)/gas (orange) compared to wood pellets (blue), 2002 - 2009</w:t>
      </w:r>
    </w:p>
    <w:p w14:paraId="2D6775B2" w14:textId="77777777" w:rsidR="003A5DF0" w:rsidRPr="00B2590B" w:rsidRDefault="003A5DF0" w:rsidP="003A5DF0">
      <w:pPr>
        <w:spacing w:before="0"/>
      </w:pPr>
      <w:r w:rsidRPr="00B2590B">
        <w:br w:type="page"/>
      </w:r>
    </w:p>
    <w:p w14:paraId="751AF525" w14:textId="77777777" w:rsidR="00BD3C42" w:rsidRPr="00B2590B" w:rsidRDefault="00D67B9E" w:rsidP="00D67B9E">
      <w:pPr>
        <w:spacing w:before="0"/>
      </w:pPr>
      <w:r w:rsidRPr="00B2590B">
        <w:lastRenderedPageBreak/>
        <w:t>The comparison of the individual types of primary energy is carried out via the calorific value.</w:t>
      </w:r>
    </w:p>
    <w:p w14:paraId="263B7139" w14:textId="77777777" w:rsidR="00974BB5" w:rsidRPr="00B2590B" w:rsidRDefault="00974BB5"/>
    <w:p w14:paraId="51735705" w14:textId="77777777" w:rsidR="00B51842" w:rsidRPr="00B2590B" w:rsidRDefault="00B51842" w:rsidP="00B51842">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1</w:t>
      </w:r>
      <w:r w:rsidRPr="00B2590B">
        <w:fldChar w:fldCharType="end"/>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3686"/>
        <w:gridCol w:w="992"/>
        <w:gridCol w:w="3969"/>
      </w:tblGrid>
      <w:tr w:rsidR="00D67B9E" w:rsidRPr="00B2590B" w14:paraId="7F598584" w14:textId="77777777" w:rsidTr="00586838">
        <w:trPr>
          <w:cantSplit/>
          <w:trHeight w:val="533"/>
        </w:trPr>
        <w:tc>
          <w:tcPr>
            <w:tcW w:w="3686" w:type="dxa"/>
            <w:shd w:val="clear" w:color="auto" w:fill="EEECE1"/>
            <w:vAlign w:val="center"/>
          </w:tcPr>
          <w:p w14:paraId="50DE4750" w14:textId="77777777" w:rsidR="00D67B9E" w:rsidRPr="00B2590B" w:rsidRDefault="00D67B9E" w:rsidP="009C78E7">
            <w:pPr>
              <w:pStyle w:val="Table"/>
              <w:spacing w:before="0"/>
              <w:ind w:left="0" w:right="0"/>
              <w:rPr>
                <w:szCs w:val="20"/>
              </w:rPr>
            </w:pPr>
            <w:r w:rsidRPr="00B2590B">
              <w:rPr>
                <w:szCs w:val="20"/>
              </w:rPr>
              <w:t>Fuel oil</w:t>
            </w:r>
          </w:p>
        </w:tc>
        <w:tc>
          <w:tcPr>
            <w:tcW w:w="992" w:type="dxa"/>
            <w:shd w:val="clear" w:color="auto" w:fill="EEECE1"/>
            <w:vAlign w:val="center"/>
          </w:tcPr>
          <w:p w14:paraId="7A62A27F" w14:textId="77777777" w:rsidR="00D67B9E" w:rsidRPr="00B2590B" w:rsidRDefault="00D67B9E" w:rsidP="009C78E7">
            <w:pPr>
              <w:pStyle w:val="Table"/>
              <w:spacing w:before="0"/>
              <w:ind w:left="0" w:right="0"/>
              <w:rPr>
                <w:szCs w:val="20"/>
              </w:rPr>
            </w:pPr>
            <w:r w:rsidRPr="00B2590B">
              <w:rPr>
                <w:szCs w:val="20"/>
              </w:rPr>
              <w:t>10.0</w:t>
            </w:r>
          </w:p>
        </w:tc>
        <w:tc>
          <w:tcPr>
            <w:tcW w:w="3969" w:type="dxa"/>
            <w:shd w:val="clear" w:color="auto" w:fill="EEECE1"/>
            <w:vAlign w:val="center"/>
          </w:tcPr>
          <w:p w14:paraId="3500EB8E" w14:textId="77777777" w:rsidR="00D67B9E" w:rsidRPr="00B2590B" w:rsidRDefault="00D67B9E" w:rsidP="009C78E7">
            <w:pPr>
              <w:pStyle w:val="Table"/>
              <w:spacing w:before="0"/>
              <w:ind w:left="0" w:right="0"/>
              <w:rPr>
                <w:szCs w:val="20"/>
              </w:rPr>
            </w:pPr>
            <w:r w:rsidRPr="00B2590B">
              <w:rPr>
                <w:szCs w:val="20"/>
              </w:rPr>
              <w:t>kWh/l</w:t>
            </w:r>
          </w:p>
        </w:tc>
      </w:tr>
      <w:tr w:rsidR="00D67B9E" w:rsidRPr="00B2590B" w14:paraId="36780B8F" w14:textId="77777777" w:rsidTr="00586838">
        <w:trPr>
          <w:cantSplit/>
          <w:trHeight w:val="533"/>
        </w:trPr>
        <w:tc>
          <w:tcPr>
            <w:tcW w:w="3686" w:type="dxa"/>
            <w:shd w:val="clear" w:color="auto" w:fill="EEECE1"/>
            <w:vAlign w:val="center"/>
          </w:tcPr>
          <w:p w14:paraId="28641E7A" w14:textId="77777777" w:rsidR="00D67B9E" w:rsidRPr="00B2590B" w:rsidRDefault="00D67B9E" w:rsidP="009C78E7">
            <w:pPr>
              <w:pStyle w:val="Table"/>
              <w:spacing w:before="0"/>
              <w:ind w:left="0" w:right="0"/>
              <w:rPr>
                <w:szCs w:val="20"/>
              </w:rPr>
            </w:pPr>
            <w:r w:rsidRPr="00B2590B">
              <w:rPr>
                <w:szCs w:val="20"/>
              </w:rPr>
              <w:t>City gas</w:t>
            </w:r>
          </w:p>
        </w:tc>
        <w:tc>
          <w:tcPr>
            <w:tcW w:w="992" w:type="dxa"/>
            <w:shd w:val="clear" w:color="auto" w:fill="EEECE1"/>
            <w:vAlign w:val="center"/>
          </w:tcPr>
          <w:p w14:paraId="23F1FC2C" w14:textId="77777777" w:rsidR="00D67B9E" w:rsidRPr="00B2590B" w:rsidRDefault="00D67B9E" w:rsidP="009C78E7">
            <w:pPr>
              <w:pStyle w:val="Table"/>
              <w:spacing w:before="0"/>
              <w:ind w:left="0" w:right="0"/>
              <w:rPr>
                <w:szCs w:val="20"/>
              </w:rPr>
            </w:pPr>
            <w:r w:rsidRPr="00B2590B">
              <w:rPr>
                <w:szCs w:val="20"/>
              </w:rPr>
              <w:t>4.5</w:t>
            </w:r>
          </w:p>
        </w:tc>
        <w:tc>
          <w:tcPr>
            <w:tcW w:w="3969" w:type="dxa"/>
            <w:shd w:val="clear" w:color="auto" w:fill="EEECE1"/>
            <w:vAlign w:val="center"/>
          </w:tcPr>
          <w:p w14:paraId="1563F343" w14:textId="77777777" w:rsidR="00D67B9E" w:rsidRPr="00B2590B" w:rsidRDefault="00D67B9E" w:rsidP="009C78E7">
            <w:pPr>
              <w:pStyle w:val="Table"/>
              <w:spacing w:before="0"/>
              <w:ind w:left="0" w:right="0"/>
              <w:rPr>
                <w:szCs w:val="20"/>
              </w:rPr>
            </w:pPr>
            <w:r w:rsidRPr="00B2590B">
              <w:rPr>
                <w:szCs w:val="20"/>
              </w:rPr>
              <w:t>kWh/m³</w:t>
            </w:r>
          </w:p>
        </w:tc>
      </w:tr>
      <w:tr w:rsidR="00D67B9E" w:rsidRPr="00B2590B" w14:paraId="516C0B89" w14:textId="77777777" w:rsidTr="00586838">
        <w:trPr>
          <w:cantSplit/>
          <w:trHeight w:val="533"/>
        </w:trPr>
        <w:tc>
          <w:tcPr>
            <w:tcW w:w="3686" w:type="dxa"/>
            <w:shd w:val="clear" w:color="auto" w:fill="EEECE1"/>
            <w:vAlign w:val="center"/>
          </w:tcPr>
          <w:p w14:paraId="36604BF6" w14:textId="77777777" w:rsidR="00D67B9E" w:rsidRPr="00B2590B" w:rsidRDefault="00D67B9E" w:rsidP="009C78E7">
            <w:pPr>
              <w:pStyle w:val="Table"/>
              <w:spacing w:before="0"/>
              <w:ind w:left="0" w:right="0"/>
              <w:rPr>
                <w:szCs w:val="20"/>
              </w:rPr>
            </w:pPr>
            <w:r w:rsidRPr="00B2590B">
              <w:rPr>
                <w:szCs w:val="20"/>
              </w:rPr>
              <w:t>Natural gas L</w:t>
            </w:r>
          </w:p>
        </w:tc>
        <w:tc>
          <w:tcPr>
            <w:tcW w:w="992" w:type="dxa"/>
            <w:shd w:val="clear" w:color="auto" w:fill="EEECE1"/>
            <w:vAlign w:val="center"/>
          </w:tcPr>
          <w:p w14:paraId="274EDC22" w14:textId="77777777" w:rsidR="00D67B9E" w:rsidRPr="00B2590B" w:rsidRDefault="00D67B9E" w:rsidP="009C78E7">
            <w:pPr>
              <w:pStyle w:val="Table"/>
              <w:spacing w:before="0"/>
              <w:ind w:left="0" w:right="0"/>
              <w:rPr>
                <w:szCs w:val="20"/>
              </w:rPr>
            </w:pPr>
            <w:r w:rsidRPr="00B2590B">
              <w:rPr>
                <w:szCs w:val="20"/>
              </w:rPr>
              <w:t>9.0</w:t>
            </w:r>
          </w:p>
        </w:tc>
        <w:tc>
          <w:tcPr>
            <w:tcW w:w="3969" w:type="dxa"/>
            <w:shd w:val="clear" w:color="auto" w:fill="EEECE1"/>
            <w:vAlign w:val="center"/>
          </w:tcPr>
          <w:p w14:paraId="175FCDEF" w14:textId="77777777" w:rsidR="00D67B9E" w:rsidRPr="00B2590B" w:rsidRDefault="00D67B9E" w:rsidP="009C78E7">
            <w:pPr>
              <w:pStyle w:val="Table"/>
              <w:spacing w:before="0"/>
              <w:ind w:left="0" w:right="0"/>
              <w:rPr>
                <w:szCs w:val="20"/>
              </w:rPr>
            </w:pPr>
            <w:r w:rsidRPr="00B2590B">
              <w:rPr>
                <w:szCs w:val="20"/>
              </w:rPr>
              <w:t>kWh/m³</w:t>
            </w:r>
          </w:p>
        </w:tc>
      </w:tr>
      <w:tr w:rsidR="00D67B9E" w:rsidRPr="00B2590B" w14:paraId="7FE7EDAB" w14:textId="77777777" w:rsidTr="00586838">
        <w:trPr>
          <w:cantSplit/>
          <w:trHeight w:val="533"/>
        </w:trPr>
        <w:tc>
          <w:tcPr>
            <w:tcW w:w="3686" w:type="dxa"/>
            <w:shd w:val="clear" w:color="auto" w:fill="EEECE1"/>
            <w:vAlign w:val="center"/>
          </w:tcPr>
          <w:p w14:paraId="39036C13" w14:textId="77777777" w:rsidR="00D67B9E" w:rsidRPr="00B2590B" w:rsidRDefault="00D67B9E" w:rsidP="009C78E7">
            <w:pPr>
              <w:pStyle w:val="Table"/>
              <w:spacing w:before="0"/>
              <w:ind w:left="0" w:right="0"/>
              <w:rPr>
                <w:szCs w:val="20"/>
              </w:rPr>
            </w:pPr>
            <w:r w:rsidRPr="00B2590B">
              <w:rPr>
                <w:szCs w:val="20"/>
              </w:rPr>
              <w:t>Natural gas H</w:t>
            </w:r>
          </w:p>
        </w:tc>
        <w:tc>
          <w:tcPr>
            <w:tcW w:w="992" w:type="dxa"/>
            <w:shd w:val="clear" w:color="auto" w:fill="EEECE1"/>
            <w:vAlign w:val="center"/>
          </w:tcPr>
          <w:p w14:paraId="5355DE8E" w14:textId="77777777" w:rsidR="00D67B9E" w:rsidRPr="00B2590B" w:rsidRDefault="00D67B9E" w:rsidP="009C78E7">
            <w:pPr>
              <w:pStyle w:val="Table"/>
              <w:spacing w:before="0"/>
              <w:ind w:left="0" w:right="0"/>
              <w:rPr>
                <w:szCs w:val="20"/>
              </w:rPr>
            </w:pPr>
            <w:r w:rsidRPr="00B2590B">
              <w:rPr>
                <w:szCs w:val="20"/>
              </w:rPr>
              <w:t>10.5</w:t>
            </w:r>
          </w:p>
        </w:tc>
        <w:tc>
          <w:tcPr>
            <w:tcW w:w="3969" w:type="dxa"/>
            <w:shd w:val="clear" w:color="auto" w:fill="EEECE1"/>
            <w:vAlign w:val="center"/>
          </w:tcPr>
          <w:p w14:paraId="2047DCA2" w14:textId="77777777" w:rsidR="00D67B9E" w:rsidRPr="00B2590B" w:rsidRDefault="00D67B9E" w:rsidP="009C78E7">
            <w:pPr>
              <w:pStyle w:val="Table"/>
              <w:spacing w:before="0"/>
              <w:ind w:left="0" w:right="0"/>
              <w:rPr>
                <w:szCs w:val="20"/>
              </w:rPr>
            </w:pPr>
            <w:r w:rsidRPr="00B2590B">
              <w:rPr>
                <w:szCs w:val="20"/>
              </w:rPr>
              <w:t>kWh/m³</w:t>
            </w:r>
          </w:p>
        </w:tc>
      </w:tr>
      <w:tr w:rsidR="00D67B9E" w:rsidRPr="00B2590B" w14:paraId="3868774F" w14:textId="77777777" w:rsidTr="00586838">
        <w:trPr>
          <w:cantSplit/>
          <w:trHeight w:val="533"/>
        </w:trPr>
        <w:tc>
          <w:tcPr>
            <w:tcW w:w="3686" w:type="dxa"/>
            <w:shd w:val="clear" w:color="auto" w:fill="EEECE1"/>
            <w:vAlign w:val="center"/>
          </w:tcPr>
          <w:p w14:paraId="7F95A983" w14:textId="77777777" w:rsidR="00D67B9E" w:rsidRPr="00B2590B" w:rsidRDefault="00D67B9E" w:rsidP="009C78E7">
            <w:pPr>
              <w:pStyle w:val="Table"/>
              <w:spacing w:before="0"/>
              <w:ind w:left="0" w:right="0"/>
              <w:rPr>
                <w:szCs w:val="20"/>
              </w:rPr>
            </w:pPr>
            <w:r w:rsidRPr="00B2590B">
              <w:rPr>
                <w:szCs w:val="20"/>
              </w:rPr>
              <w:t>Crushed coke</w:t>
            </w:r>
          </w:p>
        </w:tc>
        <w:tc>
          <w:tcPr>
            <w:tcW w:w="992" w:type="dxa"/>
            <w:shd w:val="clear" w:color="auto" w:fill="EEECE1"/>
            <w:vAlign w:val="center"/>
          </w:tcPr>
          <w:p w14:paraId="2B94F21D" w14:textId="77777777" w:rsidR="00D67B9E" w:rsidRPr="00B2590B" w:rsidRDefault="00D67B9E" w:rsidP="009C78E7">
            <w:pPr>
              <w:pStyle w:val="Table"/>
              <w:spacing w:before="0"/>
              <w:ind w:left="0" w:right="0"/>
              <w:rPr>
                <w:szCs w:val="20"/>
              </w:rPr>
            </w:pPr>
            <w:r w:rsidRPr="00B2590B">
              <w:rPr>
                <w:szCs w:val="20"/>
              </w:rPr>
              <w:t>8.0</w:t>
            </w:r>
          </w:p>
        </w:tc>
        <w:tc>
          <w:tcPr>
            <w:tcW w:w="3969" w:type="dxa"/>
            <w:shd w:val="clear" w:color="auto" w:fill="EEECE1"/>
            <w:vAlign w:val="center"/>
          </w:tcPr>
          <w:p w14:paraId="0C190F31" w14:textId="77777777" w:rsidR="00D67B9E" w:rsidRPr="00B2590B" w:rsidRDefault="00D67B9E" w:rsidP="009C78E7">
            <w:pPr>
              <w:pStyle w:val="Table"/>
              <w:spacing w:before="0"/>
              <w:ind w:left="0" w:right="0"/>
              <w:rPr>
                <w:szCs w:val="20"/>
              </w:rPr>
            </w:pPr>
            <w:r w:rsidRPr="00B2590B">
              <w:rPr>
                <w:szCs w:val="20"/>
              </w:rPr>
              <w:t>kWh/kg</w:t>
            </w:r>
          </w:p>
        </w:tc>
      </w:tr>
      <w:tr w:rsidR="00D67B9E" w:rsidRPr="00B2590B" w14:paraId="6463BA58" w14:textId="77777777" w:rsidTr="00586838">
        <w:trPr>
          <w:cantSplit/>
          <w:trHeight w:val="533"/>
        </w:trPr>
        <w:tc>
          <w:tcPr>
            <w:tcW w:w="3686" w:type="dxa"/>
            <w:shd w:val="clear" w:color="auto" w:fill="EEECE1"/>
            <w:vAlign w:val="center"/>
          </w:tcPr>
          <w:p w14:paraId="1AB5E77F" w14:textId="77777777" w:rsidR="00D67B9E" w:rsidRPr="00B2590B" w:rsidRDefault="00D67B9E" w:rsidP="009C78E7">
            <w:pPr>
              <w:pStyle w:val="Table"/>
              <w:spacing w:before="0"/>
              <w:ind w:left="0" w:right="0"/>
              <w:rPr>
                <w:szCs w:val="20"/>
              </w:rPr>
            </w:pPr>
            <w:r w:rsidRPr="00B2590B">
              <w:rPr>
                <w:szCs w:val="20"/>
              </w:rPr>
              <w:t>Brown coal briquettes</w:t>
            </w:r>
          </w:p>
        </w:tc>
        <w:tc>
          <w:tcPr>
            <w:tcW w:w="992" w:type="dxa"/>
            <w:shd w:val="clear" w:color="auto" w:fill="EEECE1"/>
            <w:vAlign w:val="center"/>
          </w:tcPr>
          <w:p w14:paraId="4F7EA5CA" w14:textId="77777777" w:rsidR="00D67B9E" w:rsidRPr="00B2590B" w:rsidRDefault="00D67B9E" w:rsidP="009C78E7">
            <w:pPr>
              <w:pStyle w:val="Table"/>
              <w:spacing w:before="0"/>
              <w:ind w:left="0" w:right="0"/>
              <w:rPr>
                <w:szCs w:val="20"/>
              </w:rPr>
            </w:pPr>
            <w:r w:rsidRPr="00B2590B">
              <w:rPr>
                <w:szCs w:val="20"/>
              </w:rPr>
              <w:t>5.5</w:t>
            </w:r>
          </w:p>
        </w:tc>
        <w:tc>
          <w:tcPr>
            <w:tcW w:w="3969" w:type="dxa"/>
            <w:shd w:val="clear" w:color="auto" w:fill="EEECE1"/>
            <w:vAlign w:val="center"/>
          </w:tcPr>
          <w:p w14:paraId="48AB0821" w14:textId="77777777" w:rsidR="00D67B9E" w:rsidRPr="00B2590B" w:rsidRDefault="00D67B9E" w:rsidP="009C78E7">
            <w:pPr>
              <w:pStyle w:val="Table"/>
              <w:spacing w:before="0"/>
              <w:ind w:left="0" w:right="0"/>
              <w:rPr>
                <w:szCs w:val="20"/>
              </w:rPr>
            </w:pPr>
            <w:r w:rsidRPr="00B2590B">
              <w:rPr>
                <w:szCs w:val="20"/>
              </w:rPr>
              <w:t>kWh/kg</w:t>
            </w:r>
          </w:p>
        </w:tc>
      </w:tr>
      <w:tr w:rsidR="00D67B9E" w:rsidRPr="00B2590B" w14:paraId="383D9BE1" w14:textId="77777777" w:rsidTr="00586838">
        <w:trPr>
          <w:cantSplit/>
          <w:trHeight w:val="533"/>
        </w:trPr>
        <w:tc>
          <w:tcPr>
            <w:tcW w:w="3686" w:type="dxa"/>
            <w:shd w:val="clear" w:color="auto" w:fill="EEECE1"/>
            <w:vAlign w:val="center"/>
          </w:tcPr>
          <w:p w14:paraId="60F0B26F" w14:textId="77777777" w:rsidR="00D67B9E" w:rsidRPr="00B2590B" w:rsidRDefault="00D67B9E" w:rsidP="009C78E7">
            <w:pPr>
              <w:pStyle w:val="Table"/>
              <w:spacing w:before="0"/>
              <w:ind w:left="0" w:right="0"/>
              <w:rPr>
                <w:szCs w:val="20"/>
              </w:rPr>
            </w:pPr>
            <w:r w:rsidRPr="00B2590B">
              <w:rPr>
                <w:szCs w:val="20"/>
              </w:rPr>
              <w:t>Brown coal coke</w:t>
            </w:r>
          </w:p>
        </w:tc>
        <w:tc>
          <w:tcPr>
            <w:tcW w:w="992" w:type="dxa"/>
            <w:shd w:val="clear" w:color="auto" w:fill="EEECE1"/>
            <w:vAlign w:val="center"/>
          </w:tcPr>
          <w:p w14:paraId="0CFA3ED1" w14:textId="77777777" w:rsidR="00D67B9E" w:rsidRPr="00B2590B" w:rsidRDefault="00D67B9E" w:rsidP="009C78E7">
            <w:pPr>
              <w:pStyle w:val="Table"/>
              <w:spacing w:before="0"/>
              <w:ind w:left="0" w:right="0"/>
              <w:rPr>
                <w:szCs w:val="20"/>
              </w:rPr>
            </w:pPr>
            <w:r w:rsidRPr="00B2590B">
              <w:rPr>
                <w:szCs w:val="20"/>
              </w:rPr>
              <w:t>8.0</w:t>
            </w:r>
          </w:p>
        </w:tc>
        <w:tc>
          <w:tcPr>
            <w:tcW w:w="3969" w:type="dxa"/>
            <w:shd w:val="clear" w:color="auto" w:fill="EEECE1"/>
            <w:vAlign w:val="center"/>
          </w:tcPr>
          <w:p w14:paraId="7748A061" w14:textId="77777777" w:rsidR="00D67B9E" w:rsidRPr="00B2590B" w:rsidRDefault="00D67B9E" w:rsidP="009C78E7">
            <w:pPr>
              <w:pStyle w:val="Table"/>
              <w:spacing w:before="0"/>
              <w:ind w:left="0" w:right="0"/>
              <w:rPr>
                <w:szCs w:val="20"/>
              </w:rPr>
            </w:pPr>
            <w:r w:rsidRPr="00B2590B">
              <w:rPr>
                <w:szCs w:val="20"/>
              </w:rPr>
              <w:t>kWh/kg</w:t>
            </w:r>
          </w:p>
        </w:tc>
      </w:tr>
    </w:tbl>
    <w:p w14:paraId="2E91DD48" w14:textId="77777777" w:rsidR="00BD3C42" w:rsidRPr="00B2590B" w:rsidRDefault="00BD3C42">
      <w:pPr>
        <w:ind w:left="360"/>
      </w:pPr>
    </w:p>
    <w:p w14:paraId="2CE2E521" w14:textId="77777777" w:rsidR="00BD3C42" w:rsidRPr="00B2590B" w:rsidRDefault="00D67B9E" w:rsidP="00974BB5">
      <w:r w:rsidRPr="00B2590B">
        <w:t>The structure of a heating system consists of the following components</w:t>
      </w:r>
    </w:p>
    <w:p w14:paraId="177CF1E4" w14:textId="77777777" w:rsidR="00D67B9E" w:rsidRPr="00B2590B" w:rsidRDefault="00D67B9E" w:rsidP="00D67B9E">
      <w:pPr>
        <w:pStyle w:val="Bullet1"/>
        <w:rPr>
          <w:lang w:val="en-GB"/>
        </w:rPr>
      </w:pPr>
      <w:r w:rsidRPr="00B2590B">
        <w:rPr>
          <w:lang w:val="en-GB"/>
        </w:rPr>
        <w:t>Heat generation</w:t>
      </w:r>
    </w:p>
    <w:p w14:paraId="2F587592" w14:textId="77777777" w:rsidR="00D67B9E" w:rsidRPr="00B2590B" w:rsidRDefault="00D67B9E" w:rsidP="00D67B9E">
      <w:pPr>
        <w:pStyle w:val="Bullet1"/>
        <w:rPr>
          <w:lang w:val="en-GB"/>
        </w:rPr>
      </w:pPr>
      <w:r w:rsidRPr="00B2590B">
        <w:rPr>
          <w:lang w:val="en-GB"/>
        </w:rPr>
        <w:t>Heat transfer</w:t>
      </w:r>
    </w:p>
    <w:p w14:paraId="6FA32F4A" w14:textId="77777777" w:rsidR="00D67B9E" w:rsidRPr="00B2590B" w:rsidRDefault="00D67B9E" w:rsidP="00D67B9E">
      <w:pPr>
        <w:pStyle w:val="Bullet1"/>
        <w:rPr>
          <w:lang w:val="en-GB"/>
        </w:rPr>
      </w:pPr>
      <w:r w:rsidRPr="00B2590B">
        <w:rPr>
          <w:lang w:val="en-GB"/>
        </w:rPr>
        <w:t>Heat consumption</w:t>
      </w:r>
    </w:p>
    <w:p w14:paraId="625A0E23" w14:textId="77777777" w:rsidR="003A5DF0" w:rsidRPr="00B2590B" w:rsidRDefault="003A5DF0" w:rsidP="003A5DF0">
      <w:pPr>
        <w:pStyle w:val="Bullet1"/>
        <w:numPr>
          <w:ilvl w:val="0"/>
          <w:numId w:val="0"/>
        </w:numPr>
        <w:ind w:left="360" w:hanging="360"/>
        <w:rPr>
          <w:lang w:val="en-GB"/>
        </w:rPr>
      </w:pPr>
    </w:p>
    <w:tbl>
      <w:tblPr>
        <w:tblW w:w="0" w:type="auto"/>
        <w:tblInd w:w="360" w:type="dxa"/>
        <w:tblLook w:val="04A0" w:firstRow="1" w:lastRow="0" w:firstColumn="1" w:lastColumn="0" w:noHBand="0" w:noVBand="1"/>
      </w:tblPr>
      <w:tblGrid>
        <w:gridCol w:w="1167"/>
        <w:gridCol w:w="7261"/>
      </w:tblGrid>
      <w:tr w:rsidR="00BC0AED" w:rsidRPr="00B2590B" w14:paraId="794F362D" w14:textId="77777777" w:rsidTr="00DA3682">
        <w:tc>
          <w:tcPr>
            <w:tcW w:w="1308" w:type="dxa"/>
            <w:shd w:val="clear" w:color="auto" w:fill="auto"/>
          </w:tcPr>
          <w:bookmarkStart w:id="10" w:name="_MON_1086433078"/>
          <w:bookmarkEnd w:id="10"/>
          <w:bookmarkStart w:id="11" w:name="_MON_1086432445"/>
          <w:bookmarkEnd w:id="11"/>
          <w:p w14:paraId="33DD300E" w14:textId="77777777" w:rsidR="00BC0AED" w:rsidRPr="00B2590B" w:rsidRDefault="00BC0AED" w:rsidP="00DA3682">
            <w:pPr>
              <w:pStyle w:val="Bullet1"/>
              <w:numPr>
                <w:ilvl w:val="0"/>
                <w:numId w:val="0"/>
              </w:numPr>
              <w:rPr>
                <w:lang w:val="en-GB"/>
              </w:rPr>
            </w:pPr>
            <w:r w:rsidRPr="00B2590B">
              <w:rPr>
                <w:lang w:val="en-GB"/>
              </w:rPr>
              <w:object w:dxaOrig="991" w:dyaOrig="1066" w14:anchorId="61E8D3A2">
                <v:shape id="_x0000_i1026" type="#_x0000_t75" style="width:49.55pt;height:53.3pt" o:ole="" fillcolor="window">
                  <v:imagedata r:id="rId16" o:title=""/>
                </v:shape>
                <o:OLEObject Type="Embed" ProgID="Word.Picture.8" ShapeID="_x0000_i1026" DrawAspect="Content" ObjectID="_1742363823" r:id="rId17"/>
              </w:object>
            </w:r>
          </w:p>
        </w:tc>
        <w:tc>
          <w:tcPr>
            <w:tcW w:w="7336" w:type="dxa"/>
            <w:shd w:val="clear" w:color="auto" w:fill="auto"/>
          </w:tcPr>
          <w:p w14:paraId="47894CAC" w14:textId="77777777" w:rsidR="00BC0AED" w:rsidRPr="00B2590B" w:rsidRDefault="00BB5B0A" w:rsidP="00DA3682">
            <w:pPr>
              <w:pStyle w:val="Bullet1"/>
              <w:numPr>
                <w:ilvl w:val="0"/>
                <w:numId w:val="0"/>
              </w:numPr>
              <w:rPr>
                <w:lang w:val="en-GB"/>
              </w:rPr>
            </w:pPr>
            <w:bookmarkStart w:id="12" w:name="_MON_1086432546"/>
            <w:bookmarkStart w:id="13" w:name="_MON_1086433089"/>
            <w:bookmarkStart w:id="14" w:name="_MON_1086433352"/>
            <w:bookmarkStart w:id="15" w:name="_MON_1086433370"/>
            <w:bookmarkStart w:id="16" w:name="_MON_1086433810"/>
            <w:bookmarkEnd w:id="12"/>
            <w:bookmarkEnd w:id="13"/>
            <w:bookmarkEnd w:id="14"/>
            <w:bookmarkEnd w:id="15"/>
            <w:bookmarkEnd w:id="16"/>
            <w:r>
              <w:rPr>
                <w:lang w:val="en-GB"/>
              </w:rPr>
              <w:pict w14:anchorId="3C0BD6AD">
                <v:shape id="_x0000_i1027" type="#_x0000_t75" style="width:367.55pt;height:264.05pt" fillcolor="window">
                  <v:imagedata r:id="rId18" o:title=""/>
                </v:shape>
              </w:pict>
            </w:r>
          </w:p>
        </w:tc>
      </w:tr>
    </w:tbl>
    <w:p w14:paraId="6EDE586D" w14:textId="77777777" w:rsidR="003A5DF0" w:rsidRPr="00B2590B" w:rsidRDefault="003A5DF0" w:rsidP="00974BB5">
      <w:pPr>
        <w:pStyle w:val="Caption"/>
      </w:pPr>
    </w:p>
    <w:p w14:paraId="62F34601" w14:textId="77777777" w:rsidR="00BD3C42" w:rsidRPr="00B2590B" w:rsidRDefault="00974BB5" w:rsidP="00974BB5">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8</w:t>
      </w:r>
      <w:r w:rsidRPr="00B2590B">
        <w:fldChar w:fldCharType="end"/>
      </w:r>
      <w:r w:rsidRPr="00B2590B">
        <w:t xml:space="preserve">: </w:t>
      </w:r>
      <w:r w:rsidR="00697CDF" w:rsidRPr="00B2590B">
        <w:t>Example of a single boiler system with domestic hot water storage, a direct heating circuit and two variable temperature heating circuits</w:t>
      </w:r>
    </w:p>
    <w:p w14:paraId="29D190AC" w14:textId="77777777" w:rsidR="00BD3C42" w:rsidRPr="00B2590B" w:rsidRDefault="00BD3C42" w:rsidP="00974BB5">
      <w:r w:rsidRPr="00B2590B">
        <w:br w:type="page"/>
      </w:r>
      <w:r w:rsidR="002B2F0E" w:rsidRPr="00B2590B">
        <w:lastRenderedPageBreak/>
        <w:t>The following abbreviations are used for the designation of the individual components.</w:t>
      </w:r>
    </w:p>
    <w:p w14:paraId="67A7D712" w14:textId="77777777" w:rsidR="002B2F0E" w:rsidRPr="00B2590B" w:rsidRDefault="002B2F0E" w:rsidP="00974BB5"/>
    <w:p w14:paraId="2CF2BD69" w14:textId="77777777" w:rsidR="00B51842" w:rsidRPr="00B2590B" w:rsidRDefault="00B51842" w:rsidP="00B51842">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2</w:t>
      </w:r>
      <w:r w:rsidRPr="00B2590B">
        <w:fldChar w:fldCharType="end"/>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851"/>
        <w:gridCol w:w="2551"/>
        <w:gridCol w:w="851"/>
        <w:gridCol w:w="4111"/>
      </w:tblGrid>
      <w:tr w:rsidR="002B2F0E" w:rsidRPr="00B2590B" w14:paraId="14456430" w14:textId="77777777" w:rsidTr="009C78E7">
        <w:trPr>
          <w:cantSplit/>
        </w:trPr>
        <w:tc>
          <w:tcPr>
            <w:tcW w:w="3402" w:type="dxa"/>
            <w:gridSpan w:val="2"/>
            <w:shd w:val="clear" w:color="auto" w:fill="EEECE1"/>
          </w:tcPr>
          <w:p w14:paraId="77591FE3" w14:textId="77777777" w:rsidR="002B2F0E" w:rsidRPr="00B2590B" w:rsidRDefault="002B2F0E" w:rsidP="009C78E7">
            <w:pPr>
              <w:pStyle w:val="Table"/>
              <w:ind w:left="0" w:right="0"/>
              <w:jc w:val="center"/>
              <w:rPr>
                <w:b/>
                <w:szCs w:val="20"/>
              </w:rPr>
            </w:pPr>
            <w:r w:rsidRPr="00B2590B">
              <w:rPr>
                <w:b/>
                <w:szCs w:val="20"/>
              </w:rPr>
              <w:t>Pumps/valves</w:t>
            </w:r>
          </w:p>
        </w:tc>
        <w:tc>
          <w:tcPr>
            <w:tcW w:w="4962" w:type="dxa"/>
            <w:gridSpan w:val="2"/>
            <w:shd w:val="clear" w:color="auto" w:fill="EEECE1"/>
          </w:tcPr>
          <w:p w14:paraId="312930E4" w14:textId="77777777" w:rsidR="002B2F0E" w:rsidRPr="00B2590B" w:rsidRDefault="002B2F0E" w:rsidP="009C78E7">
            <w:pPr>
              <w:pStyle w:val="Table"/>
              <w:ind w:left="0" w:right="0"/>
              <w:jc w:val="center"/>
              <w:rPr>
                <w:b/>
                <w:szCs w:val="20"/>
              </w:rPr>
            </w:pPr>
            <w:r w:rsidRPr="00B2590B">
              <w:rPr>
                <w:b/>
                <w:szCs w:val="20"/>
              </w:rPr>
              <w:t>Temperature sensors</w:t>
            </w:r>
          </w:p>
        </w:tc>
      </w:tr>
      <w:tr w:rsidR="002B2F0E" w:rsidRPr="00B2590B" w14:paraId="22AF0BE6" w14:textId="77777777" w:rsidTr="009C78E7">
        <w:trPr>
          <w:cantSplit/>
        </w:trPr>
        <w:tc>
          <w:tcPr>
            <w:tcW w:w="851" w:type="dxa"/>
            <w:shd w:val="clear" w:color="auto" w:fill="EEECE1"/>
          </w:tcPr>
          <w:p w14:paraId="4521323F" w14:textId="77777777" w:rsidR="002B2F0E" w:rsidRPr="00B2590B" w:rsidRDefault="002B2F0E" w:rsidP="009C78E7">
            <w:pPr>
              <w:pStyle w:val="Table"/>
              <w:ind w:left="0" w:right="0"/>
              <w:rPr>
                <w:szCs w:val="20"/>
              </w:rPr>
            </w:pPr>
            <w:r w:rsidRPr="00B2590B">
              <w:rPr>
                <w:szCs w:val="20"/>
              </w:rPr>
              <w:t>PHP</w:t>
            </w:r>
          </w:p>
        </w:tc>
        <w:tc>
          <w:tcPr>
            <w:tcW w:w="2551" w:type="dxa"/>
            <w:shd w:val="clear" w:color="auto" w:fill="EEECE1"/>
          </w:tcPr>
          <w:p w14:paraId="25916631" w14:textId="77777777" w:rsidR="002B2F0E" w:rsidRPr="00B2590B" w:rsidRDefault="002B2F0E" w:rsidP="009C78E7">
            <w:pPr>
              <w:pStyle w:val="Table"/>
              <w:ind w:left="0" w:right="0"/>
              <w:rPr>
                <w:szCs w:val="20"/>
              </w:rPr>
            </w:pPr>
            <w:r w:rsidRPr="00B2590B">
              <w:rPr>
                <w:szCs w:val="20"/>
              </w:rPr>
              <w:t>Primary heating pump</w:t>
            </w:r>
          </w:p>
        </w:tc>
        <w:tc>
          <w:tcPr>
            <w:tcW w:w="851" w:type="dxa"/>
            <w:shd w:val="clear" w:color="auto" w:fill="EEECE1"/>
          </w:tcPr>
          <w:p w14:paraId="560A2E55" w14:textId="77777777" w:rsidR="002B2F0E" w:rsidRPr="00B2590B" w:rsidRDefault="002B2F0E" w:rsidP="009C78E7">
            <w:pPr>
              <w:pStyle w:val="Table"/>
              <w:ind w:left="0" w:right="0"/>
              <w:rPr>
                <w:szCs w:val="20"/>
              </w:rPr>
            </w:pPr>
            <w:r w:rsidRPr="00B2590B">
              <w:rPr>
                <w:szCs w:val="20"/>
              </w:rPr>
              <w:t>ET</w:t>
            </w:r>
          </w:p>
        </w:tc>
        <w:tc>
          <w:tcPr>
            <w:tcW w:w="4111" w:type="dxa"/>
            <w:shd w:val="clear" w:color="auto" w:fill="EEECE1"/>
          </w:tcPr>
          <w:p w14:paraId="5FA0461F" w14:textId="77777777" w:rsidR="002B2F0E" w:rsidRPr="00B2590B" w:rsidRDefault="002B2F0E" w:rsidP="009C78E7">
            <w:pPr>
              <w:pStyle w:val="Table"/>
              <w:ind w:left="0" w:right="0"/>
              <w:rPr>
                <w:szCs w:val="20"/>
              </w:rPr>
            </w:pPr>
            <w:r w:rsidRPr="00B2590B">
              <w:rPr>
                <w:szCs w:val="20"/>
              </w:rPr>
              <w:t>External temperature sensor</w:t>
            </w:r>
          </w:p>
        </w:tc>
      </w:tr>
      <w:tr w:rsidR="002B2F0E" w:rsidRPr="00B2590B" w14:paraId="6D45F89F" w14:textId="77777777" w:rsidTr="009C78E7">
        <w:trPr>
          <w:cantSplit/>
        </w:trPr>
        <w:tc>
          <w:tcPr>
            <w:tcW w:w="851" w:type="dxa"/>
            <w:shd w:val="clear" w:color="auto" w:fill="EEECE1"/>
          </w:tcPr>
          <w:p w14:paraId="30683AF7" w14:textId="77777777" w:rsidR="002B2F0E" w:rsidRPr="00B2590B" w:rsidRDefault="002B2F0E" w:rsidP="009C78E7">
            <w:pPr>
              <w:pStyle w:val="Table"/>
              <w:ind w:left="0" w:right="0"/>
              <w:rPr>
                <w:szCs w:val="20"/>
              </w:rPr>
            </w:pPr>
            <w:r w:rsidRPr="00B2590B">
              <w:rPr>
                <w:szCs w:val="20"/>
              </w:rPr>
              <w:t>HWP</w:t>
            </w:r>
          </w:p>
        </w:tc>
        <w:tc>
          <w:tcPr>
            <w:tcW w:w="2551" w:type="dxa"/>
            <w:shd w:val="clear" w:color="auto" w:fill="EEECE1"/>
          </w:tcPr>
          <w:p w14:paraId="29AAE95A" w14:textId="77777777" w:rsidR="002B2F0E" w:rsidRPr="00B2590B" w:rsidRDefault="002B2F0E" w:rsidP="009C78E7">
            <w:pPr>
              <w:pStyle w:val="Table"/>
              <w:ind w:left="0" w:right="0"/>
              <w:rPr>
                <w:szCs w:val="20"/>
              </w:rPr>
            </w:pPr>
            <w:r w:rsidRPr="00B2590B">
              <w:rPr>
                <w:szCs w:val="20"/>
              </w:rPr>
              <w:t>Domestic hot water pump</w:t>
            </w:r>
          </w:p>
        </w:tc>
        <w:tc>
          <w:tcPr>
            <w:tcW w:w="851" w:type="dxa"/>
            <w:shd w:val="clear" w:color="auto" w:fill="EEECE1"/>
          </w:tcPr>
          <w:p w14:paraId="1CC6F073" w14:textId="77777777" w:rsidR="002B2F0E" w:rsidRPr="00B2590B" w:rsidRDefault="002B2F0E" w:rsidP="009C78E7">
            <w:pPr>
              <w:pStyle w:val="Table"/>
              <w:ind w:left="0" w:right="0"/>
              <w:rPr>
                <w:szCs w:val="20"/>
              </w:rPr>
            </w:pPr>
            <w:r w:rsidRPr="00B2590B">
              <w:rPr>
                <w:szCs w:val="20"/>
              </w:rPr>
              <w:t>BTS</w:t>
            </w:r>
          </w:p>
        </w:tc>
        <w:tc>
          <w:tcPr>
            <w:tcW w:w="4111" w:type="dxa"/>
            <w:shd w:val="clear" w:color="auto" w:fill="EEECE1"/>
          </w:tcPr>
          <w:p w14:paraId="17031B96" w14:textId="77777777" w:rsidR="002B2F0E" w:rsidRPr="00B2590B" w:rsidRDefault="002B2F0E" w:rsidP="009C78E7">
            <w:pPr>
              <w:pStyle w:val="Table"/>
              <w:ind w:left="0" w:right="0"/>
              <w:rPr>
                <w:szCs w:val="20"/>
              </w:rPr>
            </w:pPr>
            <w:r w:rsidRPr="00B2590B">
              <w:rPr>
                <w:szCs w:val="20"/>
              </w:rPr>
              <w:t>Temperature sensor (boiler)</w:t>
            </w:r>
          </w:p>
        </w:tc>
      </w:tr>
      <w:tr w:rsidR="002B2F0E" w:rsidRPr="00B2590B" w14:paraId="6E521E06" w14:textId="77777777" w:rsidTr="009C78E7">
        <w:trPr>
          <w:cantSplit/>
        </w:trPr>
        <w:tc>
          <w:tcPr>
            <w:tcW w:w="851" w:type="dxa"/>
            <w:shd w:val="clear" w:color="auto" w:fill="EEECE1"/>
          </w:tcPr>
          <w:p w14:paraId="305FCF45" w14:textId="77777777" w:rsidR="002B2F0E" w:rsidRPr="00B2590B" w:rsidRDefault="002B2F0E" w:rsidP="009C78E7">
            <w:pPr>
              <w:pStyle w:val="Table"/>
              <w:ind w:left="0" w:right="0"/>
              <w:rPr>
                <w:szCs w:val="20"/>
              </w:rPr>
            </w:pPr>
            <w:r w:rsidRPr="00B2590B">
              <w:rPr>
                <w:szCs w:val="20"/>
              </w:rPr>
              <w:t>HWRP</w:t>
            </w:r>
          </w:p>
        </w:tc>
        <w:tc>
          <w:tcPr>
            <w:tcW w:w="2551" w:type="dxa"/>
            <w:shd w:val="clear" w:color="auto" w:fill="EEECE1"/>
          </w:tcPr>
          <w:p w14:paraId="669F45EF" w14:textId="77777777" w:rsidR="002B2F0E" w:rsidRPr="00B2590B" w:rsidRDefault="002B2F0E" w:rsidP="009C78E7">
            <w:pPr>
              <w:pStyle w:val="Table"/>
              <w:ind w:left="0" w:right="0"/>
              <w:rPr>
                <w:szCs w:val="20"/>
              </w:rPr>
            </w:pPr>
            <w:r w:rsidRPr="00B2590B">
              <w:rPr>
                <w:szCs w:val="20"/>
              </w:rPr>
              <w:t>Domestic hot water return pump</w:t>
            </w:r>
          </w:p>
        </w:tc>
        <w:tc>
          <w:tcPr>
            <w:tcW w:w="851" w:type="dxa"/>
            <w:shd w:val="clear" w:color="auto" w:fill="EEECE1"/>
          </w:tcPr>
          <w:p w14:paraId="074AC0B0" w14:textId="77777777" w:rsidR="002B2F0E" w:rsidRPr="00B2590B" w:rsidRDefault="002B2F0E" w:rsidP="009C78E7">
            <w:pPr>
              <w:pStyle w:val="Table"/>
              <w:ind w:left="0" w:right="0"/>
              <w:rPr>
                <w:szCs w:val="20"/>
              </w:rPr>
            </w:pPr>
            <w:r w:rsidRPr="00B2590B">
              <w:rPr>
                <w:szCs w:val="20"/>
              </w:rPr>
              <w:t>HWTS</w:t>
            </w:r>
          </w:p>
        </w:tc>
        <w:tc>
          <w:tcPr>
            <w:tcW w:w="4111" w:type="dxa"/>
            <w:shd w:val="clear" w:color="auto" w:fill="EEECE1"/>
          </w:tcPr>
          <w:p w14:paraId="59CED1C3" w14:textId="77777777" w:rsidR="002B2F0E" w:rsidRPr="00B2590B" w:rsidRDefault="002B2F0E" w:rsidP="009C78E7">
            <w:pPr>
              <w:pStyle w:val="Table"/>
              <w:ind w:left="0" w:right="0"/>
              <w:rPr>
                <w:szCs w:val="20"/>
              </w:rPr>
            </w:pPr>
            <w:r w:rsidRPr="00B2590B">
              <w:rPr>
                <w:szCs w:val="20"/>
              </w:rPr>
              <w:t>Temperature sensor (domestic hot water)</w:t>
            </w:r>
          </w:p>
        </w:tc>
      </w:tr>
      <w:tr w:rsidR="002B2F0E" w:rsidRPr="00B2590B" w14:paraId="3A619A67" w14:textId="77777777" w:rsidTr="009C78E7">
        <w:trPr>
          <w:cantSplit/>
        </w:trPr>
        <w:tc>
          <w:tcPr>
            <w:tcW w:w="851" w:type="dxa"/>
            <w:shd w:val="clear" w:color="auto" w:fill="EEECE1"/>
          </w:tcPr>
          <w:p w14:paraId="5F56B381" w14:textId="77777777" w:rsidR="002B2F0E" w:rsidRPr="00B2590B" w:rsidRDefault="002B2F0E" w:rsidP="009C78E7">
            <w:pPr>
              <w:pStyle w:val="Table"/>
              <w:ind w:left="0" w:right="0"/>
              <w:rPr>
                <w:szCs w:val="20"/>
              </w:rPr>
            </w:pPr>
            <w:r w:rsidRPr="00B2590B">
              <w:rPr>
                <w:szCs w:val="20"/>
              </w:rPr>
              <w:t>SHP</w:t>
            </w:r>
          </w:p>
        </w:tc>
        <w:tc>
          <w:tcPr>
            <w:tcW w:w="2551" w:type="dxa"/>
            <w:shd w:val="clear" w:color="auto" w:fill="EEECE1"/>
          </w:tcPr>
          <w:p w14:paraId="1C314849" w14:textId="77777777" w:rsidR="002B2F0E" w:rsidRPr="00B2590B" w:rsidRDefault="002B2F0E" w:rsidP="009C78E7">
            <w:pPr>
              <w:pStyle w:val="Table"/>
              <w:ind w:left="0" w:right="0"/>
              <w:rPr>
                <w:szCs w:val="20"/>
              </w:rPr>
            </w:pPr>
            <w:r w:rsidRPr="00B2590B">
              <w:rPr>
                <w:szCs w:val="20"/>
              </w:rPr>
              <w:t>Secondary heating pump</w:t>
            </w:r>
          </w:p>
        </w:tc>
        <w:tc>
          <w:tcPr>
            <w:tcW w:w="851" w:type="dxa"/>
            <w:shd w:val="clear" w:color="auto" w:fill="EEECE1"/>
          </w:tcPr>
          <w:p w14:paraId="29AEEBFE" w14:textId="77777777" w:rsidR="002B2F0E" w:rsidRPr="00B2590B" w:rsidRDefault="002B2F0E" w:rsidP="009C78E7">
            <w:pPr>
              <w:pStyle w:val="Table"/>
              <w:ind w:left="0" w:right="0"/>
              <w:rPr>
                <w:szCs w:val="20"/>
              </w:rPr>
            </w:pPr>
            <w:r w:rsidRPr="00B2590B">
              <w:rPr>
                <w:szCs w:val="20"/>
              </w:rPr>
              <w:t>FTS</w:t>
            </w:r>
          </w:p>
        </w:tc>
        <w:tc>
          <w:tcPr>
            <w:tcW w:w="4111" w:type="dxa"/>
            <w:shd w:val="clear" w:color="auto" w:fill="EEECE1"/>
          </w:tcPr>
          <w:p w14:paraId="36A03016" w14:textId="77777777" w:rsidR="002B2F0E" w:rsidRPr="00B2590B" w:rsidRDefault="002B2F0E" w:rsidP="009C78E7">
            <w:pPr>
              <w:pStyle w:val="Table"/>
              <w:ind w:left="0" w:right="0"/>
              <w:rPr>
                <w:szCs w:val="20"/>
              </w:rPr>
            </w:pPr>
            <w:r w:rsidRPr="00B2590B">
              <w:rPr>
                <w:szCs w:val="20"/>
              </w:rPr>
              <w:t>Temperature sensor (flow)</w:t>
            </w:r>
          </w:p>
        </w:tc>
      </w:tr>
      <w:tr w:rsidR="002B2F0E" w:rsidRPr="00B2590B" w14:paraId="3FE2E86F" w14:textId="77777777" w:rsidTr="009C78E7">
        <w:trPr>
          <w:cantSplit/>
        </w:trPr>
        <w:tc>
          <w:tcPr>
            <w:tcW w:w="851" w:type="dxa"/>
            <w:shd w:val="clear" w:color="auto" w:fill="EEECE1"/>
          </w:tcPr>
          <w:p w14:paraId="4D6D3629" w14:textId="77777777" w:rsidR="002B2F0E" w:rsidRPr="00B2590B" w:rsidRDefault="002B2F0E" w:rsidP="009C78E7">
            <w:pPr>
              <w:pStyle w:val="Table"/>
              <w:ind w:left="0" w:right="0"/>
              <w:rPr>
                <w:szCs w:val="20"/>
              </w:rPr>
            </w:pPr>
            <w:r w:rsidRPr="00B2590B">
              <w:rPr>
                <w:szCs w:val="20"/>
              </w:rPr>
              <w:t>MV</w:t>
            </w:r>
          </w:p>
        </w:tc>
        <w:tc>
          <w:tcPr>
            <w:tcW w:w="2551" w:type="dxa"/>
            <w:shd w:val="clear" w:color="auto" w:fill="EEECE1"/>
          </w:tcPr>
          <w:p w14:paraId="71C3AD71" w14:textId="77777777" w:rsidR="002B2F0E" w:rsidRPr="00B2590B" w:rsidRDefault="002B2F0E" w:rsidP="009C78E7">
            <w:pPr>
              <w:pStyle w:val="Table"/>
              <w:ind w:left="0" w:right="0"/>
              <w:rPr>
                <w:szCs w:val="20"/>
              </w:rPr>
            </w:pPr>
            <w:r w:rsidRPr="00B2590B">
              <w:rPr>
                <w:szCs w:val="20"/>
              </w:rPr>
              <w:t>Mixing valve</w:t>
            </w:r>
          </w:p>
        </w:tc>
        <w:tc>
          <w:tcPr>
            <w:tcW w:w="851" w:type="dxa"/>
            <w:shd w:val="clear" w:color="auto" w:fill="EEECE1"/>
          </w:tcPr>
          <w:p w14:paraId="7AE1AD20" w14:textId="77777777" w:rsidR="002B2F0E" w:rsidRPr="00B2590B" w:rsidRDefault="002B2F0E" w:rsidP="009C78E7">
            <w:pPr>
              <w:pStyle w:val="Table"/>
              <w:ind w:left="0" w:right="0"/>
              <w:rPr>
                <w:szCs w:val="20"/>
              </w:rPr>
            </w:pPr>
            <w:r w:rsidRPr="00B2590B">
              <w:rPr>
                <w:szCs w:val="20"/>
              </w:rPr>
              <w:t>RTS</w:t>
            </w:r>
          </w:p>
        </w:tc>
        <w:tc>
          <w:tcPr>
            <w:tcW w:w="4111" w:type="dxa"/>
            <w:shd w:val="clear" w:color="auto" w:fill="EEECE1"/>
          </w:tcPr>
          <w:p w14:paraId="3EBBA62D" w14:textId="77777777" w:rsidR="002B2F0E" w:rsidRPr="00B2590B" w:rsidRDefault="002B2F0E" w:rsidP="009C78E7">
            <w:pPr>
              <w:pStyle w:val="Table"/>
              <w:ind w:left="0" w:right="0"/>
              <w:rPr>
                <w:szCs w:val="20"/>
              </w:rPr>
            </w:pPr>
            <w:r w:rsidRPr="00B2590B">
              <w:rPr>
                <w:szCs w:val="20"/>
              </w:rPr>
              <w:t>Temperature sensor (return)</w:t>
            </w:r>
          </w:p>
        </w:tc>
      </w:tr>
    </w:tbl>
    <w:p w14:paraId="7EFBCD3A" w14:textId="77777777" w:rsidR="00974BB5" w:rsidRPr="00B2590B" w:rsidRDefault="00974BB5" w:rsidP="00974BB5"/>
    <w:p w14:paraId="1CFD2149" w14:textId="77777777" w:rsidR="00AF029D" w:rsidRPr="00B2590B" w:rsidRDefault="00AF029D" w:rsidP="00AF029D">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9</w:t>
      </w:r>
      <w:r w:rsidRPr="00B2590B">
        <w:fldChar w:fldCharType="end"/>
      </w:r>
      <w:r w:rsidRPr="00B2590B">
        <w:t>: Explanation of the abbreviations of Figure 8</w:t>
      </w:r>
    </w:p>
    <w:p w14:paraId="35F2A0B2" w14:textId="77777777" w:rsidR="00AF029D" w:rsidRPr="00B2590B" w:rsidRDefault="00AF029D" w:rsidP="00974BB5"/>
    <w:p w14:paraId="380BA8D4" w14:textId="77777777" w:rsidR="00ED2C91" w:rsidRPr="00B2590B" w:rsidRDefault="002B2F0E" w:rsidP="00D97D5C">
      <w:pPr>
        <w:pStyle w:val="Heading2"/>
        <w:rPr>
          <w:lang w:val="en-GB"/>
        </w:rPr>
      </w:pPr>
      <w:bookmarkStart w:id="17" w:name="_Toc302469477"/>
      <w:bookmarkStart w:id="18" w:name="_Toc302722180"/>
      <w:bookmarkStart w:id="19" w:name="_Toc302735574"/>
      <w:bookmarkStart w:id="20" w:name="_Toc302736042"/>
      <w:bookmarkStart w:id="21" w:name="_Toc304211821"/>
      <w:bookmarkStart w:id="22" w:name="_Toc311775211"/>
      <w:bookmarkStart w:id="23" w:name="_Toc389576712"/>
      <w:bookmarkStart w:id="24" w:name="_Toc125429055"/>
      <w:bookmarkEnd w:id="17"/>
      <w:bookmarkEnd w:id="18"/>
      <w:bookmarkEnd w:id="19"/>
      <w:bookmarkEnd w:id="20"/>
      <w:bookmarkEnd w:id="21"/>
      <w:bookmarkEnd w:id="22"/>
      <w:r w:rsidRPr="00B2590B">
        <w:rPr>
          <w:lang w:val="en-GB"/>
        </w:rPr>
        <w:t>Function and Type of Heating Components</w:t>
      </w:r>
      <w:bookmarkEnd w:id="23"/>
    </w:p>
    <w:p w14:paraId="32589087" w14:textId="77777777" w:rsidR="00BD3C42" w:rsidRPr="00B2590B" w:rsidRDefault="002B2F0E" w:rsidP="008A19CA">
      <w:pPr>
        <w:pStyle w:val="Heading3"/>
        <w:ind w:hanging="862"/>
        <w:rPr>
          <w:lang w:val="en-GB"/>
        </w:rPr>
      </w:pPr>
      <w:bookmarkStart w:id="25" w:name="_Toc389576713"/>
      <w:bookmarkEnd w:id="24"/>
      <w:r w:rsidRPr="00B2590B">
        <w:rPr>
          <w:lang w:val="en-GB"/>
        </w:rPr>
        <w:t>Type of Heating</w:t>
      </w:r>
      <w:bookmarkEnd w:id="25"/>
    </w:p>
    <w:p w14:paraId="0AAD57C6" w14:textId="77777777" w:rsidR="002B2F0E" w:rsidRPr="00B2590B" w:rsidRDefault="002B2F0E" w:rsidP="002B2F0E">
      <w:r w:rsidRPr="00B2590B">
        <w:t>The type of heating is generally defined by the clients or planner.</w:t>
      </w:r>
    </w:p>
    <w:p w14:paraId="370CFA68" w14:textId="77777777" w:rsidR="00BD3C42" w:rsidRPr="00B2590B" w:rsidRDefault="002B2F0E" w:rsidP="00B82CF6">
      <w:pPr>
        <w:pStyle w:val="Bullet1"/>
        <w:rPr>
          <w:lang w:val="en-GB"/>
        </w:rPr>
      </w:pPr>
      <w:r w:rsidRPr="00B2590B">
        <w:rPr>
          <w:lang w:val="en-GB"/>
        </w:rPr>
        <w:t>Related to the type of heating</w:t>
      </w:r>
    </w:p>
    <w:p w14:paraId="07EF3975" w14:textId="77777777" w:rsidR="00BD3C42" w:rsidRPr="00B2590B" w:rsidRDefault="002B2F0E" w:rsidP="004656C2">
      <w:pPr>
        <w:pStyle w:val="Bullet2"/>
        <w:rPr>
          <w:lang w:val="en-GB"/>
        </w:rPr>
      </w:pPr>
      <w:r w:rsidRPr="00B2590B">
        <w:rPr>
          <w:lang w:val="en-GB"/>
        </w:rPr>
        <w:t>Low temperature set for all conventional heating</w:t>
      </w:r>
      <w:r w:rsidR="00BD3C42" w:rsidRPr="00B2590B">
        <w:rPr>
          <w:lang w:val="en-GB"/>
        </w:rPr>
        <w:t xml:space="preserve"> (max. </w:t>
      </w:r>
      <w:r w:rsidRPr="00B2590B">
        <w:rPr>
          <w:lang w:val="en-GB"/>
        </w:rPr>
        <w:t xml:space="preserve">flow temperature of </w:t>
      </w:r>
      <w:r w:rsidR="00BD3C42" w:rsidRPr="00B2590B">
        <w:rPr>
          <w:lang w:val="en-GB"/>
        </w:rPr>
        <w:t>75°C)</w:t>
      </w:r>
    </w:p>
    <w:p w14:paraId="7F7BF087" w14:textId="77777777" w:rsidR="00BD3C42" w:rsidRPr="00B2590B" w:rsidRDefault="002B2F0E" w:rsidP="004656C2">
      <w:pPr>
        <w:pStyle w:val="Bullet2"/>
        <w:rPr>
          <w:lang w:val="en-GB"/>
        </w:rPr>
      </w:pPr>
      <w:r w:rsidRPr="00B2590B">
        <w:rPr>
          <w:lang w:val="en-GB"/>
        </w:rPr>
        <w:t>Minimum temperature is used for underfloor heating and/or for heat pumps or solar panels</w:t>
      </w:r>
      <w:r w:rsidR="00BD3C42" w:rsidRPr="00B2590B">
        <w:rPr>
          <w:lang w:val="en-GB"/>
        </w:rPr>
        <w:t xml:space="preserve"> (max.</w:t>
      </w:r>
      <w:r w:rsidRPr="00B2590B">
        <w:rPr>
          <w:lang w:val="en-GB"/>
        </w:rPr>
        <w:t xml:space="preserve"> flow temperature of</w:t>
      </w:r>
      <w:r w:rsidR="00BD3C42" w:rsidRPr="00B2590B">
        <w:rPr>
          <w:lang w:val="en-GB"/>
        </w:rPr>
        <w:t xml:space="preserve"> 50°C)</w:t>
      </w:r>
    </w:p>
    <w:p w14:paraId="50C75FA1" w14:textId="77777777" w:rsidR="00BD3C42" w:rsidRPr="00B2590B" w:rsidRDefault="00131DB5" w:rsidP="00B82CF6">
      <w:pPr>
        <w:pStyle w:val="Bullet1"/>
        <w:rPr>
          <w:lang w:val="en-GB"/>
        </w:rPr>
      </w:pPr>
      <w:r w:rsidRPr="00B2590B">
        <w:rPr>
          <w:lang w:val="en-GB"/>
        </w:rPr>
        <w:t>Related to the generation of energy</w:t>
      </w:r>
    </w:p>
    <w:p w14:paraId="0BAC959C" w14:textId="77777777" w:rsidR="00BD3C42" w:rsidRPr="00B2590B" w:rsidRDefault="00131DB5" w:rsidP="004656C2">
      <w:pPr>
        <w:pStyle w:val="Bullet2"/>
        <w:rPr>
          <w:lang w:val="en-GB"/>
        </w:rPr>
      </w:pPr>
      <w:r w:rsidRPr="00B2590B">
        <w:rPr>
          <w:lang w:val="en-GB"/>
        </w:rPr>
        <w:t>Type of primary energy</w:t>
      </w:r>
    </w:p>
    <w:p w14:paraId="76F42748" w14:textId="77777777" w:rsidR="00BD3C42" w:rsidRPr="00B2590B" w:rsidRDefault="00131DB5" w:rsidP="00B82CF6">
      <w:pPr>
        <w:pStyle w:val="Bullet1"/>
        <w:rPr>
          <w:lang w:val="en-GB"/>
        </w:rPr>
      </w:pPr>
      <w:r w:rsidRPr="00B2590B">
        <w:rPr>
          <w:lang w:val="en-GB"/>
        </w:rPr>
        <w:t>Related to the number of energy sources</w:t>
      </w:r>
    </w:p>
    <w:p w14:paraId="0F93FC68" w14:textId="77777777" w:rsidR="00BD3C42" w:rsidRPr="00B2590B" w:rsidRDefault="00131DB5" w:rsidP="004656C2">
      <w:pPr>
        <w:pStyle w:val="Bullet2"/>
        <w:rPr>
          <w:lang w:val="en-GB"/>
        </w:rPr>
      </w:pPr>
      <w:r w:rsidRPr="00B2590B">
        <w:rPr>
          <w:lang w:val="en-GB"/>
        </w:rPr>
        <w:t>Single boiler systems with/without hot water storage</w:t>
      </w:r>
    </w:p>
    <w:p w14:paraId="3B46D003" w14:textId="77777777" w:rsidR="00BD3C42" w:rsidRPr="00B2590B" w:rsidRDefault="00BD3C42" w:rsidP="004656C2">
      <w:pPr>
        <w:pStyle w:val="Bullet2"/>
        <w:rPr>
          <w:lang w:val="en-GB"/>
        </w:rPr>
      </w:pPr>
      <w:r w:rsidRPr="00B2590B">
        <w:rPr>
          <w:lang w:val="en-GB"/>
        </w:rPr>
        <w:t>M</w:t>
      </w:r>
      <w:r w:rsidR="00131DB5" w:rsidRPr="00B2590B">
        <w:rPr>
          <w:lang w:val="en-GB"/>
        </w:rPr>
        <w:t>ultiple boiler systems with/without hot water storage</w:t>
      </w:r>
    </w:p>
    <w:p w14:paraId="26A6DFB4" w14:textId="77777777" w:rsidR="00BD3C42" w:rsidRPr="00B2590B" w:rsidRDefault="00131DB5" w:rsidP="00B82CF6">
      <w:pPr>
        <w:pStyle w:val="Bullet1"/>
        <w:rPr>
          <w:lang w:val="en-GB"/>
        </w:rPr>
      </w:pPr>
      <w:r w:rsidRPr="00B2590B">
        <w:rPr>
          <w:lang w:val="en-GB"/>
        </w:rPr>
        <w:t>Related to the heating elements</w:t>
      </w:r>
    </w:p>
    <w:p w14:paraId="6AE0C358" w14:textId="77777777" w:rsidR="00B82CF6" w:rsidRPr="00B2590B" w:rsidRDefault="00B82CF6" w:rsidP="00B82CF6">
      <w:pPr>
        <w:pStyle w:val="Bullet1"/>
        <w:numPr>
          <w:ilvl w:val="0"/>
          <w:numId w:val="0"/>
        </w:numPr>
        <w:rPr>
          <w:lang w:val="en-GB"/>
        </w:rPr>
      </w:pPr>
    </w:p>
    <w:p w14:paraId="4BB307B2" w14:textId="77777777" w:rsidR="00B82CF6" w:rsidRPr="00B2590B" w:rsidRDefault="00B82CF6" w:rsidP="00B82CF6">
      <w:pPr>
        <w:pStyle w:val="Bullet1"/>
        <w:numPr>
          <w:ilvl w:val="0"/>
          <w:numId w:val="0"/>
        </w:numPr>
        <w:rPr>
          <w:lang w:val="en-GB"/>
        </w:rPr>
        <w:sectPr w:rsidR="00B82CF6" w:rsidRPr="00B2590B" w:rsidSect="0029064D">
          <w:headerReference w:type="default" r:id="rId19"/>
          <w:footerReference w:type="default" r:id="rId20"/>
          <w:pgSz w:w="11907" w:h="16840" w:code="9"/>
          <w:pgMar w:top="1134" w:right="1418" w:bottom="1134" w:left="1701" w:header="567" w:footer="567" w:gutter="0"/>
          <w:cols w:space="708"/>
          <w:titlePg/>
          <w:docGrid w:linePitch="299"/>
        </w:sectPr>
      </w:pPr>
    </w:p>
    <w:p w14:paraId="2E3B13E7" w14:textId="77777777" w:rsidR="00B51842" w:rsidRPr="00B2590B" w:rsidRDefault="00B51842" w:rsidP="00B51842">
      <w:pPr>
        <w:pStyle w:val="Caption"/>
        <w:keepNext/>
      </w:pPr>
      <w:r w:rsidRPr="00B2590B">
        <w:lastRenderedPageBreak/>
        <w:t xml:space="preserve">Table </w:t>
      </w:r>
      <w:r w:rsidRPr="00B2590B">
        <w:fldChar w:fldCharType="begin"/>
      </w:r>
      <w:r w:rsidRPr="00B2590B">
        <w:instrText xml:space="preserve"> SEQ Table \* ARABIC </w:instrText>
      </w:r>
      <w:r w:rsidRPr="00B2590B">
        <w:fldChar w:fldCharType="separate"/>
      </w:r>
      <w:r w:rsidR="002F479F">
        <w:rPr>
          <w:noProof/>
        </w:rPr>
        <w:t>3</w:t>
      </w:r>
      <w:r w:rsidRPr="00B2590B">
        <w:fldChar w:fldCharType="end"/>
      </w:r>
    </w:p>
    <w:tbl>
      <w:tblPr>
        <w:tblW w:w="1431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2392"/>
        <w:gridCol w:w="2144"/>
        <w:gridCol w:w="1701"/>
        <w:gridCol w:w="2694"/>
        <w:gridCol w:w="2976"/>
        <w:gridCol w:w="2410"/>
      </w:tblGrid>
      <w:tr w:rsidR="00BD3C42" w:rsidRPr="00B2590B" w14:paraId="2AAAC945" w14:textId="77777777" w:rsidTr="00B82CF6">
        <w:tc>
          <w:tcPr>
            <w:tcW w:w="2392" w:type="dxa"/>
            <w:shd w:val="clear" w:color="auto" w:fill="EEECE1"/>
            <w:vAlign w:val="center"/>
          </w:tcPr>
          <w:p w14:paraId="2B774F66" w14:textId="77777777" w:rsidR="00BD3C42" w:rsidRPr="00B2590B" w:rsidRDefault="00C242E3">
            <w:pPr>
              <w:pStyle w:val="Text"/>
              <w:spacing w:after="60"/>
              <w:jc w:val="center"/>
              <w:rPr>
                <w:b/>
                <w:sz w:val="20"/>
                <w:szCs w:val="20"/>
              </w:rPr>
            </w:pPr>
            <w:r w:rsidRPr="00B2590B">
              <w:rPr>
                <w:b/>
                <w:sz w:val="20"/>
                <w:szCs w:val="20"/>
              </w:rPr>
              <w:t>Type</w:t>
            </w:r>
          </w:p>
        </w:tc>
        <w:tc>
          <w:tcPr>
            <w:tcW w:w="2144" w:type="dxa"/>
            <w:shd w:val="clear" w:color="auto" w:fill="EEECE1"/>
            <w:vAlign w:val="center"/>
          </w:tcPr>
          <w:p w14:paraId="1B2DC4AA" w14:textId="77777777" w:rsidR="00BD3C42" w:rsidRPr="00B2590B" w:rsidRDefault="00C242E3" w:rsidP="00B82CF6">
            <w:pPr>
              <w:pStyle w:val="Figure"/>
            </w:pPr>
            <w:r w:rsidRPr="00B2590B">
              <w:t>Area of application</w:t>
            </w:r>
          </w:p>
        </w:tc>
        <w:tc>
          <w:tcPr>
            <w:tcW w:w="1701" w:type="dxa"/>
            <w:shd w:val="clear" w:color="auto" w:fill="EEECE1"/>
            <w:vAlign w:val="center"/>
          </w:tcPr>
          <w:p w14:paraId="45DE619C" w14:textId="77777777" w:rsidR="00BD3C42" w:rsidRPr="00B2590B" w:rsidRDefault="00C242E3">
            <w:pPr>
              <w:pStyle w:val="Text"/>
              <w:spacing w:after="60"/>
              <w:jc w:val="center"/>
              <w:rPr>
                <w:b/>
                <w:sz w:val="20"/>
                <w:szCs w:val="20"/>
              </w:rPr>
            </w:pPr>
            <w:r w:rsidRPr="00B2590B">
              <w:rPr>
                <w:b/>
                <w:sz w:val="20"/>
                <w:szCs w:val="20"/>
              </w:rPr>
              <w:t>Reaction</w:t>
            </w:r>
          </w:p>
        </w:tc>
        <w:tc>
          <w:tcPr>
            <w:tcW w:w="2694" w:type="dxa"/>
            <w:shd w:val="clear" w:color="auto" w:fill="EEECE1"/>
            <w:vAlign w:val="center"/>
          </w:tcPr>
          <w:p w14:paraId="7F536BD2" w14:textId="77777777" w:rsidR="00BD3C42" w:rsidRPr="00B2590B" w:rsidRDefault="00C242E3">
            <w:pPr>
              <w:pStyle w:val="Text"/>
              <w:spacing w:after="60"/>
              <w:jc w:val="center"/>
              <w:rPr>
                <w:b/>
                <w:sz w:val="20"/>
                <w:szCs w:val="20"/>
              </w:rPr>
            </w:pPr>
            <w:r w:rsidRPr="00B2590B">
              <w:rPr>
                <w:b/>
                <w:sz w:val="20"/>
                <w:szCs w:val="20"/>
              </w:rPr>
              <w:t>Comments</w:t>
            </w:r>
          </w:p>
        </w:tc>
        <w:tc>
          <w:tcPr>
            <w:tcW w:w="2976" w:type="dxa"/>
            <w:shd w:val="clear" w:color="auto" w:fill="EEECE1"/>
            <w:vAlign w:val="center"/>
          </w:tcPr>
          <w:p w14:paraId="3E5C4270" w14:textId="77777777" w:rsidR="00BD3C42" w:rsidRPr="00B2590B" w:rsidRDefault="00C242E3">
            <w:pPr>
              <w:pStyle w:val="Text"/>
              <w:spacing w:after="60"/>
              <w:jc w:val="center"/>
              <w:rPr>
                <w:b/>
                <w:sz w:val="20"/>
                <w:szCs w:val="20"/>
              </w:rPr>
            </w:pPr>
            <w:r w:rsidRPr="00B2590B">
              <w:rPr>
                <w:b/>
                <w:sz w:val="20"/>
                <w:szCs w:val="20"/>
              </w:rPr>
              <w:t>Type of control</w:t>
            </w:r>
          </w:p>
        </w:tc>
        <w:tc>
          <w:tcPr>
            <w:tcW w:w="2410" w:type="dxa"/>
            <w:shd w:val="clear" w:color="auto" w:fill="EEECE1"/>
            <w:vAlign w:val="center"/>
          </w:tcPr>
          <w:p w14:paraId="746D92EF" w14:textId="77777777" w:rsidR="00BD3C42" w:rsidRPr="00B2590B" w:rsidRDefault="00C242E3" w:rsidP="00B82CF6">
            <w:pPr>
              <w:pStyle w:val="Text"/>
              <w:spacing w:after="60"/>
              <w:jc w:val="center"/>
              <w:rPr>
                <w:b/>
              </w:rPr>
            </w:pPr>
            <w:r w:rsidRPr="00B2590B">
              <w:rPr>
                <w:b/>
              </w:rPr>
              <w:t>Diagram</w:t>
            </w:r>
          </w:p>
        </w:tc>
      </w:tr>
      <w:tr w:rsidR="00BD3C42" w:rsidRPr="00B2590B" w14:paraId="3F3FB674" w14:textId="77777777" w:rsidTr="00B82CF6">
        <w:tc>
          <w:tcPr>
            <w:tcW w:w="2392" w:type="dxa"/>
            <w:shd w:val="clear" w:color="auto" w:fill="EEECE1"/>
          </w:tcPr>
          <w:p w14:paraId="74F82C03" w14:textId="77777777" w:rsidR="00BD3C42" w:rsidRPr="00B2590B" w:rsidRDefault="00C242E3">
            <w:pPr>
              <w:pStyle w:val="Text100"/>
              <w:rPr>
                <w:sz w:val="20"/>
                <w:szCs w:val="20"/>
              </w:rPr>
            </w:pPr>
            <w:r w:rsidRPr="00B2590B">
              <w:rPr>
                <w:sz w:val="20"/>
                <w:szCs w:val="20"/>
              </w:rPr>
              <w:t>Hot water convector heating</w:t>
            </w:r>
          </w:p>
        </w:tc>
        <w:tc>
          <w:tcPr>
            <w:tcW w:w="2144" w:type="dxa"/>
            <w:shd w:val="clear" w:color="auto" w:fill="EEECE1"/>
          </w:tcPr>
          <w:p w14:paraId="6FBD6806" w14:textId="77777777" w:rsidR="00BD3C42" w:rsidRPr="00B2590B" w:rsidRDefault="00C242E3">
            <w:pPr>
              <w:pStyle w:val="Text100"/>
              <w:rPr>
                <w:sz w:val="20"/>
                <w:szCs w:val="20"/>
              </w:rPr>
            </w:pPr>
            <w:r w:rsidRPr="00B2590B">
              <w:rPr>
                <w:sz w:val="20"/>
                <w:szCs w:val="20"/>
              </w:rPr>
              <w:t>Residential and functional buildings</w:t>
            </w:r>
          </w:p>
        </w:tc>
        <w:tc>
          <w:tcPr>
            <w:tcW w:w="1701" w:type="dxa"/>
            <w:shd w:val="clear" w:color="auto" w:fill="EEECE1"/>
          </w:tcPr>
          <w:p w14:paraId="504C8E9D" w14:textId="77777777" w:rsidR="00BD3C42" w:rsidRPr="00B2590B" w:rsidRDefault="00C242E3">
            <w:pPr>
              <w:pStyle w:val="Text100"/>
              <w:rPr>
                <w:sz w:val="20"/>
                <w:szCs w:val="20"/>
              </w:rPr>
            </w:pPr>
            <w:r w:rsidRPr="00B2590B">
              <w:rPr>
                <w:sz w:val="20"/>
                <w:szCs w:val="20"/>
              </w:rPr>
              <w:t>Quick</w:t>
            </w:r>
          </w:p>
        </w:tc>
        <w:tc>
          <w:tcPr>
            <w:tcW w:w="2694" w:type="dxa"/>
            <w:shd w:val="clear" w:color="auto" w:fill="EEECE1"/>
          </w:tcPr>
          <w:p w14:paraId="2407EE2F" w14:textId="77777777" w:rsidR="00BD3C42" w:rsidRPr="00B2590B" w:rsidRDefault="00C242E3">
            <w:pPr>
              <w:pStyle w:val="Text100"/>
              <w:rPr>
                <w:sz w:val="20"/>
                <w:szCs w:val="20"/>
              </w:rPr>
            </w:pPr>
            <w:r w:rsidRPr="00B2590B">
              <w:rPr>
                <w:sz w:val="20"/>
                <w:szCs w:val="20"/>
              </w:rPr>
              <w:t>Flow t</w:t>
            </w:r>
            <w:r w:rsidR="00BD3C42" w:rsidRPr="00B2590B">
              <w:rPr>
                <w:sz w:val="20"/>
                <w:szCs w:val="20"/>
              </w:rPr>
              <w:t>emp.: 35-70 °C</w:t>
            </w:r>
          </w:p>
        </w:tc>
        <w:tc>
          <w:tcPr>
            <w:tcW w:w="2976" w:type="dxa"/>
            <w:shd w:val="clear" w:color="auto" w:fill="EEECE1"/>
          </w:tcPr>
          <w:p w14:paraId="5F49500C" w14:textId="77777777" w:rsidR="00BD3C42" w:rsidRPr="00B2590B" w:rsidRDefault="00C242E3" w:rsidP="00C242E3">
            <w:pPr>
              <w:pStyle w:val="Text100"/>
              <w:rPr>
                <w:sz w:val="20"/>
                <w:szCs w:val="20"/>
              </w:rPr>
            </w:pPr>
            <w:r w:rsidRPr="00B2590B">
              <w:rPr>
                <w:sz w:val="20"/>
                <w:szCs w:val="20"/>
              </w:rPr>
              <w:t>Continuous</w:t>
            </w:r>
            <w:r w:rsidR="00B82CF6" w:rsidRPr="00B2590B">
              <w:rPr>
                <w:sz w:val="20"/>
                <w:szCs w:val="20"/>
              </w:rPr>
              <w:t xml:space="preserve"> </w:t>
            </w:r>
            <w:r w:rsidR="00BD3C42" w:rsidRPr="00B2590B">
              <w:rPr>
                <w:sz w:val="20"/>
                <w:szCs w:val="20"/>
              </w:rPr>
              <w:t>(0-10</w:t>
            </w:r>
            <w:r w:rsidRPr="00B2590B">
              <w:rPr>
                <w:sz w:val="20"/>
                <w:szCs w:val="20"/>
              </w:rPr>
              <w:t xml:space="preserve"> V or </w:t>
            </w:r>
            <w:r w:rsidR="00BD3C42" w:rsidRPr="00B2590B">
              <w:rPr>
                <w:sz w:val="20"/>
                <w:szCs w:val="20"/>
              </w:rPr>
              <w:t>3-</w:t>
            </w:r>
            <w:r w:rsidRPr="00B2590B">
              <w:rPr>
                <w:sz w:val="20"/>
                <w:szCs w:val="20"/>
              </w:rPr>
              <w:t>step</w:t>
            </w:r>
            <w:r w:rsidR="00BD3C42" w:rsidRPr="00B2590B">
              <w:rPr>
                <w:sz w:val="20"/>
                <w:szCs w:val="20"/>
              </w:rPr>
              <w:t>)</w:t>
            </w:r>
          </w:p>
        </w:tc>
        <w:tc>
          <w:tcPr>
            <w:tcW w:w="2410" w:type="dxa"/>
            <w:shd w:val="clear" w:color="auto" w:fill="EEECE1"/>
          </w:tcPr>
          <w:p w14:paraId="1A90C76F" w14:textId="3E0650F8" w:rsidR="00BD3C42" w:rsidRPr="00B2590B" w:rsidRDefault="00E748CF" w:rsidP="00B82CF6">
            <w:pPr>
              <w:pStyle w:val="Text100"/>
              <w:jc w:val="center"/>
              <w:rPr>
                <w:sz w:val="20"/>
              </w:rPr>
            </w:pPr>
            <w:r w:rsidRPr="00B2590B">
              <w:rPr>
                <w:noProof/>
                <w:sz w:val="20"/>
              </w:rPr>
              <w:drawing>
                <wp:inline distT="0" distB="0" distL="0" distR="0" wp14:anchorId="2D37891C" wp14:editId="50A7521F">
                  <wp:extent cx="882650" cy="532765"/>
                  <wp:effectExtent l="0" t="0" r="0" b="0"/>
                  <wp:docPr id="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82650" cy="532765"/>
                          </a:xfrm>
                          <a:prstGeom prst="rect">
                            <a:avLst/>
                          </a:prstGeom>
                          <a:noFill/>
                          <a:ln>
                            <a:noFill/>
                          </a:ln>
                        </pic:spPr>
                      </pic:pic>
                    </a:graphicData>
                  </a:graphic>
                </wp:inline>
              </w:drawing>
            </w:r>
          </w:p>
        </w:tc>
      </w:tr>
      <w:tr w:rsidR="00BD3C42" w:rsidRPr="00B2590B" w14:paraId="28462834" w14:textId="77777777" w:rsidTr="00B82CF6">
        <w:tc>
          <w:tcPr>
            <w:tcW w:w="2392" w:type="dxa"/>
            <w:shd w:val="clear" w:color="auto" w:fill="EEECE1"/>
          </w:tcPr>
          <w:p w14:paraId="0A4764C6" w14:textId="77777777" w:rsidR="00BD3C42" w:rsidRPr="00B2590B" w:rsidRDefault="00C242E3">
            <w:pPr>
              <w:pStyle w:val="Text100"/>
              <w:rPr>
                <w:sz w:val="20"/>
                <w:szCs w:val="20"/>
              </w:rPr>
            </w:pPr>
            <w:r w:rsidRPr="00B2590B">
              <w:rPr>
                <w:sz w:val="20"/>
                <w:szCs w:val="20"/>
              </w:rPr>
              <w:t>Underfloor heating</w:t>
            </w:r>
          </w:p>
        </w:tc>
        <w:tc>
          <w:tcPr>
            <w:tcW w:w="2144" w:type="dxa"/>
            <w:shd w:val="clear" w:color="auto" w:fill="EEECE1"/>
          </w:tcPr>
          <w:p w14:paraId="6FF1B13B" w14:textId="77777777" w:rsidR="00BD3C42" w:rsidRPr="00B2590B" w:rsidRDefault="00C242E3">
            <w:pPr>
              <w:pStyle w:val="Text100"/>
              <w:rPr>
                <w:sz w:val="20"/>
                <w:szCs w:val="20"/>
              </w:rPr>
            </w:pPr>
            <w:r w:rsidRPr="00B2590B">
              <w:rPr>
                <w:sz w:val="20"/>
                <w:szCs w:val="20"/>
              </w:rPr>
              <w:t>Residential and functional buildings</w:t>
            </w:r>
          </w:p>
        </w:tc>
        <w:tc>
          <w:tcPr>
            <w:tcW w:w="1701" w:type="dxa"/>
            <w:shd w:val="clear" w:color="auto" w:fill="EEECE1"/>
          </w:tcPr>
          <w:p w14:paraId="26291235" w14:textId="77777777" w:rsidR="00BD3C42" w:rsidRPr="00B2590B" w:rsidRDefault="00C242E3">
            <w:pPr>
              <w:pStyle w:val="Text100"/>
              <w:rPr>
                <w:sz w:val="20"/>
                <w:szCs w:val="20"/>
              </w:rPr>
            </w:pPr>
            <w:r w:rsidRPr="00B2590B">
              <w:rPr>
                <w:sz w:val="20"/>
                <w:szCs w:val="20"/>
              </w:rPr>
              <w:t>Slow</w:t>
            </w:r>
            <w:r w:rsidR="00BD3C42" w:rsidRPr="00B2590B">
              <w:rPr>
                <w:sz w:val="20"/>
                <w:szCs w:val="20"/>
              </w:rPr>
              <w:t xml:space="preserve"> (6-8h)</w:t>
            </w:r>
          </w:p>
        </w:tc>
        <w:tc>
          <w:tcPr>
            <w:tcW w:w="2694" w:type="dxa"/>
            <w:shd w:val="clear" w:color="auto" w:fill="EEECE1"/>
          </w:tcPr>
          <w:p w14:paraId="10AC32C7" w14:textId="77777777" w:rsidR="00BD3C42" w:rsidRPr="00B2590B" w:rsidRDefault="00C242E3" w:rsidP="00C242E3">
            <w:pPr>
              <w:pStyle w:val="Text100"/>
              <w:rPr>
                <w:sz w:val="20"/>
                <w:szCs w:val="20"/>
              </w:rPr>
            </w:pPr>
            <w:r w:rsidRPr="00B2590B">
              <w:rPr>
                <w:sz w:val="20"/>
                <w:szCs w:val="20"/>
              </w:rPr>
              <w:t>Flow t</w:t>
            </w:r>
            <w:r w:rsidR="00BD3C42" w:rsidRPr="00B2590B">
              <w:rPr>
                <w:sz w:val="20"/>
                <w:szCs w:val="20"/>
              </w:rPr>
              <w:t xml:space="preserve">emp.: 30-45 °C </w:t>
            </w:r>
            <w:r w:rsidRPr="00B2590B">
              <w:rPr>
                <w:sz w:val="20"/>
                <w:szCs w:val="20"/>
              </w:rPr>
              <w:t>Additional fuse must be provided for protection against excessively high temperatures</w:t>
            </w:r>
          </w:p>
        </w:tc>
        <w:tc>
          <w:tcPr>
            <w:tcW w:w="2976" w:type="dxa"/>
            <w:shd w:val="clear" w:color="auto" w:fill="EEECE1"/>
          </w:tcPr>
          <w:p w14:paraId="3924C69F" w14:textId="77777777" w:rsidR="00BD3C42" w:rsidRPr="00B2590B" w:rsidRDefault="00C242E3" w:rsidP="00B82CF6">
            <w:pPr>
              <w:pStyle w:val="Text100"/>
              <w:rPr>
                <w:sz w:val="20"/>
                <w:szCs w:val="20"/>
              </w:rPr>
            </w:pPr>
            <w:r w:rsidRPr="00B2590B">
              <w:rPr>
                <w:sz w:val="20"/>
                <w:szCs w:val="20"/>
              </w:rPr>
              <w:t>Continuous (0-10 V or 3-step)</w:t>
            </w:r>
          </w:p>
        </w:tc>
        <w:tc>
          <w:tcPr>
            <w:tcW w:w="2410" w:type="dxa"/>
            <w:shd w:val="clear" w:color="auto" w:fill="EEECE1"/>
          </w:tcPr>
          <w:p w14:paraId="52E4A2CB" w14:textId="65E193C6" w:rsidR="00BD3C42" w:rsidRPr="00B2590B" w:rsidRDefault="00E748CF" w:rsidP="00B82CF6">
            <w:pPr>
              <w:pStyle w:val="Text100"/>
              <w:jc w:val="center"/>
              <w:rPr>
                <w:sz w:val="20"/>
              </w:rPr>
            </w:pPr>
            <w:r w:rsidRPr="00B2590B">
              <w:rPr>
                <w:noProof/>
                <w:sz w:val="20"/>
              </w:rPr>
              <w:drawing>
                <wp:inline distT="0" distB="0" distL="0" distR="0" wp14:anchorId="4693BDFB" wp14:editId="06CF9DB3">
                  <wp:extent cx="723265" cy="564515"/>
                  <wp:effectExtent l="0" t="0" r="0" b="0"/>
                  <wp:docPr id="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23265" cy="564515"/>
                          </a:xfrm>
                          <a:prstGeom prst="rect">
                            <a:avLst/>
                          </a:prstGeom>
                          <a:noFill/>
                          <a:ln>
                            <a:noFill/>
                          </a:ln>
                        </pic:spPr>
                      </pic:pic>
                    </a:graphicData>
                  </a:graphic>
                </wp:inline>
              </w:drawing>
            </w:r>
          </w:p>
        </w:tc>
      </w:tr>
      <w:tr w:rsidR="00BD3C42" w:rsidRPr="00B2590B" w14:paraId="31079F09" w14:textId="77777777" w:rsidTr="00B82CF6">
        <w:tc>
          <w:tcPr>
            <w:tcW w:w="2392" w:type="dxa"/>
            <w:shd w:val="clear" w:color="auto" w:fill="EEECE1"/>
          </w:tcPr>
          <w:p w14:paraId="2681204B" w14:textId="77777777" w:rsidR="00BD3C42" w:rsidRPr="00B2590B" w:rsidRDefault="00C242E3">
            <w:pPr>
              <w:pStyle w:val="Text100"/>
              <w:rPr>
                <w:sz w:val="20"/>
                <w:szCs w:val="20"/>
              </w:rPr>
            </w:pPr>
            <w:r w:rsidRPr="00B2590B">
              <w:rPr>
                <w:sz w:val="20"/>
                <w:szCs w:val="20"/>
              </w:rPr>
              <w:t>Hot water fan heating</w:t>
            </w:r>
          </w:p>
        </w:tc>
        <w:tc>
          <w:tcPr>
            <w:tcW w:w="2144" w:type="dxa"/>
            <w:shd w:val="clear" w:color="auto" w:fill="EEECE1"/>
          </w:tcPr>
          <w:p w14:paraId="42C0A913" w14:textId="77777777" w:rsidR="00BD3C42" w:rsidRPr="00B2590B" w:rsidRDefault="00C242E3">
            <w:pPr>
              <w:pStyle w:val="Text100"/>
              <w:rPr>
                <w:sz w:val="20"/>
                <w:szCs w:val="20"/>
              </w:rPr>
            </w:pPr>
            <w:r w:rsidRPr="00B2590B">
              <w:rPr>
                <w:sz w:val="20"/>
                <w:szCs w:val="20"/>
              </w:rPr>
              <w:t>Industrial plants</w:t>
            </w:r>
          </w:p>
        </w:tc>
        <w:tc>
          <w:tcPr>
            <w:tcW w:w="1701" w:type="dxa"/>
            <w:shd w:val="clear" w:color="auto" w:fill="EEECE1"/>
          </w:tcPr>
          <w:p w14:paraId="742310D8" w14:textId="77777777" w:rsidR="00BD3C42" w:rsidRPr="00B2590B" w:rsidRDefault="00C242E3">
            <w:pPr>
              <w:pStyle w:val="Text100"/>
              <w:rPr>
                <w:sz w:val="20"/>
                <w:szCs w:val="20"/>
              </w:rPr>
            </w:pPr>
            <w:r w:rsidRPr="00B2590B">
              <w:rPr>
                <w:sz w:val="20"/>
                <w:szCs w:val="20"/>
              </w:rPr>
              <w:t>Quick</w:t>
            </w:r>
          </w:p>
        </w:tc>
        <w:tc>
          <w:tcPr>
            <w:tcW w:w="2694" w:type="dxa"/>
            <w:shd w:val="clear" w:color="auto" w:fill="EEECE1"/>
          </w:tcPr>
          <w:p w14:paraId="004A3199" w14:textId="77777777" w:rsidR="00BD3C42" w:rsidRPr="00B2590B" w:rsidRDefault="00C242E3">
            <w:pPr>
              <w:pStyle w:val="Text100"/>
              <w:rPr>
                <w:sz w:val="20"/>
                <w:szCs w:val="20"/>
              </w:rPr>
            </w:pPr>
            <w:r w:rsidRPr="00B2590B">
              <w:rPr>
                <w:sz w:val="20"/>
                <w:szCs w:val="20"/>
              </w:rPr>
              <w:t>Flow temperature should be the same as the boiler temperature</w:t>
            </w:r>
            <w:r w:rsidR="00BD3C42" w:rsidRPr="00B2590B">
              <w:rPr>
                <w:sz w:val="20"/>
                <w:szCs w:val="20"/>
              </w:rPr>
              <w:t xml:space="preserve"> (</w:t>
            </w:r>
            <w:r w:rsidR="00BD3C42" w:rsidRPr="00B2590B">
              <w:rPr>
                <w:sz w:val="20"/>
                <w:szCs w:val="20"/>
              </w:rPr>
              <w:sym w:font="Symbol" w:char="F0B3"/>
            </w:r>
            <w:r w:rsidR="00BD3C42" w:rsidRPr="00B2590B">
              <w:rPr>
                <w:sz w:val="20"/>
                <w:szCs w:val="20"/>
              </w:rPr>
              <w:t xml:space="preserve"> 60°C)</w:t>
            </w:r>
          </w:p>
        </w:tc>
        <w:tc>
          <w:tcPr>
            <w:tcW w:w="2976" w:type="dxa"/>
            <w:shd w:val="clear" w:color="auto" w:fill="EEECE1"/>
          </w:tcPr>
          <w:p w14:paraId="395D6943" w14:textId="77777777" w:rsidR="00BD3C42" w:rsidRPr="00B2590B" w:rsidRDefault="00C242E3" w:rsidP="00B82CF6">
            <w:pPr>
              <w:pStyle w:val="Text100"/>
              <w:rPr>
                <w:sz w:val="20"/>
                <w:szCs w:val="20"/>
              </w:rPr>
            </w:pPr>
            <w:r w:rsidRPr="00B2590B">
              <w:rPr>
                <w:sz w:val="20"/>
                <w:szCs w:val="20"/>
              </w:rPr>
              <w:t>Single- and multi-level (2-step)</w:t>
            </w:r>
          </w:p>
        </w:tc>
        <w:tc>
          <w:tcPr>
            <w:tcW w:w="2410" w:type="dxa"/>
            <w:shd w:val="clear" w:color="auto" w:fill="EEECE1"/>
          </w:tcPr>
          <w:p w14:paraId="4F9C0F66" w14:textId="1F105F30" w:rsidR="00BD3C42" w:rsidRPr="00B2590B" w:rsidRDefault="00E748CF" w:rsidP="00B82CF6">
            <w:pPr>
              <w:pStyle w:val="Text100"/>
              <w:jc w:val="center"/>
              <w:rPr>
                <w:sz w:val="20"/>
              </w:rPr>
            </w:pPr>
            <w:r w:rsidRPr="00B2590B">
              <w:rPr>
                <w:noProof/>
                <w:sz w:val="20"/>
              </w:rPr>
              <w:drawing>
                <wp:inline distT="0" distB="0" distL="0" distR="0" wp14:anchorId="2CEC129D" wp14:editId="5F42C1C4">
                  <wp:extent cx="826770" cy="516890"/>
                  <wp:effectExtent l="0" t="0" r="0" b="0"/>
                  <wp:docPr id="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26770" cy="516890"/>
                          </a:xfrm>
                          <a:prstGeom prst="rect">
                            <a:avLst/>
                          </a:prstGeom>
                          <a:noFill/>
                          <a:ln>
                            <a:noFill/>
                          </a:ln>
                        </pic:spPr>
                      </pic:pic>
                    </a:graphicData>
                  </a:graphic>
                </wp:inline>
              </w:drawing>
            </w:r>
          </w:p>
        </w:tc>
      </w:tr>
      <w:tr w:rsidR="00BD3C42" w:rsidRPr="00B2590B" w14:paraId="1E2BC4C8" w14:textId="77777777" w:rsidTr="00B82CF6">
        <w:trPr>
          <w:cantSplit/>
        </w:trPr>
        <w:tc>
          <w:tcPr>
            <w:tcW w:w="2392" w:type="dxa"/>
            <w:shd w:val="clear" w:color="auto" w:fill="EEECE1"/>
          </w:tcPr>
          <w:p w14:paraId="0C6CF417" w14:textId="77777777" w:rsidR="00BD3C42" w:rsidRPr="00B2590B" w:rsidRDefault="00C242E3">
            <w:pPr>
              <w:pStyle w:val="Text100"/>
              <w:rPr>
                <w:sz w:val="20"/>
              </w:rPr>
            </w:pPr>
            <w:r w:rsidRPr="00B2590B">
              <w:rPr>
                <w:sz w:val="20"/>
              </w:rPr>
              <w:t>Electric convector</w:t>
            </w:r>
          </w:p>
        </w:tc>
        <w:tc>
          <w:tcPr>
            <w:tcW w:w="2144" w:type="dxa"/>
            <w:shd w:val="clear" w:color="auto" w:fill="EEECE1"/>
          </w:tcPr>
          <w:p w14:paraId="4ADCC556" w14:textId="77777777" w:rsidR="00BD3C42" w:rsidRPr="00B2590B" w:rsidRDefault="00C242E3">
            <w:pPr>
              <w:pStyle w:val="Text100"/>
              <w:rPr>
                <w:sz w:val="20"/>
              </w:rPr>
            </w:pPr>
            <w:r w:rsidRPr="00B2590B">
              <w:rPr>
                <w:sz w:val="20"/>
              </w:rPr>
              <w:t>Rooms that are rarely used</w:t>
            </w:r>
          </w:p>
        </w:tc>
        <w:tc>
          <w:tcPr>
            <w:tcW w:w="1701" w:type="dxa"/>
            <w:shd w:val="clear" w:color="auto" w:fill="EEECE1"/>
          </w:tcPr>
          <w:p w14:paraId="128B49D0" w14:textId="77777777" w:rsidR="00BD3C42" w:rsidRPr="00B2590B" w:rsidRDefault="00C242E3">
            <w:pPr>
              <w:pStyle w:val="Text100"/>
              <w:rPr>
                <w:sz w:val="20"/>
              </w:rPr>
            </w:pPr>
            <w:r w:rsidRPr="00B2590B">
              <w:rPr>
                <w:sz w:val="20"/>
              </w:rPr>
              <w:t>Medium to slow</w:t>
            </w:r>
          </w:p>
        </w:tc>
        <w:tc>
          <w:tcPr>
            <w:tcW w:w="2694" w:type="dxa"/>
            <w:shd w:val="clear" w:color="auto" w:fill="EEECE1"/>
          </w:tcPr>
          <w:p w14:paraId="049B74AD" w14:textId="77777777" w:rsidR="00BD3C42" w:rsidRPr="00B2590B" w:rsidRDefault="00C242E3">
            <w:pPr>
              <w:pStyle w:val="Text100"/>
              <w:rPr>
                <w:sz w:val="20"/>
              </w:rPr>
            </w:pPr>
            <w:r w:rsidRPr="00B2590B">
              <w:rPr>
                <w:sz w:val="20"/>
              </w:rPr>
              <w:t>Can be basic heating</w:t>
            </w:r>
          </w:p>
          <w:p w14:paraId="5AD7C898" w14:textId="77777777" w:rsidR="00BD3C42" w:rsidRPr="00B2590B" w:rsidRDefault="00BD3C42">
            <w:pPr>
              <w:pStyle w:val="Text100"/>
              <w:rPr>
                <w:sz w:val="20"/>
              </w:rPr>
            </w:pPr>
          </w:p>
        </w:tc>
        <w:tc>
          <w:tcPr>
            <w:tcW w:w="2976" w:type="dxa"/>
            <w:shd w:val="clear" w:color="auto" w:fill="EEECE1"/>
          </w:tcPr>
          <w:p w14:paraId="23374E74" w14:textId="77777777" w:rsidR="00BD3C42" w:rsidRPr="00B2590B" w:rsidRDefault="00C242E3" w:rsidP="00B82CF6">
            <w:pPr>
              <w:pStyle w:val="Text100"/>
              <w:rPr>
                <w:sz w:val="20"/>
              </w:rPr>
            </w:pPr>
            <w:r w:rsidRPr="00B2590B">
              <w:rPr>
                <w:sz w:val="20"/>
              </w:rPr>
              <w:t>Single- and multi-level</w:t>
            </w:r>
          </w:p>
        </w:tc>
        <w:tc>
          <w:tcPr>
            <w:tcW w:w="2410" w:type="dxa"/>
            <w:shd w:val="clear" w:color="auto" w:fill="EEECE1"/>
          </w:tcPr>
          <w:p w14:paraId="1BC98CD0" w14:textId="065AE471" w:rsidR="00BD3C42" w:rsidRPr="00B2590B" w:rsidRDefault="00E748CF" w:rsidP="00B82CF6">
            <w:pPr>
              <w:pStyle w:val="Text100"/>
              <w:jc w:val="center"/>
              <w:rPr>
                <w:sz w:val="20"/>
              </w:rPr>
            </w:pPr>
            <w:r w:rsidRPr="00B2590B">
              <w:rPr>
                <w:noProof/>
                <w:sz w:val="20"/>
              </w:rPr>
              <w:drawing>
                <wp:inline distT="0" distB="0" distL="0" distR="0" wp14:anchorId="7792CEFF" wp14:editId="7826DF8C">
                  <wp:extent cx="723265" cy="620395"/>
                  <wp:effectExtent l="0" t="0" r="0" b="0"/>
                  <wp:docPr id="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23265" cy="620395"/>
                          </a:xfrm>
                          <a:prstGeom prst="rect">
                            <a:avLst/>
                          </a:prstGeom>
                          <a:noFill/>
                          <a:ln>
                            <a:noFill/>
                          </a:ln>
                        </pic:spPr>
                      </pic:pic>
                    </a:graphicData>
                  </a:graphic>
                </wp:inline>
              </w:drawing>
            </w:r>
          </w:p>
        </w:tc>
      </w:tr>
      <w:tr w:rsidR="00BD3C42" w:rsidRPr="00B2590B" w14:paraId="0F346B3C" w14:textId="77777777" w:rsidTr="00B82CF6">
        <w:trPr>
          <w:cantSplit/>
        </w:trPr>
        <w:tc>
          <w:tcPr>
            <w:tcW w:w="2392" w:type="dxa"/>
            <w:shd w:val="clear" w:color="auto" w:fill="EEECE1"/>
          </w:tcPr>
          <w:p w14:paraId="1028EF7F" w14:textId="77777777" w:rsidR="00BD3C42" w:rsidRPr="00B2590B" w:rsidRDefault="0033729F">
            <w:pPr>
              <w:pStyle w:val="Text100"/>
              <w:rPr>
                <w:sz w:val="20"/>
              </w:rPr>
            </w:pPr>
            <w:r w:rsidRPr="00B2590B">
              <w:rPr>
                <w:sz w:val="20"/>
              </w:rPr>
              <w:t>Electric fan heating</w:t>
            </w:r>
          </w:p>
        </w:tc>
        <w:tc>
          <w:tcPr>
            <w:tcW w:w="2144" w:type="dxa"/>
            <w:shd w:val="clear" w:color="auto" w:fill="EEECE1"/>
          </w:tcPr>
          <w:p w14:paraId="0D788F84" w14:textId="77777777" w:rsidR="00BD3C42" w:rsidRPr="00B2590B" w:rsidRDefault="0069736C">
            <w:pPr>
              <w:pStyle w:val="Text100"/>
              <w:rPr>
                <w:sz w:val="20"/>
              </w:rPr>
            </w:pPr>
            <w:r w:rsidRPr="00B2590B">
              <w:rPr>
                <w:sz w:val="20"/>
              </w:rPr>
              <w:t>Rooms that are rarely used</w:t>
            </w:r>
          </w:p>
        </w:tc>
        <w:tc>
          <w:tcPr>
            <w:tcW w:w="1701" w:type="dxa"/>
            <w:shd w:val="clear" w:color="auto" w:fill="EEECE1"/>
          </w:tcPr>
          <w:p w14:paraId="65266D27" w14:textId="77777777" w:rsidR="00BD3C42" w:rsidRPr="00B2590B" w:rsidRDefault="0033729F">
            <w:pPr>
              <w:pStyle w:val="Text100"/>
              <w:rPr>
                <w:sz w:val="20"/>
              </w:rPr>
            </w:pPr>
            <w:r w:rsidRPr="00B2590B">
              <w:rPr>
                <w:sz w:val="20"/>
              </w:rPr>
              <w:t>Very quick</w:t>
            </w:r>
          </w:p>
        </w:tc>
        <w:tc>
          <w:tcPr>
            <w:tcW w:w="2694" w:type="dxa"/>
            <w:shd w:val="clear" w:color="auto" w:fill="EEECE1"/>
          </w:tcPr>
          <w:p w14:paraId="0E3665D6" w14:textId="77777777" w:rsidR="00BD3C42" w:rsidRPr="00B2590B" w:rsidRDefault="0033729F">
            <w:pPr>
              <w:pStyle w:val="Text100"/>
              <w:rPr>
                <w:sz w:val="20"/>
              </w:rPr>
            </w:pPr>
            <w:r w:rsidRPr="00B2590B">
              <w:rPr>
                <w:sz w:val="20"/>
              </w:rPr>
              <w:t>As additional heating</w:t>
            </w:r>
          </w:p>
        </w:tc>
        <w:tc>
          <w:tcPr>
            <w:tcW w:w="2976" w:type="dxa"/>
            <w:shd w:val="clear" w:color="auto" w:fill="EEECE1"/>
          </w:tcPr>
          <w:p w14:paraId="57ED6F19" w14:textId="77777777" w:rsidR="00BD3C42" w:rsidRPr="00B2590B" w:rsidRDefault="00242E26" w:rsidP="00B82CF6">
            <w:pPr>
              <w:pStyle w:val="Text100"/>
              <w:rPr>
                <w:sz w:val="20"/>
              </w:rPr>
            </w:pPr>
            <w:r w:rsidRPr="00B2590B">
              <w:rPr>
                <w:sz w:val="20"/>
              </w:rPr>
              <w:t>Single- and multi-level</w:t>
            </w:r>
          </w:p>
        </w:tc>
        <w:tc>
          <w:tcPr>
            <w:tcW w:w="2410" w:type="dxa"/>
            <w:shd w:val="clear" w:color="auto" w:fill="EEECE1"/>
          </w:tcPr>
          <w:p w14:paraId="4ACC004D" w14:textId="0460ADAD" w:rsidR="00BD3C42" w:rsidRPr="00B2590B" w:rsidRDefault="00E748CF" w:rsidP="00B82CF6">
            <w:pPr>
              <w:pStyle w:val="Text100"/>
              <w:jc w:val="center"/>
              <w:rPr>
                <w:sz w:val="20"/>
              </w:rPr>
            </w:pPr>
            <w:r w:rsidRPr="00B2590B">
              <w:rPr>
                <w:noProof/>
                <w:sz w:val="20"/>
              </w:rPr>
              <w:drawing>
                <wp:inline distT="0" distB="0" distL="0" distR="0" wp14:anchorId="561C1528" wp14:editId="642541F8">
                  <wp:extent cx="524510" cy="715645"/>
                  <wp:effectExtent l="0" t="0" r="0" b="0"/>
                  <wp:docPr id="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4510" cy="715645"/>
                          </a:xfrm>
                          <a:prstGeom prst="rect">
                            <a:avLst/>
                          </a:prstGeom>
                          <a:noFill/>
                          <a:ln>
                            <a:noFill/>
                          </a:ln>
                        </pic:spPr>
                      </pic:pic>
                    </a:graphicData>
                  </a:graphic>
                </wp:inline>
              </w:drawing>
            </w:r>
          </w:p>
        </w:tc>
      </w:tr>
      <w:tr w:rsidR="00BD3C42" w:rsidRPr="00B2590B" w14:paraId="03196CDC" w14:textId="77777777" w:rsidTr="00B82CF6">
        <w:trPr>
          <w:cantSplit/>
        </w:trPr>
        <w:tc>
          <w:tcPr>
            <w:tcW w:w="2392" w:type="dxa"/>
            <w:shd w:val="clear" w:color="auto" w:fill="EEECE1"/>
          </w:tcPr>
          <w:p w14:paraId="6902876E" w14:textId="77777777" w:rsidR="00BD3C42" w:rsidRPr="00B2590B" w:rsidRDefault="0033729F">
            <w:pPr>
              <w:pStyle w:val="Text100"/>
              <w:rPr>
                <w:sz w:val="20"/>
              </w:rPr>
            </w:pPr>
            <w:r w:rsidRPr="00B2590B">
              <w:rPr>
                <w:sz w:val="20"/>
              </w:rPr>
              <w:t>Night storage heating</w:t>
            </w:r>
          </w:p>
        </w:tc>
        <w:tc>
          <w:tcPr>
            <w:tcW w:w="2144" w:type="dxa"/>
            <w:shd w:val="clear" w:color="auto" w:fill="EEECE1"/>
          </w:tcPr>
          <w:p w14:paraId="21126E5D" w14:textId="77777777" w:rsidR="00BD3C42" w:rsidRPr="00B2590B" w:rsidRDefault="00133812">
            <w:pPr>
              <w:pStyle w:val="Text100"/>
              <w:rPr>
                <w:sz w:val="20"/>
              </w:rPr>
            </w:pPr>
            <w:r w:rsidRPr="00B2590B">
              <w:rPr>
                <w:sz w:val="20"/>
                <w:szCs w:val="20"/>
              </w:rPr>
              <w:t>Residential and functional buildings</w:t>
            </w:r>
          </w:p>
        </w:tc>
        <w:tc>
          <w:tcPr>
            <w:tcW w:w="1701" w:type="dxa"/>
            <w:shd w:val="clear" w:color="auto" w:fill="EEECE1"/>
          </w:tcPr>
          <w:p w14:paraId="5B20B2BC" w14:textId="77777777" w:rsidR="00BD3C42" w:rsidRPr="00B2590B" w:rsidRDefault="0033729F" w:rsidP="00B82CF6">
            <w:pPr>
              <w:pStyle w:val="Text100"/>
              <w:rPr>
                <w:sz w:val="20"/>
              </w:rPr>
            </w:pPr>
            <w:r w:rsidRPr="00B2590B">
              <w:rPr>
                <w:sz w:val="20"/>
              </w:rPr>
              <w:t>Stores during the night, heats during the day</w:t>
            </w:r>
          </w:p>
        </w:tc>
        <w:tc>
          <w:tcPr>
            <w:tcW w:w="2694" w:type="dxa"/>
            <w:shd w:val="clear" w:color="auto" w:fill="EEECE1"/>
          </w:tcPr>
          <w:p w14:paraId="1075C50B" w14:textId="77777777" w:rsidR="00BD3C42" w:rsidRPr="00B2590B" w:rsidRDefault="0033729F">
            <w:pPr>
              <w:pStyle w:val="Text100"/>
              <w:rPr>
                <w:sz w:val="20"/>
              </w:rPr>
            </w:pPr>
            <w:r w:rsidRPr="00B2590B">
              <w:rPr>
                <w:sz w:val="20"/>
              </w:rPr>
              <w:t>Various types</w:t>
            </w:r>
          </w:p>
        </w:tc>
        <w:tc>
          <w:tcPr>
            <w:tcW w:w="2976" w:type="dxa"/>
            <w:shd w:val="clear" w:color="auto" w:fill="EEECE1"/>
          </w:tcPr>
          <w:p w14:paraId="1114FC4F" w14:textId="77777777" w:rsidR="00BD3C42" w:rsidRPr="00B2590B" w:rsidRDefault="00242E26" w:rsidP="00B82CF6">
            <w:pPr>
              <w:pStyle w:val="Text100"/>
              <w:rPr>
                <w:sz w:val="20"/>
              </w:rPr>
            </w:pPr>
            <w:r w:rsidRPr="00B2590B">
              <w:rPr>
                <w:sz w:val="20"/>
              </w:rPr>
              <w:t>Single- and multi-level</w:t>
            </w:r>
          </w:p>
        </w:tc>
        <w:tc>
          <w:tcPr>
            <w:tcW w:w="2410" w:type="dxa"/>
            <w:shd w:val="clear" w:color="auto" w:fill="EEECE1"/>
          </w:tcPr>
          <w:p w14:paraId="6D2016D9" w14:textId="011718E1" w:rsidR="00BD3C42" w:rsidRPr="00B2590B" w:rsidRDefault="00E748CF" w:rsidP="00B82CF6">
            <w:pPr>
              <w:pStyle w:val="Text100"/>
              <w:jc w:val="center"/>
              <w:rPr>
                <w:sz w:val="20"/>
              </w:rPr>
            </w:pPr>
            <w:r w:rsidRPr="00B2590B">
              <w:rPr>
                <w:noProof/>
              </w:rPr>
              <w:drawing>
                <wp:inline distT="0" distB="0" distL="0" distR="0" wp14:anchorId="0E647793" wp14:editId="73D9AEE2">
                  <wp:extent cx="977900" cy="779145"/>
                  <wp:effectExtent l="0" t="0" r="0" b="0"/>
                  <wp:docPr id="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77900" cy="779145"/>
                          </a:xfrm>
                          <a:prstGeom prst="rect">
                            <a:avLst/>
                          </a:prstGeom>
                          <a:noFill/>
                          <a:ln>
                            <a:noFill/>
                          </a:ln>
                        </pic:spPr>
                      </pic:pic>
                    </a:graphicData>
                  </a:graphic>
                </wp:inline>
              </w:drawing>
            </w:r>
          </w:p>
        </w:tc>
      </w:tr>
    </w:tbl>
    <w:p w14:paraId="0171E84D" w14:textId="77777777" w:rsidR="00AF029D" w:rsidRPr="00B2590B" w:rsidRDefault="00AF029D" w:rsidP="00AF029D">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10</w:t>
      </w:r>
      <w:r w:rsidRPr="00B2590B">
        <w:fldChar w:fldCharType="end"/>
      </w:r>
      <w:r w:rsidRPr="00B2590B">
        <w:t>: Heating types</w:t>
      </w:r>
    </w:p>
    <w:p w14:paraId="09E9842E" w14:textId="77777777" w:rsidR="00B82CF6" w:rsidRPr="00B2590B" w:rsidRDefault="00B82CF6">
      <w:pPr>
        <w:sectPr w:rsidR="00B82CF6" w:rsidRPr="00B2590B" w:rsidSect="00B82CF6">
          <w:headerReference w:type="first" r:id="rId27"/>
          <w:footerReference w:type="first" r:id="rId28"/>
          <w:pgSz w:w="16840" w:h="11907" w:orient="landscape" w:code="9"/>
          <w:pgMar w:top="1701" w:right="1134" w:bottom="1418" w:left="1134" w:header="567" w:footer="567" w:gutter="0"/>
          <w:cols w:space="708"/>
          <w:titlePg/>
          <w:docGrid w:linePitch="299"/>
        </w:sectPr>
      </w:pPr>
    </w:p>
    <w:p w14:paraId="5E8097A5" w14:textId="77777777" w:rsidR="00CA41F3" w:rsidRPr="00B2590B" w:rsidRDefault="00CA41F3" w:rsidP="00CA41F3">
      <w:bookmarkStart w:id="26" w:name="_Toc125429056"/>
      <w:r w:rsidRPr="00B2590B">
        <w:lastRenderedPageBreak/>
        <w:t>It is possible to combine these heating types. The two-level heating (basic and additional heating) is an example of this. The basic level can be underfloor heating (slow) and the additional level can be hot water convector heating (quick). The reaction time during the warm-up stage is visibly shortened.</w:t>
      </w:r>
    </w:p>
    <w:p w14:paraId="064671D6" w14:textId="77777777" w:rsidR="00BD3C42" w:rsidRPr="00B2590B" w:rsidRDefault="00BD3C42" w:rsidP="008A19CA">
      <w:pPr>
        <w:pStyle w:val="Heading3"/>
        <w:ind w:hanging="862"/>
        <w:rPr>
          <w:lang w:val="en-GB"/>
        </w:rPr>
      </w:pPr>
      <w:bookmarkStart w:id="27" w:name="_Toc389576714"/>
      <w:r w:rsidRPr="00B2590B">
        <w:rPr>
          <w:lang w:val="en-GB"/>
        </w:rPr>
        <w:t>He</w:t>
      </w:r>
      <w:bookmarkEnd w:id="26"/>
      <w:r w:rsidR="00CA41F3" w:rsidRPr="00B2590B">
        <w:rPr>
          <w:lang w:val="en-GB"/>
        </w:rPr>
        <w:t>ating Curve</w:t>
      </w:r>
      <w:bookmarkEnd w:id="27"/>
    </w:p>
    <w:p w14:paraId="5789E313" w14:textId="77777777" w:rsidR="00CA41F3" w:rsidRPr="00B2590B" w:rsidRDefault="00CA41F3" w:rsidP="00CA41F3">
      <w:r w:rsidRPr="00B2590B">
        <w:t>When planning the heating system, the average minimum external temperature is used as a starting point. This temperature has been defined for all the locations in tables (</w:t>
      </w:r>
      <w:proofErr w:type="gramStart"/>
      <w:r w:rsidRPr="00B2590B">
        <w:t>e.g.</w:t>
      </w:r>
      <w:proofErr w:type="gramEnd"/>
      <w:r w:rsidRPr="00B2590B">
        <w:t xml:space="preserve"> Climate data for Germany) and is –14°C for Berlin for example. This means that the maximum flow temperature of the heating system is defined for Berlin at an external temperature of –14°C.</w:t>
      </w:r>
    </w:p>
    <w:p w14:paraId="5FD942EA" w14:textId="77777777" w:rsidR="00B51842" w:rsidRPr="00B2590B" w:rsidRDefault="00B51842" w:rsidP="00B51842">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4</w:t>
      </w:r>
      <w:r w:rsidRPr="00B2590B">
        <w:fldChar w:fldCharType="end"/>
      </w:r>
    </w:p>
    <w:bookmarkStart w:id="28" w:name="_MON_1085406736"/>
    <w:bookmarkEnd w:id="28"/>
    <w:p w14:paraId="2CE9043E" w14:textId="77777777" w:rsidR="00B82CF6" w:rsidRPr="00B2590B" w:rsidRDefault="00CA41F3" w:rsidP="00B82CF6">
      <w:pPr>
        <w:pStyle w:val="Picture"/>
        <w:rPr>
          <w:lang w:val="en-GB"/>
        </w:rPr>
      </w:pPr>
      <w:r w:rsidRPr="00B2590B">
        <w:rPr>
          <w:lang w:val="en-GB"/>
        </w:rPr>
        <w:object w:dxaOrig="9396" w:dyaOrig="5387" w14:anchorId="3F4C064A">
          <v:shape id="_x0000_i1028" type="#_x0000_t75" style="width:272.95pt;height:157.05pt" o:ole="" fillcolor="window">
            <v:imagedata r:id="rId29" o:title=""/>
          </v:shape>
          <o:OLEObject Type="Embed" ProgID="Word.Picture.8" ShapeID="_x0000_i1028" DrawAspect="Content" ObjectID="_1742363824" r:id="rId30"/>
        </w:object>
      </w:r>
    </w:p>
    <w:p w14:paraId="02549452" w14:textId="77777777" w:rsidR="00BD3C42" w:rsidRPr="00B2590B" w:rsidRDefault="00B82CF6" w:rsidP="00B82CF6">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11</w:t>
      </w:r>
      <w:r w:rsidRPr="00B2590B">
        <w:fldChar w:fldCharType="end"/>
      </w:r>
      <w:r w:rsidRPr="00B2590B">
        <w:t xml:space="preserve">: </w:t>
      </w:r>
      <w:r w:rsidR="00CA41F3" w:rsidRPr="00B2590B">
        <w:t>Climate data of selected locations</w:t>
      </w:r>
    </w:p>
    <w:p w14:paraId="01CAC072" w14:textId="77777777" w:rsidR="00CA41F3" w:rsidRPr="00B2590B" w:rsidRDefault="00CA41F3" w:rsidP="00CA41F3">
      <w:r w:rsidRPr="00B2590B">
        <w:t>The characteristics field of the heating curve is produced from the temperature value and the selected heating system (high, low or minimum temperature).</w:t>
      </w:r>
    </w:p>
    <w:p w14:paraId="5A4580CC" w14:textId="77777777" w:rsidR="00CA41F3" w:rsidRPr="00B2590B" w:rsidRDefault="00CA41F3" w:rsidP="00CA41F3">
      <w:pPr>
        <w:spacing w:before="0"/>
      </w:pPr>
      <w:r w:rsidRPr="00B2590B">
        <w:t>Designation of the heating system:</w:t>
      </w:r>
    </w:p>
    <w:p w14:paraId="376B0977" w14:textId="77777777" w:rsidR="00CA41F3" w:rsidRPr="00B2590B" w:rsidRDefault="00CA41F3" w:rsidP="00CA41F3">
      <w:pPr>
        <w:spacing w:before="0"/>
      </w:pPr>
      <w:r w:rsidRPr="00B2590B">
        <w:t xml:space="preserve">High temperature system: </w:t>
      </w:r>
      <w:proofErr w:type="gramStart"/>
      <w:r w:rsidRPr="00B2590B">
        <w:t>e.g.</w:t>
      </w:r>
      <w:proofErr w:type="gramEnd"/>
      <w:r w:rsidRPr="00B2590B">
        <w:t xml:space="preserve"> gravity heating (no longer for new systems according to the regulations)</w:t>
      </w:r>
    </w:p>
    <w:p w14:paraId="2056F9FE" w14:textId="77777777" w:rsidR="00CA41F3" w:rsidRPr="00B2590B" w:rsidRDefault="00CA41F3" w:rsidP="00CA41F3">
      <w:pPr>
        <w:spacing w:before="0"/>
      </w:pPr>
      <w:r w:rsidRPr="00B2590B">
        <w:t xml:space="preserve">Low temperature system: </w:t>
      </w:r>
      <w:proofErr w:type="gramStart"/>
      <w:r w:rsidRPr="00B2590B">
        <w:t>e.g.</w:t>
      </w:r>
      <w:proofErr w:type="gramEnd"/>
      <w:r w:rsidRPr="00B2590B">
        <w:t xml:space="preserve"> conventional heating system</w:t>
      </w:r>
    </w:p>
    <w:p w14:paraId="43C13DFF" w14:textId="77777777" w:rsidR="00CA41F3" w:rsidRPr="00B2590B" w:rsidRDefault="00CA41F3" w:rsidP="00CA41F3">
      <w:pPr>
        <w:spacing w:before="0"/>
      </w:pPr>
      <w:r w:rsidRPr="00B2590B">
        <w:t xml:space="preserve">Minimum temperature system: </w:t>
      </w:r>
      <w:proofErr w:type="gramStart"/>
      <w:r w:rsidRPr="00B2590B">
        <w:t>e.g.</w:t>
      </w:r>
      <w:proofErr w:type="gramEnd"/>
      <w:r w:rsidRPr="00B2590B">
        <w:t xml:space="preserve"> underfloor heating</w:t>
      </w:r>
    </w:p>
    <w:p w14:paraId="6774265E" w14:textId="44033132" w:rsidR="00FB583E" w:rsidRPr="00B2590B" w:rsidRDefault="00E748CF" w:rsidP="00FB583E">
      <w:pPr>
        <w:keepNext/>
      </w:pPr>
      <w:r w:rsidRPr="00B2590B">
        <w:rPr>
          <w:noProof/>
        </w:rPr>
        <w:lastRenderedPageBreak/>
        <w:drawing>
          <wp:inline distT="0" distB="0" distL="0" distR="0" wp14:anchorId="629A0E16" wp14:editId="54B1CC9B">
            <wp:extent cx="5581650" cy="2679700"/>
            <wp:effectExtent l="0" t="0" r="0" b="0"/>
            <wp:docPr id="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1650" cy="2679700"/>
                    </a:xfrm>
                    <a:prstGeom prst="rect">
                      <a:avLst/>
                    </a:prstGeom>
                    <a:noFill/>
                    <a:ln>
                      <a:noFill/>
                    </a:ln>
                  </pic:spPr>
                </pic:pic>
              </a:graphicData>
            </a:graphic>
          </wp:inline>
        </w:drawing>
      </w:r>
    </w:p>
    <w:p w14:paraId="6DF0CFF8" w14:textId="77777777" w:rsidR="00FB583E" w:rsidRPr="00B2590B" w:rsidRDefault="00FB583E" w:rsidP="00FB583E">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12</w:t>
      </w:r>
      <w:r w:rsidRPr="00B2590B">
        <w:fldChar w:fldCharType="end"/>
      </w:r>
      <w:r w:rsidRPr="00B2590B">
        <w:t xml:space="preserve">: </w:t>
      </w:r>
      <w:r w:rsidR="00CA41F3" w:rsidRPr="00B2590B">
        <w:t>Heating curve with standard characteristics field</w:t>
      </w:r>
    </w:p>
    <w:p w14:paraId="4A67458B" w14:textId="77777777" w:rsidR="00BD3C42" w:rsidRPr="00B2590B" w:rsidRDefault="00BD3C42" w:rsidP="004814E0">
      <w:pPr>
        <w:pStyle w:val="Picture"/>
        <w:rPr>
          <w:lang w:val="en-GB"/>
        </w:rPr>
      </w:pPr>
      <w:r w:rsidRPr="00B2590B">
        <w:rPr>
          <w:lang w:val="en-GB"/>
        </w:rPr>
        <w:br w:type="page"/>
      </w:r>
      <w:r w:rsidR="004814E0" w:rsidRPr="00B2590B">
        <w:rPr>
          <w:lang w:val="en-GB"/>
        </w:rPr>
        <w:lastRenderedPageBreak/>
        <w:t>The lowest flow temperature is produced from the required room temperature when the heating is switched off in the summer. The highest flow temperature is determined by the type of heating system (low temperature, minimum temperature). In practice, the flow temperature in the lower range is increased slightly so that there is a temperature differential between the heater and the room. The following options are available (depending on the manufacturer) to adapt the heating curve to the conditions and usage of the building:</w:t>
      </w:r>
    </w:p>
    <w:p w14:paraId="76E3C76D" w14:textId="77777777" w:rsidR="004814E0" w:rsidRPr="00B2590B" w:rsidRDefault="004814E0" w:rsidP="004814E0">
      <w:pPr>
        <w:pStyle w:val="Bullet1"/>
        <w:rPr>
          <w:lang w:val="en-GB"/>
        </w:rPr>
      </w:pPr>
      <w:r w:rsidRPr="00B2590B">
        <w:rPr>
          <w:lang w:val="en-GB"/>
        </w:rPr>
        <w:t>Modification of the rate of rise</w:t>
      </w:r>
      <w:r w:rsidRPr="00B2590B">
        <w:rPr>
          <w:lang w:val="en-GB"/>
        </w:rPr>
        <w:tab/>
      </w:r>
      <w:r w:rsidRPr="00B2590B">
        <w:rPr>
          <w:lang w:val="en-GB"/>
        </w:rPr>
        <w:sym w:font="Symbol" w:char="F0DE"/>
      </w:r>
      <w:r w:rsidRPr="00B2590B">
        <w:rPr>
          <w:lang w:val="en-GB"/>
        </w:rPr>
        <w:tab/>
        <w:t>Modification of max. flow temperature</w:t>
      </w:r>
    </w:p>
    <w:p w14:paraId="1B6689F3" w14:textId="77777777" w:rsidR="004814E0" w:rsidRPr="00B2590B" w:rsidRDefault="004814E0" w:rsidP="004814E0">
      <w:pPr>
        <w:pStyle w:val="Bullet1"/>
        <w:rPr>
          <w:lang w:val="en-GB"/>
        </w:rPr>
      </w:pPr>
      <w:r w:rsidRPr="00B2590B">
        <w:rPr>
          <w:lang w:val="en-GB"/>
        </w:rPr>
        <w:t>Parallel adjustment</w:t>
      </w:r>
      <w:r w:rsidRPr="00B2590B">
        <w:rPr>
          <w:lang w:val="en-GB"/>
        </w:rPr>
        <w:tab/>
      </w:r>
      <w:r w:rsidRPr="00B2590B">
        <w:rPr>
          <w:lang w:val="en-GB"/>
        </w:rPr>
        <w:tab/>
      </w:r>
      <w:r w:rsidRPr="00B2590B">
        <w:rPr>
          <w:lang w:val="en-GB"/>
        </w:rPr>
        <w:sym w:font="Symbol" w:char="F0DE"/>
      </w:r>
      <w:r w:rsidRPr="00B2590B">
        <w:rPr>
          <w:lang w:val="en-GB"/>
        </w:rPr>
        <w:tab/>
        <w:t>Modification o</w:t>
      </w:r>
      <w:r w:rsidR="00644EDC" w:rsidRPr="00B2590B">
        <w:rPr>
          <w:lang w:val="en-GB"/>
        </w:rPr>
        <w:t>f min. and max. flow temp.</w:t>
      </w:r>
    </w:p>
    <w:p w14:paraId="47C6F1BD" w14:textId="77777777" w:rsidR="004814E0" w:rsidRPr="00B2590B" w:rsidRDefault="004814E0" w:rsidP="004814E0">
      <w:pPr>
        <w:pStyle w:val="Bullet1"/>
        <w:rPr>
          <w:lang w:val="en-GB"/>
        </w:rPr>
      </w:pPr>
      <w:r w:rsidRPr="00B2590B">
        <w:rPr>
          <w:lang w:val="en-GB"/>
        </w:rPr>
        <w:t>Ambient temperature</w:t>
      </w:r>
      <w:r w:rsidRPr="00B2590B">
        <w:rPr>
          <w:lang w:val="en-GB"/>
        </w:rPr>
        <w:tab/>
      </w:r>
      <w:r w:rsidRPr="00B2590B">
        <w:rPr>
          <w:lang w:val="en-GB"/>
        </w:rPr>
        <w:tab/>
      </w:r>
      <w:r w:rsidRPr="00B2590B">
        <w:rPr>
          <w:lang w:val="en-GB"/>
        </w:rPr>
        <w:sym w:font="Symbol" w:char="F0DE"/>
      </w:r>
      <w:r w:rsidRPr="00B2590B">
        <w:rPr>
          <w:lang w:val="en-GB"/>
        </w:rPr>
        <w:tab/>
        <w:t xml:space="preserve">Increase in min. flow temperature </w:t>
      </w:r>
    </w:p>
    <w:p w14:paraId="3634BDEC" w14:textId="77777777" w:rsidR="004814E0" w:rsidRPr="00B2590B" w:rsidRDefault="004814E0" w:rsidP="004814E0">
      <w:pPr>
        <w:pStyle w:val="Bullet1"/>
        <w:numPr>
          <w:ilvl w:val="0"/>
          <w:numId w:val="0"/>
        </w:numPr>
        <w:ind w:left="360"/>
        <w:rPr>
          <w:lang w:val="en-GB"/>
        </w:rPr>
      </w:pPr>
      <w:r w:rsidRPr="00B2590B">
        <w:rPr>
          <w:lang w:val="en-GB"/>
        </w:rPr>
        <w:t>(</w:t>
      </w:r>
      <w:proofErr w:type="gramStart"/>
      <w:r w:rsidRPr="00B2590B">
        <w:rPr>
          <w:lang w:val="en-GB"/>
        </w:rPr>
        <w:t>constant</w:t>
      </w:r>
      <w:proofErr w:type="gramEnd"/>
      <w:r w:rsidRPr="00B2590B">
        <w:rPr>
          <w:lang w:val="en-GB"/>
        </w:rPr>
        <w:t xml:space="preserve"> flow temperature via a range of the external temperature)</w:t>
      </w:r>
    </w:p>
    <w:p w14:paraId="2066CD8B" w14:textId="77777777" w:rsidR="00644EDC" w:rsidRPr="00B2590B" w:rsidRDefault="00644EDC" w:rsidP="00644EDC">
      <w:r w:rsidRPr="00B2590B">
        <w:rPr>
          <w:b/>
        </w:rPr>
        <w:t xml:space="preserve">Note: </w:t>
      </w:r>
      <w:r w:rsidRPr="00B2590B">
        <w:t>If values of the heating curve are required for the parameterisation of devices, they should be queried in writing from the heating engineer. These settings must be documented.</w:t>
      </w:r>
    </w:p>
    <w:bookmarkStart w:id="29" w:name="_MON_1087288503"/>
    <w:bookmarkStart w:id="30" w:name="_MON_1289817676"/>
    <w:bookmarkEnd w:id="29"/>
    <w:bookmarkEnd w:id="30"/>
    <w:bookmarkStart w:id="31" w:name="_MON_1085407037"/>
    <w:bookmarkEnd w:id="31"/>
    <w:p w14:paraId="22E819ED" w14:textId="77777777" w:rsidR="00FB583E" w:rsidRPr="00B2590B" w:rsidRDefault="00644EDC" w:rsidP="00FB583E">
      <w:pPr>
        <w:pStyle w:val="Picture"/>
        <w:rPr>
          <w:lang w:val="en-GB"/>
        </w:rPr>
      </w:pPr>
      <w:r w:rsidRPr="00B2590B">
        <w:rPr>
          <w:lang w:val="en-GB"/>
        </w:rPr>
        <w:object w:dxaOrig="7006" w:dyaOrig="3721" w14:anchorId="4B1B4D97">
          <v:shape id="_x0000_i1029" type="#_x0000_t75" style="width:383.6pt;height:203.9pt" o:ole="" fillcolor="window">
            <v:imagedata r:id="rId32" o:title=""/>
          </v:shape>
          <o:OLEObject Type="Embed" ProgID="Word.Picture.8" ShapeID="_x0000_i1029" DrawAspect="Content" ObjectID="_1742363825" r:id="rId33"/>
        </w:object>
      </w:r>
    </w:p>
    <w:p w14:paraId="3D375710" w14:textId="77777777" w:rsidR="00BD3C42" w:rsidRPr="00B2590B" w:rsidRDefault="00FB583E" w:rsidP="00FB583E">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13</w:t>
      </w:r>
      <w:r w:rsidRPr="00B2590B">
        <w:fldChar w:fldCharType="end"/>
      </w:r>
      <w:r w:rsidRPr="00B2590B">
        <w:t xml:space="preserve">: </w:t>
      </w:r>
      <w:r w:rsidR="00644EDC" w:rsidRPr="00B2590B">
        <w:t>Modification of the rate of rise</w:t>
      </w:r>
    </w:p>
    <w:p w14:paraId="0F13E2F9" w14:textId="77777777" w:rsidR="00FB583E" w:rsidRPr="00B2590B" w:rsidRDefault="00FB583E">
      <w:pPr>
        <w:pStyle w:val="Caption"/>
      </w:pPr>
    </w:p>
    <w:p w14:paraId="08F71BFD" w14:textId="54584B76" w:rsidR="00FB583E" w:rsidRPr="00B2590B" w:rsidRDefault="00E748CF" w:rsidP="00FB583E">
      <w:pPr>
        <w:pStyle w:val="Caption"/>
        <w:keepNext/>
      </w:pPr>
      <w:r w:rsidRPr="00B2590B">
        <w:rPr>
          <w:noProof/>
        </w:rPr>
        <w:drawing>
          <wp:inline distT="0" distB="0" distL="0" distR="0" wp14:anchorId="717C6D66" wp14:editId="32BE949E">
            <wp:extent cx="4142740" cy="2560320"/>
            <wp:effectExtent l="0" t="0" r="0" b="0"/>
            <wp:docPr id="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42740" cy="2560320"/>
                    </a:xfrm>
                    <a:prstGeom prst="rect">
                      <a:avLst/>
                    </a:prstGeom>
                    <a:noFill/>
                    <a:ln>
                      <a:noFill/>
                    </a:ln>
                  </pic:spPr>
                </pic:pic>
              </a:graphicData>
            </a:graphic>
          </wp:inline>
        </w:drawing>
      </w:r>
    </w:p>
    <w:p w14:paraId="0AF96EDD" w14:textId="77777777" w:rsidR="00FB583E" w:rsidRPr="00B2590B" w:rsidRDefault="00FB583E" w:rsidP="00FB583E">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14</w:t>
      </w:r>
      <w:r w:rsidRPr="00B2590B">
        <w:fldChar w:fldCharType="end"/>
      </w:r>
      <w:r w:rsidRPr="00B2590B">
        <w:t xml:space="preserve">: </w:t>
      </w:r>
      <w:r w:rsidR="00644EDC" w:rsidRPr="00B2590B">
        <w:t>Adjustment of the heating curve</w:t>
      </w:r>
    </w:p>
    <w:p w14:paraId="1E1EBF5F" w14:textId="77777777" w:rsidR="00BD3C42" w:rsidRPr="00B2590B" w:rsidRDefault="00BD3C42">
      <w:pPr>
        <w:pStyle w:val="Caption"/>
      </w:pPr>
    </w:p>
    <w:bookmarkStart w:id="32" w:name="_MON_1087288797"/>
    <w:bookmarkEnd w:id="32"/>
    <w:bookmarkStart w:id="33" w:name="_MON_1087288583"/>
    <w:bookmarkEnd w:id="33"/>
    <w:p w14:paraId="1CA06400" w14:textId="77777777" w:rsidR="00FB583E" w:rsidRPr="00B2590B" w:rsidRDefault="00F26AF0" w:rsidP="00FB583E">
      <w:pPr>
        <w:pStyle w:val="Picture"/>
        <w:rPr>
          <w:lang w:val="en-GB"/>
        </w:rPr>
      </w:pPr>
      <w:r w:rsidRPr="00B2590B">
        <w:rPr>
          <w:lang w:val="en-GB"/>
        </w:rPr>
        <w:object w:dxaOrig="6901" w:dyaOrig="3706" w14:anchorId="4D7DD033">
          <v:shape id="_x0000_i1030" type="#_x0000_t75" style="width:389.2pt;height:208.85pt" o:ole="" fillcolor="window">
            <v:imagedata r:id="rId35" o:title=""/>
          </v:shape>
          <o:OLEObject Type="Embed" ProgID="Word.Picture.8" ShapeID="_x0000_i1030" DrawAspect="Content" ObjectID="_1742363826" r:id="rId36"/>
        </w:object>
      </w:r>
    </w:p>
    <w:p w14:paraId="50290839" w14:textId="77777777" w:rsidR="00BD3C42" w:rsidRPr="00B2590B" w:rsidRDefault="00FB583E" w:rsidP="00FB583E">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15</w:t>
      </w:r>
      <w:r w:rsidRPr="00B2590B">
        <w:fldChar w:fldCharType="end"/>
      </w:r>
      <w:r w:rsidRPr="00B2590B">
        <w:t xml:space="preserve">: </w:t>
      </w:r>
      <w:r w:rsidR="00F26AF0" w:rsidRPr="00B2590B">
        <w:t>Ambient temperature</w:t>
      </w:r>
    </w:p>
    <w:p w14:paraId="512D63B3" w14:textId="77777777" w:rsidR="00BD3C42" w:rsidRPr="00B2590B" w:rsidRDefault="00F26AF0" w:rsidP="008A19CA">
      <w:pPr>
        <w:pStyle w:val="Heading3"/>
        <w:ind w:hanging="862"/>
        <w:rPr>
          <w:lang w:val="en-GB"/>
        </w:rPr>
      </w:pPr>
      <w:bookmarkStart w:id="34" w:name="_Toc389576715"/>
      <w:r w:rsidRPr="00B2590B">
        <w:rPr>
          <w:lang w:val="en-GB"/>
        </w:rPr>
        <w:t>Capacity of the Heating Elements</w:t>
      </w:r>
      <w:bookmarkEnd w:id="34"/>
    </w:p>
    <w:p w14:paraId="5556A092" w14:textId="77777777" w:rsidR="00F26AF0" w:rsidRPr="00B2590B" w:rsidRDefault="00F26AF0" w:rsidP="00F26AF0">
      <w:r w:rsidRPr="00B2590B">
        <w:t>Depending on the type of building (old building, new building, low-energy house…) and type of room, there are formulae and tables for producing the size or capacity of the heating elements.</w:t>
      </w:r>
    </w:p>
    <w:p w14:paraId="775AD302" w14:textId="77777777" w:rsidR="00F26AF0" w:rsidRPr="00B2590B" w:rsidRDefault="00F26AF0" w:rsidP="00F26AF0">
      <w:r w:rsidRPr="00B2590B">
        <w:t>Rule of thumb: 100-120 W per m² (room height of 2.60m, 2 external walls, no large window surface)</w:t>
      </w:r>
    </w:p>
    <w:p w14:paraId="725DE8FD" w14:textId="77777777" w:rsidR="00F26AF0" w:rsidRPr="00B2590B" w:rsidRDefault="00F26AF0" w:rsidP="00F26AF0">
      <w:r w:rsidRPr="00B2590B">
        <w:t>Special requirements should also be considered (</w:t>
      </w:r>
      <w:proofErr w:type="gramStart"/>
      <w:r w:rsidRPr="00B2590B">
        <w:t>e.g.</w:t>
      </w:r>
      <w:proofErr w:type="gramEnd"/>
      <w:r w:rsidRPr="00B2590B">
        <w:t xml:space="preserve"> rapid reaction time in the warm-up phase). Since specific setpoint temperatures are provided depending on the room usage, a table is produced with the heating capacity of the heaters.</w:t>
      </w:r>
    </w:p>
    <w:p w14:paraId="17C01618" w14:textId="77777777" w:rsidR="00FB583E" w:rsidRPr="00B2590B" w:rsidRDefault="00FB583E">
      <w:pPr>
        <w:ind w:left="1418" w:hanging="1418"/>
        <w:rPr>
          <w:b/>
        </w:rPr>
      </w:pPr>
    </w:p>
    <w:p w14:paraId="3F1C44A6" w14:textId="77777777" w:rsidR="00F26AF0" w:rsidRPr="00B2590B" w:rsidRDefault="00F26AF0" w:rsidP="00F26AF0">
      <w:pPr>
        <w:ind w:left="1418" w:hanging="1418"/>
      </w:pPr>
      <w:r w:rsidRPr="00B2590B">
        <w:rPr>
          <w:b/>
        </w:rPr>
        <w:t xml:space="preserve">Note: </w:t>
      </w:r>
      <w:r w:rsidRPr="00B2590B">
        <w:t>A reduction in the room temperature by 1°K causes an energy saving of 6%!</w:t>
      </w:r>
    </w:p>
    <w:bookmarkStart w:id="35" w:name="_MON_1088224906"/>
    <w:bookmarkEnd w:id="35"/>
    <w:bookmarkStart w:id="36" w:name="_MON_1085407480"/>
    <w:bookmarkEnd w:id="36"/>
    <w:p w14:paraId="3A827B68" w14:textId="77777777" w:rsidR="00202A15" w:rsidRDefault="00F26AF0" w:rsidP="00202A15">
      <w:pPr>
        <w:pStyle w:val="Picture"/>
      </w:pPr>
      <w:r w:rsidRPr="00B2590B">
        <w:rPr>
          <w:lang w:val="en-GB"/>
        </w:rPr>
        <w:object w:dxaOrig="4756" w:dyaOrig="2701" w14:anchorId="6EA90EF7">
          <v:shape id="_x0000_i1031" type="#_x0000_t75" style="width:389.3pt;height:221.1pt" o:ole="" fillcolor="window">
            <v:imagedata r:id="rId37" o:title=""/>
          </v:shape>
          <o:OLEObject Type="Embed" ProgID="Word.Picture.8" ShapeID="_x0000_i1031" DrawAspect="Content" ObjectID="_1742363827" r:id="rId38"/>
        </w:object>
      </w:r>
    </w:p>
    <w:p w14:paraId="3AC51C39" w14:textId="77777777" w:rsidR="00FB583E" w:rsidRPr="00B2590B" w:rsidRDefault="00202A15" w:rsidP="00202A15">
      <w:pPr>
        <w:pStyle w:val="Caption"/>
      </w:pPr>
      <w:r>
        <w:t xml:space="preserve">Figure </w:t>
      </w:r>
      <w:r>
        <w:fldChar w:fldCharType="begin"/>
      </w:r>
      <w:r>
        <w:instrText xml:space="preserve"> SEQ Figure \* ARABIC </w:instrText>
      </w:r>
      <w:r>
        <w:fldChar w:fldCharType="separate"/>
      </w:r>
      <w:r>
        <w:rPr>
          <w:noProof/>
        </w:rPr>
        <w:t>16</w:t>
      </w:r>
      <w:r>
        <w:fldChar w:fldCharType="end"/>
      </w:r>
      <w:r>
        <w:t xml:space="preserve">: </w:t>
      </w:r>
      <w:r w:rsidRPr="00202A15">
        <w:t>Example of the heating capacity of a duplex heater with an overall height of 500 mm (information from the manufacturer)</w:t>
      </w:r>
    </w:p>
    <w:p w14:paraId="36D88F93" w14:textId="77777777" w:rsidR="00BD3C42" w:rsidRPr="00B2590B" w:rsidRDefault="00BD3C42" w:rsidP="00FB583E">
      <w:pPr>
        <w:pStyle w:val="Caption"/>
      </w:pPr>
    </w:p>
    <w:tbl>
      <w:tblPr>
        <w:tblW w:w="80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4111"/>
        <w:gridCol w:w="1984"/>
      </w:tblGrid>
      <w:tr w:rsidR="00BD3C42" w:rsidRPr="00B2590B" w14:paraId="2A9FB533" w14:textId="77777777" w:rsidTr="00FB583E">
        <w:tc>
          <w:tcPr>
            <w:tcW w:w="1985" w:type="dxa"/>
          </w:tcPr>
          <w:p w14:paraId="2D08BE37" w14:textId="6E6D03DB" w:rsidR="00BD3C42" w:rsidRPr="00B2590B" w:rsidRDefault="00E748CF" w:rsidP="00FB583E">
            <w:pPr>
              <w:pStyle w:val="Picture"/>
              <w:rPr>
                <w:rFonts w:cs="Arial"/>
                <w:lang w:val="en-GB" w:eastAsia="en-US"/>
              </w:rPr>
            </w:pPr>
            <w:r w:rsidRPr="00B2590B">
              <w:rPr>
                <w:rFonts w:cs="Arial"/>
                <w:noProof/>
                <w:lang w:val="en-GB" w:eastAsia="en-US"/>
              </w:rPr>
              <w:lastRenderedPageBreak/>
              <w:drawing>
                <wp:inline distT="0" distB="0" distL="0" distR="0" wp14:anchorId="66AFFCC9" wp14:editId="52D91E52">
                  <wp:extent cx="1105535" cy="1089025"/>
                  <wp:effectExtent l="0" t="0" r="0" b="0"/>
                  <wp:docPr id="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05535" cy="1089025"/>
                          </a:xfrm>
                          <a:prstGeom prst="rect">
                            <a:avLst/>
                          </a:prstGeom>
                          <a:noFill/>
                          <a:ln>
                            <a:noFill/>
                          </a:ln>
                        </pic:spPr>
                      </pic:pic>
                    </a:graphicData>
                  </a:graphic>
                </wp:inline>
              </w:drawing>
            </w:r>
          </w:p>
        </w:tc>
        <w:tc>
          <w:tcPr>
            <w:tcW w:w="4111" w:type="dxa"/>
          </w:tcPr>
          <w:p w14:paraId="43760638" w14:textId="77777777" w:rsidR="00BD3C42" w:rsidRPr="00B2590B" w:rsidRDefault="007125E9" w:rsidP="00FB583E">
            <w:pPr>
              <w:pStyle w:val="Picture"/>
              <w:rPr>
                <w:rFonts w:cs="Arial"/>
                <w:lang w:val="en-GB" w:eastAsia="en-US"/>
              </w:rPr>
            </w:pPr>
            <w:r w:rsidRPr="00B2590B">
              <w:rPr>
                <w:lang w:val="en-GB"/>
              </w:rPr>
              <w:t>To achieve a uniform distribution of heat in the room, the heater should be placed in the coldest place. This is under the window in most cases. The heater should at least be as wide as the window.</w:t>
            </w:r>
            <w:r w:rsidRPr="00B2590B">
              <w:rPr>
                <w:lang w:val="en-GB"/>
              </w:rPr>
              <w:br/>
            </w:r>
            <w:r w:rsidRPr="00B2590B">
              <w:rPr>
                <w:b/>
                <w:lang w:val="en-GB"/>
              </w:rPr>
              <w:t>Note:</w:t>
            </w:r>
            <w:r w:rsidRPr="00B2590B">
              <w:rPr>
                <w:lang w:val="en-GB"/>
              </w:rPr>
              <w:t xml:space="preserve"> All the pipes of the wiring system should be carefully and sufficiently insulated. In well-insulated buildings, pipes without sufficient insulation can already heat up the rooms (when the angle-type valve is closed). Closed-loop control is then no longer possible.</w:t>
            </w:r>
            <w:r w:rsidRPr="00B2590B">
              <w:rPr>
                <w:lang w:val="en-GB"/>
              </w:rPr>
              <w:br/>
            </w:r>
            <w:r w:rsidRPr="00B2590B">
              <w:rPr>
                <w:b/>
                <w:lang w:val="en-GB"/>
              </w:rPr>
              <w:t>Caution:</w:t>
            </w:r>
            <w:r w:rsidRPr="00B2590B">
              <w:rPr>
                <w:lang w:val="en-GB"/>
              </w:rPr>
              <w:t xml:space="preserve"> When using a room temperature controller, no additional unregulated heating systems may </w:t>
            </w:r>
            <w:proofErr w:type="gramStart"/>
            <w:r w:rsidRPr="00B2590B">
              <w:rPr>
                <w:lang w:val="en-GB"/>
              </w:rPr>
              <w:t>be located in</w:t>
            </w:r>
            <w:proofErr w:type="gramEnd"/>
            <w:r w:rsidRPr="00B2590B">
              <w:rPr>
                <w:lang w:val="en-GB"/>
              </w:rPr>
              <w:t xml:space="preserve"> the room!</w:t>
            </w:r>
          </w:p>
        </w:tc>
        <w:tc>
          <w:tcPr>
            <w:tcW w:w="1984" w:type="dxa"/>
          </w:tcPr>
          <w:p w14:paraId="21D95BB3" w14:textId="6EDF1136" w:rsidR="00BD3C42" w:rsidRPr="00B2590B" w:rsidRDefault="00E748CF" w:rsidP="00FB583E">
            <w:pPr>
              <w:pStyle w:val="Picture"/>
              <w:rPr>
                <w:rFonts w:cs="Arial"/>
                <w:lang w:val="en-GB" w:eastAsia="en-US"/>
              </w:rPr>
            </w:pPr>
            <w:r w:rsidRPr="00B2590B">
              <w:rPr>
                <w:rFonts w:cs="Arial"/>
                <w:noProof/>
                <w:lang w:val="en-GB" w:eastAsia="en-US"/>
              </w:rPr>
              <w:drawing>
                <wp:inline distT="0" distB="0" distL="0" distR="0" wp14:anchorId="088189F5" wp14:editId="5621EF1D">
                  <wp:extent cx="1121410" cy="1121410"/>
                  <wp:effectExtent l="0" t="0" r="0" b="0"/>
                  <wp:docPr id="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21410" cy="1121410"/>
                          </a:xfrm>
                          <a:prstGeom prst="rect">
                            <a:avLst/>
                          </a:prstGeom>
                          <a:noFill/>
                          <a:ln>
                            <a:noFill/>
                          </a:ln>
                        </pic:spPr>
                      </pic:pic>
                    </a:graphicData>
                  </a:graphic>
                </wp:inline>
              </w:drawing>
            </w:r>
          </w:p>
        </w:tc>
      </w:tr>
    </w:tbl>
    <w:p w14:paraId="4BF730D4" w14:textId="77777777" w:rsidR="00FB583E" w:rsidRPr="00B2590B" w:rsidRDefault="00FB583E">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17</w:t>
      </w:r>
      <w:r w:rsidRPr="00B2590B">
        <w:fldChar w:fldCharType="end"/>
      </w:r>
      <w:r w:rsidRPr="00B2590B">
        <w:t xml:space="preserve">: </w:t>
      </w:r>
      <w:r w:rsidR="007125E9" w:rsidRPr="00B2590B">
        <w:t>Installation of the heaters and temperature sensors</w:t>
      </w:r>
    </w:p>
    <w:p w14:paraId="651923E8" w14:textId="77777777" w:rsidR="00BD3C42" w:rsidRPr="00B2590B" w:rsidRDefault="00BD3C42" w:rsidP="00FB583E">
      <w:pPr>
        <w:rPr>
          <w:b/>
        </w:rPr>
      </w:pPr>
      <w:bookmarkStart w:id="37" w:name="_Toc125429058"/>
      <w:r w:rsidRPr="00B2590B">
        <w:rPr>
          <w:b/>
        </w:rPr>
        <w:t>He</w:t>
      </w:r>
      <w:bookmarkEnd w:id="37"/>
      <w:r w:rsidR="00776C45" w:rsidRPr="00B2590B">
        <w:rPr>
          <w:b/>
        </w:rPr>
        <w:t>ating Control</w:t>
      </w:r>
    </w:p>
    <w:p w14:paraId="108374E5" w14:textId="77777777" w:rsidR="007125E9" w:rsidRPr="00B2590B" w:rsidRDefault="007125E9" w:rsidP="007125E9">
      <w:r w:rsidRPr="00B2590B">
        <w:t>Various control systems are possible here. The necessary fail-safe circuits (</w:t>
      </w:r>
      <w:proofErr w:type="gramStart"/>
      <w:r w:rsidRPr="00B2590B">
        <w:t>e.g.</w:t>
      </w:r>
      <w:proofErr w:type="gramEnd"/>
      <w:r w:rsidRPr="00B2590B">
        <w:t xml:space="preserve"> for the boiler) are not taken into account as they must be guaranteed by the device manufacturers.</w:t>
      </w:r>
    </w:p>
    <w:p w14:paraId="1E28211A" w14:textId="77777777" w:rsidR="00BD3C42" w:rsidRPr="00B2590B" w:rsidRDefault="007125E9">
      <w:r w:rsidRPr="00B2590B">
        <w:t>Let us look at typical circuits for a hot water system with a single energy source (compare with Diagram 3):</w:t>
      </w:r>
    </w:p>
    <w:p w14:paraId="048AA6DC" w14:textId="77777777" w:rsidR="00BD3C42" w:rsidRPr="00B2590B" w:rsidRDefault="00522261" w:rsidP="00522261">
      <w:pPr>
        <w:pStyle w:val="Bullet1"/>
        <w:rPr>
          <w:lang w:val="en-GB"/>
        </w:rPr>
      </w:pPr>
      <w:r w:rsidRPr="00B2590B">
        <w:rPr>
          <w:lang w:val="en-GB"/>
        </w:rPr>
        <w:t>Control options according to sensors</w:t>
      </w:r>
    </w:p>
    <w:p w14:paraId="562FF32D" w14:textId="77777777" w:rsidR="009870A7" w:rsidRPr="00B2590B" w:rsidRDefault="009870A7" w:rsidP="009870A7">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6</w:t>
      </w:r>
      <w:r w:rsidRPr="00B2590B">
        <w:fldChar w:fldCharType="end"/>
      </w:r>
    </w:p>
    <w:tbl>
      <w:tblPr>
        <w:tblW w:w="7654" w:type="dxa"/>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3685"/>
        <w:gridCol w:w="3969"/>
      </w:tblGrid>
      <w:tr w:rsidR="00522261" w:rsidRPr="00B2590B" w14:paraId="4548C9C3" w14:textId="77777777" w:rsidTr="000D244A">
        <w:tc>
          <w:tcPr>
            <w:tcW w:w="3685" w:type="dxa"/>
            <w:shd w:val="clear" w:color="auto" w:fill="EEECE1"/>
            <w:vAlign w:val="center"/>
          </w:tcPr>
          <w:p w14:paraId="0890FA77" w14:textId="77777777" w:rsidR="00522261" w:rsidRPr="00B2590B" w:rsidRDefault="00522261" w:rsidP="009C78E7">
            <w:pPr>
              <w:pStyle w:val="Table"/>
              <w:jc w:val="center"/>
              <w:rPr>
                <w:b/>
                <w:szCs w:val="20"/>
              </w:rPr>
            </w:pPr>
            <w:r w:rsidRPr="00B2590B">
              <w:rPr>
                <w:b/>
                <w:szCs w:val="20"/>
              </w:rPr>
              <w:t>Control option</w:t>
            </w:r>
          </w:p>
        </w:tc>
        <w:tc>
          <w:tcPr>
            <w:tcW w:w="3969" w:type="dxa"/>
            <w:shd w:val="clear" w:color="auto" w:fill="EEECE1"/>
            <w:vAlign w:val="center"/>
          </w:tcPr>
          <w:p w14:paraId="3CE55709" w14:textId="77777777" w:rsidR="00522261" w:rsidRPr="00B2590B" w:rsidRDefault="00522261" w:rsidP="009C78E7">
            <w:pPr>
              <w:pStyle w:val="Table"/>
              <w:jc w:val="center"/>
              <w:rPr>
                <w:b/>
                <w:szCs w:val="20"/>
              </w:rPr>
            </w:pPr>
            <w:r w:rsidRPr="00B2590B">
              <w:rPr>
                <w:b/>
                <w:szCs w:val="20"/>
              </w:rPr>
              <w:t>Comment</w:t>
            </w:r>
          </w:p>
        </w:tc>
      </w:tr>
      <w:tr w:rsidR="00522261" w:rsidRPr="00B2590B" w14:paraId="0368F664" w14:textId="77777777" w:rsidTr="000D244A">
        <w:tc>
          <w:tcPr>
            <w:tcW w:w="3685" w:type="dxa"/>
            <w:shd w:val="clear" w:color="auto" w:fill="EEECE1"/>
            <w:vAlign w:val="center"/>
          </w:tcPr>
          <w:p w14:paraId="14712159" w14:textId="77777777" w:rsidR="00522261" w:rsidRPr="00B2590B" w:rsidRDefault="00522261" w:rsidP="009C78E7">
            <w:pPr>
              <w:pStyle w:val="Table"/>
              <w:rPr>
                <w:szCs w:val="20"/>
              </w:rPr>
            </w:pPr>
            <w:r w:rsidRPr="00B2590B">
              <w:rPr>
                <w:szCs w:val="20"/>
              </w:rPr>
              <w:t>Control dependent on room temperature</w:t>
            </w:r>
          </w:p>
        </w:tc>
        <w:tc>
          <w:tcPr>
            <w:tcW w:w="3969" w:type="dxa"/>
            <w:shd w:val="clear" w:color="auto" w:fill="EEECE1"/>
            <w:vAlign w:val="center"/>
          </w:tcPr>
          <w:p w14:paraId="53190F33" w14:textId="77777777" w:rsidR="00522261" w:rsidRPr="00B2590B" w:rsidRDefault="00522261" w:rsidP="009C78E7">
            <w:pPr>
              <w:pStyle w:val="Table"/>
              <w:rPr>
                <w:szCs w:val="20"/>
              </w:rPr>
            </w:pPr>
            <w:r w:rsidRPr="00B2590B">
              <w:rPr>
                <w:szCs w:val="20"/>
              </w:rPr>
              <w:t>Disadvantage is that other rooms are dependent on the reference room</w:t>
            </w:r>
          </w:p>
        </w:tc>
      </w:tr>
      <w:tr w:rsidR="00522261" w:rsidRPr="00B2590B" w14:paraId="193E6006" w14:textId="77777777" w:rsidTr="000D244A">
        <w:tc>
          <w:tcPr>
            <w:tcW w:w="3685" w:type="dxa"/>
            <w:shd w:val="clear" w:color="auto" w:fill="EEECE1"/>
            <w:vAlign w:val="center"/>
          </w:tcPr>
          <w:p w14:paraId="6CC10C27" w14:textId="77777777" w:rsidR="00522261" w:rsidRPr="00B2590B" w:rsidRDefault="00522261" w:rsidP="009C78E7">
            <w:pPr>
              <w:pStyle w:val="Table"/>
              <w:rPr>
                <w:szCs w:val="20"/>
              </w:rPr>
            </w:pPr>
            <w:r w:rsidRPr="00B2590B">
              <w:rPr>
                <w:szCs w:val="20"/>
              </w:rPr>
              <w:t>Individual room temperature control</w:t>
            </w:r>
          </w:p>
        </w:tc>
        <w:tc>
          <w:tcPr>
            <w:tcW w:w="3969" w:type="dxa"/>
            <w:shd w:val="clear" w:color="auto" w:fill="EEECE1"/>
            <w:vAlign w:val="center"/>
          </w:tcPr>
          <w:p w14:paraId="44FC2C5A" w14:textId="77777777" w:rsidR="00522261" w:rsidRPr="00B2590B" w:rsidRDefault="00522261" w:rsidP="009C78E7">
            <w:pPr>
              <w:pStyle w:val="Table"/>
              <w:rPr>
                <w:szCs w:val="20"/>
              </w:rPr>
            </w:pPr>
            <w:r w:rsidRPr="00B2590B">
              <w:rPr>
                <w:szCs w:val="20"/>
              </w:rPr>
              <w:t>Each room is controlled individually</w:t>
            </w:r>
          </w:p>
        </w:tc>
      </w:tr>
      <w:tr w:rsidR="00522261" w:rsidRPr="00B2590B" w14:paraId="497344C6" w14:textId="77777777" w:rsidTr="000D244A">
        <w:tc>
          <w:tcPr>
            <w:tcW w:w="3685" w:type="dxa"/>
            <w:shd w:val="clear" w:color="auto" w:fill="EEECE1"/>
            <w:vAlign w:val="center"/>
          </w:tcPr>
          <w:p w14:paraId="08F68C2B" w14:textId="77777777" w:rsidR="00522261" w:rsidRPr="00B2590B" w:rsidRDefault="00522261" w:rsidP="009C78E7">
            <w:pPr>
              <w:pStyle w:val="Table"/>
              <w:rPr>
                <w:szCs w:val="20"/>
              </w:rPr>
            </w:pPr>
            <w:r w:rsidRPr="00B2590B">
              <w:rPr>
                <w:szCs w:val="20"/>
              </w:rPr>
              <w:t>Control dependent on external temperature</w:t>
            </w:r>
          </w:p>
        </w:tc>
        <w:tc>
          <w:tcPr>
            <w:tcW w:w="3969" w:type="dxa"/>
            <w:shd w:val="clear" w:color="auto" w:fill="EEECE1"/>
            <w:vAlign w:val="center"/>
          </w:tcPr>
          <w:p w14:paraId="756BF3C2" w14:textId="77777777" w:rsidR="00522261" w:rsidRPr="00B2590B" w:rsidRDefault="00522261" w:rsidP="009C78E7">
            <w:pPr>
              <w:pStyle w:val="Table"/>
              <w:rPr>
                <w:szCs w:val="20"/>
              </w:rPr>
            </w:pPr>
            <w:r w:rsidRPr="00B2590B">
              <w:rPr>
                <w:szCs w:val="20"/>
              </w:rPr>
              <w:t>Disadvantage is that you have no information about the building temperature</w:t>
            </w:r>
          </w:p>
        </w:tc>
      </w:tr>
      <w:tr w:rsidR="00522261" w:rsidRPr="00B2590B" w14:paraId="5DBC836D" w14:textId="77777777" w:rsidTr="000D244A">
        <w:tc>
          <w:tcPr>
            <w:tcW w:w="3685" w:type="dxa"/>
            <w:shd w:val="clear" w:color="auto" w:fill="EEECE1"/>
            <w:vAlign w:val="center"/>
          </w:tcPr>
          <w:p w14:paraId="66223DF6" w14:textId="77777777" w:rsidR="00522261" w:rsidRPr="00B2590B" w:rsidRDefault="00522261" w:rsidP="009C78E7">
            <w:pPr>
              <w:pStyle w:val="Table"/>
              <w:rPr>
                <w:szCs w:val="20"/>
              </w:rPr>
            </w:pPr>
            <w:r w:rsidRPr="00B2590B">
              <w:rPr>
                <w:szCs w:val="20"/>
              </w:rPr>
              <w:t>External temperature and control value of room temperature</w:t>
            </w:r>
          </w:p>
        </w:tc>
        <w:tc>
          <w:tcPr>
            <w:tcW w:w="3969" w:type="dxa"/>
            <w:shd w:val="clear" w:color="auto" w:fill="EEECE1"/>
            <w:vAlign w:val="center"/>
          </w:tcPr>
          <w:p w14:paraId="4AB004FF" w14:textId="77777777" w:rsidR="00522261" w:rsidRPr="00B2590B" w:rsidRDefault="00522261" w:rsidP="009C78E7">
            <w:pPr>
              <w:pStyle w:val="Table"/>
              <w:rPr>
                <w:szCs w:val="20"/>
              </w:rPr>
            </w:pPr>
            <w:r w:rsidRPr="00B2590B">
              <w:rPr>
                <w:szCs w:val="20"/>
              </w:rPr>
              <w:t>Advisable if other rooms are used like the reference room</w:t>
            </w:r>
          </w:p>
        </w:tc>
      </w:tr>
      <w:tr w:rsidR="00522261" w:rsidRPr="00B2590B" w14:paraId="2CBCBF25" w14:textId="77777777" w:rsidTr="000D244A">
        <w:tc>
          <w:tcPr>
            <w:tcW w:w="3685" w:type="dxa"/>
            <w:shd w:val="clear" w:color="auto" w:fill="EEECE1"/>
            <w:vAlign w:val="center"/>
          </w:tcPr>
          <w:p w14:paraId="240ACFCE" w14:textId="77777777" w:rsidR="00522261" w:rsidRPr="00B2590B" w:rsidRDefault="00522261" w:rsidP="009C78E7">
            <w:pPr>
              <w:pStyle w:val="Table"/>
              <w:rPr>
                <w:szCs w:val="20"/>
              </w:rPr>
            </w:pPr>
            <w:r w:rsidRPr="00B2590B">
              <w:rPr>
                <w:szCs w:val="20"/>
              </w:rPr>
              <w:t>External temperature and control via the spread</w:t>
            </w:r>
          </w:p>
        </w:tc>
        <w:tc>
          <w:tcPr>
            <w:tcW w:w="3969" w:type="dxa"/>
            <w:shd w:val="clear" w:color="auto" w:fill="EEECE1"/>
            <w:vAlign w:val="center"/>
          </w:tcPr>
          <w:p w14:paraId="4DD2D831" w14:textId="77777777" w:rsidR="00522261" w:rsidRPr="00B2590B" w:rsidRDefault="00522261" w:rsidP="009C78E7">
            <w:pPr>
              <w:pStyle w:val="Table"/>
              <w:rPr>
                <w:szCs w:val="20"/>
              </w:rPr>
            </w:pPr>
            <w:r w:rsidRPr="00B2590B">
              <w:rPr>
                <w:szCs w:val="20"/>
              </w:rPr>
              <w:t>Heat requirement is detected</w:t>
            </w:r>
          </w:p>
        </w:tc>
      </w:tr>
    </w:tbl>
    <w:p w14:paraId="5FFDC522" w14:textId="77777777" w:rsidR="00BD3C42" w:rsidRPr="00B2590B" w:rsidRDefault="00BD3C42" w:rsidP="00F26C4B">
      <w:pPr>
        <w:pStyle w:val="Bullet1"/>
        <w:rPr>
          <w:lang w:val="en-GB"/>
        </w:rPr>
      </w:pPr>
      <w:r w:rsidRPr="00B2590B">
        <w:rPr>
          <w:lang w:val="en-GB"/>
        </w:rPr>
        <w:br w:type="page"/>
      </w:r>
      <w:r w:rsidR="003815FB" w:rsidRPr="00B2590B">
        <w:rPr>
          <w:lang w:val="en-GB"/>
        </w:rPr>
        <w:lastRenderedPageBreak/>
        <w:t>Control options according to actuators</w:t>
      </w:r>
    </w:p>
    <w:p w14:paraId="25808943" w14:textId="77777777" w:rsidR="009870A7" w:rsidRPr="00B2590B" w:rsidRDefault="009870A7" w:rsidP="009870A7">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7</w:t>
      </w:r>
      <w:r w:rsidRPr="00B2590B">
        <w:fldChar w:fldCharType="end"/>
      </w:r>
    </w:p>
    <w:tbl>
      <w:tblPr>
        <w:tblW w:w="7654" w:type="dxa"/>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2693"/>
        <w:gridCol w:w="4961"/>
      </w:tblGrid>
      <w:tr w:rsidR="003815FB" w:rsidRPr="00B2590B" w14:paraId="70B673FB" w14:textId="77777777" w:rsidTr="00F26C4B">
        <w:tc>
          <w:tcPr>
            <w:tcW w:w="2693" w:type="dxa"/>
            <w:shd w:val="clear" w:color="auto" w:fill="EEECE1"/>
          </w:tcPr>
          <w:p w14:paraId="4F1E95FF" w14:textId="77777777" w:rsidR="003815FB" w:rsidRPr="00B2590B" w:rsidRDefault="003815FB" w:rsidP="009C78E7">
            <w:pPr>
              <w:pStyle w:val="Table"/>
              <w:jc w:val="center"/>
              <w:rPr>
                <w:b/>
                <w:szCs w:val="20"/>
              </w:rPr>
            </w:pPr>
            <w:r w:rsidRPr="00B2590B">
              <w:rPr>
                <w:b/>
                <w:szCs w:val="20"/>
              </w:rPr>
              <w:t>Control option</w:t>
            </w:r>
          </w:p>
        </w:tc>
        <w:tc>
          <w:tcPr>
            <w:tcW w:w="4961" w:type="dxa"/>
            <w:shd w:val="clear" w:color="auto" w:fill="EEECE1"/>
          </w:tcPr>
          <w:p w14:paraId="636D3C7D" w14:textId="77777777" w:rsidR="003815FB" w:rsidRPr="00B2590B" w:rsidRDefault="003815FB" w:rsidP="009C78E7">
            <w:pPr>
              <w:pStyle w:val="Table"/>
              <w:jc w:val="center"/>
              <w:rPr>
                <w:b/>
                <w:szCs w:val="20"/>
              </w:rPr>
            </w:pPr>
            <w:r w:rsidRPr="00B2590B">
              <w:rPr>
                <w:b/>
                <w:szCs w:val="20"/>
              </w:rPr>
              <w:t>Comment</w:t>
            </w:r>
          </w:p>
        </w:tc>
      </w:tr>
      <w:tr w:rsidR="003815FB" w:rsidRPr="00B2590B" w14:paraId="65FD748A" w14:textId="77777777" w:rsidTr="00F26C4B">
        <w:tc>
          <w:tcPr>
            <w:tcW w:w="2693" w:type="dxa"/>
            <w:shd w:val="clear" w:color="auto" w:fill="EEECE1"/>
          </w:tcPr>
          <w:p w14:paraId="228C4598" w14:textId="77777777" w:rsidR="003815FB" w:rsidRPr="00B2590B" w:rsidRDefault="003815FB" w:rsidP="009C78E7">
            <w:pPr>
              <w:pStyle w:val="Table"/>
              <w:rPr>
                <w:szCs w:val="20"/>
              </w:rPr>
            </w:pPr>
            <w:r w:rsidRPr="00B2590B">
              <w:rPr>
                <w:szCs w:val="20"/>
              </w:rPr>
              <w:t>Direct heating circuit</w:t>
            </w:r>
          </w:p>
        </w:tc>
        <w:tc>
          <w:tcPr>
            <w:tcW w:w="4961" w:type="dxa"/>
            <w:shd w:val="clear" w:color="auto" w:fill="EEECE1"/>
          </w:tcPr>
          <w:p w14:paraId="7A5690C9" w14:textId="77777777" w:rsidR="003815FB" w:rsidRPr="00B2590B" w:rsidRDefault="003815FB" w:rsidP="009C78E7">
            <w:pPr>
              <w:pStyle w:val="Table"/>
              <w:rPr>
                <w:szCs w:val="20"/>
              </w:rPr>
            </w:pPr>
            <w:r w:rsidRPr="00B2590B">
              <w:rPr>
                <w:szCs w:val="20"/>
              </w:rPr>
              <w:t>Heat requirement can only be regulated by switching the secondary heating pump on/off</w:t>
            </w:r>
          </w:p>
        </w:tc>
      </w:tr>
      <w:tr w:rsidR="003815FB" w:rsidRPr="00B2590B" w14:paraId="71B701E3" w14:textId="77777777" w:rsidTr="00F26C4B">
        <w:tc>
          <w:tcPr>
            <w:tcW w:w="2693" w:type="dxa"/>
            <w:shd w:val="clear" w:color="auto" w:fill="EEECE1"/>
          </w:tcPr>
          <w:p w14:paraId="476CC659" w14:textId="77777777" w:rsidR="003815FB" w:rsidRPr="00B2590B" w:rsidRDefault="003815FB" w:rsidP="009C78E7">
            <w:pPr>
              <w:pStyle w:val="Table"/>
              <w:rPr>
                <w:szCs w:val="20"/>
              </w:rPr>
            </w:pPr>
            <w:r w:rsidRPr="00B2590B">
              <w:rPr>
                <w:szCs w:val="20"/>
              </w:rPr>
              <w:t>Mixed circuit</w:t>
            </w:r>
          </w:p>
        </w:tc>
        <w:tc>
          <w:tcPr>
            <w:tcW w:w="4961" w:type="dxa"/>
            <w:shd w:val="clear" w:color="auto" w:fill="EEECE1"/>
          </w:tcPr>
          <w:p w14:paraId="3302139B" w14:textId="77777777" w:rsidR="003815FB" w:rsidRPr="00B2590B" w:rsidRDefault="003815FB" w:rsidP="009C78E7">
            <w:pPr>
              <w:pStyle w:val="Table"/>
              <w:rPr>
                <w:szCs w:val="20"/>
              </w:rPr>
            </w:pPr>
            <w:r w:rsidRPr="00B2590B">
              <w:rPr>
                <w:szCs w:val="20"/>
              </w:rPr>
              <w:t xml:space="preserve">Heat requirement can only be regulated by opening/closing the mixing valve and via the boiler circuit when there is a lack of heat </w:t>
            </w:r>
          </w:p>
        </w:tc>
      </w:tr>
    </w:tbl>
    <w:p w14:paraId="14D066D7" w14:textId="0788F72F" w:rsidR="00F26C4B" w:rsidRPr="00B2590B" w:rsidRDefault="00E748CF" w:rsidP="00F26C4B">
      <w:pPr>
        <w:pStyle w:val="Picture"/>
        <w:rPr>
          <w:lang w:val="en-GB"/>
        </w:rPr>
      </w:pPr>
      <w:r w:rsidRPr="00B2590B">
        <w:rPr>
          <w:noProof/>
          <w:lang w:val="en-GB"/>
        </w:rPr>
        <w:drawing>
          <wp:inline distT="0" distB="0" distL="0" distR="0" wp14:anchorId="6C9634CC" wp14:editId="66EF5B28">
            <wp:extent cx="3117215" cy="2806700"/>
            <wp:effectExtent l="0" t="0" r="0" b="0"/>
            <wp:docPr id="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17215" cy="2806700"/>
                    </a:xfrm>
                    <a:prstGeom prst="rect">
                      <a:avLst/>
                    </a:prstGeom>
                    <a:noFill/>
                    <a:ln>
                      <a:noFill/>
                    </a:ln>
                  </pic:spPr>
                </pic:pic>
              </a:graphicData>
            </a:graphic>
          </wp:inline>
        </w:drawing>
      </w:r>
    </w:p>
    <w:p w14:paraId="1A0605DF" w14:textId="77777777" w:rsidR="00F26C4B" w:rsidRPr="00B2590B" w:rsidRDefault="00F26C4B" w:rsidP="00F26C4B">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18</w:t>
      </w:r>
      <w:r w:rsidRPr="00B2590B">
        <w:fldChar w:fldCharType="end"/>
      </w:r>
      <w:r w:rsidRPr="00B2590B">
        <w:t xml:space="preserve">: </w:t>
      </w:r>
      <w:r w:rsidR="003815FB" w:rsidRPr="00B2590B">
        <w:t>Heating curve for control via the spread</w:t>
      </w:r>
    </w:p>
    <w:p w14:paraId="741C0597" w14:textId="77777777" w:rsidR="003815FB" w:rsidRPr="00B2590B" w:rsidRDefault="003815FB" w:rsidP="00655C2B">
      <w:r w:rsidRPr="00B2590B">
        <w:rPr>
          <w:b/>
        </w:rPr>
        <w:t>Example: Control via the spread (flow/return sensor)</w:t>
      </w:r>
      <w:r w:rsidRPr="00B2590B">
        <w:t xml:space="preserve"> </w:t>
      </w:r>
    </w:p>
    <w:p w14:paraId="720F59EE" w14:textId="77777777" w:rsidR="00655C2B" w:rsidRPr="00B2590B" w:rsidRDefault="003815FB">
      <w:r w:rsidRPr="00B2590B">
        <w:t xml:space="preserve">When the installation has the correct layout, the setpoint room temperature is achieved if a return temperature of approx. 42°C is set </w:t>
      </w:r>
      <w:proofErr w:type="gramStart"/>
      <w:r w:rsidRPr="00B2590B">
        <w:t>e.g.</w:t>
      </w:r>
      <w:proofErr w:type="gramEnd"/>
      <w:r w:rsidRPr="00B2590B">
        <w:t xml:space="preserve"> at an external temperature of 0°C and a flow temperature of approx. 58°C. A deviation in the return temperature leads to an adjustment of the setpoint flow temperature.</w:t>
      </w:r>
    </w:p>
    <w:p w14:paraId="51F9E4D7" w14:textId="77777777" w:rsidR="003815FB" w:rsidRPr="00B2590B" w:rsidRDefault="003815FB"/>
    <w:p w14:paraId="7ACCDCCD" w14:textId="77777777" w:rsidR="003815FB" w:rsidRPr="00B2590B" w:rsidRDefault="003815FB" w:rsidP="003815FB">
      <w:pPr>
        <w:spacing w:before="0"/>
      </w:pPr>
      <w:r w:rsidRPr="00B2590B">
        <w:t>The ideal type of control is achieved if the heat requirement of a room influences the operation of the heat source.</w:t>
      </w:r>
    </w:p>
    <w:p w14:paraId="203F965E" w14:textId="77777777" w:rsidR="003815FB" w:rsidRPr="00B2590B" w:rsidRDefault="003815FB" w:rsidP="003815FB">
      <w:pPr>
        <w:spacing w:before="0"/>
      </w:pPr>
      <w:r w:rsidRPr="00B2590B">
        <w:t xml:space="preserve">In a rented or owner-occupied flat, the user can achieve an energy saving using KNX individual room control without intervening in the heating system. No real problems arise. This is particularly suitable for installations with a central heat source. </w:t>
      </w:r>
    </w:p>
    <w:p w14:paraId="42784B39" w14:textId="77777777" w:rsidR="003815FB" w:rsidRPr="00B2590B" w:rsidRDefault="003815FB" w:rsidP="003815FB">
      <w:r w:rsidRPr="00B2590B">
        <w:t>It is advisable in detached houses to combine the KNX individual room control with the heating circuit and boiler control. In this case, only the heat that is needed is generated. It is then necessary to use boiler and mixed circuit controllers with KNX capability (heating manufacturers: Viessmann, Buderus, Stiebel-Eltron).</w:t>
      </w:r>
    </w:p>
    <w:p w14:paraId="1BEA9097" w14:textId="77777777" w:rsidR="00BD3C42" w:rsidRPr="00B2590B" w:rsidRDefault="00BD3C42" w:rsidP="00F26C4B">
      <w:pPr>
        <w:pStyle w:val="Heading2"/>
        <w:rPr>
          <w:lang w:val="en-GB"/>
        </w:rPr>
      </w:pPr>
      <w:r w:rsidRPr="00B2590B">
        <w:rPr>
          <w:lang w:val="en-GB"/>
        </w:rPr>
        <w:br w:type="page"/>
      </w:r>
      <w:bookmarkStart w:id="38" w:name="_Toc125450079"/>
      <w:bookmarkStart w:id="39" w:name="_Toc216168147"/>
      <w:bookmarkStart w:id="40" w:name="_Toc389576716"/>
      <w:r w:rsidR="00522B02" w:rsidRPr="00B2590B">
        <w:rPr>
          <w:lang w:val="en-GB"/>
        </w:rPr>
        <w:lastRenderedPageBreak/>
        <w:t>Commissioning the Heating System</w:t>
      </w:r>
      <w:bookmarkEnd w:id="38"/>
      <w:bookmarkEnd w:id="39"/>
      <w:bookmarkEnd w:id="40"/>
    </w:p>
    <w:p w14:paraId="10B9C441" w14:textId="77777777" w:rsidR="00522B02" w:rsidRPr="00B2590B" w:rsidRDefault="00522B02" w:rsidP="00522B02">
      <w:r w:rsidRPr="00B2590B">
        <w:t xml:space="preserve">The commissioning of the heating system is generally carried out by the heating engineer. Particular attention should be paid to the hydraulic adjustment of the system so that a control system can function without any problems. </w:t>
      </w:r>
    </w:p>
    <w:p w14:paraId="41AAAB75" w14:textId="77777777" w:rsidR="00522B02" w:rsidRPr="00B2590B" w:rsidRDefault="00522B02" w:rsidP="00522B02">
      <w:r w:rsidRPr="00B2590B">
        <w:t>Checking the function: All the heating elements must warm up to the same level when the valves are open.</w:t>
      </w:r>
    </w:p>
    <w:p w14:paraId="4B808A09" w14:textId="03C5F832" w:rsidR="00F26C4B" w:rsidRPr="00B2590B" w:rsidRDefault="00E748CF" w:rsidP="00F26C4B">
      <w:pPr>
        <w:pStyle w:val="Picture"/>
        <w:rPr>
          <w:lang w:val="en-GB"/>
        </w:rPr>
      </w:pPr>
      <w:r w:rsidRPr="00B2590B">
        <w:rPr>
          <w:noProof/>
          <w:lang w:val="en-GB"/>
        </w:rPr>
        <w:drawing>
          <wp:inline distT="0" distB="0" distL="0" distR="0" wp14:anchorId="59746A2C" wp14:editId="3EF2CD97">
            <wp:extent cx="4969510" cy="1526540"/>
            <wp:effectExtent l="0" t="0" r="0" b="0"/>
            <wp:docPr id="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69510" cy="1526540"/>
                    </a:xfrm>
                    <a:prstGeom prst="rect">
                      <a:avLst/>
                    </a:prstGeom>
                    <a:noFill/>
                    <a:ln>
                      <a:noFill/>
                    </a:ln>
                  </pic:spPr>
                </pic:pic>
              </a:graphicData>
            </a:graphic>
          </wp:inline>
        </w:drawing>
      </w:r>
    </w:p>
    <w:p w14:paraId="1D3C4FA4" w14:textId="77777777" w:rsidR="00BD3C42" w:rsidRPr="00B2590B" w:rsidRDefault="00F26C4B" w:rsidP="00F26C4B">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19</w:t>
      </w:r>
      <w:r w:rsidRPr="00B2590B">
        <w:fldChar w:fldCharType="end"/>
      </w:r>
      <w:r w:rsidRPr="00B2590B">
        <w:t xml:space="preserve">: </w:t>
      </w:r>
      <w:r w:rsidR="00522B02" w:rsidRPr="00B2590B">
        <w:t>Hydraulic adjustment</w:t>
      </w:r>
    </w:p>
    <w:p w14:paraId="2DC80E49" w14:textId="77777777" w:rsidR="00522B02" w:rsidRPr="00B2590B" w:rsidRDefault="00522B02" w:rsidP="00522B02">
      <w:pPr>
        <w:ind w:left="1418" w:hanging="1418"/>
      </w:pPr>
      <w:bookmarkStart w:id="41" w:name="_Toc125429060"/>
      <w:r w:rsidRPr="00B2590B">
        <w:rPr>
          <w:b/>
        </w:rPr>
        <w:t xml:space="preserve">Note: </w:t>
      </w:r>
      <w:r w:rsidRPr="00B2590B">
        <w:t>Even the best control system cannot adjust bad hydraulics.</w:t>
      </w:r>
    </w:p>
    <w:p w14:paraId="6ED8D9D6" w14:textId="77777777" w:rsidR="00BD3C42" w:rsidRPr="00B2590B" w:rsidRDefault="00BD3C42" w:rsidP="00F26C4B">
      <w:pPr>
        <w:pStyle w:val="Heading1"/>
        <w:rPr>
          <w:lang w:val="en-GB"/>
        </w:rPr>
      </w:pPr>
      <w:bookmarkStart w:id="42" w:name="_Toc389576717"/>
      <w:r w:rsidRPr="00B2590B">
        <w:rPr>
          <w:lang w:val="en-GB"/>
        </w:rPr>
        <w:t xml:space="preserve">Integration </w:t>
      </w:r>
      <w:bookmarkEnd w:id="41"/>
      <w:r w:rsidR="006F20F3" w:rsidRPr="00B2590B">
        <w:rPr>
          <w:lang w:val="en-GB"/>
        </w:rPr>
        <w:t>of the Heating into the Building Management System</w:t>
      </w:r>
      <w:bookmarkEnd w:id="42"/>
    </w:p>
    <w:p w14:paraId="1029E659" w14:textId="77777777" w:rsidR="00522B02" w:rsidRPr="00B2590B" w:rsidRDefault="00522B02" w:rsidP="00522B02">
      <w:pPr>
        <w:spacing w:before="0"/>
      </w:pPr>
      <w:r w:rsidRPr="00B2590B">
        <w:t>If the heating should be integrated in the building management system (here specifically KNX), various solutions are available:</w:t>
      </w:r>
    </w:p>
    <w:p w14:paraId="3276A4B2" w14:textId="77777777" w:rsidR="00BD3C42" w:rsidRPr="00B2590B" w:rsidRDefault="00522B02" w:rsidP="00F26C4B">
      <w:pPr>
        <w:pStyle w:val="Bullet1"/>
        <w:rPr>
          <w:lang w:val="en-GB"/>
        </w:rPr>
      </w:pPr>
      <w:r w:rsidRPr="00B2590B">
        <w:rPr>
          <w:lang w:val="en-GB"/>
        </w:rPr>
        <w:t>Individual room control</w:t>
      </w:r>
    </w:p>
    <w:p w14:paraId="0C991BA1" w14:textId="77777777" w:rsidR="00522B02" w:rsidRPr="00B2590B" w:rsidRDefault="00522B02" w:rsidP="00522B02">
      <w:pPr>
        <w:pStyle w:val="Bullet1"/>
        <w:rPr>
          <w:lang w:val="en-GB"/>
        </w:rPr>
      </w:pPr>
      <w:r w:rsidRPr="00B2590B">
        <w:rPr>
          <w:lang w:val="en-GB"/>
        </w:rPr>
        <w:t>Heating system control (with and without influence from a boiler)</w:t>
      </w:r>
    </w:p>
    <w:p w14:paraId="68C5B698" w14:textId="4DA40255" w:rsidR="00F26C4B" w:rsidRPr="00B2590B" w:rsidRDefault="00E748CF" w:rsidP="00F26C4B">
      <w:pPr>
        <w:pStyle w:val="Picture"/>
        <w:rPr>
          <w:lang w:val="en-GB"/>
        </w:rPr>
      </w:pPr>
      <w:r w:rsidRPr="00B2590B">
        <w:rPr>
          <w:noProof/>
          <w:lang w:val="en-GB"/>
        </w:rPr>
        <w:drawing>
          <wp:inline distT="0" distB="0" distL="0" distR="0" wp14:anchorId="621A01C2" wp14:editId="12D9EE9F">
            <wp:extent cx="4779010" cy="2154555"/>
            <wp:effectExtent l="0" t="0" r="0" b="0"/>
            <wp:docPr id="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79010" cy="2154555"/>
                    </a:xfrm>
                    <a:prstGeom prst="rect">
                      <a:avLst/>
                    </a:prstGeom>
                    <a:noFill/>
                    <a:ln>
                      <a:noFill/>
                    </a:ln>
                  </pic:spPr>
                </pic:pic>
              </a:graphicData>
            </a:graphic>
          </wp:inline>
        </w:drawing>
      </w:r>
    </w:p>
    <w:p w14:paraId="03FACD86" w14:textId="77777777" w:rsidR="00BD3C42" w:rsidRPr="00B2590B" w:rsidRDefault="00F26C4B" w:rsidP="00F26C4B">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20</w:t>
      </w:r>
      <w:r w:rsidRPr="00B2590B">
        <w:fldChar w:fldCharType="end"/>
      </w:r>
      <w:r w:rsidRPr="00B2590B">
        <w:t xml:space="preserve">: Integration </w:t>
      </w:r>
      <w:r w:rsidR="00522B02" w:rsidRPr="00B2590B">
        <w:t>of functions</w:t>
      </w:r>
    </w:p>
    <w:p w14:paraId="47AB3B29" w14:textId="77777777" w:rsidR="00F26C4B" w:rsidRPr="00B2590B" w:rsidRDefault="00522B02">
      <w:r w:rsidRPr="00B2590B">
        <w:t>The aim of this integration is increased comfort and effective use of energy.</w:t>
      </w:r>
    </w:p>
    <w:p w14:paraId="0F09778D" w14:textId="77777777" w:rsidR="00F26C4B" w:rsidRPr="00B2590B" w:rsidRDefault="00F26C4B">
      <w:pPr>
        <w:sectPr w:rsidR="00F26C4B" w:rsidRPr="00B2590B" w:rsidSect="00974BB5">
          <w:headerReference w:type="first" r:id="rId44"/>
          <w:footerReference w:type="first" r:id="rId45"/>
          <w:pgSz w:w="11907" w:h="16840" w:code="9"/>
          <w:pgMar w:top="1134" w:right="1418" w:bottom="1134" w:left="1701" w:header="567" w:footer="567" w:gutter="0"/>
          <w:cols w:space="708"/>
          <w:titlePg/>
          <w:docGrid w:linePitch="299"/>
        </w:sectPr>
      </w:pPr>
    </w:p>
    <w:p w14:paraId="793C2606" w14:textId="77777777" w:rsidR="00BD3C42" w:rsidRPr="00B2590B" w:rsidRDefault="001800A6">
      <w:r w:rsidRPr="00B2590B">
        <w:lastRenderedPageBreak/>
        <w:t>The areas of application of the control systems are as follows</w:t>
      </w:r>
      <w:r w:rsidR="00BD3C42" w:rsidRPr="00B2590B">
        <w:t>:</w:t>
      </w:r>
    </w:p>
    <w:p w14:paraId="138BB12A" w14:textId="77777777" w:rsidR="009870A7" w:rsidRPr="00B2590B" w:rsidRDefault="009870A7" w:rsidP="009870A7">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8</w:t>
      </w:r>
      <w:r w:rsidRPr="00B2590B">
        <w:fldChar w:fldCharType="end"/>
      </w:r>
    </w:p>
    <w:tbl>
      <w:tblPr>
        <w:tblW w:w="146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3331"/>
        <w:gridCol w:w="3260"/>
        <w:gridCol w:w="4394"/>
        <w:gridCol w:w="3686"/>
      </w:tblGrid>
      <w:tr w:rsidR="00BD3C42" w:rsidRPr="00B2590B" w14:paraId="3E258289" w14:textId="77777777" w:rsidTr="00F26C4B">
        <w:tc>
          <w:tcPr>
            <w:tcW w:w="3331" w:type="dxa"/>
            <w:tcBorders>
              <w:top w:val="nil"/>
              <w:left w:val="nil"/>
              <w:right w:val="single" w:sz="4" w:space="0" w:color="auto"/>
            </w:tcBorders>
            <w:shd w:val="clear" w:color="auto" w:fill="EEECE1"/>
          </w:tcPr>
          <w:p w14:paraId="71184AD5" w14:textId="77777777" w:rsidR="00BD3C42" w:rsidRPr="00B2590B" w:rsidRDefault="00BD3C42">
            <w:pPr>
              <w:pStyle w:val="Text"/>
              <w:spacing w:after="60"/>
              <w:rPr>
                <w:b/>
                <w:bCs/>
                <w:sz w:val="20"/>
              </w:rPr>
            </w:pPr>
          </w:p>
        </w:tc>
        <w:tc>
          <w:tcPr>
            <w:tcW w:w="3260" w:type="dxa"/>
            <w:tcBorders>
              <w:left w:val="nil"/>
            </w:tcBorders>
            <w:shd w:val="clear" w:color="auto" w:fill="EEECE1"/>
          </w:tcPr>
          <w:p w14:paraId="4BFBBE85" w14:textId="77777777" w:rsidR="00BD3C42" w:rsidRPr="00B2590B" w:rsidRDefault="006602BD">
            <w:pPr>
              <w:rPr>
                <w:b/>
                <w:bCs/>
                <w:sz w:val="20"/>
              </w:rPr>
            </w:pPr>
            <w:r w:rsidRPr="00B2590B">
              <w:rPr>
                <w:b/>
                <w:bCs/>
                <w:sz w:val="20"/>
              </w:rPr>
              <w:t>Individual room control</w:t>
            </w:r>
          </w:p>
        </w:tc>
        <w:tc>
          <w:tcPr>
            <w:tcW w:w="4394" w:type="dxa"/>
            <w:shd w:val="clear" w:color="auto" w:fill="EEECE1"/>
          </w:tcPr>
          <w:p w14:paraId="13C8D8F3" w14:textId="77777777" w:rsidR="00BD3C42" w:rsidRPr="00B2590B" w:rsidRDefault="006602BD" w:rsidP="004957B0">
            <w:pPr>
              <w:rPr>
                <w:b/>
                <w:bCs/>
                <w:sz w:val="20"/>
              </w:rPr>
            </w:pPr>
            <w:r w:rsidRPr="00B2590B">
              <w:rPr>
                <w:b/>
                <w:bCs/>
                <w:sz w:val="20"/>
              </w:rPr>
              <w:t>Heating systems without direct boiler connection</w:t>
            </w:r>
          </w:p>
        </w:tc>
        <w:tc>
          <w:tcPr>
            <w:tcW w:w="3686" w:type="dxa"/>
            <w:shd w:val="clear" w:color="auto" w:fill="EEECE1"/>
          </w:tcPr>
          <w:p w14:paraId="1B379395" w14:textId="77777777" w:rsidR="00BD3C42" w:rsidRPr="00B2590B" w:rsidRDefault="006602BD">
            <w:pPr>
              <w:rPr>
                <w:b/>
                <w:bCs/>
                <w:sz w:val="20"/>
              </w:rPr>
            </w:pPr>
            <w:r w:rsidRPr="00B2590B">
              <w:rPr>
                <w:b/>
                <w:bCs/>
                <w:sz w:val="20"/>
              </w:rPr>
              <w:t>Heating systems with boiler control</w:t>
            </w:r>
          </w:p>
        </w:tc>
      </w:tr>
      <w:tr w:rsidR="00BD3C42" w:rsidRPr="00B2590B" w14:paraId="056F6E79" w14:textId="77777777" w:rsidTr="00F26C4B">
        <w:tc>
          <w:tcPr>
            <w:tcW w:w="3331" w:type="dxa"/>
            <w:shd w:val="clear" w:color="auto" w:fill="EEECE1"/>
          </w:tcPr>
          <w:p w14:paraId="400D9F94" w14:textId="77777777" w:rsidR="00BD3C42" w:rsidRPr="00B2590B" w:rsidRDefault="00BD3C42" w:rsidP="004D6EDE">
            <w:pPr>
              <w:rPr>
                <w:sz w:val="20"/>
              </w:rPr>
            </w:pPr>
            <w:r w:rsidRPr="00B2590B">
              <w:rPr>
                <w:sz w:val="20"/>
              </w:rPr>
              <w:t>A</w:t>
            </w:r>
            <w:r w:rsidR="004D6EDE" w:rsidRPr="00B2590B">
              <w:rPr>
                <w:sz w:val="20"/>
              </w:rPr>
              <w:t>pplications</w:t>
            </w:r>
          </w:p>
        </w:tc>
        <w:tc>
          <w:tcPr>
            <w:tcW w:w="3260" w:type="dxa"/>
            <w:shd w:val="clear" w:color="auto" w:fill="EEECE1"/>
          </w:tcPr>
          <w:p w14:paraId="65AFDA7D" w14:textId="77777777" w:rsidR="00BD3C42" w:rsidRPr="00B2590B" w:rsidRDefault="006602BD">
            <w:pPr>
              <w:rPr>
                <w:sz w:val="20"/>
              </w:rPr>
            </w:pPr>
            <w:r w:rsidRPr="00B2590B">
              <w:rPr>
                <w:sz w:val="20"/>
              </w:rPr>
              <w:t>No intervention necessary in the heating system, only changing valve elements</w:t>
            </w:r>
          </w:p>
        </w:tc>
        <w:tc>
          <w:tcPr>
            <w:tcW w:w="4394" w:type="dxa"/>
            <w:shd w:val="clear" w:color="auto" w:fill="EEECE1"/>
          </w:tcPr>
          <w:p w14:paraId="265DD291" w14:textId="77777777" w:rsidR="00BD3C42" w:rsidRPr="00B2590B" w:rsidRDefault="006602BD" w:rsidP="006602BD">
            <w:pPr>
              <w:rPr>
                <w:sz w:val="20"/>
              </w:rPr>
            </w:pPr>
            <w:r w:rsidRPr="00B2590B">
              <w:rPr>
                <w:sz w:val="20"/>
              </w:rPr>
              <w:t>For installations with mixing valves in the heating circuits without direct access to the boiler via a KNX g</w:t>
            </w:r>
            <w:r w:rsidR="00F26451" w:rsidRPr="00B2590B">
              <w:rPr>
                <w:sz w:val="20"/>
              </w:rPr>
              <w:t>ateway</w:t>
            </w:r>
          </w:p>
        </w:tc>
        <w:tc>
          <w:tcPr>
            <w:tcW w:w="3686" w:type="dxa"/>
            <w:shd w:val="clear" w:color="auto" w:fill="EEECE1"/>
          </w:tcPr>
          <w:p w14:paraId="7863C064" w14:textId="77777777" w:rsidR="006602BD" w:rsidRPr="00B2590B" w:rsidRDefault="006602BD" w:rsidP="006602BD">
            <w:pPr>
              <w:pStyle w:val="Table"/>
              <w:ind w:left="0" w:right="0"/>
            </w:pPr>
            <w:r w:rsidRPr="00B2590B">
              <w:t>For installations with direct access to the boiler via KNX</w:t>
            </w:r>
          </w:p>
          <w:p w14:paraId="25D8B39E" w14:textId="77777777" w:rsidR="00BD3C42" w:rsidRPr="00B2590B" w:rsidRDefault="00BD3C42" w:rsidP="006602BD">
            <w:pPr>
              <w:rPr>
                <w:sz w:val="20"/>
              </w:rPr>
            </w:pPr>
          </w:p>
        </w:tc>
      </w:tr>
      <w:tr w:rsidR="00BD3C42" w:rsidRPr="00B2590B" w14:paraId="132E9F26" w14:textId="77777777" w:rsidTr="00F26C4B">
        <w:tc>
          <w:tcPr>
            <w:tcW w:w="3331" w:type="dxa"/>
            <w:shd w:val="clear" w:color="auto" w:fill="EEECE1"/>
          </w:tcPr>
          <w:p w14:paraId="1EEDC2AB" w14:textId="77777777" w:rsidR="00BD3C42" w:rsidRPr="00B2590B" w:rsidRDefault="004D6EDE">
            <w:pPr>
              <w:pStyle w:val="Text100"/>
              <w:rPr>
                <w:sz w:val="20"/>
              </w:rPr>
            </w:pPr>
            <w:r w:rsidRPr="00B2590B">
              <w:rPr>
                <w:sz w:val="20"/>
              </w:rPr>
              <w:t>Principle</w:t>
            </w:r>
          </w:p>
        </w:tc>
        <w:tc>
          <w:tcPr>
            <w:tcW w:w="3260" w:type="dxa"/>
            <w:shd w:val="clear" w:color="auto" w:fill="EEECE1"/>
          </w:tcPr>
          <w:p w14:paraId="2251E221" w14:textId="77777777" w:rsidR="00BD3C42" w:rsidRPr="00B2590B" w:rsidRDefault="006602BD">
            <w:pPr>
              <w:pStyle w:val="Text100"/>
              <w:rPr>
                <w:sz w:val="20"/>
              </w:rPr>
            </w:pPr>
            <w:r w:rsidRPr="00B2590B">
              <w:rPr>
                <w:sz w:val="20"/>
              </w:rPr>
              <w:t>Opening/closing of load circuits (rate regulation)</w:t>
            </w:r>
          </w:p>
        </w:tc>
        <w:tc>
          <w:tcPr>
            <w:tcW w:w="4394" w:type="dxa"/>
            <w:shd w:val="clear" w:color="auto" w:fill="EEECE1"/>
          </w:tcPr>
          <w:p w14:paraId="3A5CD4D2" w14:textId="77777777" w:rsidR="00BD3C42" w:rsidRPr="00B2590B" w:rsidRDefault="006602BD" w:rsidP="006602BD">
            <w:pPr>
              <w:pStyle w:val="Text100"/>
              <w:rPr>
                <w:color w:val="auto"/>
                <w:sz w:val="20"/>
              </w:rPr>
            </w:pPr>
            <w:r w:rsidRPr="00B2590B">
              <w:rPr>
                <w:sz w:val="20"/>
              </w:rPr>
              <w:t>Mixing and control of load circuits</w:t>
            </w:r>
            <w:r w:rsidR="00F26451" w:rsidRPr="00B2590B">
              <w:rPr>
                <w:color w:val="auto"/>
                <w:sz w:val="20"/>
              </w:rPr>
              <w:t xml:space="preserve">, </w:t>
            </w:r>
            <w:r w:rsidRPr="00B2590B">
              <w:rPr>
                <w:color w:val="auto"/>
                <w:sz w:val="20"/>
              </w:rPr>
              <w:t>increase and reduction of flow temperature via analogue and/or digital input signals</w:t>
            </w:r>
          </w:p>
        </w:tc>
        <w:tc>
          <w:tcPr>
            <w:tcW w:w="3686" w:type="dxa"/>
            <w:shd w:val="clear" w:color="auto" w:fill="EEECE1"/>
          </w:tcPr>
          <w:p w14:paraId="165D450C" w14:textId="77777777" w:rsidR="00BD3C42" w:rsidRPr="00B2590B" w:rsidRDefault="006602BD">
            <w:pPr>
              <w:pStyle w:val="Text100"/>
              <w:rPr>
                <w:color w:val="auto"/>
                <w:sz w:val="20"/>
              </w:rPr>
            </w:pPr>
            <w:r w:rsidRPr="00B2590B">
              <w:rPr>
                <w:sz w:val="20"/>
              </w:rPr>
              <w:t>Boiler control and mixing of load circuits</w:t>
            </w:r>
          </w:p>
        </w:tc>
      </w:tr>
      <w:tr w:rsidR="00BD3C42" w:rsidRPr="00B2590B" w14:paraId="59B2F10E" w14:textId="77777777" w:rsidTr="00F26C4B">
        <w:tc>
          <w:tcPr>
            <w:tcW w:w="3331" w:type="dxa"/>
            <w:shd w:val="clear" w:color="auto" w:fill="EEECE1"/>
          </w:tcPr>
          <w:p w14:paraId="7E9C3AB6" w14:textId="77777777" w:rsidR="00BD3C42" w:rsidRPr="00B2590B" w:rsidRDefault="004D6EDE">
            <w:pPr>
              <w:pStyle w:val="Text100"/>
              <w:rPr>
                <w:sz w:val="20"/>
              </w:rPr>
            </w:pPr>
            <w:r w:rsidRPr="00B2590B">
              <w:rPr>
                <w:sz w:val="20"/>
              </w:rPr>
              <w:t>Cost reduction by decrease in energy consumption</w:t>
            </w:r>
          </w:p>
        </w:tc>
        <w:tc>
          <w:tcPr>
            <w:tcW w:w="3260" w:type="dxa"/>
            <w:shd w:val="clear" w:color="auto" w:fill="EEECE1"/>
          </w:tcPr>
          <w:p w14:paraId="4A854403" w14:textId="77777777" w:rsidR="006602BD" w:rsidRPr="00B2590B" w:rsidRDefault="006602BD" w:rsidP="006602BD">
            <w:pPr>
              <w:pStyle w:val="Table"/>
              <w:ind w:left="0" w:right="0"/>
            </w:pPr>
            <w:r w:rsidRPr="00B2590B">
              <w:t>Dependent on the room usage (little use – more savings)</w:t>
            </w:r>
          </w:p>
          <w:p w14:paraId="758F1681" w14:textId="77777777" w:rsidR="00BD3C42" w:rsidRPr="00B2590B" w:rsidRDefault="006602BD" w:rsidP="006602BD">
            <w:pPr>
              <w:pStyle w:val="Text100"/>
              <w:rPr>
                <w:sz w:val="20"/>
              </w:rPr>
            </w:pPr>
            <w:r w:rsidRPr="00B2590B">
              <w:rPr>
                <w:sz w:val="20"/>
              </w:rPr>
              <w:t>No influence from the boiler</w:t>
            </w:r>
          </w:p>
        </w:tc>
        <w:tc>
          <w:tcPr>
            <w:tcW w:w="4394" w:type="dxa"/>
            <w:shd w:val="clear" w:color="auto" w:fill="EEECE1"/>
          </w:tcPr>
          <w:p w14:paraId="0D5F56E4" w14:textId="77777777" w:rsidR="00BD3C42" w:rsidRPr="00B2590B" w:rsidRDefault="006602BD">
            <w:pPr>
              <w:pStyle w:val="Text100"/>
              <w:rPr>
                <w:color w:val="auto"/>
                <w:sz w:val="20"/>
              </w:rPr>
            </w:pPr>
            <w:r w:rsidRPr="00B2590B">
              <w:rPr>
                <w:sz w:val="20"/>
              </w:rPr>
              <w:t>Considerable savings for installations with storage capacity as only the required energy is taken from the tank and thus long operating times</w:t>
            </w:r>
          </w:p>
        </w:tc>
        <w:tc>
          <w:tcPr>
            <w:tcW w:w="3686" w:type="dxa"/>
            <w:shd w:val="clear" w:color="auto" w:fill="EEECE1"/>
          </w:tcPr>
          <w:p w14:paraId="1D951E67" w14:textId="77777777" w:rsidR="006602BD" w:rsidRPr="00B2590B" w:rsidRDefault="006602BD" w:rsidP="006602BD">
            <w:pPr>
              <w:pStyle w:val="Table"/>
              <w:ind w:left="0" w:right="0"/>
            </w:pPr>
            <w:r w:rsidRPr="00B2590B">
              <w:t>Large reduction as the complex installation is controlled at the optimum level</w:t>
            </w:r>
          </w:p>
          <w:p w14:paraId="7CBC2A62" w14:textId="77777777" w:rsidR="00BD3C42" w:rsidRPr="00B2590B" w:rsidRDefault="006602BD" w:rsidP="006602BD">
            <w:pPr>
              <w:pStyle w:val="Text100"/>
              <w:rPr>
                <w:color w:val="auto"/>
                <w:sz w:val="20"/>
              </w:rPr>
            </w:pPr>
            <w:r w:rsidRPr="00B2590B">
              <w:rPr>
                <w:sz w:val="20"/>
              </w:rPr>
              <w:t>No heat requirement = boiler OFF</w:t>
            </w:r>
          </w:p>
        </w:tc>
      </w:tr>
      <w:tr w:rsidR="00BD3C42" w:rsidRPr="00B2590B" w14:paraId="2C4232E4" w14:textId="77777777" w:rsidTr="00F26C4B">
        <w:tc>
          <w:tcPr>
            <w:tcW w:w="3331" w:type="dxa"/>
            <w:shd w:val="clear" w:color="auto" w:fill="EEECE1"/>
          </w:tcPr>
          <w:p w14:paraId="40D67EE0" w14:textId="77777777" w:rsidR="00BD3C42" w:rsidRPr="00B2590B" w:rsidRDefault="004D6EDE">
            <w:pPr>
              <w:pStyle w:val="Text100"/>
              <w:rPr>
                <w:sz w:val="20"/>
              </w:rPr>
            </w:pPr>
            <w:r w:rsidRPr="00B2590B">
              <w:rPr>
                <w:sz w:val="20"/>
              </w:rPr>
              <w:t>Cost of purchase</w:t>
            </w:r>
          </w:p>
        </w:tc>
        <w:tc>
          <w:tcPr>
            <w:tcW w:w="3260" w:type="dxa"/>
            <w:shd w:val="clear" w:color="auto" w:fill="EEECE1"/>
          </w:tcPr>
          <w:p w14:paraId="7FCE3A94" w14:textId="77777777" w:rsidR="00BD3C42" w:rsidRPr="00B2590B" w:rsidRDefault="004D6EDE">
            <w:pPr>
              <w:pStyle w:val="Text100"/>
              <w:rPr>
                <w:sz w:val="20"/>
              </w:rPr>
            </w:pPr>
            <w:r w:rsidRPr="00B2590B">
              <w:rPr>
                <w:sz w:val="20"/>
              </w:rPr>
              <w:t>Low</w:t>
            </w:r>
          </w:p>
        </w:tc>
        <w:tc>
          <w:tcPr>
            <w:tcW w:w="4394" w:type="dxa"/>
            <w:shd w:val="clear" w:color="auto" w:fill="EEECE1"/>
          </w:tcPr>
          <w:p w14:paraId="25AA2C7D" w14:textId="77777777" w:rsidR="00BD3C42" w:rsidRPr="00B2590B" w:rsidRDefault="004D6EDE">
            <w:pPr>
              <w:pStyle w:val="Text100"/>
              <w:rPr>
                <w:color w:val="auto"/>
                <w:sz w:val="20"/>
              </w:rPr>
            </w:pPr>
            <w:r w:rsidRPr="00B2590B">
              <w:rPr>
                <w:color w:val="auto"/>
                <w:sz w:val="20"/>
              </w:rPr>
              <w:t>Medium</w:t>
            </w:r>
          </w:p>
        </w:tc>
        <w:tc>
          <w:tcPr>
            <w:tcW w:w="3686" w:type="dxa"/>
            <w:shd w:val="clear" w:color="auto" w:fill="EEECE1"/>
          </w:tcPr>
          <w:p w14:paraId="0C798078" w14:textId="77777777" w:rsidR="00BD3C42" w:rsidRPr="00B2590B" w:rsidRDefault="004D6EDE">
            <w:pPr>
              <w:pStyle w:val="Text100"/>
              <w:rPr>
                <w:color w:val="auto"/>
                <w:sz w:val="20"/>
              </w:rPr>
            </w:pPr>
            <w:r w:rsidRPr="00B2590B">
              <w:rPr>
                <w:color w:val="auto"/>
                <w:sz w:val="20"/>
              </w:rPr>
              <w:t>High</w:t>
            </w:r>
          </w:p>
        </w:tc>
      </w:tr>
      <w:tr w:rsidR="00BD3C42" w:rsidRPr="00B2590B" w14:paraId="48AB960B" w14:textId="77777777" w:rsidTr="00F26C4B">
        <w:tc>
          <w:tcPr>
            <w:tcW w:w="3331" w:type="dxa"/>
            <w:shd w:val="clear" w:color="auto" w:fill="EEECE1"/>
          </w:tcPr>
          <w:p w14:paraId="02A7309F" w14:textId="77777777" w:rsidR="00BD3C42" w:rsidRPr="00B2590B" w:rsidRDefault="004D6EDE">
            <w:pPr>
              <w:pStyle w:val="Text100"/>
              <w:rPr>
                <w:sz w:val="20"/>
              </w:rPr>
            </w:pPr>
            <w:r w:rsidRPr="00B2590B">
              <w:rPr>
                <w:sz w:val="20"/>
              </w:rPr>
              <w:t>Device example</w:t>
            </w:r>
          </w:p>
        </w:tc>
        <w:tc>
          <w:tcPr>
            <w:tcW w:w="3260" w:type="dxa"/>
            <w:shd w:val="clear" w:color="auto" w:fill="EEECE1"/>
          </w:tcPr>
          <w:p w14:paraId="6300E46E" w14:textId="77777777" w:rsidR="00BD3C42" w:rsidRPr="00B2590B" w:rsidRDefault="006602BD" w:rsidP="006602BD">
            <w:pPr>
              <w:pStyle w:val="Text100"/>
              <w:rPr>
                <w:sz w:val="20"/>
              </w:rPr>
            </w:pPr>
            <w:r w:rsidRPr="00B2590B">
              <w:rPr>
                <w:sz w:val="20"/>
              </w:rPr>
              <w:t>Individual room thermostat, heating actuator + electrothermal drive or electromotive drive</w:t>
            </w:r>
          </w:p>
        </w:tc>
        <w:tc>
          <w:tcPr>
            <w:tcW w:w="4394" w:type="dxa"/>
            <w:shd w:val="clear" w:color="auto" w:fill="EEECE1"/>
          </w:tcPr>
          <w:p w14:paraId="3448314C" w14:textId="77777777" w:rsidR="006602BD" w:rsidRPr="00B2590B" w:rsidRDefault="006602BD" w:rsidP="006602BD">
            <w:pPr>
              <w:pStyle w:val="Table"/>
              <w:spacing w:after="0"/>
              <w:ind w:left="0" w:right="0"/>
            </w:pPr>
            <w:r w:rsidRPr="00B2590B">
              <w:t xml:space="preserve">Central control unit or via analogue/digital inputs or outputs in a PLC </w:t>
            </w:r>
            <w:proofErr w:type="gramStart"/>
            <w:r w:rsidRPr="00B2590B">
              <w:t>e.g.</w:t>
            </w:r>
            <w:proofErr w:type="gramEnd"/>
            <w:r w:rsidRPr="00B2590B">
              <w:t xml:space="preserve"> with proprietary sensor or sensor with KNX capability, </w:t>
            </w:r>
          </w:p>
          <w:p w14:paraId="5097F937" w14:textId="77777777" w:rsidR="006602BD" w:rsidRPr="00B2590B" w:rsidRDefault="006602BD" w:rsidP="006602BD">
            <w:pPr>
              <w:pStyle w:val="Table"/>
              <w:spacing w:before="0" w:after="0" w:line="240" w:lineRule="auto"/>
              <w:ind w:left="0" w:right="0"/>
            </w:pPr>
            <w:r w:rsidRPr="00B2590B">
              <w:t xml:space="preserve">mixed circuit controller </w:t>
            </w:r>
          </w:p>
          <w:p w14:paraId="71408D31" w14:textId="77777777" w:rsidR="006602BD" w:rsidRPr="00B2590B" w:rsidRDefault="006602BD" w:rsidP="006602BD">
            <w:pPr>
              <w:pStyle w:val="Table"/>
              <w:spacing w:line="240" w:lineRule="auto"/>
              <w:ind w:left="0" w:right="0"/>
            </w:pPr>
            <w:r w:rsidRPr="00B2590B">
              <w:t>(</w:t>
            </w:r>
            <w:proofErr w:type="gramStart"/>
            <w:r w:rsidRPr="00B2590B">
              <w:t>e.g.</w:t>
            </w:r>
            <w:proofErr w:type="gramEnd"/>
            <w:r w:rsidRPr="00B2590B">
              <w:t xml:space="preserve"> shutter actuator + mixing valve), </w:t>
            </w:r>
          </w:p>
          <w:p w14:paraId="54758550" w14:textId="77777777" w:rsidR="006602BD" w:rsidRPr="00B2590B" w:rsidRDefault="006602BD" w:rsidP="006602BD">
            <w:pPr>
              <w:pStyle w:val="Table"/>
              <w:spacing w:before="0" w:after="0" w:line="240" w:lineRule="auto"/>
              <w:ind w:left="0" w:right="0"/>
            </w:pPr>
            <w:r w:rsidRPr="00B2590B">
              <w:t xml:space="preserve">pump control </w:t>
            </w:r>
          </w:p>
          <w:p w14:paraId="3B883949" w14:textId="77777777" w:rsidR="006602BD" w:rsidRPr="00B2590B" w:rsidRDefault="006602BD" w:rsidP="006602BD">
            <w:pPr>
              <w:pStyle w:val="Table"/>
              <w:spacing w:before="0" w:after="0" w:line="240" w:lineRule="auto"/>
              <w:ind w:left="0" w:right="0"/>
            </w:pPr>
            <w:r w:rsidRPr="00B2590B">
              <w:t>(</w:t>
            </w:r>
            <w:proofErr w:type="gramStart"/>
            <w:r w:rsidRPr="00B2590B">
              <w:t>e.g.</w:t>
            </w:r>
            <w:proofErr w:type="gramEnd"/>
            <w:r w:rsidRPr="00B2590B">
              <w:t xml:space="preserve"> switch actuator + pump)</w:t>
            </w:r>
          </w:p>
          <w:p w14:paraId="740A7C95" w14:textId="77777777" w:rsidR="0016602A" w:rsidRPr="00B2590B" w:rsidRDefault="006602BD" w:rsidP="006602BD">
            <w:pPr>
              <w:pStyle w:val="Text100"/>
              <w:rPr>
                <w:color w:val="auto"/>
                <w:sz w:val="20"/>
              </w:rPr>
            </w:pPr>
            <w:r w:rsidRPr="00B2590B">
              <w:rPr>
                <w:color w:val="auto"/>
                <w:sz w:val="20"/>
              </w:rPr>
              <w:t>0-10 V interface</w:t>
            </w:r>
            <w:r w:rsidR="004D7549" w:rsidRPr="00B2590B">
              <w:rPr>
                <w:color w:val="auto"/>
                <w:sz w:val="20"/>
              </w:rPr>
              <w:br/>
            </w:r>
            <w:r w:rsidR="0016602A" w:rsidRPr="00B2590B">
              <w:rPr>
                <w:color w:val="auto"/>
                <w:sz w:val="20"/>
              </w:rPr>
              <w:t>(</w:t>
            </w:r>
            <w:r w:rsidRPr="00B2590B">
              <w:rPr>
                <w:color w:val="auto"/>
                <w:sz w:val="20"/>
              </w:rPr>
              <w:t>increase or reduce boiler temperature</w:t>
            </w:r>
            <w:r w:rsidR="0016602A" w:rsidRPr="00B2590B">
              <w:rPr>
                <w:color w:val="auto"/>
                <w:sz w:val="20"/>
              </w:rPr>
              <w:t>)</w:t>
            </w:r>
          </w:p>
          <w:p w14:paraId="515A62E1" w14:textId="77777777" w:rsidR="0028698D" w:rsidRPr="00B2590B" w:rsidRDefault="0028698D" w:rsidP="0028698D">
            <w:pPr>
              <w:pStyle w:val="Text100"/>
              <w:rPr>
                <w:color w:val="auto"/>
                <w:sz w:val="20"/>
              </w:rPr>
            </w:pPr>
          </w:p>
        </w:tc>
        <w:tc>
          <w:tcPr>
            <w:tcW w:w="3686" w:type="dxa"/>
            <w:shd w:val="clear" w:color="auto" w:fill="EEECE1"/>
          </w:tcPr>
          <w:p w14:paraId="13902A3B" w14:textId="77777777" w:rsidR="00BD3C42" w:rsidRPr="00B2590B" w:rsidRDefault="006602BD">
            <w:pPr>
              <w:pStyle w:val="Text100"/>
              <w:rPr>
                <w:color w:val="auto"/>
                <w:sz w:val="20"/>
              </w:rPr>
            </w:pPr>
            <w:r w:rsidRPr="00B2590B">
              <w:rPr>
                <w:color w:val="auto"/>
                <w:sz w:val="20"/>
              </w:rPr>
              <w:t>Manufacturer-specific gateways for the specific installation type</w:t>
            </w:r>
          </w:p>
          <w:p w14:paraId="1CB0E0C5" w14:textId="77777777" w:rsidR="00BD3C42" w:rsidRPr="00B2590B" w:rsidRDefault="00BD3C42">
            <w:pPr>
              <w:pStyle w:val="Text100"/>
              <w:rPr>
                <w:color w:val="auto"/>
                <w:sz w:val="20"/>
              </w:rPr>
            </w:pPr>
          </w:p>
        </w:tc>
      </w:tr>
    </w:tbl>
    <w:p w14:paraId="79A811D6" w14:textId="77777777" w:rsidR="00F26C4B" w:rsidRPr="00B2590B" w:rsidRDefault="00F26C4B" w:rsidP="00F26C4B">
      <w:pPr>
        <w:pStyle w:val="Heading2"/>
        <w:numPr>
          <w:ilvl w:val="0"/>
          <w:numId w:val="0"/>
        </w:numPr>
        <w:ind w:left="576" w:hanging="576"/>
        <w:rPr>
          <w:lang w:val="en-GB"/>
        </w:rPr>
        <w:sectPr w:rsidR="00F26C4B" w:rsidRPr="00B2590B" w:rsidSect="00F26C4B">
          <w:headerReference w:type="first" r:id="rId46"/>
          <w:footerReference w:type="first" r:id="rId47"/>
          <w:pgSz w:w="16840" w:h="11907" w:orient="landscape" w:code="9"/>
          <w:pgMar w:top="1701" w:right="1134" w:bottom="1418" w:left="1134" w:header="567" w:footer="567" w:gutter="0"/>
          <w:cols w:space="708"/>
          <w:titlePg/>
          <w:docGrid w:linePitch="299"/>
        </w:sectPr>
      </w:pPr>
      <w:bookmarkStart w:id="43" w:name="_Toc125429061"/>
    </w:p>
    <w:p w14:paraId="3FC149E2" w14:textId="77777777" w:rsidR="00BD3C42" w:rsidRPr="00B2590B" w:rsidRDefault="00A84A6B" w:rsidP="0053723C">
      <w:pPr>
        <w:pStyle w:val="Heading2"/>
        <w:rPr>
          <w:lang w:val="en-GB"/>
        </w:rPr>
      </w:pPr>
      <w:bookmarkStart w:id="44" w:name="_Toc389576718"/>
      <w:bookmarkEnd w:id="43"/>
      <w:r w:rsidRPr="00B2590B">
        <w:rPr>
          <w:lang w:val="en-GB"/>
        </w:rPr>
        <w:lastRenderedPageBreak/>
        <w:t>Individual Room Control</w:t>
      </w:r>
      <w:bookmarkEnd w:id="44"/>
    </w:p>
    <w:p w14:paraId="753C48C7" w14:textId="77777777" w:rsidR="00A84A6B" w:rsidRPr="00B2590B" w:rsidRDefault="00A84A6B" w:rsidP="00A84A6B">
      <w:r w:rsidRPr="00B2590B">
        <w:t xml:space="preserve">The individual room control system can be implemented relatively simply by the electrical installer as only a small amount of specialist knowledge of the heating industry is required. </w:t>
      </w:r>
    </w:p>
    <w:p w14:paraId="24C0E6CB" w14:textId="77777777" w:rsidR="00A84A6B" w:rsidRPr="00B2590B" w:rsidRDefault="00A84A6B" w:rsidP="00A84A6B">
      <w:r w:rsidRPr="00B2590B">
        <w:t>It is possible to distinguish between 2 types of individual room control:</w:t>
      </w:r>
    </w:p>
    <w:p w14:paraId="1762ADD3" w14:textId="77777777" w:rsidR="00BD3C42" w:rsidRPr="00B2590B" w:rsidRDefault="00BD3C42" w:rsidP="00D857C7">
      <w:pPr>
        <w:pStyle w:val="Bullet1"/>
        <w:rPr>
          <w:lang w:val="en-GB"/>
        </w:rPr>
      </w:pPr>
      <w:r w:rsidRPr="00B2590B">
        <w:rPr>
          <w:lang w:val="en-GB"/>
        </w:rPr>
        <w:t>2-</w:t>
      </w:r>
      <w:r w:rsidR="00A84A6B" w:rsidRPr="00B2590B">
        <w:rPr>
          <w:lang w:val="en-GB"/>
        </w:rPr>
        <w:t>step control</w:t>
      </w:r>
    </w:p>
    <w:p w14:paraId="3FB33458" w14:textId="77777777" w:rsidR="00BD3C42" w:rsidRPr="00B2590B" w:rsidRDefault="00A84A6B" w:rsidP="00D857C7">
      <w:pPr>
        <w:pStyle w:val="Bullet1"/>
        <w:rPr>
          <w:lang w:val="en-GB"/>
        </w:rPr>
      </w:pPr>
      <w:r w:rsidRPr="00B2590B">
        <w:rPr>
          <w:lang w:val="en-GB"/>
        </w:rPr>
        <w:t>continuous control</w:t>
      </w:r>
      <w:r w:rsidR="00BD3C42" w:rsidRPr="00B2590B">
        <w:rPr>
          <w:lang w:val="en-GB"/>
        </w:rPr>
        <w:t xml:space="preserve"> (3-</w:t>
      </w:r>
      <w:r w:rsidRPr="00B2590B">
        <w:rPr>
          <w:lang w:val="en-GB"/>
        </w:rPr>
        <w:t>step control</w:t>
      </w:r>
      <w:r w:rsidR="00BD3C42" w:rsidRPr="00B2590B">
        <w:rPr>
          <w:lang w:val="en-GB"/>
        </w:rPr>
        <w:t>)</w:t>
      </w:r>
    </w:p>
    <w:p w14:paraId="58EBF2C0" w14:textId="77777777" w:rsidR="00A84A6B" w:rsidRPr="00B2590B" w:rsidRDefault="00A84A6B" w:rsidP="00A84A6B">
      <w:pPr>
        <w:pStyle w:val="Text100"/>
      </w:pPr>
      <w:r w:rsidRPr="00B2590B">
        <w:t>In our examples, we are starting with hot water convector heating.</w:t>
      </w:r>
    </w:p>
    <w:p w14:paraId="6ECCA755" w14:textId="77777777" w:rsidR="00BD3C42" w:rsidRPr="00B2590B" w:rsidRDefault="00A84A6B" w:rsidP="008A19CA">
      <w:pPr>
        <w:pStyle w:val="Heading3"/>
        <w:ind w:hanging="862"/>
        <w:rPr>
          <w:lang w:val="en-GB"/>
        </w:rPr>
      </w:pPr>
      <w:bookmarkStart w:id="45" w:name="_Toc389576719"/>
      <w:r w:rsidRPr="00B2590B">
        <w:rPr>
          <w:lang w:val="en-GB"/>
        </w:rPr>
        <w:t>Principle of Individual Room Control</w:t>
      </w:r>
      <w:bookmarkEnd w:id="45"/>
    </w:p>
    <w:p w14:paraId="3C3C642F" w14:textId="77777777" w:rsidR="00A84A6B" w:rsidRPr="00B2590B" w:rsidRDefault="00A84A6B" w:rsidP="00A84A6B">
      <w:pPr>
        <w:pStyle w:val="Text100"/>
      </w:pPr>
      <w:r w:rsidRPr="00B2590B">
        <w:t>The control system consists of a room thermostat and a valve drive. The valve drive influences the heating valve of the heater or phase. The heating system must only have a direct heating circuit. There should also be an option for displaying the temperature.</w:t>
      </w:r>
    </w:p>
    <w:p w14:paraId="73DC4619" w14:textId="77777777" w:rsidR="00A84A6B" w:rsidRPr="00B2590B" w:rsidRDefault="00A84A6B" w:rsidP="00A84A6B">
      <w:r w:rsidRPr="00B2590B">
        <w:t xml:space="preserve">A room thermostat measures the </w:t>
      </w:r>
      <w:r w:rsidR="0078496B">
        <w:t>current</w:t>
      </w:r>
      <w:r w:rsidRPr="00B2590B">
        <w:t xml:space="preserve"> temperature (current room temperature) and compares it with the predefined setpoint. The control value is calculated (</w:t>
      </w:r>
      <w:proofErr w:type="gramStart"/>
      <w:r w:rsidRPr="00B2590B">
        <w:t>e.g.</w:t>
      </w:r>
      <w:proofErr w:type="gramEnd"/>
      <w:r w:rsidRPr="00B2590B">
        <w:t xml:space="preserve"> as a percentage or ON/OFF commands) from the differential of the </w:t>
      </w:r>
      <w:r w:rsidR="0078496B">
        <w:t>current</w:t>
      </w:r>
      <w:r w:rsidRPr="00B2590B">
        <w:t xml:space="preserve"> and setpoint temperature using the set control algorithm. The control value indicates the heating or cooling capacity that should be supplied to the system.</w:t>
      </w:r>
    </w:p>
    <w:p w14:paraId="647A23EB" w14:textId="7D609C33" w:rsidR="00891BA0" w:rsidRPr="00B2590B" w:rsidRDefault="00E748CF" w:rsidP="00891BA0">
      <w:pPr>
        <w:pStyle w:val="Picture"/>
        <w:rPr>
          <w:lang w:val="en-GB"/>
        </w:rPr>
      </w:pPr>
      <w:r w:rsidRPr="00B2590B">
        <w:rPr>
          <w:noProof/>
          <w:lang w:val="en-GB"/>
        </w:rPr>
        <w:drawing>
          <wp:inline distT="0" distB="0" distL="0" distR="0" wp14:anchorId="1AC25F46" wp14:editId="6A774A0C">
            <wp:extent cx="5581650" cy="2417445"/>
            <wp:effectExtent l="0" t="0" r="0" b="0"/>
            <wp:docPr id="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81650" cy="2417445"/>
                    </a:xfrm>
                    <a:prstGeom prst="rect">
                      <a:avLst/>
                    </a:prstGeom>
                    <a:noFill/>
                    <a:ln>
                      <a:noFill/>
                    </a:ln>
                  </pic:spPr>
                </pic:pic>
              </a:graphicData>
            </a:graphic>
          </wp:inline>
        </w:drawing>
      </w:r>
    </w:p>
    <w:p w14:paraId="3CC0CB82" w14:textId="77777777" w:rsidR="00BD3C42" w:rsidRPr="00B2590B" w:rsidRDefault="00891BA0" w:rsidP="00891BA0">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21</w:t>
      </w:r>
      <w:r w:rsidRPr="00B2590B">
        <w:fldChar w:fldCharType="end"/>
      </w:r>
      <w:r w:rsidRPr="00B2590B">
        <w:t xml:space="preserve">: </w:t>
      </w:r>
      <w:r w:rsidR="00A84A6B" w:rsidRPr="00B2590B">
        <w:t>Control system</w:t>
      </w:r>
    </w:p>
    <w:p w14:paraId="4B4C0B99" w14:textId="77777777" w:rsidR="00BD3C42" w:rsidRPr="00B2590B" w:rsidRDefault="00A84A6B" w:rsidP="008A19CA">
      <w:pPr>
        <w:pStyle w:val="Heading3"/>
        <w:ind w:hanging="862"/>
        <w:rPr>
          <w:lang w:val="en-GB"/>
        </w:rPr>
      </w:pPr>
      <w:bookmarkStart w:id="46" w:name="_Toc389576720"/>
      <w:r w:rsidRPr="00B2590B">
        <w:rPr>
          <w:lang w:val="en-GB"/>
        </w:rPr>
        <w:t>Types of Control</w:t>
      </w:r>
      <w:bookmarkEnd w:id="46"/>
    </w:p>
    <w:p w14:paraId="3F65D076" w14:textId="77777777" w:rsidR="00BD3C42" w:rsidRPr="00B2590B" w:rsidRDefault="00A84A6B" w:rsidP="00891BA0">
      <w:pPr>
        <w:pStyle w:val="Heading4"/>
        <w:rPr>
          <w:lang w:val="en-GB"/>
        </w:rPr>
      </w:pPr>
      <w:r w:rsidRPr="00B2590B">
        <w:rPr>
          <w:lang w:val="en-GB"/>
        </w:rPr>
        <w:t>Two-step Control</w:t>
      </w:r>
    </w:p>
    <w:p w14:paraId="3FFB1D94" w14:textId="77777777" w:rsidR="00A84A6B" w:rsidRPr="00B2590B" w:rsidRDefault="00A84A6B" w:rsidP="00A84A6B">
      <w:r w:rsidRPr="00B2590B">
        <w:t>This is the simplest type of control. A control value is not calculated. The controller switches on or off. The room temperature oscillates around the setpoint temperature (hysteresis value).</w:t>
      </w:r>
    </w:p>
    <w:p w14:paraId="1FAA8106" w14:textId="77777777" w:rsidR="00A84A6B" w:rsidRPr="00B2590B" w:rsidRDefault="00A84A6B" w:rsidP="00A84A6B">
      <w:pPr>
        <w:ind w:left="1418" w:hanging="1418"/>
      </w:pPr>
      <w:r w:rsidRPr="00B2590B">
        <w:t>Example:</w:t>
      </w:r>
      <w:r w:rsidRPr="00B2590B">
        <w:tab/>
        <w:t xml:space="preserve">Setpoint 30 °C, hysteresis 1 </w:t>
      </w:r>
      <w:r w:rsidRPr="00B2590B">
        <w:tab/>
        <w:t>Heating switches on at 29 °C and switches off at 31 °C.</w:t>
      </w:r>
    </w:p>
    <w:p w14:paraId="6B2476E1" w14:textId="77777777" w:rsidR="00A84A6B" w:rsidRPr="00B2590B" w:rsidRDefault="00A84A6B" w:rsidP="00A84A6B">
      <w:r w:rsidRPr="00B2590B">
        <w:t xml:space="preserve">The continually fluctuating room temperature is a disadvantage of this extremely simple control system. This leads to an overshooting of the temperature because the valve drive requires approx. 3 minutes until it is fully closed. The heater also continues to supply heat to the room even once the water has stopped flowing. </w:t>
      </w:r>
    </w:p>
    <w:p w14:paraId="70F17C50" w14:textId="77777777" w:rsidR="00A84A6B" w:rsidRPr="00B2590B" w:rsidRDefault="00A84A6B" w:rsidP="00A84A6B">
      <w:r w:rsidRPr="00B2590B">
        <w:lastRenderedPageBreak/>
        <w:t>When the heating is switched on, the system behaves as if it has a time delay. Slow heating or cooling systems cannot be controlled via two-step control as it can lead to an extreme overshoot and therefore a considerable loss of comfort.</w:t>
      </w:r>
    </w:p>
    <w:bookmarkStart w:id="47" w:name="_MON_1087907783"/>
    <w:bookmarkEnd w:id="47"/>
    <w:bookmarkStart w:id="48" w:name="_MON_1085407632"/>
    <w:bookmarkEnd w:id="48"/>
    <w:p w14:paraId="7B3AFC86" w14:textId="77777777" w:rsidR="00891BA0" w:rsidRPr="00B2590B" w:rsidRDefault="006177E5" w:rsidP="00891BA0">
      <w:pPr>
        <w:pStyle w:val="Picture"/>
        <w:rPr>
          <w:lang w:val="en-GB"/>
        </w:rPr>
      </w:pPr>
      <w:r w:rsidRPr="00B2590B">
        <w:rPr>
          <w:lang w:val="en-GB"/>
        </w:rPr>
        <w:object w:dxaOrig="7396" w:dyaOrig="4366" w14:anchorId="2DCDB435">
          <v:shape id="_x0000_i1032" type="#_x0000_t75" style="width:339.85pt;height:201.05pt" o:ole="" fillcolor="window">
            <v:imagedata r:id="rId49" o:title=""/>
          </v:shape>
          <o:OLEObject Type="Embed" ProgID="Word.Picture.8" ShapeID="_x0000_i1032" DrawAspect="Content" ObjectID="_1742363828" r:id="rId50"/>
        </w:object>
      </w:r>
    </w:p>
    <w:p w14:paraId="20F69D70" w14:textId="77777777" w:rsidR="00BD3C42" w:rsidRPr="00B2590B" w:rsidRDefault="00891BA0" w:rsidP="00891BA0">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22</w:t>
      </w:r>
      <w:r w:rsidRPr="00B2590B">
        <w:fldChar w:fldCharType="end"/>
      </w:r>
      <w:r w:rsidRPr="00B2590B">
        <w:t xml:space="preserve">: </w:t>
      </w:r>
      <w:r w:rsidR="006177E5" w:rsidRPr="00B2590B">
        <w:t>Measuring diagram of individual room controller in two-step application (here setpoint temperature and negative hysteresis)</w:t>
      </w:r>
    </w:p>
    <w:p w14:paraId="300295CC" w14:textId="77777777" w:rsidR="006177E5" w:rsidRPr="00B2590B" w:rsidRDefault="006177E5" w:rsidP="006177E5">
      <w:bookmarkStart w:id="49" w:name="_Toc125429065"/>
      <w:r w:rsidRPr="00B2590B">
        <w:t>Room temperature – heating actuator – thermoelectric controller (or switch actuator) – valve drive. For pulse width modulation and two-step control, the room thermostat triggers a switch actuator which in turn opens or closes the valve drive. This combination is more cost-effective than the continuous valve drive. If there are several heaters in a room, this combination has even multiple cost benefits compared to continuous control as several thermoelectric valve drives can be triggered by one actuator channel.</w:t>
      </w:r>
    </w:p>
    <w:p w14:paraId="6E399138" w14:textId="77777777" w:rsidR="00BD3C42" w:rsidRPr="00B2590B" w:rsidRDefault="00BD3C42" w:rsidP="00891BA0">
      <w:pPr>
        <w:pStyle w:val="Heading4"/>
        <w:rPr>
          <w:lang w:val="en-GB"/>
        </w:rPr>
      </w:pPr>
      <w:r w:rsidRPr="00B2590B">
        <w:rPr>
          <w:lang w:val="en-GB"/>
        </w:rPr>
        <w:t>PI</w:t>
      </w:r>
      <w:bookmarkEnd w:id="49"/>
      <w:r w:rsidR="006177E5" w:rsidRPr="00B2590B">
        <w:rPr>
          <w:lang w:val="en-GB"/>
        </w:rPr>
        <w:t xml:space="preserve"> Control</w:t>
      </w:r>
    </w:p>
    <w:p w14:paraId="3184F094" w14:textId="77777777" w:rsidR="006177E5" w:rsidRPr="00B2590B" w:rsidRDefault="006177E5" w:rsidP="006177E5">
      <w:r w:rsidRPr="00B2590B">
        <w:t>A control algorithm is used which creates the control value. An attempt is made to adapt the room temperature to the setpoint temperature without causing any oscillation.</w:t>
      </w:r>
    </w:p>
    <w:bookmarkStart w:id="50" w:name="_MON_1085407712"/>
    <w:bookmarkEnd w:id="50"/>
    <w:p w14:paraId="540E3282" w14:textId="77777777" w:rsidR="00891BA0" w:rsidRPr="00B2590B" w:rsidRDefault="006177E5" w:rsidP="00891BA0">
      <w:pPr>
        <w:pStyle w:val="Picture"/>
        <w:rPr>
          <w:lang w:val="en-GB"/>
        </w:rPr>
      </w:pPr>
      <w:r w:rsidRPr="00B2590B">
        <w:rPr>
          <w:lang w:val="en-GB"/>
        </w:rPr>
        <w:object w:dxaOrig="7396" w:dyaOrig="4560" w14:anchorId="47871C70">
          <v:shape id="_x0000_i1033" type="#_x0000_t75" style="width:340.2pt;height:209.75pt" o:ole="" fillcolor="window">
            <v:imagedata r:id="rId51" o:title=""/>
          </v:shape>
          <o:OLEObject Type="Embed" ProgID="Word.Picture.8" ShapeID="_x0000_i1033" DrawAspect="Content" ObjectID="_1742363829" r:id="rId52"/>
        </w:object>
      </w:r>
    </w:p>
    <w:p w14:paraId="3FB48FC6" w14:textId="77777777" w:rsidR="006177E5" w:rsidRPr="00B2590B" w:rsidRDefault="00891BA0" w:rsidP="006177E5">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23</w:t>
      </w:r>
      <w:r w:rsidRPr="00B2590B">
        <w:fldChar w:fldCharType="end"/>
      </w:r>
      <w:r w:rsidRPr="00B2590B">
        <w:t xml:space="preserve">: </w:t>
      </w:r>
      <w:r w:rsidR="006177E5" w:rsidRPr="00B2590B">
        <w:t>Measuring diagram of an individual room controller with switching PI application</w:t>
      </w:r>
    </w:p>
    <w:p w14:paraId="0CFC8403" w14:textId="77777777" w:rsidR="00891BA0" w:rsidRPr="00B2590B" w:rsidRDefault="00891BA0" w:rsidP="00891BA0">
      <w:pPr>
        <w:pStyle w:val="Caption"/>
      </w:pPr>
    </w:p>
    <w:p w14:paraId="4E611BD7" w14:textId="77777777" w:rsidR="00BD3C42" w:rsidRPr="00B2590B" w:rsidRDefault="00BD3C42" w:rsidP="008A19CA">
      <w:pPr>
        <w:pStyle w:val="Heading3"/>
        <w:ind w:hanging="862"/>
        <w:rPr>
          <w:lang w:val="en-GB"/>
        </w:rPr>
      </w:pPr>
      <w:r w:rsidRPr="00B2590B">
        <w:rPr>
          <w:lang w:val="en-GB"/>
        </w:rPr>
        <w:br w:type="page"/>
      </w:r>
      <w:bookmarkStart w:id="51" w:name="_Toc389576721"/>
      <w:r w:rsidR="00751A93" w:rsidRPr="00B2590B">
        <w:rPr>
          <w:lang w:val="en-GB"/>
        </w:rPr>
        <w:lastRenderedPageBreak/>
        <w:t>Components of Individual Room Control</w:t>
      </w:r>
      <w:bookmarkEnd w:id="51"/>
    </w:p>
    <w:p w14:paraId="7E75DC25" w14:textId="77777777" w:rsidR="00BD3C42" w:rsidRPr="00B2590B" w:rsidRDefault="00BD3C42" w:rsidP="00891BA0">
      <w:pPr>
        <w:pStyle w:val="Heading4"/>
        <w:rPr>
          <w:lang w:val="en-GB"/>
        </w:rPr>
      </w:pPr>
      <w:bookmarkStart w:id="52" w:name="_Toc125429067"/>
      <w:bookmarkStart w:id="53" w:name="_Ref372288730"/>
      <w:r w:rsidRPr="00B2590B">
        <w:rPr>
          <w:lang w:val="en-GB"/>
        </w:rPr>
        <w:t>R</w:t>
      </w:r>
      <w:bookmarkEnd w:id="52"/>
      <w:r w:rsidR="00751A93" w:rsidRPr="00B2590B">
        <w:rPr>
          <w:lang w:val="en-GB"/>
        </w:rPr>
        <w:t>oom Thermostat</w:t>
      </w:r>
      <w:bookmarkEnd w:id="53"/>
    </w:p>
    <w:p w14:paraId="0A8B7DDE" w14:textId="77777777" w:rsidR="00095C5D" w:rsidRPr="00B2590B" w:rsidRDefault="00095C5D" w:rsidP="00095C5D">
      <w:pPr>
        <w:pStyle w:val="Text100"/>
      </w:pPr>
      <w:r w:rsidRPr="00B2590B">
        <w:t xml:space="preserve">The intelligent element in this system is the room thermostat. Room thermostats </w:t>
      </w:r>
      <w:r w:rsidR="00AF029D" w:rsidRPr="00B2590B">
        <w:t xml:space="preserve">mostly </w:t>
      </w:r>
      <w:r w:rsidRPr="00B2590B">
        <w:t>have 4 operating modes</w:t>
      </w:r>
      <w:r w:rsidR="00AF029D" w:rsidRPr="00B2590B">
        <w:t xml:space="preserve">, which </w:t>
      </w:r>
      <w:r w:rsidRPr="00B2590B">
        <w:t>differentiate</w:t>
      </w:r>
      <w:r w:rsidR="00AF029D" w:rsidRPr="00B2590B">
        <w:t xml:space="preserve"> between </w:t>
      </w:r>
      <w:r w:rsidRPr="00B2590B">
        <w:t xml:space="preserve">4 temperature levels in heating and cooling mode. </w:t>
      </w:r>
      <w:r w:rsidR="00AF029D" w:rsidRPr="00B2590B">
        <w:t xml:space="preserve">Three of the four operating modes are </w:t>
      </w:r>
      <w:r w:rsidR="007C130D" w:rsidRPr="00B2590B">
        <w:t>part of the normal operating mode: i</w:t>
      </w:r>
      <w:r w:rsidRPr="00B2590B">
        <w:t>n comfort mode, the highest temperature level (</w:t>
      </w:r>
      <w:proofErr w:type="gramStart"/>
      <w:r w:rsidRPr="00B2590B">
        <w:t>e.g.</w:t>
      </w:r>
      <w:proofErr w:type="gramEnd"/>
      <w:r w:rsidRPr="00B2590B">
        <w:t xml:space="preserve"> 21 °C in the </w:t>
      </w:r>
      <w:r w:rsidR="007C130D" w:rsidRPr="00B2590B">
        <w:t>living room</w:t>
      </w:r>
      <w:r w:rsidRPr="00B2590B">
        <w:t>) is selected for heating and the lowest temperature level for cooling (e.g. 24 °C). In standby mode, the setpoint temperature is slightly reduced for heating (</w:t>
      </w:r>
      <w:proofErr w:type="gramStart"/>
      <w:r w:rsidRPr="00B2590B">
        <w:t>e.g.</w:t>
      </w:r>
      <w:proofErr w:type="gramEnd"/>
      <w:r w:rsidRPr="00B2590B">
        <w:t xml:space="preserve"> to 19 °C). If the thermostat is in cooling mode, the setpoint temperature is raised accordingly (</w:t>
      </w:r>
      <w:proofErr w:type="gramStart"/>
      <w:r w:rsidRPr="00B2590B">
        <w:t>e.g.</w:t>
      </w:r>
      <w:proofErr w:type="gramEnd"/>
      <w:r w:rsidRPr="00B2590B">
        <w:t xml:space="preserve"> to 26 °C). This operating mode has been conceived for short absences. The room can be quickly heated up (or cooled down) according to </w:t>
      </w:r>
      <w:r w:rsidR="007C130D" w:rsidRPr="00B2590B">
        <w:t>the needs</w:t>
      </w:r>
      <w:r w:rsidRPr="00B2590B">
        <w:t>. During night operation</w:t>
      </w:r>
      <w:r w:rsidR="007C130D" w:rsidRPr="00B2590B">
        <w:t xml:space="preserve"> (also referred to as economy or energy saving mode)</w:t>
      </w:r>
      <w:r w:rsidRPr="00B2590B">
        <w:t xml:space="preserve">, a further reduction (adjustable value) is </w:t>
      </w:r>
      <w:r w:rsidR="007C130D" w:rsidRPr="00B2590B">
        <w:t xml:space="preserve">done </w:t>
      </w:r>
      <w:r w:rsidRPr="00B2590B">
        <w:t xml:space="preserve">for </w:t>
      </w:r>
      <w:r w:rsidR="007C130D" w:rsidRPr="00B2590B">
        <w:t xml:space="preserve">the </w:t>
      </w:r>
      <w:r w:rsidRPr="00B2590B">
        <w:t xml:space="preserve">heating (or an increase for cooling). In </w:t>
      </w:r>
      <w:r w:rsidR="007C130D" w:rsidRPr="00B2590B">
        <w:t xml:space="preserve">a fourth operating mode (also referred to as </w:t>
      </w:r>
      <w:r w:rsidRPr="00B2590B">
        <w:t>frost/heat protection</w:t>
      </w:r>
      <w:r w:rsidR="007C130D" w:rsidRPr="00B2590B">
        <w:t>)</w:t>
      </w:r>
      <w:r w:rsidRPr="00B2590B">
        <w:t xml:space="preserve">, the setpoint temperature is reduced </w:t>
      </w:r>
      <w:r w:rsidR="007C130D" w:rsidRPr="00B2590B">
        <w:t xml:space="preserve">to </w:t>
      </w:r>
      <w:proofErr w:type="gramStart"/>
      <w:r w:rsidRPr="00B2590B">
        <w:t>e.g.</w:t>
      </w:r>
      <w:proofErr w:type="gramEnd"/>
      <w:r w:rsidRPr="00B2590B">
        <w:t xml:space="preserve"> 7 °C if a window is opened. It is not advisable to switch off the heating system completely as the pipes for the heating could freeze in the winter. The protection mode has the highest priority for room thermostats </w:t>
      </w:r>
      <w:proofErr w:type="gramStart"/>
      <w:r w:rsidRPr="00B2590B">
        <w:t>i.e.</w:t>
      </w:r>
      <w:proofErr w:type="gramEnd"/>
      <w:r w:rsidRPr="00B2590B">
        <w:t xml:space="preserve"> if frost mode is active, it is not possible to switch to another operating mode. </w:t>
      </w:r>
      <w:r w:rsidR="007C130D" w:rsidRPr="00B2590B">
        <w:t>The protection mode can be caused by: opening of a window or setting the thermostat in permanent protection mode manually or via a time switch. In order to switch back to normal operating mode, the protection mode must be deactivated (</w:t>
      </w:r>
      <w:proofErr w:type="gramStart"/>
      <w:r w:rsidR="007C130D" w:rsidRPr="00B2590B">
        <w:t>e.g.</w:t>
      </w:r>
      <w:proofErr w:type="gramEnd"/>
      <w:r w:rsidR="007C130D" w:rsidRPr="00B2590B">
        <w:t xml:space="preserve"> closing of </w:t>
      </w:r>
      <w:r w:rsidRPr="00B2590B">
        <w:t xml:space="preserve">the window). </w:t>
      </w:r>
    </w:p>
    <w:p w14:paraId="24685C08" w14:textId="77777777" w:rsidR="00751A93" w:rsidRPr="00B2590B" w:rsidRDefault="00751A93">
      <w:pPr>
        <w:pStyle w:val="Text100"/>
      </w:pPr>
    </w:p>
    <w:p w14:paraId="529F6317" w14:textId="77483C5B" w:rsidR="007C130D" w:rsidRPr="00B2590B" w:rsidRDefault="00E748CF">
      <w:pPr>
        <w:pStyle w:val="Text100"/>
      </w:pPr>
      <w:r w:rsidRPr="00B2590B">
        <w:rPr>
          <w:noProof/>
        </w:rPr>
        <mc:AlternateContent>
          <mc:Choice Requires="wpc">
            <w:drawing>
              <wp:inline distT="0" distB="0" distL="0" distR="0" wp14:anchorId="5AEBE483" wp14:editId="76D227A8">
                <wp:extent cx="5580380" cy="3049905"/>
                <wp:effectExtent l="3810" t="0" r="0" b="0"/>
                <wp:docPr id="1436"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628764586" name="Picture 14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1247239" y="350122"/>
                            <a:ext cx="2397080" cy="23967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26021963" name="Picture 14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3845067" y="649377"/>
                            <a:ext cx="290572" cy="303584"/>
                          </a:xfrm>
                          <a:prstGeom prst="rect">
                            <a:avLst/>
                          </a:prstGeom>
                          <a:noFill/>
                          <a:extLst>
                            <a:ext uri="{909E8E84-426E-40DD-AFC4-6F175D3DCCD1}">
                              <a14:hiddenFill xmlns:a14="http://schemas.microsoft.com/office/drawing/2010/main">
                                <a:solidFill>
                                  <a:srgbClr val="BBE0E3"/>
                                </a:solidFill>
                              </a14:hiddenFill>
                            </a:ext>
                          </a:extLst>
                        </pic:spPr>
                      </pic:pic>
                      <pic:pic xmlns:pic="http://schemas.openxmlformats.org/drawingml/2006/picture">
                        <pic:nvPicPr>
                          <pic:cNvPr id="980795584" name="Picture 14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3845067" y="1049284"/>
                            <a:ext cx="389593" cy="290596"/>
                          </a:xfrm>
                          <a:prstGeom prst="rect">
                            <a:avLst/>
                          </a:prstGeom>
                          <a:noFill/>
                          <a:extLst>
                            <a:ext uri="{909E8E84-426E-40DD-AFC4-6F175D3DCCD1}">
                              <a14:hiddenFill xmlns:a14="http://schemas.microsoft.com/office/drawing/2010/main">
                                <a:solidFill>
                                  <a:srgbClr val="BBE0E3"/>
                                </a:solidFill>
                              </a14:hiddenFill>
                            </a:ext>
                          </a:extLst>
                        </pic:spPr>
                      </pic:pic>
                      <pic:pic xmlns:pic="http://schemas.openxmlformats.org/drawingml/2006/picture">
                        <pic:nvPicPr>
                          <pic:cNvPr id="1440107529" name="Picture 144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3845067" y="1448110"/>
                            <a:ext cx="270551" cy="323606"/>
                          </a:xfrm>
                          <a:prstGeom prst="rect">
                            <a:avLst/>
                          </a:prstGeom>
                          <a:noFill/>
                          <a:extLst>
                            <a:ext uri="{909E8E84-426E-40DD-AFC4-6F175D3DCCD1}">
                              <a14:hiddenFill xmlns:a14="http://schemas.microsoft.com/office/drawing/2010/main">
                                <a:solidFill>
                                  <a:srgbClr val="BBE0E3"/>
                                </a:solidFill>
                              </a14:hiddenFill>
                            </a:ext>
                          </a:extLst>
                        </pic:spPr>
                      </pic:pic>
                      <pic:pic xmlns:pic="http://schemas.openxmlformats.org/drawingml/2006/picture">
                        <pic:nvPicPr>
                          <pic:cNvPr id="1361121603" name="Picture 14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3794204" y="1846935"/>
                            <a:ext cx="403121" cy="363110"/>
                          </a:xfrm>
                          <a:prstGeom prst="rect">
                            <a:avLst/>
                          </a:prstGeom>
                          <a:noFill/>
                          <a:extLst>
                            <a:ext uri="{909E8E84-426E-40DD-AFC4-6F175D3DCCD1}">
                              <a14:hiddenFill xmlns:a14="http://schemas.microsoft.com/office/drawing/2010/main">
                                <a:solidFill>
                                  <a:srgbClr val="BBE0E3"/>
                                </a:solidFill>
                              </a14:hiddenFill>
                            </a:ext>
                          </a:extLst>
                        </pic:spPr>
                      </pic:pic>
                      <wps:wsp>
                        <wps:cNvPr id="43546213" name="Text Box 1443"/>
                        <wps:cNvSpPr txBox="1">
                          <a:spLocks noChangeArrowheads="1"/>
                        </wps:cNvSpPr>
                        <wps:spPr bwMode="auto">
                          <a:xfrm>
                            <a:off x="4343422" y="699162"/>
                            <a:ext cx="682329" cy="253798"/>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6DB59" w14:textId="77777777" w:rsidR="00B51CA1" w:rsidRPr="002346BB" w:rsidRDefault="00B51CA1" w:rsidP="007C130D">
                              <w:pPr>
                                <w:autoSpaceDE w:val="0"/>
                                <w:autoSpaceDN w:val="0"/>
                                <w:adjustRightInd w:val="0"/>
                                <w:rPr>
                                  <w:color w:val="000000"/>
                                  <w:lang w:val="de-DE"/>
                                </w:rPr>
                              </w:pPr>
                              <w:r>
                                <w:rPr>
                                  <w:lang w:val="de-DE"/>
                                </w:rPr>
                                <w:t>Comfort</w:t>
                              </w:r>
                            </w:p>
                          </w:txbxContent>
                        </wps:txbx>
                        <wps:bodyPr rot="0" vert="horz" wrap="square" lIns="63094" tIns="31547" rIns="63094" bIns="31547" upright="1">
                          <a:noAutofit/>
                        </wps:bodyPr>
                      </wps:wsp>
                      <wps:wsp>
                        <wps:cNvPr id="365528788" name="Text Box 1444"/>
                        <wps:cNvSpPr txBox="1">
                          <a:spLocks noChangeArrowheads="1"/>
                        </wps:cNvSpPr>
                        <wps:spPr bwMode="auto">
                          <a:xfrm>
                            <a:off x="4343422" y="1098529"/>
                            <a:ext cx="902557" cy="25433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1FE43" w14:textId="77777777" w:rsidR="00B51CA1" w:rsidRPr="002346BB" w:rsidRDefault="00B51CA1" w:rsidP="007C130D">
                              <w:pPr>
                                <w:autoSpaceDE w:val="0"/>
                                <w:autoSpaceDN w:val="0"/>
                                <w:adjustRightInd w:val="0"/>
                                <w:rPr>
                                  <w:color w:val="000000"/>
                                  <w:lang w:val="de-DE"/>
                                </w:rPr>
                              </w:pPr>
                              <w:r>
                                <w:rPr>
                                  <w:lang w:val="de-DE"/>
                                </w:rPr>
                                <w:t>Pre-Comfort</w:t>
                              </w:r>
                            </w:p>
                          </w:txbxContent>
                        </wps:txbx>
                        <wps:bodyPr rot="0" vert="horz" wrap="square" lIns="63094" tIns="31547" rIns="63094" bIns="31547" upright="1">
                          <a:noAutofit/>
                        </wps:bodyPr>
                      </wps:wsp>
                      <wps:wsp>
                        <wps:cNvPr id="844400807" name="Text Box 1445"/>
                        <wps:cNvSpPr txBox="1">
                          <a:spLocks noChangeArrowheads="1"/>
                        </wps:cNvSpPr>
                        <wps:spPr bwMode="auto">
                          <a:xfrm>
                            <a:off x="4343422" y="1448110"/>
                            <a:ext cx="787844" cy="25488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2A783" w14:textId="77777777" w:rsidR="00B51CA1" w:rsidRPr="002346BB" w:rsidRDefault="00B51CA1" w:rsidP="007C130D">
                              <w:pPr>
                                <w:autoSpaceDE w:val="0"/>
                                <w:autoSpaceDN w:val="0"/>
                                <w:adjustRightInd w:val="0"/>
                                <w:rPr>
                                  <w:color w:val="000000"/>
                                  <w:lang w:val="de-DE"/>
                                </w:rPr>
                              </w:pPr>
                              <w:r w:rsidRPr="002346BB">
                                <w:rPr>
                                  <w:lang w:val="de-DE"/>
                                </w:rPr>
                                <w:t>Economy</w:t>
                              </w:r>
                            </w:p>
                          </w:txbxContent>
                        </wps:txbx>
                        <wps:bodyPr rot="0" vert="horz" wrap="square" lIns="63094" tIns="31547" rIns="63094" bIns="31547" upright="1">
                          <a:noAutofit/>
                        </wps:bodyPr>
                      </wps:wsp>
                      <wps:wsp>
                        <wps:cNvPr id="1804874361" name="Text Box 1446"/>
                        <wps:cNvSpPr txBox="1">
                          <a:spLocks noChangeArrowheads="1"/>
                        </wps:cNvSpPr>
                        <wps:spPr bwMode="auto">
                          <a:xfrm>
                            <a:off x="4343422" y="1897262"/>
                            <a:ext cx="1236958" cy="71377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F56C6" w14:textId="77777777" w:rsidR="00B51CA1" w:rsidRPr="002346BB" w:rsidRDefault="00B51CA1" w:rsidP="007C130D">
                              <w:pPr>
                                <w:autoSpaceDE w:val="0"/>
                                <w:autoSpaceDN w:val="0"/>
                                <w:adjustRightInd w:val="0"/>
                                <w:rPr>
                                  <w:color w:val="000000"/>
                                  <w:lang w:val="de-DE"/>
                                </w:rPr>
                              </w:pPr>
                              <w:r>
                                <w:rPr>
                                  <w:lang w:val="de-DE"/>
                                </w:rPr>
                                <w:t>Building Protection</w:t>
                              </w:r>
                            </w:p>
                          </w:txbxContent>
                        </wps:txbx>
                        <wps:bodyPr rot="0" vert="horz" wrap="square" lIns="63094" tIns="31547" rIns="63094" bIns="31547" upright="1">
                          <a:noAutofit/>
                        </wps:bodyPr>
                      </wps:wsp>
                      <wps:wsp>
                        <wps:cNvPr id="1905239744" name="Text Box 1447"/>
                        <wps:cNvSpPr txBox="1">
                          <a:spLocks noChangeArrowheads="1"/>
                        </wps:cNvSpPr>
                        <wps:spPr bwMode="auto">
                          <a:xfrm>
                            <a:off x="1697435" y="0"/>
                            <a:ext cx="1900890" cy="25488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83589" w14:textId="77777777" w:rsidR="00B51CA1" w:rsidRPr="002346BB" w:rsidRDefault="00B51CA1" w:rsidP="007C130D">
                              <w:pPr>
                                <w:autoSpaceDE w:val="0"/>
                                <w:autoSpaceDN w:val="0"/>
                                <w:adjustRightInd w:val="0"/>
                                <w:rPr>
                                  <w:color w:val="000000"/>
                                  <w:lang w:val="de-DE"/>
                                </w:rPr>
                              </w:pPr>
                              <w:r>
                                <w:rPr>
                                  <w:lang w:val="de-DE"/>
                                </w:rPr>
                                <w:t>Manual operating mode</w:t>
                              </w:r>
                            </w:p>
                          </w:txbxContent>
                        </wps:txbx>
                        <wps:bodyPr rot="0" vert="horz" wrap="square" lIns="63094" tIns="31547" rIns="63094" bIns="31547" upright="1">
                          <a:noAutofit/>
                        </wps:bodyPr>
                      </wps:wsp>
                      <wps:wsp>
                        <wps:cNvPr id="700166216" name="Line 1448"/>
                        <wps:cNvCnPr>
                          <a:cxnSpLocks noChangeShapeType="1"/>
                        </wps:cNvCnPr>
                        <wps:spPr bwMode="auto">
                          <a:xfrm>
                            <a:off x="2146550" y="250010"/>
                            <a:ext cx="0" cy="29925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2489568" name="Text Box 1449"/>
                        <wps:cNvSpPr txBox="1">
                          <a:spLocks noChangeArrowheads="1"/>
                        </wps:cNvSpPr>
                        <wps:spPr bwMode="auto">
                          <a:xfrm>
                            <a:off x="0" y="1293342"/>
                            <a:ext cx="1184471" cy="253798"/>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1CD2E" w14:textId="77777777" w:rsidR="00B51CA1" w:rsidRPr="002346BB" w:rsidRDefault="00B51CA1" w:rsidP="007C130D">
                              <w:pPr>
                                <w:autoSpaceDE w:val="0"/>
                                <w:autoSpaceDN w:val="0"/>
                                <w:adjustRightInd w:val="0"/>
                                <w:rPr>
                                  <w:color w:val="000000"/>
                                  <w:lang w:val="de-DE"/>
                                </w:rPr>
                              </w:pPr>
                              <w:r>
                                <w:rPr>
                                  <w:lang w:val="de-DE"/>
                                </w:rPr>
                                <w:t>Dew Point Alarm</w:t>
                              </w:r>
                            </w:p>
                          </w:txbxContent>
                        </wps:txbx>
                        <wps:bodyPr rot="0" vert="horz" wrap="square" lIns="63094" tIns="31547" rIns="63094" bIns="31547" upright="1">
                          <a:noAutofit/>
                        </wps:bodyPr>
                      </wps:wsp>
                      <wps:wsp>
                        <wps:cNvPr id="1667846312" name="Text Box 1450"/>
                        <wps:cNvSpPr txBox="1">
                          <a:spLocks noChangeArrowheads="1"/>
                        </wps:cNvSpPr>
                        <wps:spPr bwMode="auto">
                          <a:xfrm>
                            <a:off x="0" y="1546598"/>
                            <a:ext cx="1106553" cy="255421"/>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AA963" w14:textId="77777777" w:rsidR="00B51CA1" w:rsidRPr="002346BB" w:rsidRDefault="00B51CA1" w:rsidP="007C130D">
                              <w:pPr>
                                <w:autoSpaceDE w:val="0"/>
                                <w:autoSpaceDN w:val="0"/>
                                <w:adjustRightInd w:val="0"/>
                                <w:rPr>
                                  <w:color w:val="000000"/>
                                  <w:lang w:val="de-DE"/>
                                </w:rPr>
                              </w:pPr>
                              <w:r>
                                <w:rPr>
                                  <w:lang w:val="de-DE"/>
                                </w:rPr>
                                <w:t>Cooling active</w:t>
                              </w:r>
                            </w:p>
                          </w:txbxContent>
                        </wps:txbx>
                        <wps:bodyPr rot="0" vert="horz" wrap="square" lIns="63094" tIns="31547" rIns="63094" bIns="31547" upright="1">
                          <a:noAutofit/>
                        </wps:bodyPr>
                      </wps:wsp>
                      <wps:wsp>
                        <wps:cNvPr id="382665112" name="Text Box 1451"/>
                        <wps:cNvSpPr txBox="1">
                          <a:spLocks noChangeArrowheads="1"/>
                        </wps:cNvSpPr>
                        <wps:spPr bwMode="auto">
                          <a:xfrm>
                            <a:off x="0" y="1797691"/>
                            <a:ext cx="1061100" cy="253798"/>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85C15" w14:textId="77777777" w:rsidR="00B51CA1" w:rsidRPr="002346BB" w:rsidRDefault="00B51CA1" w:rsidP="007C130D">
                              <w:pPr>
                                <w:autoSpaceDE w:val="0"/>
                                <w:autoSpaceDN w:val="0"/>
                                <w:adjustRightInd w:val="0"/>
                                <w:rPr>
                                  <w:color w:val="000000"/>
                                  <w:lang w:val="de-DE"/>
                                </w:rPr>
                              </w:pPr>
                              <w:r>
                                <w:rPr>
                                  <w:lang w:val="de-DE"/>
                                </w:rPr>
                                <w:t>Heating active</w:t>
                              </w:r>
                            </w:p>
                          </w:txbxContent>
                        </wps:txbx>
                        <wps:bodyPr rot="0" vert="horz" wrap="square" lIns="63094" tIns="31547" rIns="63094" bIns="31547" upright="1">
                          <a:noAutofit/>
                        </wps:bodyPr>
                      </wps:wsp>
                      <wps:wsp>
                        <wps:cNvPr id="1152638925" name="Text Box 1452"/>
                        <wps:cNvSpPr txBox="1">
                          <a:spLocks noChangeArrowheads="1"/>
                        </wps:cNvSpPr>
                        <wps:spPr bwMode="auto">
                          <a:xfrm>
                            <a:off x="0" y="2047159"/>
                            <a:ext cx="1061100" cy="25433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5B593" w14:textId="77777777" w:rsidR="00B51CA1" w:rsidRPr="002346BB" w:rsidRDefault="00B51CA1" w:rsidP="007C130D">
                              <w:pPr>
                                <w:autoSpaceDE w:val="0"/>
                                <w:autoSpaceDN w:val="0"/>
                                <w:adjustRightInd w:val="0"/>
                                <w:rPr>
                                  <w:color w:val="000000"/>
                                  <w:lang w:val="de-DE"/>
                                </w:rPr>
                              </w:pPr>
                              <w:r>
                                <w:rPr>
                                  <w:lang w:val="de-DE"/>
                                </w:rPr>
                                <w:t>Open Window</w:t>
                              </w:r>
                            </w:p>
                          </w:txbxContent>
                        </wps:txbx>
                        <wps:bodyPr rot="0" vert="horz" wrap="square" lIns="63094" tIns="31547" rIns="63094" bIns="31547" upright="1">
                          <a:noAutofit/>
                        </wps:bodyPr>
                      </wps:wsp>
                      <wps:wsp>
                        <wps:cNvPr id="1830750922" name="Text Box 1453"/>
                        <wps:cNvSpPr txBox="1">
                          <a:spLocks noChangeArrowheads="1"/>
                        </wps:cNvSpPr>
                        <wps:spPr bwMode="auto">
                          <a:xfrm>
                            <a:off x="0" y="699162"/>
                            <a:ext cx="1149300" cy="44428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B8659" w14:textId="77777777" w:rsidR="00B51CA1" w:rsidRDefault="00B51CA1" w:rsidP="007C130D">
                              <w:pPr>
                                <w:autoSpaceDE w:val="0"/>
                                <w:autoSpaceDN w:val="0"/>
                                <w:adjustRightInd w:val="0"/>
                                <w:rPr>
                                  <w:lang w:val="de-DE"/>
                                </w:rPr>
                              </w:pPr>
                              <w:r>
                                <w:rPr>
                                  <w:lang w:val="de-DE"/>
                                </w:rPr>
                                <w:t>Multifunctional</w:t>
                              </w:r>
                            </w:p>
                            <w:p w14:paraId="3DDDC119" w14:textId="77777777" w:rsidR="00B51CA1" w:rsidRPr="002346BB" w:rsidRDefault="00B51CA1" w:rsidP="007C130D">
                              <w:pPr>
                                <w:autoSpaceDE w:val="0"/>
                                <w:autoSpaceDN w:val="0"/>
                                <w:adjustRightInd w:val="0"/>
                                <w:rPr>
                                  <w:color w:val="000000"/>
                                  <w:lang w:val="de-DE"/>
                                </w:rPr>
                              </w:pPr>
                              <w:r>
                                <w:rPr>
                                  <w:lang w:val="de-DE"/>
                                </w:rPr>
                                <w:t>button</w:t>
                              </w:r>
                            </w:p>
                          </w:txbxContent>
                        </wps:txbx>
                        <wps:bodyPr rot="0" vert="horz" wrap="square" lIns="63094" tIns="31547" rIns="63094" bIns="31547" upright="1">
                          <a:noAutofit/>
                        </wps:bodyPr>
                      </wps:wsp>
                      <wps:wsp>
                        <wps:cNvPr id="326786806" name="Line 1454"/>
                        <wps:cNvCnPr>
                          <a:cxnSpLocks noChangeShapeType="1"/>
                        </wps:cNvCnPr>
                        <wps:spPr bwMode="auto">
                          <a:xfrm>
                            <a:off x="1148217" y="1448110"/>
                            <a:ext cx="4501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8560580" name="Line 1455"/>
                        <wps:cNvCnPr>
                          <a:cxnSpLocks noChangeShapeType="1"/>
                        </wps:cNvCnPr>
                        <wps:spPr bwMode="auto">
                          <a:xfrm>
                            <a:off x="1148217" y="1697037"/>
                            <a:ext cx="4501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0405905" name="Line 1456"/>
                        <wps:cNvCnPr>
                          <a:cxnSpLocks noChangeShapeType="1"/>
                        </wps:cNvCnPr>
                        <wps:spPr bwMode="auto">
                          <a:xfrm>
                            <a:off x="1148217" y="1947047"/>
                            <a:ext cx="4501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185760" name="Line 1457"/>
                        <wps:cNvCnPr>
                          <a:cxnSpLocks noChangeShapeType="1"/>
                        </wps:cNvCnPr>
                        <wps:spPr bwMode="auto">
                          <a:xfrm>
                            <a:off x="1148217" y="2196516"/>
                            <a:ext cx="4501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0385476" name="Line 1458"/>
                        <wps:cNvCnPr>
                          <a:cxnSpLocks noChangeShapeType="1"/>
                        </wps:cNvCnPr>
                        <wps:spPr bwMode="auto">
                          <a:xfrm>
                            <a:off x="1148217" y="998416"/>
                            <a:ext cx="4491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7474882" name="Text Box 1459"/>
                        <wps:cNvSpPr txBox="1">
                          <a:spLocks noChangeArrowheads="1"/>
                        </wps:cNvSpPr>
                        <wps:spPr bwMode="auto">
                          <a:xfrm>
                            <a:off x="2246654" y="2795566"/>
                            <a:ext cx="1633585" cy="254339"/>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9FBD8" w14:textId="77777777" w:rsidR="00B51CA1" w:rsidRPr="002346BB" w:rsidRDefault="00B51CA1" w:rsidP="007C130D">
                              <w:pPr>
                                <w:autoSpaceDE w:val="0"/>
                                <w:autoSpaceDN w:val="0"/>
                                <w:adjustRightInd w:val="0"/>
                                <w:rPr>
                                  <w:color w:val="000000"/>
                                  <w:lang w:val="de-DE"/>
                                </w:rPr>
                              </w:pPr>
                              <w:r>
                                <w:rPr>
                                  <w:lang w:val="de-DE"/>
                                </w:rPr>
                                <w:t>Adjustment Set Point</w:t>
                              </w:r>
                            </w:p>
                          </w:txbxContent>
                        </wps:txbx>
                        <wps:bodyPr rot="0" vert="horz" wrap="square" lIns="63094" tIns="31547" rIns="63094" bIns="31547" upright="1">
                          <a:noAutofit/>
                        </wps:bodyPr>
                      </wps:wsp>
                      <wps:wsp>
                        <wps:cNvPr id="812297676" name="Line 1460"/>
                        <wps:cNvCnPr>
                          <a:cxnSpLocks noChangeShapeType="1"/>
                        </wps:cNvCnPr>
                        <wps:spPr bwMode="auto">
                          <a:xfrm>
                            <a:off x="2945216" y="2346414"/>
                            <a:ext cx="0" cy="4994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5AEBE483" id="Canvas 60" o:spid="_x0000_s1031" editas="canvas" style="width:439.4pt;height:240.15pt;mso-position-horizontal-relative:char;mso-position-vertical-relative:line" coordsize="55803,304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">
                <v:shape id="_x0000_s1032" type="#_x0000_t75" style="position:absolute;width:55803;height:30499;visibility:visible;mso-wrap-style:square">
                  <v:fill o:detectmouseclick="t"/>
                  <v:path o:connecttype="none"/>
                </v:shape>
                <v:shape id="Picture 1438" o:spid="_x0000_s1033" type="#_x0000_t75" style="position:absolute;left:12472;top:3501;width:23971;height:23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">
                  <v:imagedata r:id="rId59" o:title=""/>
                </v:shape>
                <v:shape id="Picture 1439" o:spid="_x0000_s1034" type="#_x0000_t75" style="position:absolute;left:38450;top:6493;width:2906;height:3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" fillcolor="#bbe0e3">
                  <v:imagedata r:id="rId60" o:title=""/>
                </v:shape>
                <v:shape id="Picture 1440" o:spid="_x0000_s1035" type="#_x0000_t75" style="position:absolute;left:38450;top:10492;width:3896;height:2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" fillcolor="#bbe0e3">
                  <v:imagedata r:id="rId61" o:title=""/>
                </v:shape>
                <v:shape id="Picture 1441" o:spid="_x0000_s1036" type="#_x0000_t75" style="position:absolute;left:38450;top:14481;width:2706;height:3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" fillcolor="#bbe0e3">
                  <v:imagedata r:id="rId62" o:title=""/>
                </v:shape>
                <v:shape id="Picture 1442" o:spid="_x0000_s1037" type="#_x0000_t75" style="position:absolute;left:37942;top:18469;width:4031;height:3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" fillcolor="#bbe0e3">
                  <v:imagedata r:id="rId63" o:title=""/>
                </v:shape>
                <v:shape id="Text Box 1443" o:spid="_x0000_s1038" type="#_x0000_t202" style="position:absolute;left:43434;top:6991;width:6823;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" filled="f" fillcolor="#bbe0e3" stroked="f">
                  <v:textbox inset="1.75261mm,.87631mm,1.75261mm,.87631mm">
                    <w:txbxContent>
                      <w:p w14:paraId="0366DB59" w14:textId="77777777" w:rsidR="00B51CA1" w:rsidRPr="002346BB" w:rsidRDefault="00B51CA1" w:rsidP="007C130D">
                        <w:pPr>
                          <w:autoSpaceDE w:val="0"/>
                          <w:autoSpaceDN w:val="0"/>
                          <w:adjustRightInd w:val="0"/>
                          <w:rPr>
                            <w:color w:val="000000"/>
                            <w:lang w:val="de-DE"/>
                          </w:rPr>
                        </w:pPr>
                        <w:r>
                          <w:rPr>
                            <w:lang w:val="de-DE"/>
                          </w:rPr>
                          <w:t>Comfort</w:t>
                        </w:r>
                      </w:p>
                    </w:txbxContent>
                  </v:textbox>
                </v:shape>
                <v:shape id="Text Box 1444" o:spid="_x0000_s1039" type="#_x0000_t202" style="position:absolute;left:43434;top:10985;width:9025;height:2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" filled="f" fillcolor="#bbe0e3" stroked="f">
                  <v:textbox inset="1.75261mm,.87631mm,1.75261mm,.87631mm">
                    <w:txbxContent>
                      <w:p w14:paraId="5011FE43" w14:textId="77777777" w:rsidR="00B51CA1" w:rsidRPr="002346BB" w:rsidRDefault="00B51CA1" w:rsidP="007C130D">
                        <w:pPr>
                          <w:autoSpaceDE w:val="0"/>
                          <w:autoSpaceDN w:val="0"/>
                          <w:adjustRightInd w:val="0"/>
                          <w:rPr>
                            <w:color w:val="000000"/>
                            <w:lang w:val="de-DE"/>
                          </w:rPr>
                        </w:pPr>
                        <w:r>
                          <w:rPr>
                            <w:lang w:val="de-DE"/>
                          </w:rPr>
                          <w:t>Pre-Comfort</w:t>
                        </w:r>
                      </w:p>
                    </w:txbxContent>
                  </v:textbox>
                </v:shape>
                <v:shape id="Text Box 1445" o:spid="_x0000_s1040" type="#_x0000_t202" style="position:absolute;left:43434;top:14481;width:7878;height: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" filled="f" fillcolor="#bbe0e3" stroked="f">
                  <v:textbox inset="1.75261mm,.87631mm,1.75261mm,.87631mm">
                    <w:txbxContent>
                      <w:p w14:paraId="7F92A783" w14:textId="77777777" w:rsidR="00B51CA1" w:rsidRPr="002346BB" w:rsidRDefault="00B51CA1" w:rsidP="007C130D">
                        <w:pPr>
                          <w:autoSpaceDE w:val="0"/>
                          <w:autoSpaceDN w:val="0"/>
                          <w:adjustRightInd w:val="0"/>
                          <w:rPr>
                            <w:color w:val="000000"/>
                            <w:lang w:val="de-DE"/>
                          </w:rPr>
                        </w:pPr>
                        <w:r w:rsidRPr="002346BB">
                          <w:rPr>
                            <w:lang w:val="de-DE"/>
                          </w:rPr>
                          <w:t>Economy</w:t>
                        </w:r>
                      </w:p>
                    </w:txbxContent>
                  </v:textbox>
                </v:shape>
                <v:shape id="Text Box 1446" o:spid="_x0000_s1041" type="#_x0000_t202" style="position:absolute;left:43434;top:18972;width:12369;height:7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" filled="f" fillcolor="#bbe0e3" stroked="f">
                  <v:textbox inset="1.75261mm,.87631mm,1.75261mm,.87631mm">
                    <w:txbxContent>
                      <w:p w14:paraId="53CF56C6" w14:textId="77777777" w:rsidR="00B51CA1" w:rsidRPr="002346BB" w:rsidRDefault="00B51CA1" w:rsidP="007C130D">
                        <w:pPr>
                          <w:autoSpaceDE w:val="0"/>
                          <w:autoSpaceDN w:val="0"/>
                          <w:adjustRightInd w:val="0"/>
                          <w:rPr>
                            <w:color w:val="000000"/>
                            <w:lang w:val="de-DE"/>
                          </w:rPr>
                        </w:pPr>
                        <w:r>
                          <w:rPr>
                            <w:lang w:val="de-DE"/>
                          </w:rPr>
                          <w:t>Building Protection</w:t>
                        </w:r>
                      </w:p>
                    </w:txbxContent>
                  </v:textbox>
                </v:shape>
                <v:shape id="Text Box 1447" o:spid="_x0000_s1042" type="#_x0000_t202" style="position:absolute;left:16974;width:19009;height: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" filled="f" fillcolor="#bbe0e3" stroked="f">
                  <v:textbox inset="1.75261mm,.87631mm,1.75261mm,.87631mm">
                    <w:txbxContent>
                      <w:p w14:paraId="55C83589" w14:textId="77777777" w:rsidR="00B51CA1" w:rsidRPr="002346BB" w:rsidRDefault="00B51CA1" w:rsidP="007C130D">
                        <w:pPr>
                          <w:autoSpaceDE w:val="0"/>
                          <w:autoSpaceDN w:val="0"/>
                          <w:adjustRightInd w:val="0"/>
                          <w:rPr>
                            <w:color w:val="000000"/>
                            <w:lang w:val="de-DE"/>
                          </w:rPr>
                        </w:pPr>
                        <w:r>
                          <w:rPr>
                            <w:lang w:val="de-DE"/>
                          </w:rPr>
                          <w:t>Manual operating mode</w:t>
                        </w:r>
                      </w:p>
                    </w:txbxContent>
                  </v:textbox>
                </v:shape>
                <v:line id="Line 1448" o:spid="_x0000_s1043" style="position:absolute;visibility:visible;mso-wrap-style:square" from="21465,2500" to="21465,5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"/>
                <v:shape id="Text Box 1449" o:spid="_x0000_s1044" type="#_x0000_t202" style="position:absolute;top:12933;width:11844;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" filled="f" fillcolor="#bbe0e3" stroked="f">
                  <v:textbox inset="1.75261mm,.87631mm,1.75261mm,.87631mm">
                    <w:txbxContent>
                      <w:p w14:paraId="21B1CD2E" w14:textId="77777777" w:rsidR="00B51CA1" w:rsidRPr="002346BB" w:rsidRDefault="00B51CA1" w:rsidP="007C130D">
                        <w:pPr>
                          <w:autoSpaceDE w:val="0"/>
                          <w:autoSpaceDN w:val="0"/>
                          <w:adjustRightInd w:val="0"/>
                          <w:rPr>
                            <w:color w:val="000000"/>
                            <w:lang w:val="de-DE"/>
                          </w:rPr>
                        </w:pPr>
                        <w:r>
                          <w:rPr>
                            <w:lang w:val="de-DE"/>
                          </w:rPr>
                          <w:t>Dew Point Alarm</w:t>
                        </w:r>
                      </w:p>
                    </w:txbxContent>
                  </v:textbox>
                </v:shape>
                <v:shape id="Text Box 1450" o:spid="_x0000_s1045" type="#_x0000_t202" style="position:absolute;top:15465;width:11065;height:2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" filled="f" fillcolor="#bbe0e3" stroked="f">
                  <v:textbox inset="1.75261mm,.87631mm,1.75261mm,.87631mm">
                    <w:txbxContent>
                      <w:p w14:paraId="064AA963" w14:textId="77777777" w:rsidR="00B51CA1" w:rsidRPr="002346BB" w:rsidRDefault="00B51CA1" w:rsidP="007C130D">
                        <w:pPr>
                          <w:autoSpaceDE w:val="0"/>
                          <w:autoSpaceDN w:val="0"/>
                          <w:adjustRightInd w:val="0"/>
                          <w:rPr>
                            <w:color w:val="000000"/>
                            <w:lang w:val="de-DE"/>
                          </w:rPr>
                        </w:pPr>
                        <w:r>
                          <w:rPr>
                            <w:lang w:val="de-DE"/>
                          </w:rPr>
                          <w:t>Cooling active</w:t>
                        </w:r>
                      </w:p>
                    </w:txbxContent>
                  </v:textbox>
                </v:shape>
                <v:shape id="Text Box 1451" o:spid="_x0000_s1046" type="#_x0000_t202" style="position:absolute;top:17976;width:10611;height:2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" filled="f" fillcolor="#bbe0e3" stroked="f">
                  <v:textbox inset="1.75261mm,.87631mm,1.75261mm,.87631mm">
                    <w:txbxContent>
                      <w:p w14:paraId="33285C15" w14:textId="77777777" w:rsidR="00B51CA1" w:rsidRPr="002346BB" w:rsidRDefault="00B51CA1" w:rsidP="007C130D">
                        <w:pPr>
                          <w:autoSpaceDE w:val="0"/>
                          <w:autoSpaceDN w:val="0"/>
                          <w:adjustRightInd w:val="0"/>
                          <w:rPr>
                            <w:color w:val="000000"/>
                            <w:lang w:val="de-DE"/>
                          </w:rPr>
                        </w:pPr>
                        <w:r>
                          <w:rPr>
                            <w:lang w:val="de-DE"/>
                          </w:rPr>
                          <w:t>Heating active</w:t>
                        </w:r>
                      </w:p>
                    </w:txbxContent>
                  </v:textbox>
                </v:shape>
                <v:shape id="Text Box 1452" o:spid="_x0000_s1047" type="#_x0000_t202" style="position:absolute;top:20471;width:10611;height:2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" filled="f" fillcolor="#bbe0e3" stroked="f">
                  <v:textbox inset="1.75261mm,.87631mm,1.75261mm,.87631mm">
                    <w:txbxContent>
                      <w:p w14:paraId="6995B593" w14:textId="77777777" w:rsidR="00B51CA1" w:rsidRPr="002346BB" w:rsidRDefault="00B51CA1" w:rsidP="007C130D">
                        <w:pPr>
                          <w:autoSpaceDE w:val="0"/>
                          <w:autoSpaceDN w:val="0"/>
                          <w:adjustRightInd w:val="0"/>
                          <w:rPr>
                            <w:color w:val="000000"/>
                            <w:lang w:val="de-DE"/>
                          </w:rPr>
                        </w:pPr>
                        <w:r>
                          <w:rPr>
                            <w:lang w:val="de-DE"/>
                          </w:rPr>
                          <w:t>Open Window</w:t>
                        </w:r>
                      </w:p>
                    </w:txbxContent>
                  </v:textbox>
                </v:shape>
                <v:shape id="Text Box 1453" o:spid="_x0000_s1048" type="#_x0000_t202" style="position:absolute;top:6991;width:11493;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" filled="f" fillcolor="#bbe0e3" stroked="f">
                  <v:textbox inset="1.75261mm,.87631mm,1.75261mm,.87631mm">
                    <w:txbxContent>
                      <w:p w14:paraId="207B8659" w14:textId="77777777" w:rsidR="00B51CA1" w:rsidRDefault="00B51CA1" w:rsidP="007C130D">
                        <w:pPr>
                          <w:autoSpaceDE w:val="0"/>
                          <w:autoSpaceDN w:val="0"/>
                          <w:adjustRightInd w:val="0"/>
                          <w:rPr>
                            <w:lang w:val="de-DE"/>
                          </w:rPr>
                        </w:pPr>
                        <w:r>
                          <w:rPr>
                            <w:lang w:val="de-DE"/>
                          </w:rPr>
                          <w:t>Multifunctional</w:t>
                        </w:r>
                      </w:p>
                      <w:p w14:paraId="3DDDC119" w14:textId="77777777" w:rsidR="00B51CA1" w:rsidRPr="002346BB" w:rsidRDefault="00B51CA1" w:rsidP="007C130D">
                        <w:pPr>
                          <w:autoSpaceDE w:val="0"/>
                          <w:autoSpaceDN w:val="0"/>
                          <w:adjustRightInd w:val="0"/>
                          <w:rPr>
                            <w:color w:val="000000"/>
                            <w:lang w:val="de-DE"/>
                          </w:rPr>
                        </w:pPr>
                        <w:r>
                          <w:rPr>
                            <w:lang w:val="de-DE"/>
                          </w:rPr>
                          <w:t>button</w:t>
                        </w:r>
                      </w:p>
                    </w:txbxContent>
                  </v:textbox>
                </v:shape>
                <v:line id="Line 1454" o:spid="_x0000_s1049" style="position:absolute;visibility:visible;mso-wrap-style:square" from="11482,14481" to="15984,14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"/>
                <v:line id="Line 1455" o:spid="_x0000_s1050" style="position:absolute;visibility:visible;mso-wrap-style:square" from="11482,16970" to="15984,16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"/>
                <v:line id="Line 1456" o:spid="_x0000_s1051" style="position:absolute;visibility:visible;mso-wrap-style:square" from="11482,19470" to="15984,19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"/>
                <v:line id="Line 1457" o:spid="_x0000_s1052" style="position:absolute;visibility:visible;mso-wrap-style:square" from="11482,21965" to="15984,21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"/>
                <v:line id="Line 1458" o:spid="_x0000_s1053" style="position:absolute;visibility:visible;mso-wrap-style:square" from="11482,9984" to="15973,9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"/>
                <v:shape id="Text Box 1459" o:spid="_x0000_s1054" type="#_x0000_t202" style="position:absolute;left:22466;top:27955;width:16336;height:2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" filled="f" fillcolor="#bbe0e3" stroked="f">
                  <v:textbox inset="1.75261mm,.87631mm,1.75261mm,.87631mm">
                    <w:txbxContent>
                      <w:p w14:paraId="3229FBD8" w14:textId="77777777" w:rsidR="00B51CA1" w:rsidRPr="002346BB" w:rsidRDefault="00B51CA1" w:rsidP="007C130D">
                        <w:pPr>
                          <w:autoSpaceDE w:val="0"/>
                          <w:autoSpaceDN w:val="0"/>
                          <w:adjustRightInd w:val="0"/>
                          <w:rPr>
                            <w:color w:val="000000"/>
                            <w:lang w:val="de-DE"/>
                          </w:rPr>
                        </w:pPr>
                        <w:r>
                          <w:rPr>
                            <w:lang w:val="de-DE"/>
                          </w:rPr>
                          <w:t>Adjustment Set Point</w:t>
                        </w:r>
                      </w:p>
                    </w:txbxContent>
                  </v:textbox>
                </v:shape>
                <v:line id="Line 1460" o:spid="_x0000_s1055" style="position:absolute;visibility:visible;mso-wrap-style:square" from="29452,23464" to="29452,28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"/>
                <w10:anchorlock/>
              </v:group>
            </w:pict>
          </mc:Fallback>
        </mc:AlternateContent>
      </w:r>
    </w:p>
    <w:p w14:paraId="47A94E6F" w14:textId="77777777" w:rsidR="00424F71" w:rsidRPr="00B2590B" w:rsidRDefault="00424F71" w:rsidP="00424F71">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24</w:t>
      </w:r>
      <w:r w:rsidRPr="00B2590B">
        <w:fldChar w:fldCharType="end"/>
      </w:r>
      <w:r w:rsidRPr="00B2590B">
        <w:t>: Standard Heating Regulator/Operating and Indication elements</w:t>
      </w:r>
    </w:p>
    <w:p w14:paraId="4532D370" w14:textId="77777777" w:rsidR="007C130D" w:rsidRPr="00B2590B" w:rsidRDefault="00424F71">
      <w:pPr>
        <w:pStyle w:val="Text100"/>
      </w:pPr>
      <w:r w:rsidRPr="00B2590B">
        <w:t xml:space="preserve">Historically various functional blocks and data point types were developed for the adjustment of the operating mode. While in the beginning three of four individual </w:t>
      </w:r>
      <w:proofErr w:type="gramStart"/>
      <w:r w:rsidRPr="00B2590B">
        <w:t>one bit</w:t>
      </w:r>
      <w:proofErr w:type="gramEnd"/>
      <w:r w:rsidRPr="00B2590B">
        <w:t xml:space="preserve"> objects were used, the DPT 20.102 has now become quite common, as the 5 different operating options can be set by one group address (8 bit object). The </w:t>
      </w:r>
      <w:proofErr w:type="gramStart"/>
      <w:r w:rsidRPr="00B2590B">
        <w:t>8 bit</w:t>
      </w:r>
      <w:proofErr w:type="gramEnd"/>
      <w:r w:rsidRPr="00B2590B">
        <w:t xml:space="preserve"> mode is moreover easier to set, as it only has two priorities (high = protection mode; low = normal </w:t>
      </w:r>
      <w:r w:rsidRPr="00B2590B">
        <w:lastRenderedPageBreak/>
        <w:t xml:space="preserve">mode), compared to the 3 times 1 bit modes. In normal mode, all 3 settings have the same priority and can be changed by one single telegram. </w:t>
      </w:r>
    </w:p>
    <w:p w14:paraId="49E644BB" w14:textId="77777777" w:rsidR="009870A7" w:rsidRPr="00B2590B" w:rsidRDefault="009870A7" w:rsidP="009870A7">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9</w:t>
      </w:r>
      <w:r w:rsidRPr="00B2590B">
        <w:fldChar w:fldCharType="end"/>
      </w:r>
      <w:r w:rsidRPr="00B2590B">
        <w:t xml:space="preserve">: </w:t>
      </w:r>
      <w:r w:rsidR="00424F71" w:rsidRPr="00B2590B">
        <w:t xml:space="preserve">Table of priorities in the 3 times </w:t>
      </w:r>
      <w:proofErr w:type="gramStart"/>
      <w:r w:rsidR="00424F71" w:rsidRPr="00B2590B">
        <w:t>1 bit</w:t>
      </w:r>
      <w:proofErr w:type="gramEnd"/>
      <w:r w:rsidR="00424F71" w:rsidRPr="00B2590B">
        <w:t xml:space="preserve"> functional block (x = setting has no reaction)</w:t>
      </w:r>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913"/>
        <w:gridCol w:w="992"/>
      </w:tblGrid>
      <w:tr w:rsidR="00BD3C42" w:rsidRPr="00B2590B" w14:paraId="0CBE70FA" w14:textId="77777777" w:rsidTr="00891BA0">
        <w:tc>
          <w:tcPr>
            <w:tcW w:w="1489" w:type="dxa"/>
            <w:tcBorders>
              <w:top w:val="nil"/>
              <w:left w:val="nil"/>
            </w:tcBorders>
          </w:tcPr>
          <w:p w14:paraId="21E799FE" w14:textId="77777777" w:rsidR="00BD3C42" w:rsidRPr="00B2590B" w:rsidRDefault="00BD3C42" w:rsidP="00891BA0">
            <w:pPr>
              <w:pStyle w:val="Picture"/>
              <w:rPr>
                <w:rFonts w:cs="Arial"/>
                <w:lang w:val="en-GB" w:eastAsia="en-US"/>
              </w:rPr>
            </w:pPr>
          </w:p>
        </w:tc>
        <w:tc>
          <w:tcPr>
            <w:tcW w:w="1276" w:type="dxa"/>
            <w:tcBorders>
              <w:right w:val="nil"/>
            </w:tcBorders>
          </w:tcPr>
          <w:p w14:paraId="4D0B79DE" w14:textId="77777777" w:rsidR="00BD3C42" w:rsidRPr="00B2590B" w:rsidRDefault="00BD3C42" w:rsidP="00891BA0">
            <w:pPr>
              <w:pStyle w:val="Picture"/>
              <w:rPr>
                <w:rFonts w:cs="Arial"/>
                <w:lang w:val="en-GB" w:eastAsia="en-US"/>
              </w:rPr>
            </w:pPr>
          </w:p>
        </w:tc>
        <w:tc>
          <w:tcPr>
            <w:tcW w:w="1913" w:type="dxa"/>
            <w:tcBorders>
              <w:left w:val="nil"/>
              <w:right w:val="nil"/>
            </w:tcBorders>
            <w:shd w:val="clear" w:color="auto" w:fill="EEECE1"/>
          </w:tcPr>
          <w:p w14:paraId="4C4F1642" w14:textId="77777777" w:rsidR="00BD3C42" w:rsidRPr="00B2590B" w:rsidRDefault="006A110C" w:rsidP="00751A93">
            <w:pPr>
              <w:pStyle w:val="Picture"/>
              <w:rPr>
                <w:rFonts w:cs="Arial"/>
                <w:lang w:val="en-GB" w:eastAsia="en-US"/>
              </w:rPr>
            </w:pPr>
            <w:r w:rsidRPr="00B2590B">
              <w:rPr>
                <w:rFonts w:cs="Arial"/>
                <w:lang w:val="en-GB" w:eastAsia="en-US"/>
              </w:rPr>
              <w:t>KNX</w:t>
            </w:r>
            <w:r w:rsidR="00751A93" w:rsidRPr="00B2590B">
              <w:rPr>
                <w:rFonts w:cs="Arial"/>
                <w:lang w:val="en-GB" w:eastAsia="en-US"/>
              </w:rPr>
              <w:t xml:space="preserve"> objects</w:t>
            </w:r>
          </w:p>
        </w:tc>
        <w:tc>
          <w:tcPr>
            <w:tcW w:w="992" w:type="dxa"/>
            <w:tcBorders>
              <w:left w:val="nil"/>
            </w:tcBorders>
            <w:shd w:val="clear" w:color="auto" w:fill="EEECE1"/>
          </w:tcPr>
          <w:p w14:paraId="1115CF4D" w14:textId="77777777" w:rsidR="00BD3C42" w:rsidRPr="00B2590B" w:rsidRDefault="00BD3C42" w:rsidP="00891BA0">
            <w:pPr>
              <w:pStyle w:val="Picture"/>
              <w:rPr>
                <w:rFonts w:cs="Arial"/>
                <w:lang w:val="en-GB" w:eastAsia="en-US"/>
              </w:rPr>
            </w:pPr>
          </w:p>
        </w:tc>
      </w:tr>
      <w:tr w:rsidR="00751A93" w:rsidRPr="00B2590B" w14:paraId="21ED93F7" w14:textId="77777777" w:rsidTr="00891BA0">
        <w:tc>
          <w:tcPr>
            <w:tcW w:w="1489" w:type="dxa"/>
            <w:shd w:val="clear" w:color="auto" w:fill="EEECE1"/>
          </w:tcPr>
          <w:p w14:paraId="0100DC8C" w14:textId="77777777" w:rsidR="00751A93" w:rsidRPr="00B2590B" w:rsidRDefault="00751A93" w:rsidP="009F5755">
            <w:pPr>
              <w:pStyle w:val="Picture"/>
              <w:rPr>
                <w:lang w:val="en-GB"/>
              </w:rPr>
            </w:pPr>
            <w:r w:rsidRPr="00B2590B">
              <w:rPr>
                <w:lang w:val="en-GB"/>
              </w:rPr>
              <w:t>Operating mode</w:t>
            </w:r>
          </w:p>
        </w:tc>
        <w:tc>
          <w:tcPr>
            <w:tcW w:w="1276" w:type="dxa"/>
            <w:shd w:val="clear" w:color="auto" w:fill="EEECE1"/>
          </w:tcPr>
          <w:p w14:paraId="1919A367" w14:textId="77777777" w:rsidR="00751A93" w:rsidRPr="00B2590B" w:rsidRDefault="00751A93" w:rsidP="009F5755">
            <w:pPr>
              <w:pStyle w:val="Picture"/>
              <w:rPr>
                <w:lang w:val="en-GB"/>
              </w:rPr>
            </w:pPr>
            <w:r w:rsidRPr="00B2590B">
              <w:rPr>
                <w:lang w:val="en-GB"/>
              </w:rPr>
              <w:t>Frost protection</w:t>
            </w:r>
          </w:p>
        </w:tc>
        <w:tc>
          <w:tcPr>
            <w:tcW w:w="1913" w:type="dxa"/>
            <w:shd w:val="clear" w:color="auto" w:fill="EEECE1"/>
          </w:tcPr>
          <w:p w14:paraId="079E7745" w14:textId="77777777" w:rsidR="00751A93" w:rsidRPr="00B2590B" w:rsidRDefault="00751A93" w:rsidP="009F5755">
            <w:pPr>
              <w:pStyle w:val="Picture"/>
              <w:rPr>
                <w:lang w:val="en-GB"/>
              </w:rPr>
            </w:pPr>
            <w:r w:rsidRPr="00B2590B">
              <w:rPr>
                <w:lang w:val="en-GB"/>
              </w:rPr>
              <w:t>Night reduction</w:t>
            </w:r>
          </w:p>
        </w:tc>
        <w:tc>
          <w:tcPr>
            <w:tcW w:w="992" w:type="dxa"/>
            <w:shd w:val="clear" w:color="auto" w:fill="EEECE1"/>
          </w:tcPr>
          <w:p w14:paraId="655250AB" w14:textId="77777777" w:rsidR="00751A93" w:rsidRPr="00B2590B" w:rsidRDefault="00751A93" w:rsidP="009F5755">
            <w:pPr>
              <w:pStyle w:val="Picture"/>
              <w:rPr>
                <w:lang w:val="en-GB"/>
              </w:rPr>
            </w:pPr>
            <w:r w:rsidRPr="00B2590B">
              <w:rPr>
                <w:lang w:val="en-GB"/>
              </w:rPr>
              <w:t>Comfort</w:t>
            </w:r>
          </w:p>
        </w:tc>
      </w:tr>
      <w:tr w:rsidR="00BD3C42" w:rsidRPr="00B2590B" w14:paraId="376DA571" w14:textId="77777777" w:rsidTr="00891BA0">
        <w:tc>
          <w:tcPr>
            <w:tcW w:w="1489" w:type="dxa"/>
            <w:shd w:val="clear" w:color="auto" w:fill="EEECE1"/>
          </w:tcPr>
          <w:p w14:paraId="325232D0" w14:textId="77777777" w:rsidR="00BD3C42" w:rsidRPr="00B2590B" w:rsidRDefault="00861377" w:rsidP="00891BA0">
            <w:pPr>
              <w:pStyle w:val="Picture"/>
              <w:rPr>
                <w:rFonts w:cs="Arial"/>
                <w:sz w:val="20"/>
                <w:szCs w:val="20"/>
                <w:lang w:val="en-GB" w:eastAsia="en-US"/>
              </w:rPr>
            </w:pPr>
            <w:r w:rsidRPr="00B2590B">
              <w:rPr>
                <w:rFonts w:cs="Arial"/>
                <w:sz w:val="20"/>
                <w:szCs w:val="20"/>
                <w:lang w:val="en-GB" w:eastAsia="en-US"/>
              </w:rPr>
              <w:t>Frost/heat protection</w:t>
            </w:r>
          </w:p>
        </w:tc>
        <w:tc>
          <w:tcPr>
            <w:tcW w:w="1276" w:type="dxa"/>
            <w:shd w:val="clear" w:color="auto" w:fill="EEECE1"/>
          </w:tcPr>
          <w:p w14:paraId="1674255D"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1</w:t>
            </w:r>
          </w:p>
        </w:tc>
        <w:tc>
          <w:tcPr>
            <w:tcW w:w="1913" w:type="dxa"/>
            <w:shd w:val="clear" w:color="auto" w:fill="EEECE1"/>
          </w:tcPr>
          <w:p w14:paraId="00CA256C"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x</w:t>
            </w:r>
          </w:p>
        </w:tc>
        <w:tc>
          <w:tcPr>
            <w:tcW w:w="992" w:type="dxa"/>
            <w:shd w:val="clear" w:color="auto" w:fill="EEECE1"/>
          </w:tcPr>
          <w:p w14:paraId="660A6265"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x</w:t>
            </w:r>
          </w:p>
        </w:tc>
      </w:tr>
      <w:tr w:rsidR="00BD3C42" w:rsidRPr="00B2590B" w14:paraId="3E6AEAD3" w14:textId="77777777" w:rsidTr="00891BA0">
        <w:tc>
          <w:tcPr>
            <w:tcW w:w="1489" w:type="dxa"/>
            <w:shd w:val="clear" w:color="auto" w:fill="EEECE1"/>
          </w:tcPr>
          <w:p w14:paraId="0470C2CF" w14:textId="77777777" w:rsidR="00BD3C42" w:rsidRPr="00B2590B" w:rsidRDefault="00861377" w:rsidP="00891BA0">
            <w:pPr>
              <w:pStyle w:val="Picture"/>
              <w:rPr>
                <w:rFonts w:cs="Arial"/>
                <w:sz w:val="20"/>
                <w:szCs w:val="20"/>
                <w:lang w:val="en-GB" w:eastAsia="en-US"/>
              </w:rPr>
            </w:pPr>
            <w:r w:rsidRPr="00B2590B">
              <w:rPr>
                <w:rFonts w:cs="Arial"/>
                <w:sz w:val="20"/>
                <w:szCs w:val="20"/>
                <w:lang w:val="en-GB" w:eastAsia="en-US"/>
              </w:rPr>
              <w:t>C</w:t>
            </w:r>
            <w:r w:rsidR="00BD3C42" w:rsidRPr="00B2590B">
              <w:rPr>
                <w:rFonts w:cs="Arial"/>
                <w:sz w:val="20"/>
                <w:szCs w:val="20"/>
                <w:lang w:val="en-GB" w:eastAsia="en-US"/>
              </w:rPr>
              <w:t>omfort</w:t>
            </w:r>
          </w:p>
        </w:tc>
        <w:tc>
          <w:tcPr>
            <w:tcW w:w="1276" w:type="dxa"/>
            <w:shd w:val="clear" w:color="auto" w:fill="EEECE1"/>
          </w:tcPr>
          <w:p w14:paraId="74EE421B"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0</w:t>
            </w:r>
          </w:p>
        </w:tc>
        <w:tc>
          <w:tcPr>
            <w:tcW w:w="1913" w:type="dxa"/>
            <w:shd w:val="clear" w:color="auto" w:fill="EEECE1"/>
          </w:tcPr>
          <w:p w14:paraId="736B0DE0"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x</w:t>
            </w:r>
          </w:p>
        </w:tc>
        <w:tc>
          <w:tcPr>
            <w:tcW w:w="992" w:type="dxa"/>
            <w:shd w:val="clear" w:color="auto" w:fill="EEECE1"/>
          </w:tcPr>
          <w:p w14:paraId="6D00452E"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1</w:t>
            </w:r>
          </w:p>
        </w:tc>
      </w:tr>
      <w:tr w:rsidR="00BD3C42" w:rsidRPr="00B2590B" w14:paraId="6D879FDA" w14:textId="77777777" w:rsidTr="00891BA0">
        <w:tc>
          <w:tcPr>
            <w:tcW w:w="1489" w:type="dxa"/>
            <w:shd w:val="clear" w:color="auto" w:fill="EEECE1"/>
          </w:tcPr>
          <w:p w14:paraId="26BF76E6" w14:textId="77777777" w:rsidR="00BD3C42" w:rsidRPr="00B2590B" w:rsidRDefault="00861377" w:rsidP="00891BA0">
            <w:pPr>
              <w:pStyle w:val="Picture"/>
              <w:rPr>
                <w:rFonts w:cs="Arial"/>
                <w:sz w:val="20"/>
                <w:szCs w:val="20"/>
                <w:lang w:val="en-GB" w:eastAsia="en-US"/>
              </w:rPr>
            </w:pPr>
            <w:r w:rsidRPr="00B2590B">
              <w:rPr>
                <w:rFonts w:cs="Arial"/>
                <w:sz w:val="20"/>
                <w:szCs w:val="20"/>
                <w:lang w:val="en-GB" w:eastAsia="en-US"/>
              </w:rPr>
              <w:t>Night</w:t>
            </w:r>
          </w:p>
        </w:tc>
        <w:tc>
          <w:tcPr>
            <w:tcW w:w="1276" w:type="dxa"/>
            <w:shd w:val="clear" w:color="auto" w:fill="EEECE1"/>
          </w:tcPr>
          <w:p w14:paraId="1A410BA8"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0</w:t>
            </w:r>
          </w:p>
        </w:tc>
        <w:tc>
          <w:tcPr>
            <w:tcW w:w="1913" w:type="dxa"/>
            <w:shd w:val="clear" w:color="auto" w:fill="EEECE1"/>
          </w:tcPr>
          <w:p w14:paraId="4C68E50D"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1</w:t>
            </w:r>
          </w:p>
        </w:tc>
        <w:tc>
          <w:tcPr>
            <w:tcW w:w="992" w:type="dxa"/>
            <w:shd w:val="clear" w:color="auto" w:fill="EEECE1"/>
          </w:tcPr>
          <w:p w14:paraId="6F280653"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0</w:t>
            </w:r>
          </w:p>
        </w:tc>
      </w:tr>
      <w:tr w:rsidR="00BD3C42" w:rsidRPr="00B2590B" w14:paraId="4AFE84B1" w14:textId="77777777" w:rsidTr="00891BA0">
        <w:tc>
          <w:tcPr>
            <w:tcW w:w="1489" w:type="dxa"/>
            <w:shd w:val="clear" w:color="auto" w:fill="EEECE1"/>
          </w:tcPr>
          <w:p w14:paraId="070C5839" w14:textId="77777777" w:rsidR="00BD3C42" w:rsidRPr="00B2590B" w:rsidRDefault="00861377" w:rsidP="00891BA0">
            <w:pPr>
              <w:pStyle w:val="Picture"/>
              <w:rPr>
                <w:rFonts w:cs="Arial"/>
                <w:sz w:val="20"/>
                <w:szCs w:val="20"/>
                <w:lang w:val="en-GB" w:eastAsia="en-US"/>
              </w:rPr>
            </w:pPr>
            <w:r w:rsidRPr="00B2590B">
              <w:rPr>
                <w:rFonts w:cs="Arial"/>
                <w:sz w:val="20"/>
                <w:szCs w:val="20"/>
                <w:lang w:val="en-GB" w:eastAsia="en-US"/>
              </w:rPr>
              <w:t>Stand</w:t>
            </w:r>
            <w:r w:rsidR="00BD3C42" w:rsidRPr="00B2590B">
              <w:rPr>
                <w:rFonts w:cs="Arial"/>
                <w:sz w:val="20"/>
                <w:szCs w:val="20"/>
                <w:lang w:val="en-GB" w:eastAsia="en-US"/>
              </w:rPr>
              <w:t>by</w:t>
            </w:r>
          </w:p>
        </w:tc>
        <w:tc>
          <w:tcPr>
            <w:tcW w:w="1276" w:type="dxa"/>
            <w:shd w:val="clear" w:color="auto" w:fill="EEECE1"/>
          </w:tcPr>
          <w:p w14:paraId="7FA13714"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0</w:t>
            </w:r>
          </w:p>
        </w:tc>
        <w:tc>
          <w:tcPr>
            <w:tcW w:w="1913" w:type="dxa"/>
            <w:shd w:val="clear" w:color="auto" w:fill="EEECE1"/>
          </w:tcPr>
          <w:p w14:paraId="66CAF931"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0</w:t>
            </w:r>
          </w:p>
        </w:tc>
        <w:tc>
          <w:tcPr>
            <w:tcW w:w="992" w:type="dxa"/>
            <w:shd w:val="clear" w:color="auto" w:fill="EEECE1"/>
          </w:tcPr>
          <w:p w14:paraId="13C6C19E" w14:textId="77777777" w:rsidR="00BD3C42" w:rsidRPr="00B2590B" w:rsidRDefault="00BD3C42" w:rsidP="00891BA0">
            <w:pPr>
              <w:pStyle w:val="Picture"/>
              <w:rPr>
                <w:rFonts w:cs="Arial"/>
                <w:sz w:val="20"/>
                <w:szCs w:val="20"/>
                <w:lang w:val="en-GB" w:eastAsia="en-US"/>
              </w:rPr>
            </w:pPr>
            <w:r w:rsidRPr="00B2590B">
              <w:rPr>
                <w:rFonts w:cs="Arial"/>
                <w:sz w:val="20"/>
                <w:szCs w:val="20"/>
                <w:lang w:val="en-GB" w:eastAsia="en-US"/>
              </w:rPr>
              <w:t>0</w:t>
            </w:r>
          </w:p>
        </w:tc>
      </w:tr>
    </w:tbl>
    <w:p w14:paraId="21356048" w14:textId="77777777" w:rsidR="009870A7" w:rsidRPr="00B2590B" w:rsidRDefault="009870A7" w:rsidP="009870A7">
      <w:pPr>
        <w:pStyle w:val="Caption"/>
      </w:pPr>
    </w:p>
    <w:p w14:paraId="17BB65CD" w14:textId="77777777" w:rsidR="00424F71" w:rsidRPr="00B2590B" w:rsidRDefault="00424F71" w:rsidP="00424F71">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10</w:t>
      </w:r>
      <w:r w:rsidRPr="00B2590B">
        <w:fldChar w:fldCharType="end"/>
      </w:r>
      <w:r w:rsidRPr="00B2590B">
        <w:t xml:space="preserve">: Table of priorities in </w:t>
      </w:r>
      <w:proofErr w:type="gramStart"/>
      <w:r w:rsidRPr="00B2590B">
        <w:t>8 bit</w:t>
      </w:r>
      <w:proofErr w:type="gramEnd"/>
      <w:r w:rsidRPr="00B2590B">
        <w:t xml:space="preserve"> mode (DPT 20.102)</w:t>
      </w:r>
    </w:p>
    <w:tbl>
      <w:tblPr>
        <w:tblW w:w="0" w:type="auto"/>
        <w:tblInd w:w="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59"/>
        <w:gridCol w:w="1206"/>
        <w:gridCol w:w="2923"/>
      </w:tblGrid>
      <w:tr w:rsidR="00424F71" w:rsidRPr="00B2590B" w14:paraId="6AB3A12D" w14:textId="77777777" w:rsidTr="00424F71">
        <w:tc>
          <w:tcPr>
            <w:tcW w:w="1559" w:type="dxa"/>
            <w:shd w:val="clear" w:color="auto" w:fill="EEECE1"/>
          </w:tcPr>
          <w:p w14:paraId="0B3D336E" w14:textId="77777777" w:rsidR="00424F71" w:rsidRPr="00B2590B" w:rsidRDefault="00424F71" w:rsidP="00424F71">
            <w:pPr>
              <w:pStyle w:val="Picture"/>
              <w:rPr>
                <w:rFonts w:cs="Arial"/>
                <w:sz w:val="20"/>
                <w:lang w:val="en-GB" w:eastAsia="en-US"/>
              </w:rPr>
            </w:pPr>
            <w:r w:rsidRPr="00B2590B">
              <w:rPr>
                <w:rFonts w:cs="Arial"/>
                <w:sz w:val="20"/>
                <w:lang w:val="en-GB" w:eastAsia="en-US"/>
              </w:rPr>
              <w:t>Operating Mode</w:t>
            </w:r>
          </w:p>
        </w:tc>
        <w:tc>
          <w:tcPr>
            <w:tcW w:w="1206" w:type="dxa"/>
            <w:shd w:val="clear" w:color="auto" w:fill="EEECE1"/>
          </w:tcPr>
          <w:p w14:paraId="45EAC127" w14:textId="77777777" w:rsidR="00424F71" w:rsidRPr="00B2590B" w:rsidRDefault="00424F71" w:rsidP="001B15C6">
            <w:pPr>
              <w:pStyle w:val="Picture"/>
              <w:rPr>
                <w:rFonts w:cs="Arial"/>
                <w:sz w:val="20"/>
                <w:lang w:val="en-GB" w:eastAsia="en-US"/>
              </w:rPr>
            </w:pPr>
            <w:r w:rsidRPr="00B2590B">
              <w:rPr>
                <w:rFonts w:cs="Arial"/>
                <w:lang w:val="en-GB" w:eastAsia="en-US"/>
              </w:rPr>
              <w:t>Value of KNX Object</w:t>
            </w:r>
          </w:p>
        </w:tc>
        <w:tc>
          <w:tcPr>
            <w:tcW w:w="2923" w:type="dxa"/>
            <w:shd w:val="clear" w:color="auto" w:fill="EEECE1"/>
          </w:tcPr>
          <w:p w14:paraId="5A00C5DD" w14:textId="77777777" w:rsidR="00424F71" w:rsidRPr="00B2590B" w:rsidRDefault="00424F71" w:rsidP="001B15C6">
            <w:pPr>
              <w:pStyle w:val="Picture"/>
              <w:rPr>
                <w:rFonts w:cs="Arial"/>
                <w:sz w:val="20"/>
                <w:lang w:val="en-GB" w:eastAsia="en-US"/>
              </w:rPr>
            </w:pPr>
            <w:r w:rsidRPr="00B2590B">
              <w:rPr>
                <w:rFonts w:cs="Arial"/>
                <w:sz w:val="20"/>
                <w:lang w:val="en-GB" w:eastAsia="en-US"/>
              </w:rPr>
              <w:t>Remark</w:t>
            </w:r>
          </w:p>
        </w:tc>
      </w:tr>
      <w:tr w:rsidR="00424F71" w:rsidRPr="00B2590B" w14:paraId="7CC12F44" w14:textId="77777777" w:rsidTr="00424F71">
        <w:tc>
          <w:tcPr>
            <w:tcW w:w="1559" w:type="dxa"/>
            <w:shd w:val="clear" w:color="auto" w:fill="EEECE1"/>
          </w:tcPr>
          <w:p w14:paraId="083B18C9" w14:textId="77777777" w:rsidR="00424F71" w:rsidRPr="00B2590B" w:rsidRDefault="00424F71" w:rsidP="001B15C6">
            <w:pPr>
              <w:pStyle w:val="Picture"/>
              <w:rPr>
                <w:rFonts w:cs="Arial"/>
                <w:sz w:val="20"/>
                <w:lang w:val="en-GB" w:eastAsia="en-US"/>
              </w:rPr>
            </w:pPr>
            <w:r w:rsidRPr="00B2590B">
              <w:rPr>
                <w:rFonts w:cs="Arial"/>
                <w:sz w:val="20"/>
                <w:lang w:val="en-GB" w:eastAsia="en-US"/>
              </w:rPr>
              <w:t>Building Protection</w:t>
            </w:r>
          </w:p>
        </w:tc>
        <w:tc>
          <w:tcPr>
            <w:tcW w:w="1206" w:type="dxa"/>
            <w:shd w:val="clear" w:color="auto" w:fill="EEECE1"/>
          </w:tcPr>
          <w:p w14:paraId="5E329DE6" w14:textId="77777777" w:rsidR="00424F71" w:rsidRPr="00B2590B" w:rsidRDefault="00424F71" w:rsidP="001B15C6">
            <w:pPr>
              <w:pStyle w:val="Picture"/>
              <w:rPr>
                <w:rFonts w:cs="Arial"/>
                <w:sz w:val="20"/>
                <w:lang w:val="en-GB" w:eastAsia="en-US"/>
              </w:rPr>
            </w:pPr>
            <w:r w:rsidRPr="00B2590B">
              <w:rPr>
                <w:rFonts w:cs="Arial"/>
                <w:sz w:val="20"/>
                <w:lang w:val="en-GB" w:eastAsia="en-US"/>
              </w:rPr>
              <w:t>4</w:t>
            </w:r>
          </w:p>
        </w:tc>
        <w:tc>
          <w:tcPr>
            <w:tcW w:w="2923" w:type="dxa"/>
            <w:shd w:val="clear" w:color="auto" w:fill="EEECE1"/>
          </w:tcPr>
          <w:p w14:paraId="56E07A50" w14:textId="77777777" w:rsidR="00424F71" w:rsidRPr="00B2590B" w:rsidRDefault="00424F71" w:rsidP="001B15C6">
            <w:pPr>
              <w:pStyle w:val="Picture"/>
              <w:rPr>
                <w:rFonts w:cs="Arial"/>
                <w:sz w:val="20"/>
                <w:lang w:val="en-GB" w:eastAsia="en-US"/>
              </w:rPr>
            </w:pPr>
            <w:r w:rsidRPr="00B2590B">
              <w:rPr>
                <w:rFonts w:cs="Arial"/>
                <w:sz w:val="20"/>
                <w:lang w:val="en-GB" w:eastAsia="en-US"/>
              </w:rPr>
              <w:t xml:space="preserve">Higher </w:t>
            </w:r>
            <w:r w:rsidR="00767AD6" w:rsidRPr="00B2590B">
              <w:rPr>
                <w:rFonts w:cs="Arial"/>
                <w:sz w:val="20"/>
                <w:lang w:val="en-GB" w:eastAsia="en-US"/>
              </w:rPr>
              <w:t>prioritized</w:t>
            </w:r>
            <w:r w:rsidRPr="00B2590B">
              <w:rPr>
                <w:rFonts w:cs="Arial"/>
                <w:sz w:val="20"/>
                <w:lang w:val="en-GB" w:eastAsia="en-US"/>
              </w:rPr>
              <w:t xml:space="preserve"> than 0-3</w:t>
            </w:r>
          </w:p>
        </w:tc>
      </w:tr>
      <w:tr w:rsidR="00424F71" w:rsidRPr="00B2590B" w14:paraId="0B89908C" w14:textId="77777777" w:rsidTr="00424F71">
        <w:tc>
          <w:tcPr>
            <w:tcW w:w="1559" w:type="dxa"/>
            <w:shd w:val="clear" w:color="auto" w:fill="EEECE1"/>
          </w:tcPr>
          <w:p w14:paraId="1A3F4C9A" w14:textId="77777777" w:rsidR="00424F71" w:rsidRPr="00B2590B" w:rsidRDefault="00424F71" w:rsidP="001B15C6">
            <w:pPr>
              <w:pStyle w:val="Picture"/>
              <w:rPr>
                <w:rFonts w:cs="Arial"/>
                <w:sz w:val="20"/>
                <w:lang w:val="en-GB" w:eastAsia="en-US"/>
              </w:rPr>
            </w:pPr>
            <w:r w:rsidRPr="00B2590B">
              <w:rPr>
                <w:rFonts w:cs="Arial"/>
                <w:sz w:val="20"/>
                <w:lang w:val="en-GB" w:eastAsia="en-US"/>
              </w:rPr>
              <w:t>Economy</w:t>
            </w:r>
          </w:p>
        </w:tc>
        <w:tc>
          <w:tcPr>
            <w:tcW w:w="1206" w:type="dxa"/>
            <w:shd w:val="clear" w:color="auto" w:fill="EEECE1"/>
          </w:tcPr>
          <w:p w14:paraId="096A5E08" w14:textId="77777777" w:rsidR="00424F71" w:rsidRPr="00B2590B" w:rsidRDefault="00424F71" w:rsidP="001B15C6">
            <w:pPr>
              <w:pStyle w:val="Picture"/>
              <w:rPr>
                <w:rFonts w:cs="Arial"/>
                <w:sz w:val="20"/>
                <w:lang w:val="en-GB" w:eastAsia="en-US"/>
              </w:rPr>
            </w:pPr>
            <w:r w:rsidRPr="00B2590B">
              <w:rPr>
                <w:rFonts w:cs="Arial"/>
                <w:sz w:val="20"/>
                <w:lang w:val="en-GB" w:eastAsia="en-US"/>
              </w:rPr>
              <w:t>3</w:t>
            </w:r>
          </w:p>
        </w:tc>
        <w:tc>
          <w:tcPr>
            <w:tcW w:w="2923" w:type="dxa"/>
            <w:shd w:val="clear" w:color="auto" w:fill="EEECE1"/>
          </w:tcPr>
          <w:p w14:paraId="50A60138" w14:textId="77777777" w:rsidR="00424F71" w:rsidRPr="00B2590B" w:rsidRDefault="00424F71" w:rsidP="001B15C6">
            <w:pPr>
              <w:pStyle w:val="Picture"/>
              <w:rPr>
                <w:rFonts w:cs="Arial"/>
                <w:sz w:val="20"/>
                <w:lang w:val="en-GB" w:eastAsia="en-US"/>
              </w:rPr>
            </w:pPr>
          </w:p>
        </w:tc>
      </w:tr>
      <w:tr w:rsidR="00424F71" w:rsidRPr="00B2590B" w14:paraId="214472AC" w14:textId="77777777" w:rsidTr="00424F71">
        <w:tc>
          <w:tcPr>
            <w:tcW w:w="1559" w:type="dxa"/>
            <w:shd w:val="clear" w:color="auto" w:fill="EEECE1"/>
          </w:tcPr>
          <w:p w14:paraId="377AFE1C" w14:textId="77777777" w:rsidR="00424F71" w:rsidRPr="00B2590B" w:rsidRDefault="00424F71" w:rsidP="001B15C6">
            <w:pPr>
              <w:pStyle w:val="Picture"/>
              <w:rPr>
                <w:rFonts w:cs="Arial"/>
                <w:sz w:val="20"/>
                <w:lang w:val="en-GB" w:eastAsia="en-US"/>
              </w:rPr>
            </w:pPr>
            <w:proofErr w:type="spellStart"/>
            <w:r w:rsidRPr="00B2590B">
              <w:rPr>
                <w:rFonts w:cs="Arial"/>
                <w:sz w:val="20"/>
                <w:lang w:val="en-GB" w:eastAsia="en-US"/>
              </w:rPr>
              <w:t>Precomfort</w:t>
            </w:r>
            <w:proofErr w:type="spellEnd"/>
          </w:p>
        </w:tc>
        <w:tc>
          <w:tcPr>
            <w:tcW w:w="1206" w:type="dxa"/>
            <w:shd w:val="clear" w:color="auto" w:fill="EEECE1"/>
          </w:tcPr>
          <w:p w14:paraId="04735B4E" w14:textId="77777777" w:rsidR="00424F71" w:rsidRPr="00B2590B" w:rsidRDefault="00424F71" w:rsidP="001B15C6">
            <w:pPr>
              <w:pStyle w:val="Picture"/>
              <w:rPr>
                <w:rFonts w:cs="Arial"/>
                <w:sz w:val="20"/>
                <w:lang w:val="en-GB" w:eastAsia="en-US"/>
              </w:rPr>
            </w:pPr>
            <w:r w:rsidRPr="00B2590B">
              <w:rPr>
                <w:rFonts w:cs="Arial"/>
                <w:sz w:val="20"/>
                <w:lang w:val="en-GB" w:eastAsia="en-US"/>
              </w:rPr>
              <w:t>2</w:t>
            </w:r>
          </w:p>
        </w:tc>
        <w:tc>
          <w:tcPr>
            <w:tcW w:w="2923" w:type="dxa"/>
            <w:shd w:val="clear" w:color="auto" w:fill="EEECE1"/>
          </w:tcPr>
          <w:p w14:paraId="58827EB9" w14:textId="77777777" w:rsidR="00424F71" w:rsidRPr="00B2590B" w:rsidRDefault="00424F71" w:rsidP="001B15C6">
            <w:pPr>
              <w:pStyle w:val="Picture"/>
              <w:rPr>
                <w:rFonts w:cs="Arial"/>
                <w:sz w:val="20"/>
                <w:lang w:val="en-GB" w:eastAsia="en-US"/>
              </w:rPr>
            </w:pPr>
          </w:p>
        </w:tc>
      </w:tr>
      <w:tr w:rsidR="00424F71" w:rsidRPr="00B2590B" w14:paraId="6B548DB0" w14:textId="77777777" w:rsidTr="00424F71">
        <w:tc>
          <w:tcPr>
            <w:tcW w:w="1559" w:type="dxa"/>
            <w:shd w:val="clear" w:color="auto" w:fill="EEECE1"/>
          </w:tcPr>
          <w:p w14:paraId="59F006CD" w14:textId="77777777" w:rsidR="00424F71" w:rsidRPr="00B2590B" w:rsidRDefault="00424F71" w:rsidP="001B15C6">
            <w:pPr>
              <w:pStyle w:val="Picture"/>
              <w:rPr>
                <w:rFonts w:cs="Arial"/>
                <w:sz w:val="20"/>
                <w:lang w:val="en-GB" w:eastAsia="en-US"/>
              </w:rPr>
            </w:pPr>
            <w:r w:rsidRPr="00B2590B">
              <w:rPr>
                <w:rFonts w:cs="Arial"/>
                <w:sz w:val="20"/>
                <w:lang w:val="en-GB" w:eastAsia="en-US"/>
              </w:rPr>
              <w:t>Comfort</w:t>
            </w:r>
          </w:p>
        </w:tc>
        <w:tc>
          <w:tcPr>
            <w:tcW w:w="1206" w:type="dxa"/>
            <w:shd w:val="clear" w:color="auto" w:fill="EEECE1"/>
          </w:tcPr>
          <w:p w14:paraId="6841C9E6" w14:textId="77777777" w:rsidR="00424F71" w:rsidRPr="00B2590B" w:rsidRDefault="00424F71" w:rsidP="001B15C6">
            <w:pPr>
              <w:pStyle w:val="Picture"/>
              <w:rPr>
                <w:rFonts w:cs="Arial"/>
                <w:sz w:val="20"/>
                <w:lang w:val="en-GB" w:eastAsia="en-US"/>
              </w:rPr>
            </w:pPr>
            <w:r w:rsidRPr="00B2590B">
              <w:rPr>
                <w:rFonts w:cs="Arial"/>
                <w:sz w:val="20"/>
                <w:lang w:val="en-GB" w:eastAsia="en-US"/>
              </w:rPr>
              <w:t>1</w:t>
            </w:r>
          </w:p>
        </w:tc>
        <w:tc>
          <w:tcPr>
            <w:tcW w:w="2923" w:type="dxa"/>
            <w:shd w:val="clear" w:color="auto" w:fill="EEECE1"/>
          </w:tcPr>
          <w:p w14:paraId="3EEB7E2E" w14:textId="77777777" w:rsidR="00424F71" w:rsidRPr="00B2590B" w:rsidRDefault="00424F71" w:rsidP="001B15C6">
            <w:pPr>
              <w:pStyle w:val="Picture"/>
              <w:rPr>
                <w:rFonts w:cs="Arial"/>
                <w:sz w:val="20"/>
                <w:lang w:val="en-GB" w:eastAsia="en-US"/>
              </w:rPr>
            </w:pPr>
          </w:p>
        </w:tc>
      </w:tr>
      <w:tr w:rsidR="00424F71" w:rsidRPr="00B2590B" w14:paraId="7A6FE3D3" w14:textId="77777777" w:rsidTr="00424F71">
        <w:tc>
          <w:tcPr>
            <w:tcW w:w="1559" w:type="dxa"/>
            <w:shd w:val="clear" w:color="auto" w:fill="EEECE1"/>
          </w:tcPr>
          <w:p w14:paraId="25CC971E" w14:textId="77777777" w:rsidR="00424F71" w:rsidRPr="00B2590B" w:rsidRDefault="00424F71" w:rsidP="001B15C6">
            <w:pPr>
              <w:pStyle w:val="Picture"/>
              <w:rPr>
                <w:rFonts w:cs="Arial"/>
                <w:sz w:val="20"/>
                <w:lang w:val="en-GB" w:eastAsia="en-US"/>
              </w:rPr>
            </w:pPr>
            <w:r w:rsidRPr="00B2590B">
              <w:rPr>
                <w:rFonts w:cs="Arial"/>
                <w:sz w:val="20"/>
                <w:lang w:val="en-GB" w:eastAsia="en-US"/>
              </w:rPr>
              <w:t>Automatic</w:t>
            </w:r>
          </w:p>
        </w:tc>
        <w:tc>
          <w:tcPr>
            <w:tcW w:w="1206" w:type="dxa"/>
            <w:shd w:val="clear" w:color="auto" w:fill="EEECE1"/>
          </w:tcPr>
          <w:p w14:paraId="34CE2F3E" w14:textId="77777777" w:rsidR="00424F71" w:rsidRPr="00B2590B" w:rsidRDefault="00424F71" w:rsidP="001B15C6">
            <w:pPr>
              <w:pStyle w:val="Picture"/>
              <w:rPr>
                <w:rFonts w:cs="Arial"/>
                <w:sz w:val="20"/>
                <w:lang w:val="en-GB" w:eastAsia="en-US"/>
              </w:rPr>
            </w:pPr>
            <w:r w:rsidRPr="00B2590B">
              <w:rPr>
                <w:rFonts w:cs="Arial"/>
                <w:sz w:val="20"/>
                <w:lang w:val="en-GB" w:eastAsia="en-US"/>
              </w:rPr>
              <w:t>0</w:t>
            </w:r>
          </w:p>
        </w:tc>
        <w:tc>
          <w:tcPr>
            <w:tcW w:w="2923" w:type="dxa"/>
            <w:shd w:val="clear" w:color="auto" w:fill="EEECE1"/>
          </w:tcPr>
          <w:p w14:paraId="64F73317" w14:textId="77777777" w:rsidR="00424F71" w:rsidRPr="00B2590B" w:rsidRDefault="00424F71" w:rsidP="00202A15">
            <w:pPr>
              <w:pStyle w:val="Picture"/>
              <w:rPr>
                <w:rFonts w:cs="Arial"/>
                <w:sz w:val="20"/>
                <w:lang w:val="en-GB" w:eastAsia="en-US"/>
              </w:rPr>
            </w:pPr>
            <w:r w:rsidRPr="00B2590B">
              <w:rPr>
                <w:rFonts w:cs="Arial"/>
                <w:sz w:val="20"/>
                <w:lang w:val="en-GB" w:eastAsia="en-US"/>
              </w:rPr>
              <w:t xml:space="preserve">In this setting, the thermostat can be controlled </w:t>
            </w:r>
            <w:proofErr w:type="gramStart"/>
            <w:r w:rsidRPr="00B2590B">
              <w:rPr>
                <w:rFonts w:cs="Arial"/>
                <w:sz w:val="20"/>
                <w:lang w:val="en-GB" w:eastAsia="en-US"/>
              </w:rPr>
              <w:t>e.g.</w:t>
            </w:r>
            <w:proofErr w:type="gramEnd"/>
            <w:r w:rsidRPr="00B2590B">
              <w:rPr>
                <w:rFonts w:cs="Arial"/>
                <w:sz w:val="20"/>
                <w:lang w:val="en-GB" w:eastAsia="en-US"/>
              </w:rPr>
              <w:t xml:space="preserve"> by a separate clock object.</w:t>
            </w:r>
          </w:p>
        </w:tc>
      </w:tr>
    </w:tbl>
    <w:p w14:paraId="31841A20" w14:textId="77777777" w:rsidR="00424F71" w:rsidRPr="00B2590B" w:rsidRDefault="00202A15" w:rsidP="00202A15">
      <w:pPr>
        <w:pStyle w:val="Caption"/>
      </w:pPr>
      <w:r>
        <w:t xml:space="preserve">Figure </w:t>
      </w:r>
      <w:r>
        <w:fldChar w:fldCharType="begin"/>
      </w:r>
      <w:r>
        <w:instrText xml:space="preserve"> SEQ Figure \* ARABIC </w:instrText>
      </w:r>
      <w:r>
        <w:fldChar w:fldCharType="separate"/>
      </w:r>
      <w:r>
        <w:rPr>
          <w:noProof/>
        </w:rPr>
        <w:t>25</w:t>
      </w:r>
      <w:r>
        <w:fldChar w:fldCharType="end"/>
      </w:r>
      <w:r>
        <w:t>: Room thermostat and the various mode settings</w:t>
      </w:r>
    </w:p>
    <w:p w14:paraId="33EB1CDC" w14:textId="77777777" w:rsidR="00751A93" w:rsidRPr="00B2590B" w:rsidRDefault="00751A93" w:rsidP="00E20CCB">
      <w:r w:rsidRPr="00B2590B">
        <w:t>The room thermostat can be controlled externally (via KNX) or locally (</w:t>
      </w:r>
      <w:r w:rsidR="00767AD6" w:rsidRPr="00B2590B">
        <w:t>multi-functional</w:t>
      </w:r>
      <w:r w:rsidRPr="00B2590B">
        <w:t xml:space="preserve"> button) </w:t>
      </w:r>
      <w:r w:rsidR="005B28BC" w:rsidRPr="00B2590B">
        <w:t xml:space="preserve">and in this way set into the different </w:t>
      </w:r>
      <w:r w:rsidRPr="00B2590B">
        <w:t>operating modes. The current mode is indicated by LEDs or symbols.</w:t>
      </w:r>
    </w:p>
    <w:p w14:paraId="5DBEF897" w14:textId="77777777" w:rsidR="00F17BD1" w:rsidRPr="00B2590B" w:rsidRDefault="005B28BC" w:rsidP="00555D4A">
      <w:r w:rsidRPr="00B2590B">
        <w:t xml:space="preserve">The exact manual operation is manufacturer specific as left open in the KNX Standard. </w:t>
      </w:r>
      <w:r w:rsidR="0012040A" w:rsidRPr="00B2590B">
        <w:br w:type="page"/>
      </w:r>
      <w:r w:rsidR="00530353" w:rsidRPr="00B2590B">
        <w:lastRenderedPageBreak/>
        <w:t xml:space="preserve">Room </w:t>
      </w:r>
      <w:r w:rsidR="00555D4A" w:rsidRPr="00B2590B">
        <w:t>thermostat</w:t>
      </w:r>
      <w:r w:rsidR="00530353" w:rsidRPr="00B2590B">
        <w:t>s</w:t>
      </w:r>
      <w:r w:rsidR="00555D4A" w:rsidRPr="00B2590B">
        <w:t xml:space="preserve"> </w:t>
      </w:r>
      <w:r w:rsidR="00530353" w:rsidRPr="00B2590B">
        <w:t>sometimes have</w:t>
      </w:r>
      <w:r w:rsidR="00555D4A" w:rsidRPr="00B2590B">
        <w:t xml:space="preserve"> extensive parameters</w:t>
      </w:r>
      <w:r w:rsidR="00530353" w:rsidRPr="00B2590B">
        <w:t>: they can for instance be set as 2-step or continuous controllers</w:t>
      </w:r>
      <w:r w:rsidR="00555D4A" w:rsidRPr="00B2590B">
        <w:t>.</w:t>
      </w:r>
    </w:p>
    <w:p w14:paraId="02539C70" w14:textId="77777777" w:rsidR="00F17BD1" w:rsidRPr="00B2590B" w:rsidRDefault="00F17BD1" w:rsidP="00891BA0">
      <w:pPr>
        <w:pStyle w:val="Text100"/>
        <w:keepNext/>
      </w:pPr>
    </w:p>
    <w:p w14:paraId="5CA53786" w14:textId="202932B7" w:rsidR="00F17BD1" w:rsidRPr="00B2590B" w:rsidRDefault="00E748CF" w:rsidP="00891BA0">
      <w:pPr>
        <w:pStyle w:val="Text100"/>
        <w:keepNext/>
      </w:pPr>
      <w:r w:rsidRPr="00B2590B">
        <w:rPr>
          <w:noProof/>
        </w:rPr>
        <w:drawing>
          <wp:inline distT="0" distB="0" distL="0" distR="0" wp14:anchorId="1429E495" wp14:editId="6778CBA4">
            <wp:extent cx="5534025" cy="14154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34025" cy="1415415"/>
                    </a:xfrm>
                    <a:prstGeom prst="rect">
                      <a:avLst/>
                    </a:prstGeom>
                    <a:noFill/>
                    <a:ln>
                      <a:noFill/>
                    </a:ln>
                  </pic:spPr>
                </pic:pic>
              </a:graphicData>
            </a:graphic>
          </wp:inline>
        </w:drawing>
      </w:r>
    </w:p>
    <w:p w14:paraId="494FEA6C" w14:textId="77777777" w:rsidR="00891BA0" w:rsidRPr="00B2590B" w:rsidRDefault="00891BA0" w:rsidP="00891BA0">
      <w:pPr>
        <w:pStyle w:val="Text100"/>
        <w:keepNext/>
      </w:pPr>
    </w:p>
    <w:p w14:paraId="19E0FA71" w14:textId="77777777" w:rsidR="00BD3C42" w:rsidRPr="00B2590B" w:rsidRDefault="00891BA0" w:rsidP="00891BA0">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26</w:t>
      </w:r>
      <w:r w:rsidRPr="00B2590B">
        <w:fldChar w:fldCharType="end"/>
      </w:r>
      <w:r w:rsidRPr="00B2590B">
        <w:t xml:space="preserve">: </w:t>
      </w:r>
      <w:r w:rsidR="00555D4A" w:rsidRPr="00B2590B">
        <w:t>Controlled systems for 2-step and continuous controller</w:t>
      </w:r>
    </w:p>
    <w:p w14:paraId="66F48648" w14:textId="77777777" w:rsidR="00555D4A" w:rsidRPr="00B2590B" w:rsidRDefault="00555D4A" w:rsidP="00555D4A">
      <w:r w:rsidRPr="00B2590B">
        <w:t>2-step heating is frequently used in connection with underfloor heating. Underfloor heating is a very slow system. It takes a long time to heat up a room (up to several hours). To shorten the warming-up phase, a rapid heating system (</w:t>
      </w:r>
      <w:proofErr w:type="gramStart"/>
      <w:r w:rsidRPr="00B2590B">
        <w:t>e.g.</w:t>
      </w:r>
      <w:proofErr w:type="gramEnd"/>
      <w:r w:rsidRPr="00B2590B">
        <w:t xml:space="preserve"> hot water convector heating) is used in addition.</w:t>
      </w:r>
    </w:p>
    <w:p w14:paraId="4DD07210" w14:textId="77777777" w:rsidR="005561D9" w:rsidRPr="00B2590B" w:rsidRDefault="005561D9" w:rsidP="00891BA0"/>
    <w:p w14:paraId="50B4BDF5" w14:textId="7643EC19" w:rsidR="005561D9" w:rsidRPr="00B2590B" w:rsidRDefault="00E748CF" w:rsidP="00891BA0">
      <w:r w:rsidRPr="00B2590B">
        <w:rPr>
          <w:noProof/>
        </w:rPr>
        <w:drawing>
          <wp:inline distT="0" distB="0" distL="0" distR="0" wp14:anchorId="2632EE6A" wp14:editId="28D45EC1">
            <wp:extent cx="5359400" cy="2838450"/>
            <wp:effectExtent l="0" t="0" r="0" b="0"/>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59400" cy="2838450"/>
                    </a:xfrm>
                    <a:prstGeom prst="rect">
                      <a:avLst/>
                    </a:prstGeom>
                    <a:noFill/>
                    <a:ln>
                      <a:noFill/>
                    </a:ln>
                  </pic:spPr>
                </pic:pic>
              </a:graphicData>
            </a:graphic>
          </wp:inline>
        </w:drawing>
      </w:r>
    </w:p>
    <w:p w14:paraId="40E83A4B" w14:textId="77777777" w:rsidR="00891BA0" w:rsidRPr="00B2590B" w:rsidRDefault="00891BA0" w:rsidP="00891BA0">
      <w:pPr>
        <w:pStyle w:val="Picture"/>
        <w:rPr>
          <w:lang w:val="en-GB"/>
        </w:rPr>
      </w:pPr>
    </w:p>
    <w:p w14:paraId="2811245E" w14:textId="77777777" w:rsidR="00891BA0" w:rsidRPr="00B2590B" w:rsidRDefault="00891BA0" w:rsidP="00891BA0">
      <w:pPr>
        <w:pStyle w:val="Caption"/>
      </w:pPr>
      <w:r w:rsidRPr="00B2590B">
        <w:t xml:space="preserve">Figure </w:t>
      </w:r>
      <w:r w:rsidRPr="00B2590B">
        <w:fldChar w:fldCharType="begin"/>
      </w:r>
      <w:r w:rsidRPr="00B2590B">
        <w:instrText xml:space="preserve"> SEQ Figure \* ARABIC </w:instrText>
      </w:r>
      <w:r w:rsidRPr="00B2590B">
        <w:fldChar w:fldCharType="separate"/>
      </w:r>
      <w:r w:rsidR="00911919">
        <w:rPr>
          <w:noProof/>
        </w:rPr>
        <w:t>27</w:t>
      </w:r>
      <w:r w:rsidRPr="00B2590B">
        <w:fldChar w:fldCharType="end"/>
      </w:r>
      <w:r w:rsidRPr="00B2590B">
        <w:t xml:space="preserve">: </w:t>
      </w:r>
      <w:r w:rsidR="00555D4A" w:rsidRPr="00B2590B">
        <w:t>Controlled system for 2-step heating</w:t>
      </w:r>
    </w:p>
    <w:p w14:paraId="34ACEAD0" w14:textId="77777777" w:rsidR="00555D4A" w:rsidRPr="00B2590B" w:rsidRDefault="00555D4A" w:rsidP="00555D4A">
      <w:r w:rsidRPr="00B2590B">
        <w:t>The cooling function has a second operating mode. It is used in connection with the heating to achieve a constant room temperature. When using the cooling mode, the occurrence of condensed water on the cooling surfaces (dew point) should be noted.</w:t>
      </w:r>
    </w:p>
    <w:p w14:paraId="68B8FE09" w14:textId="25A036D6" w:rsidR="00891BA0" w:rsidRPr="00B2590B" w:rsidRDefault="00E748CF" w:rsidP="00891BA0">
      <w:pPr>
        <w:pStyle w:val="Picture"/>
        <w:rPr>
          <w:lang w:val="en-GB"/>
        </w:rPr>
      </w:pPr>
      <w:r w:rsidRPr="00B2590B">
        <w:rPr>
          <w:noProof/>
          <w:lang w:val="en-GB"/>
        </w:rPr>
        <w:lastRenderedPageBreak/>
        <w:drawing>
          <wp:inline distT="0" distB="0" distL="0" distR="0" wp14:anchorId="0AF11A86" wp14:editId="4DCF5297">
            <wp:extent cx="5104765" cy="2830830"/>
            <wp:effectExtent l="0" t="0" r="0" b="0"/>
            <wp:docPr id="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04765" cy="2830830"/>
                    </a:xfrm>
                    <a:prstGeom prst="rect">
                      <a:avLst/>
                    </a:prstGeom>
                    <a:noFill/>
                    <a:ln>
                      <a:noFill/>
                    </a:ln>
                  </pic:spPr>
                </pic:pic>
              </a:graphicData>
            </a:graphic>
          </wp:inline>
        </w:drawing>
      </w:r>
    </w:p>
    <w:p w14:paraId="1BF67C42" w14:textId="77777777" w:rsidR="00BD3C42" w:rsidRPr="00B2590B" w:rsidRDefault="00891BA0" w:rsidP="00891BA0">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28</w:t>
      </w:r>
      <w:r w:rsidRPr="00B2590B">
        <w:fldChar w:fldCharType="end"/>
      </w:r>
      <w:r w:rsidRPr="00B2590B">
        <w:t xml:space="preserve">: </w:t>
      </w:r>
      <w:r w:rsidR="0046070B" w:rsidRPr="00B2590B">
        <w:t>Simplified representation of the setpoints for heating and cooling</w:t>
      </w:r>
    </w:p>
    <w:p w14:paraId="5A09B369" w14:textId="1072E2A5" w:rsidR="00891BA0" w:rsidRPr="00B2590B" w:rsidRDefault="00E748CF" w:rsidP="00891BA0">
      <w:pPr>
        <w:pStyle w:val="Picture"/>
        <w:rPr>
          <w:lang w:val="en-GB"/>
        </w:rPr>
      </w:pPr>
      <w:r w:rsidRPr="00B2590B">
        <w:rPr>
          <w:noProof/>
          <w:lang w:val="en-GB"/>
        </w:rPr>
        <w:drawing>
          <wp:inline distT="0" distB="0" distL="0" distR="0" wp14:anchorId="5E933B21" wp14:editId="236C6532">
            <wp:extent cx="4763135" cy="2250440"/>
            <wp:effectExtent l="0" t="0" r="0" b="0"/>
            <wp:docPr id="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63135" cy="2250440"/>
                    </a:xfrm>
                    <a:prstGeom prst="rect">
                      <a:avLst/>
                    </a:prstGeom>
                    <a:noFill/>
                    <a:ln>
                      <a:noFill/>
                    </a:ln>
                  </pic:spPr>
                </pic:pic>
              </a:graphicData>
            </a:graphic>
          </wp:inline>
        </w:drawing>
      </w:r>
    </w:p>
    <w:p w14:paraId="4134AF44" w14:textId="77777777" w:rsidR="00891BA0" w:rsidRPr="00B2590B" w:rsidRDefault="00891BA0" w:rsidP="00891BA0">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29</w:t>
      </w:r>
      <w:r w:rsidRPr="00B2590B">
        <w:fldChar w:fldCharType="end"/>
      </w:r>
      <w:r w:rsidRPr="00B2590B">
        <w:t xml:space="preserve">: </w:t>
      </w:r>
      <w:r w:rsidR="0046070B" w:rsidRPr="00B2590B">
        <w:t>Controlled system for heating and cooling</w:t>
      </w:r>
    </w:p>
    <w:p w14:paraId="1D34A1AA" w14:textId="77777777" w:rsidR="0046070B" w:rsidRPr="00B2590B" w:rsidRDefault="009870A7" w:rsidP="009870A7">
      <w:pPr>
        <w:pStyle w:val="Heading4"/>
        <w:rPr>
          <w:lang w:val="en-GB"/>
        </w:rPr>
      </w:pPr>
      <w:r w:rsidRPr="00B2590B">
        <w:rPr>
          <w:lang w:val="en-GB"/>
        </w:rPr>
        <w:br w:type="page"/>
      </w:r>
      <w:bookmarkStart w:id="54" w:name="_Toc125450088"/>
      <w:r w:rsidR="0046070B" w:rsidRPr="00B2590B">
        <w:rPr>
          <w:lang w:val="en-GB"/>
        </w:rPr>
        <w:lastRenderedPageBreak/>
        <w:t>Actuator – Variant 1 (Switch Actuator)</w:t>
      </w:r>
      <w:bookmarkEnd w:id="54"/>
    </w:p>
    <w:p w14:paraId="072AC80F" w14:textId="77777777" w:rsidR="00BD3C42" w:rsidRPr="00B2590B" w:rsidRDefault="0046070B">
      <w:pPr>
        <w:pStyle w:val="Text100"/>
      </w:pPr>
      <w:r w:rsidRPr="00B2590B">
        <w:t>A switch or heating actuator can be used as an actuator in connection with one/several thermoelectric valve drives. A cost-effective hardware variant is thereby produced if more than one hot water convector per room needs to be switched.</w:t>
      </w:r>
    </w:p>
    <w:p w14:paraId="0F499E00" w14:textId="6111DEF4" w:rsidR="00891BA0" w:rsidRPr="00B2590B" w:rsidRDefault="00E748CF" w:rsidP="00891BA0">
      <w:pPr>
        <w:pStyle w:val="Figure"/>
        <w:keepNext/>
      </w:pPr>
      <w:r w:rsidRPr="00B2590B">
        <w:rPr>
          <w:noProof/>
        </w:rPr>
        <w:drawing>
          <wp:inline distT="0" distB="0" distL="0" distR="0" wp14:anchorId="51504085" wp14:editId="29E8BFC6">
            <wp:extent cx="5176520" cy="3339465"/>
            <wp:effectExtent l="0" t="0" r="0" b="0"/>
            <wp:docPr id="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176520" cy="3339465"/>
                    </a:xfrm>
                    <a:prstGeom prst="rect">
                      <a:avLst/>
                    </a:prstGeom>
                    <a:noFill/>
                    <a:ln>
                      <a:noFill/>
                    </a:ln>
                  </pic:spPr>
                </pic:pic>
              </a:graphicData>
            </a:graphic>
          </wp:inline>
        </w:drawing>
      </w:r>
    </w:p>
    <w:p w14:paraId="163F2278" w14:textId="77777777" w:rsidR="00BD3C42" w:rsidRPr="00B2590B" w:rsidRDefault="00891BA0" w:rsidP="00891BA0">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30</w:t>
      </w:r>
      <w:r w:rsidRPr="00B2590B">
        <w:fldChar w:fldCharType="end"/>
      </w:r>
      <w:r w:rsidRPr="00B2590B">
        <w:t xml:space="preserve">: </w:t>
      </w:r>
      <w:r w:rsidR="00F6778C" w:rsidRPr="00B2590B">
        <w:t>Example of a heating actuator</w:t>
      </w:r>
    </w:p>
    <w:p w14:paraId="0F1A1F7A" w14:textId="77777777" w:rsidR="00891BA0" w:rsidRPr="00B2590B" w:rsidRDefault="00891BA0">
      <w:pPr>
        <w:ind w:left="1418" w:hanging="1418"/>
        <w:rPr>
          <w:b/>
          <w:bCs/>
        </w:rPr>
      </w:pPr>
    </w:p>
    <w:p w14:paraId="7836428A" w14:textId="77777777" w:rsidR="00F6778C" w:rsidRPr="00B2590B" w:rsidRDefault="00F6778C" w:rsidP="00F6778C">
      <w:r w:rsidRPr="00B2590B">
        <w:rPr>
          <w:b/>
        </w:rPr>
        <w:t>Note</w:t>
      </w:r>
      <w:r w:rsidRPr="00B2590B">
        <w:t>: In the case of low supply voltages (</w:t>
      </w:r>
      <w:proofErr w:type="gramStart"/>
      <w:r w:rsidRPr="00B2590B">
        <w:t>e.g.</w:t>
      </w:r>
      <w:proofErr w:type="gramEnd"/>
      <w:r w:rsidRPr="00B2590B">
        <w:t xml:space="preserve"> 24 V), the reaction times of the thermoelectric elements and their respective cable lengths must be observed.</w:t>
      </w:r>
    </w:p>
    <w:p w14:paraId="54A3A350" w14:textId="77777777" w:rsidR="00F6778C" w:rsidRPr="00B2590B" w:rsidRDefault="00F6778C" w:rsidP="00F6778C"/>
    <w:p w14:paraId="24BD2595" w14:textId="77777777" w:rsidR="00F6778C" w:rsidRPr="00B2590B" w:rsidRDefault="00F6778C" w:rsidP="00F6778C">
      <w:r w:rsidRPr="00B2590B">
        <w:t>Switching applications must be selected for the room thermostat. The operating time of the thermoelectric drive should be noted for the cyclic time of the switching control value.</w:t>
      </w:r>
    </w:p>
    <w:p w14:paraId="07577FBA" w14:textId="77777777" w:rsidR="00BD3C42" w:rsidRPr="00B2590B" w:rsidRDefault="00BD3C42" w:rsidP="00891BA0">
      <w:pPr>
        <w:pStyle w:val="Heading4"/>
        <w:rPr>
          <w:lang w:val="en-GB"/>
        </w:rPr>
      </w:pPr>
      <w:r w:rsidRPr="00B2590B">
        <w:rPr>
          <w:lang w:val="en-GB"/>
        </w:rPr>
        <w:br w:type="page"/>
      </w:r>
      <w:bookmarkStart w:id="55" w:name="_Toc125450089"/>
      <w:r w:rsidR="00D027D7" w:rsidRPr="00B2590B">
        <w:rPr>
          <w:lang w:val="en-GB"/>
        </w:rPr>
        <w:lastRenderedPageBreak/>
        <w:t>Actuator – Variant 2 (Continuous Controller)</w:t>
      </w:r>
      <w:bookmarkEnd w:id="55"/>
    </w:p>
    <w:p w14:paraId="42CBB7B2" w14:textId="77777777" w:rsidR="00D027D7" w:rsidRPr="00B2590B" w:rsidRDefault="001B15C6" w:rsidP="00D027D7">
      <w:r w:rsidRPr="00B2590B">
        <w:t>As final control element, a linear, motor operated KNX valve is used</w:t>
      </w:r>
      <w:r w:rsidR="00D027D7" w:rsidRPr="00B2590B">
        <w:t xml:space="preserve">. </w:t>
      </w:r>
      <w:r w:rsidRPr="00B2590B">
        <w:t>In the room thermostat, a c</w:t>
      </w:r>
      <w:r w:rsidR="00D027D7" w:rsidRPr="00B2590B">
        <w:t xml:space="preserve">ontinuous application </w:t>
      </w:r>
      <w:r w:rsidRPr="00B2590B">
        <w:t>needs to be</w:t>
      </w:r>
      <w:r w:rsidR="00D027D7" w:rsidRPr="00B2590B">
        <w:t xml:space="preserve"> selected.</w:t>
      </w:r>
    </w:p>
    <w:p w14:paraId="1C52F930" w14:textId="735B1043" w:rsidR="00313E9E" w:rsidRPr="00B2590B" w:rsidRDefault="00E748CF" w:rsidP="00313E9E">
      <w:pPr>
        <w:pStyle w:val="Figure"/>
        <w:keepNext/>
        <w:rPr>
          <w:b w:val="0"/>
        </w:rPr>
      </w:pPr>
      <w:r w:rsidRPr="00B2590B">
        <w:rPr>
          <w:noProof/>
        </w:rPr>
        <w:drawing>
          <wp:inline distT="0" distB="0" distL="0" distR="0" wp14:anchorId="0EC81EDD" wp14:editId="078779DF">
            <wp:extent cx="5160645" cy="2496820"/>
            <wp:effectExtent l="0" t="0" r="0" b="0"/>
            <wp:docPr id="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60645" cy="2496820"/>
                    </a:xfrm>
                    <a:prstGeom prst="rect">
                      <a:avLst/>
                    </a:prstGeom>
                    <a:noFill/>
                    <a:ln>
                      <a:noFill/>
                    </a:ln>
                  </pic:spPr>
                </pic:pic>
              </a:graphicData>
            </a:graphic>
          </wp:inline>
        </w:drawing>
      </w:r>
    </w:p>
    <w:p w14:paraId="362E71E4" w14:textId="77777777" w:rsidR="00BD3C42" w:rsidRPr="00B2590B" w:rsidRDefault="00313E9E" w:rsidP="00313E9E">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31</w:t>
      </w:r>
      <w:r w:rsidRPr="00B2590B">
        <w:fldChar w:fldCharType="end"/>
      </w:r>
      <w:r w:rsidRPr="00B2590B">
        <w:t xml:space="preserve">: </w:t>
      </w:r>
      <w:r w:rsidR="00513978" w:rsidRPr="00B2590B">
        <w:t xml:space="preserve">Block diagram of a </w:t>
      </w:r>
      <w:r w:rsidR="001B15C6" w:rsidRPr="00B2590B">
        <w:t>linear valve</w:t>
      </w:r>
    </w:p>
    <w:p w14:paraId="2ED40E4C" w14:textId="77777777" w:rsidR="00313E9E" w:rsidRPr="00B2590B" w:rsidRDefault="00313E9E" w:rsidP="004B2A62"/>
    <w:p w14:paraId="1835449E" w14:textId="77777777" w:rsidR="008646AD" w:rsidRPr="00B2590B" w:rsidRDefault="008646AD" w:rsidP="008646AD">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11</w:t>
      </w:r>
      <w:r w:rsidRPr="00B2590B">
        <w:fldChar w:fldCharType="end"/>
      </w:r>
      <w:r w:rsidRPr="00B2590B">
        <w:t>: Advantages and disadvantages of continuous and thermoelectric valve drives</w:t>
      </w:r>
    </w:p>
    <w:tbl>
      <w:tblPr>
        <w:tblW w:w="851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1985"/>
        <w:gridCol w:w="3260"/>
        <w:gridCol w:w="3274"/>
      </w:tblGrid>
      <w:tr w:rsidR="00513978" w:rsidRPr="00B2590B" w14:paraId="27EA21AD" w14:textId="77777777" w:rsidTr="00313E9E">
        <w:trPr>
          <w:trHeight w:val="499"/>
        </w:trPr>
        <w:tc>
          <w:tcPr>
            <w:tcW w:w="1985" w:type="dxa"/>
            <w:shd w:val="clear" w:color="auto" w:fill="EEECE1"/>
          </w:tcPr>
          <w:p w14:paraId="4E960E0E" w14:textId="77777777" w:rsidR="00513978" w:rsidRPr="00B2590B" w:rsidRDefault="00513978" w:rsidP="009F5755">
            <w:pPr>
              <w:pStyle w:val="Table"/>
              <w:ind w:left="0" w:right="0"/>
              <w:jc w:val="center"/>
              <w:rPr>
                <w:b/>
                <w:szCs w:val="20"/>
              </w:rPr>
            </w:pPr>
            <w:r w:rsidRPr="00B2590B">
              <w:rPr>
                <w:b/>
                <w:szCs w:val="20"/>
              </w:rPr>
              <w:t>Valve drive</w:t>
            </w:r>
          </w:p>
        </w:tc>
        <w:tc>
          <w:tcPr>
            <w:tcW w:w="3260" w:type="dxa"/>
            <w:shd w:val="clear" w:color="auto" w:fill="EEECE1"/>
          </w:tcPr>
          <w:p w14:paraId="6DA612D0" w14:textId="77777777" w:rsidR="00513978" w:rsidRPr="00B2590B" w:rsidRDefault="00513978" w:rsidP="009F5755">
            <w:pPr>
              <w:pStyle w:val="Table"/>
              <w:ind w:left="0" w:right="0"/>
              <w:jc w:val="center"/>
              <w:rPr>
                <w:b/>
                <w:szCs w:val="20"/>
              </w:rPr>
            </w:pPr>
            <w:r w:rsidRPr="00B2590B">
              <w:rPr>
                <w:b/>
                <w:szCs w:val="20"/>
              </w:rPr>
              <w:t>Advantage</w:t>
            </w:r>
          </w:p>
        </w:tc>
        <w:tc>
          <w:tcPr>
            <w:tcW w:w="3274" w:type="dxa"/>
            <w:shd w:val="clear" w:color="auto" w:fill="EEECE1"/>
          </w:tcPr>
          <w:p w14:paraId="172CACB4" w14:textId="77777777" w:rsidR="00513978" w:rsidRPr="00B2590B" w:rsidRDefault="00513978" w:rsidP="009F5755">
            <w:pPr>
              <w:pStyle w:val="Table"/>
              <w:ind w:left="0" w:right="0"/>
              <w:jc w:val="center"/>
              <w:rPr>
                <w:b/>
                <w:szCs w:val="20"/>
              </w:rPr>
            </w:pPr>
            <w:r w:rsidRPr="00B2590B">
              <w:rPr>
                <w:b/>
                <w:szCs w:val="20"/>
              </w:rPr>
              <w:t>Disadvantage</w:t>
            </w:r>
          </w:p>
        </w:tc>
      </w:tr>
      <w:tr w:rsidR="00513978" w:rsidRPr="00B2590B" w14:paraId="17556B70" w14:textId="77777777" w:rsidTr="00313E9E">
        <w:trPr>
          <w:trHeight w:val="1900"/>
        </w:trPr>
        <w:tc>
          <w:tcPr>
            <w:tcW w:w="1985" w:type="dxa"/>
            <w:shd w:val="clear" w:color="auto" w:fill="EEECE1"/>
          </w:tcPr>
          <w:p w14:paraId="5C1AAABC" w14:textId="77777777" w:rsidR="00513978" w:rsidRPr="00B2590B" w:rsidRDefault="00513978" w:rsidP="009F5755">
            <w:pPr>
              <w:pStyle w:val="Table"/>
              <w:ind w:left="0" w:right="0"/>
              <w:rPr>
                <w:szCs w:val="20"/>
              </w:rPr>
            </w:pPr>
            <w:r w:rsidRPr="00B2590B">
              <w:rPr>
                <w:szCs w:val="20"/>
              </w:rPr>
              <w:t>Continuous</w:t>
            </w:r>
          </w:p>
        </w:tc>
        <w:tc>
          <w:tcPr>
            <w:tcW w:w="3260" w:type="dxa"/>
            <w:shd w:val="clear" w:color="auto" w:fill="EEECE1"/>
          </w:tcPr>
          <w:p w14:paraId="0614D3AE" w14:textId="77777777" w:rsidR="00513978" w:rsidRPr="00B2590B" w:rsidRDefault="00513978" w:rsidP="009F5755">
            <w:pPr>
              <w:pStyle w:val="Table"/>
              <w:ind w:left="0" w:right="0"/>
              <w:rPr>
                <w:szCs w:val="20"/>
              </w:rPr>
            </w:pPr>
            <w:r w:rsidRPr="00B2590B">
              <w:rPr>
                <w:szCs w:val="20"/>
              </w:rPr>
              <w:t>Connection only via the bus</w:t>
            </w:r>
          </w:p>
          <w:p w14:paraId="68096478" w14:textId="77777777" w:rsidR="00513978" w:rsidRPr="00B2590B" w:rsidRDefault="00513978" w:rsidP="009F5755">
            <w:pPr>
              <w:pStyle w:val="Table"/>
              <w:ind w:left="0" w:right="0"/>
              <w:rPr>
                <w:szCs w:val="20"/>
              </w:rPr>
            </w:pPr>
            <w:r w:rsidRPr="00B2590B">
              <w:rPr>
                <w:szCs w:val="20"/>
              </w:rPr>
              <w:t>Status display or control value can be read in detail</w:t>
            </w:r>
          </w:p>
          <w:p w14:paraId="4B603A84" w14:textId="77777777" w:rsidR="00513978" w:rsidRPr="00B2590B" w:rsidRDefault="00513978" w:rsidP="009F5755">
            <w:pPr>
              <w:pStyle w:val="Table"/>
              <w:ind w:left="0" w:right="0"/>
              <w:rPr>
                <w:szCs w:val="20"/>
              </w:rPr>
            </w:pPr>
            <w:r w:rsidRPr="00B2590B">
              <w:rPr>
                <w:szCs w:val="20"/>
              </w:rPr>
              <w:t>Very precise control</w:t>
            </w:r>
          </w:p>
        </w:tc>
        <w:tc>
          <w:tcPr>
            <w:tcW w:w="3274" w:type="dxa"/>
            <w:shd w:val="clear" w:color="auto" w:fill="EEECE1"/>
          </w:tcPr>
          <w:p w14:paraId="45B1BB82" w14:textId="77777777" w:rsidR="00513978" w:rsidRPr="00B2590B" w:rsidRDefault="00513978" w:rsidP="009F5755">
            <w:pPr>
              <w:pStyle w:val="Table"/>
              <w:ind w:left="0" w:right="0"/>
              <w:rPr>
                <w:szCs w:val="20"/>
              </w:rPr>
            </w:pPr>
            <w:r w:rsidRPr="00B2590B">
              <w:rPr>
                <w:szCs w:val="20"/>
              </w:rPr>
              <w:t>Only one valve can be controlled</w:t>
            </w:r>
          </w:p>
          <w:p w14:paraId="4E735719" w14:textId="77777777" w:rsidR="00513978" w:rsidRPr="00B2590B" w:rsidRDefault="00513978" w:rsidP="009F5755">
            <w:pPr>
              <w:pStyle w:val="Table"/>
              <w:spacing w:before="0"/>
              <w:ind w:left="0" w:right="0"/>
              <w:rPr>
                <w:szCs w:val="20"/>
              </w:rPr>
            </w:pPr>
            <w:r w:rsidRPr="00B2590B">
              <w:rPr>
                <w:szCs w:val="20"/>
              </w:rPr>
              <w:t>Higher current loading on bus line</w:t>
            </w:r>
          </w:p>
          <w:p w14:paraId="39E13100" w14:textId="77777777" w:rsidR="00513978" w:rsidRPr="00B2590B" w:rsidRDefault="00513978" w:rsidP="009F5755">
            <w:pPr>
              <w:pStyle w:val="Table"/>
              <w:spacing w:before="0"/>
              <w:ind w:left="0" w:right="0"/>
              <w:rPr>
                <w:szCs w:val="20"/>
              </w:rPr>
            </w:pPr>
            <w:r w:rsidRPr="00B2590B">
              <w:rPr>
                <w:szCs w:val="20"/>
              </w:rPr>
              <w:t>High costs</w:t>
            </w:r>
          </w:p>
          <w:p w14:paraId="0F219B74" w14:textId="77777777" w:rsidR="00513978" w:rsidRPr="00B2590B" w:rsidRDefault="00513978" w:rsidP="009F5755">
            <w:pPr>
              <w:pStyle w:val="Table"/>
              <w:spacing w:before="0"/>
              <w:ind w:left="0" w:right="0"/>
              <w:rPr>
                <w:i/>
                <w:szCs w:val="20"/>
              </w:rPr>
            </w:pPr>
          </w:p>
        </w:tc>
      </w:tr>
      <w:tr w:rsidR="00513978" w:rsidRPr="00B2590B" w14:paraId="7CF9F515" w14:textId="77777777" w:rsidTr="00313E9E">
        <w:trPr>
          <w:trHeight w:val="2106"/>
        </w:trPr>
        <w:tc>
          <w:tcPr>
            <w:tcW w:w="1985" w:type="dxa"/>
            <w:shd w:val="clear" w:color="auto" w:fill="EEECE1"/>
          </w:tcPr>
          <w:p w14:paraId="4307674D" w14:textId="77777777" w:rsidR="00513978" w:rsidRPr="00B2590B" w:rsidRDefault="00513978" w:rsidP="009F5755">
            <w:pPr>
              <w:pStyle w:val="Table"/>
              <w:ind w:left="0" w:right="0"/>
              <w:rPr>
                <w:szCs w:val="20"/>
              </w:rPr>
            </w:pPr>
            <w:r w:rsidRPr="00B2590B">
              <w:rPr>
                <w:szCs w:val="20"/>
              </w:rPr>
              <w:t>Thermoelectric</w:t>
            </w:r>
          </w:p>
        </w:tc>
        <w:tc>
          <w:tcPr>
            <w:tcW w:w="3260" w:type="dxa"/>
            <w:shd w:val="clear" w:color="auto" w:fill="EEECE1"/>
          </w:tcPr>
          <w:p w14:paraId="0E12D6FB" w14:textId="77777777" w:rsidR="00513978" w:rsidRPr="00B2590B" w:rsidRDefault="00513978" w:rsidP="009F5755">
            <w:pPr>
              <w:pStyle w:val="Table"/>
              <w:ind w:left="0" w:right="0"/>
              <w:rPr>
                <w:szCs w:val="20"/>
              </w:rPr>
            </w:pPr>
            <w:r w:rsidRPr="00B2590B">
              <w:rPr>
                <w:szCs w:val="20"/>
              </w:rPr>
              <w:t>Status display</w:t>
            </w:r>
          </w:p>
          <w:p w14:paraId="03CE2524" w14:textId="77777777" w:rsidR="00513978" w:rsidRPr="00B2590B" w:rsidRDefault="00513978" w:rsidP="009F5755">
            <w:pPr>
              <w:pStyle w:val="Table"/>
              <w:spacing w:before="0"/>
              <w:ind w:left="0" w:right="0"/>
              <w:rPr>
                <w:szCs w:val="20"/>
              </w:rPr>
            </w:pPr>
            <w:r w:rsidRPr="00B2590B">
              <w:rPr>
                <w:szCs w:val="20"/>
              </w:rPr>
              <w:t>Low costs</w:t>
            </w:r>
          </w:p>
          <w:p w14:paraId="16739445" w14:textId="77777777" w:rsidR="00513978" w:rsidRPr="00B2590B" w:rsidRDefault="00513978" w:rsidP="009F5755">
            <w:pPr>
              <w:pStyle w:val="Table"/>
              <w:spacing w:before="0"/>
              <w:ind w:left="0" w:right="0"/>
              <w:rPr>
                <w:szCs w:val="20"/>
              </w:rPr>
            </w:pPr>
            <w:r w:rsidRPr="00B2590B">
              <w:rPr>
                <w:szCs w:val="20"/>
              </w:rPr>
              <w:t xml:space="preserve">No high bus </w:t>
            </w:r>
            <w:proofErr w:type="gramStart"/>
            <w:r w:rsidRPr="00B2590B">
              <w:rPr>
                <w:szCs w:val="20"/>
              </w:rPr>
              <w:t>load</w:t>
            </w:r>
            <w:proofErr w:type="gramEnd"/>
          </w:p>
          <w:p w14:paraId="6B0BEBC3" w14:textId="77777777" w:rsidR="00513978" w:rsidRPr="00B2590B" w:rsidRDefault="00513978" w:rsidP="009F5755">
            <w:pPr>
              <w:pStyle w:val="Table"/>
              <w:spacing w:before="0"/>
              <w:ind w:left="0" w:right="0"/>
              <w:rPr>
                <w:szCs w:val="20"/>
              </w:rPr>
            </w:pPr>
            <w:r w:rsidRPr="00B2590B">
              <w:rPr>
                <w:szCs w:val="20"/>
              </w:rPr>
              <w:t>Several valves per actuator channel</w:t>
            </w:r>
          </w:p>
          <w:p w14:paraId="436089BB" w14:textId="77777777" w:rsidR="00513978" w:rsidRPr="00B2590B" w:rsidRDefault="00513978" w:rsidP="009F5755">
            <w:pPr>
              <w:pStyle w:val="Table"/>
              <w:spacing w:before="0"/>
              <w:ind w:left="0" w:right="0"/>
              <w:rPr>
                <w:i/>
                <w:szCs w:val="20"/>
              </w:rPr>
            </w:pPr>
            <w:r w:rsidRPr="00B2590B">
              <w:rPr>
                <w:szCs w:val="20"/>
              </w:rPr>
              <w:t>Noise-free with electronic actuator</w:t>
            </w:r>
            <w:r w:rsidRPr="00B2590B">
              <w:rPr>
                <w:i/>
                <w:szCs w:val="20"/>
              </w:rPr>
              <w:t xml:space="preserve"> </w:t>
            </w:r>
          </w:p>
        </w:tc>
        <w:tc>
          <w:tcPr>
            <w:tcW w:w="3274" w:type="dxa"/>
            <w:shd w:val="clear" w:color="auto" w:fill="EEECE1"/>
          </w:tcPr>
          <w:p w14:paraId="6990A85E" w14:textId="77777777" w:rsidR="00513978" w:rsidRPr="00B2590B" w:rsidRDefault="00513978" w:rsidP="009F5755">
            <w:pPr>
              <w:pStyle w:val="Table"/>
              <w:ind w:left="0" w:right="0"/>
              <w:rPr>
                <w:szCs w:val="20"/>
              </w:rPr>
            </w:pPr>
            <w:r w:rsidRPr="00B2590B">
              <w:rPr>
                <w:szCs w:val="20"/>
              </w:rPr>
              <w:t>Additional power supply required</w:t>
            </w:r>
          </w:p>
          <w:p w14:paraId="6D980B64" w14:textId="77777777" w:rsidR="00513978" w:rsidRPr="00B2590B" w:rsidRDefault="00513978" w:rsidP="009F5755">
            <w:pPr>
              <w:pStyle w:val="Table"/>
              <w:ind w:left="0" w:right="0"/>
              <w:rPr>
                <w:szCs w:val="20"/>
              </w:rPr>
            </w:pPr>
            <w:r w:rsidRPr="00B2590B">
              <w:rPr>
                <w:szCs w:val="20"/>
              </w:rPr>
              <w:t>Higher installation costs</w:t>
            </w:r>
          </w:p>
        </w:tc>
      </w:tr>
    </w:tbl>
    <w:p w14:paraId="1C3C2D47" w14:textId="77777777" w:rsidR="00313E9E" w:rsidRPr="00B2590B" w:rsidRDefault="00313E9E">
      <w:pPr>
        <w:pStyle w:val="Text100"/>
      </w:pPr>
    </w:p>
    <w:p w14:paraId="4BA1C001" w14:textId="77777777" w:rsidR="00BD3C42" w:rsidRPr="00B2590B" w:rsidRDefault="00313E9E" w:rsidP="00313E9E">
      <w:pPr>
        <w:pStyle w:val="Heading4"/>
        <w:rPr>
          <w:lang w:val="en-GB"/>
        </w:rPr>
      </w:pPr>
      <w:r w:rsidRPr="00B2590B">
        <w:rPr>
          <w:lang w:val="en-GB"/>
        </w:rPr>
        <w:br w:type="page"/>
      </w:r>
      <w:r w:rsidR="007225EB" w:rsidRPr="00B2590B">
        <w:rPr>
          <w:lang w:val="en-GB"/>
        </w:rPr>
        <w:lastRenderedPageBreak/>
        <w:t>Further Elements</w:t>
      </w:r>
    </w:p>
    <w:p w14:paraId="174FBD95" w14:textId="77777777" w:rsidR="007225EB" w:rsidRPr="00B2590B" w:rsidRDefault="007225EB" w:rsidP="007225EB">
      <w:r w:rsidRPr="00B2590B">
        <w:t>The basic elements of individual room control are the room thermostat and the actuator as described above. To be able to improve the effectiveness of the circuit, further elements can be integrated.</w:t>
      </w:r>
    </w:p>
    <w:p w14:paraId="6928C116" w14:textId="77777777" w:rsidR="00313E9E" w:rsidRPr="00B2590B" w:rsidRDefault="00313E9E"/>
    <w:p w14:paraId="5B845F87" w14:textId="77777777" w:rsidR="008646AD" w:rsidRPr="00B2590B" w:rsidRDefault="008646AD" w:rsidP="008646AD">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12</w:t>
      </w:r>
      <w:r w:rsidRPr="00B2590B">
        <w:fldChar w:fldCharType="end"/>
      </w:r>
    </w:p>
    <w:tbl>
      <w:tblPr>
        <w:tblW w:w="850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blLayout w:type="fixed"/>
        <w:tblCellMar>
          <w:left w:w="70" w:type="dxa"/>
          <w:right w:w="70" w:type="dxa"/>
        </w:tblCellMar>
        <w:tblLook w:val="0000" w:firstRow="0" w:lastRow="0" w:firstColumn="0" w:lastColumn="0" w:noHBand="0" w:noVBand="0"/>
      </w:tblPr>
      <w:tblGrid>
        <w:gridCol w:w="3544"/>
        <w:gridCol w:w="4961"/>
      </w:tblGrid>
      <w:tr w:rsidR="007225EB" w:rsidRPr="00B2590B" w14:paraId="74B3EF6B" w14:textId="77777777" w:rsidTr="004B2A62">
        <w:tc>
          <w:tcPr>
            <w:tcW w:w="3544" w:type="dxa"/>
            <w:shd w:val="clear" w:color="auto" w:fill="EEECE1"/>
          </w:tcPr>
          <w:p w14:paraId="0051A586" w14:textId="77777777" w:rsidR="007225EB" w:rsidRPr="00B2590B" w:rsidRDefault="007225EB" w:rsidP="009F5755">
            <w:pPr>
              <w:pStyle w:val="Table"/>
              <w:ind w:left="0" w:right="0"/>
              <w:jc w:val="center"/>
              <w:rPr>
                <w:b/>
                <w:szCs w:val="20"/>
              </w:rPr>
            </w:pPr>
            <w:r w:rsidRPr="00B2590B">
              <w:rPr>
                <w:b/>
                <w:szCs w:val="20"/>
              </w:rPr>
              <w:t>Element</w:t>
            </w:r>
          </w:p>
        </w:tc>
        <w:tc>
          <w:tcPr>
            <w:tcW w:w="4961" w:type="dxa"/>
            <w:shd w:val="clear" w:color="auto" w:fill="EEECE1"/>
          </w:tcPr>
          <w:p w14:paraId="5747B33C" w14:textId="77777777" w:rsidR="007225EB" w:rsidRPr="00B2590B" w:rsidRDefault="007225EB" w:rsidP="009F5755">
            <w:pPr>
              <w:pStyle w:val="Table"/>
              <w:ind w:left="0" w:right="0"/>
              <w:jc w:val="center"/>
              <w:rPr>
                <w:b/>
                <w:szCs w:val="20"/>
              </w:rPr>
            </w:pPr>
            <w:r w:rsidRPr="00B2590B">
              <w:rPr>
                <w:b/>
                <w:szCs w:val="20"/>
              </w:rPr>
              <w:t>Effect (for example)</w:t>
            </w:r>
          </w:p>
        </w:tc>
      </w:tr>
      <w:tr w:rsidR="007225EB" w:rsidRPr="00B2590B" w14:paraId="5F9444F3" w14:textId="77777777" w:rsidTr="004B2A62">
        <w:tc>
          <w:tcPr>
            <w:tcW w:w="3544" w:type="dxa"/>
            <w:shd w:val="clear" w:color="auto" w:fill="EEECE1"/>
          </w:tcPr>
          <w:p w14:paraId="35F4D64E" w14:textId="77777777" w:rsidR="007225EB" w:rsidRPr="00B2590B" w:rsidRDefault="007225EB" w:rsidP="009F5755">
            <w:pPr>
              <w:pStyle w:val="Table"/>
              <w:ind w:left="0" w:right="0"/>
              <w:rPr>
                <w:szCs w:val="20"/>
              </w:rPr>
            </w:pPr>
            <w:r w:rsidRPr="00B2590B">
              <w:rPr>
                <w:szCs w:val="20"/>
              </w:rPr>
              <w:t>Time switch</w:t>
            </w:r>
          </w:p>
        </w:tc>
        <w:tc>
          <w:tcPr>
            <w:tcW w:w="4961" w:type="dxa"/>
            <w:shd w:val="clear" w:color="auto" w:fill="EEECE1"/>
          </w:tcPr>
          <w:p w14:paraId="0CCE40B0" w14:textId="77777777" w:rsidR="007225EB" w:rsidRPr="00B2590B" w:rsidRDefault="007225EB" w:rsidP="009F5755">
            <w:pPr>
              <w:pStyle w:val="Table"/>
              <w:ind w:left="0" w:right="0"/>
              <w:rPr>
                <w:szCs w:val="20"/>
              </w:rPr>
            </w:pPr>
            <w:r w:rsidRPr="00B2590B">
              <w:rPr>
                <w:szCs w:val="20"/>
              </w:rPr>
              <w:t>Timed control of the operating modes of the controller</w:t>
            </w:r>
          </w:p>
        </w:tc>
      </w:tr>
      <w:tr w:rsidR="007225EB" w:rsidRPr="00B2590B" w14:paraId="51133589" w14:textId="77777777" w:rsidTr="004B2A62">
        <w:tc>
          <w:tcPr>
            <w:tcW w:w="3544" w:type="dxa"/>
            <w:shd w:val="clear" w:color="auto" w:fill="EEECE1"/>
          </w:tcPr>
          <w:p w14:paraId="56261423" w14:textId="77777777" w:rsidR="007225EB" w:rsidRPr="00B2590B" w:rsidRDefault="007225EB" w:rsidP="009F5755">
            <w:pPr>
              <w:pStyle w:val="Table"/>
              <w:ind w:left="0" w:right="0"/>
              <w:rPr>
                <w:szCs w:val="20"/>
              </w:rPr>
            </w:pPr>
            <w:r w:rsidRPr="00B2590B">
              <w:rPr>
                <w:szCs w:val="20"/>
              </w:rPr>
              <w:t xml:space="preserve">Window contacts via binary input or </w:t>
            </w:r>
            <w:proofErr w:type="gramStart"/>
            <w:r w:rsidRPr="00B2590B">
              <w:rPr>
                <w:szCs w:val="20"/>
              </w:rPr>
              <w:t>push button</w:t>
            </w:r>
            <w:proofErr w:type="gramEnd"/>
            <w:r w:rsidRPr="00B2590B">
              <w:rPr>
                <w:szCs w:val="20"/>
              </w:rPr>
              <w:t xml:space="preserve"> interface</w:t>
            </w:r>
          </w:p>
        </w:tc>
        <w:tc>
          <w:tcPr>
            <w:tcW w:w="4961" w:type="dxa"/>
            <w:shd w:val="clear" w:color="auto" w:fill="EEECE1"/>
          </w:tcPr>
          <w:p w14:paraId="0DDF7835" w14:textId="77777777" w:rsidR="007225EB" w:rsidRPr="00B2590B" w:rsidRDefault="007225EB" w:rsidP="009F5755">
            <w:pPr>
              <w:pStyle w:val="Table"/>
              <w:ind w:left="0" w:right="0"/>
              <w:rPr>
                <w:szCs w:val="20"/>
              </w:rPr>
            </w:pPr>
            <w:r w:rsidRPr="00B2590B">
              <w:rPr>
                <w:szCs w:val="20"/>
              </w:rPr>
              <w:t>Control of frost protection mode</w:t>
            </w:r>
          </w:p>
        </w:tc>
      </w:tr>
      <w:tr w:rsidR="007225EB" w:rsidRPr="00B2590B" w14:paraId="08826FCA" w14:textId="77777777" w:rsidTr="004B2A62">
        <w:tc>
          <w:tcPr>
            <w:tcW w:w="3544" w:type="dxa"/>
            <w:shd w:val="clear" w:color="auto" w:fill="EEECE1"/>
          </w:tcPr>
          <w:p w14:paraId="68F9B005" w14:textId="77777777" w:rsidR="007225EB" w:rsidRPr="00B2590B" w:rsidRDefault="007225EB" w:rsidP="009F5755">
            <w:pPr>
              <w:pStyle w:val="Table"/>
              <w:ind w:left="0" w:right="0"/>
              <w:rPr>
                <w:szCs w:val="20"/>
              </w:rPr>
            </w:pPr>
            <w:r w:rsidRPr="00B2590B">
              <w:rPr>
                <w:szCs w:val="20"/>
              </w:rPr>
              <w:t>Display</w:t>
            </w:r>
          </w:p>
        </w:tc>
        <w:tc>
          <w:tcPr>
            <w:tcW w:w="4961" w:type="dxa"/>
            <w:shd w:val="clear" w:color="auto" w:fill="EEECE1"/>
          </w:tcPr>
          <w:p w14:paraId="4DE29532" w14:textId="77777777" w:rsidR="007225EB" w:rsidRPr="00B2590B" w:rsidRDefault="007225EB" w:rsidP="009F5755">
            <w:pPr>
              <w:pStyle w:val="Table"/>
              <w:ind w:left="0" w:right="0"/>
              <w:rPr>
                <w:szCs w:val="20"/>
              </w:rPr>
            </w:pPr>
            <w:r w:rsidRPr="00B2590B">
              <w:rPr>
                <w:szCs w:val="20"/>
              </w:rPr>
              <w:t>Display of temperature values and selection of new setpoint temperature</w:t>
            </w:r>
          </w:p>
        </w:tc>
      </w:tr>
      <w:tr w:rsidR="007225EB" w:rsidRPr="00B2590B" w14:paraId="216AD7AE" w14:textId="77777777" w:rsidTr="004B2A62">
        <w:tc>
          <w:tcPr>
            <w:tcW w:w="3544" w:type="dxa"/>
            <w:shd w:val="clear" w:color="auto" w:fill="EEECE1"/>
          </w:tcPr>
          <w:p w14:paraId="0F075CF2" w14:textId="77777777" w:rsidR="007225EB" w:rsidRPr="00B2590B" w:rsidRDefault="007225EB" w:rsidP="009F5755">
            <w:pPr>
              <w:pStyle w:val="Table"/>
              <w:ind w:left="0" w:right="0"/>
              <w:rPr>
                <w:szCs w:val="20"/>
              </w:rPr>
            </w:pPr>
            <w:r w:rsidRPr="00B2590B">
              <w:rPr>
                <w:szCs w:val="20"/>
              </w:rPr>
              <w:t>PIR (motion detector)</w:t>
            </w:r>
          </w:p>
        </w:tc>
        <w:tc>
          <w:tcPr>
            <w:tcW w:w="4961" w:type="dxa"/>
            <w:shd w:val="clear" w:color="auto" w:fill="EEECE1"/>
          </w:tcPr>
          <w:p w14:paraId="28856B1C" w14:textId="77777777" w:rsidR="007225EB" w:rsidRPr="00B2590B" w:rsidRDefault="007225EB" w:rsidP="009F5755">
            <w:pPr>
              <w:pStyle w:val="Table"/>
              <w:ind w:left="0" w:right="0"/>
              <w:rPr>
                <w:szCs w:val="20"/>
              </w:rPr>
            </w:pPr>
            <w:r w:rsidRPr="00B2590B">
              <w:rPr>
                <w:szCs w:val="20"/>
              </w:rPr>
              <w:t>Control of comfort mode</w:t>
            </w:r>
          </w:p>
        </w:tc>
      </w:tr>
      <w:tr w:rsidR="007225EB" w:rsidRPr="00B2590B" w14:paraId="096E5659" w14:textId="77777777" w:rsidTr="004B2A62">
        <w:tc>
          <w:tcPr>
            <w:tcW w:w="3544" w:type="dxa"/>
            <w:shd w:val="clear" w:color="auto" w:fill="EEECE1"/>
          </w:tcPr>
          <w:p w14:paraId="1AE10521" w14:textId="77777777" w:rsidR="007225EB" w:rsidRPr="00B2590B" w:rsidRDefault="007225EB" w:rsidP="009F5755">
            <w:pPr>
              <w:pStyle w:val="Table"/>
              <w:ind w:left="0" w:right="0"/>
              <w:rPr>
                <w:szCs w:val="20"/>
              </w:rPr>
            </w:pPr>
            <w:r w:rsidRPr="00B2590B">
              <w:rPr>
                <w:szCs w:val="20"/>
              </w:rPr>
              <w:t>Logic</w:t>
            </w:r>
          </w:p>
        </w:tc>
        <w:tc>
          <w:tcPr>
            <w:tcW w:w="4961" w:type="dxa"/>
            <w:shd w:val="clear" w:color="auto" w:fill="EEECE1"/>
          </w:tcPr>
          <w:p w14:paraId="458E9170" w14:textId="77777777" w:rsidR="007225EB" w:rsidRPr="00B2590B" w:rsidRDefault="007225EB" w:rsidP="009F5755">
            <w:pPr>
              <w:pStyle w:val="Table"/>
              <w:ind w:left="0" w:right="0"/>
              <w:rPr>
                <w:szCs w:val="20"/>
              </w:rPr>
            </w:pPr>
            <w:r w:rsidRPr="00B2590B">
              <w:rPr>
                <w:szCs w:val="20"/>
              </w:rPr>
              <w:t>Logical connection of input signals</w:t>
            </w:r>
          </w:p>
        </w:tc>
      </w:tr>
    </w:tbl>
    <w:p w14:paraId="68F353F2" w14:textId="77777777" w:rsidR="00D90028" w:rsidRPr="00B2590B" w:rsidRDefault="00D90028" w:rsidP="00D90028"/>
    <w:p w14:paraId="59E84CEB" w14:textId="77777777" w:rsidR="003067BA" w:rsidRPr="00B2590B" w:rsidRDefault="00D90028" w:rsidP="005125F4">
      <w:pPr>
        <w:pStyle w:val="Heading2"/>
        <w:rPr>
          <w:lang w:val="en-GB"/>
        </w:rPr>
      </w:pPr>
      <w:r w:rsidRPr="00B2590B">
        <w:rPr>
          <w:lang w:val="en-GB"/>
        </w:rPr>
        <w:br w:type="page"/>
      </w:r>
      <w:bookmarkStart w:id="56" w:name="_Toc389576722"/>
      <w:r w:rsidR="005125F4" w:rsidRPr="00B2590B">
        <w:rPr>
          <w:lang w:val="en-GB"/>
        </w:rPr>
        <w:lastRenderedPageBreak/>
        <w:t>KNX Connection to Heating or Cooling Systems</w:t>
      </w:r>
      <w:bookmarkEnd w:id="56"/>
    </w:p>
    <w:p w14:paraId="3FDBC3B0" w14:textId="77777777" w:rsidR="006D6DD0" w:rsidRPr="00B2590B" w:rsidRDefault="004A6C91" w:rsidP="008A19CA">
      <w:pPr>
        <w:pStyle w:val="Heading3"/>
        <w:ind w:hanging="862"/>
        <w:rPr>
          <w:lang w:val="en-GB"/>
        </w:rPr>
      </w:pPr>
      <w:bookmarkStart w:id="57" w:name="_Toc389576723"/>
      <w:r w:rsidRPr="00B2590B">
        <w:rPr>
          <w:lang w:val="en-GB"/>
        </w:rPr>
        <w:t xml:space="preserve">Connection via </w:t>
      </w:r>
      <w:r w:rsidR="001D4CBE" w:rsidRPr="00B2590B">
        <w:rPr>
          <w:lang w:val="en-GB"/>
        </w:rPr>
        <w:t xml:space="preserve">DDC </w:t>
      </w:r>
      <w:r w:rsidR="006D6DD0" w:rsidRPr="00B2590B">
        <w:rPr>
          <w:lang w:val="en-GB"/>
        </w:rPr>
        <w:t xml:space="preserve">Gateway or </w:t>
      </w:r>
      <w:r w:rsidR="001D4CBE" w:rsidRPr="00B2590B">
        <w:rPr>
          <w:lang w:val="en-GB"/>
        </w:rPr>
        <w:t>Conventional Actuators</w:t>
      </w:r>
      <w:bookmarkEnd w:id="57"/>
    </w:p>
    <w:p w14:paraId="6CEF1B7D" w14:textId="77777777" w:rsidR="00054BC8" w:rsidRPr="00B2590B" w:rsidRDefault="00054BC8" w:rsidP="00054BC8">
      <w:pPr>
        <w:pStyle w:val="Text100"/>
      </w:pPr>
      <w:r w:rsidRPr="00B2590B">
        <w:t>In large functional buildings, a so-called management level should be used.</w:t>
      </w:r>
    </w:p>
    <w:p w14:paraId="2BFE8179" w14:textId="77777777" w:rsidR="00054BC8" w:rsidRPr="00B2590B" w:rsidRDefault="00054BC8" w:rsidP="00054BC8">
      <w:pPr>
        <w:pStyle w:val="Text100"/>
      </w:pPr>
      <w:r w:rsidRPr="00B2590B">
        <w:t>This management level checks and visualises all the processes in the building and links various bus systems together if required. Apart from KNX, DDC systems (Direct Digital Control), special security systems, lift control and entry systems can also be used for example.</w:t>
      </w:r>
    </w:p>
    <w:p w14:paraId="5DB9CA8F" w14:textId="77777777" w:rsidR="00054BC8" w:rsidRPr="00B2590B" w:rsidRDefault="00054BC8" w:rsidP="00054BC8">
      <w:pPr>
        <w:pStyle w:val="Text100"/>
      </w:pPr>
      <w:r w:rsidRPr="00B2590B">
        <w:t>These systems then interface the management level via gateways (linking elements between the various bus systems).</w:t>
      </w:r>
    </w:p>
    <w:p w14:paraId="3B9CB45B" w14:textId="77777777" w:rsidR="00054BC8" w:rsidRPr="00B2590B" w:rsidRDefault="00054BC8" w:rsidP="00054BC8">
      <w:pPr>
        <w:pStyle w:val="Text100"/>
      </w:pPr>
      <w:r w:rsidRPr="00B2590B">
        <w:t xml:space="preserve">The management system preselects </w:t>
      </w:r>
      <w:proofErr w:type="gramStart"/>
      <w:r w:rsidRPr="00B2590B">
        <w:t>e.g.</w:t>
      </w:r>
      <w:proofErr w:type="gramEnd"/>
      <w:r w:rsidRPr="00B2590B">
        <w:t xml:space="preserve"> the basic setpoint temperature for the room thermostat. This information is then converted into a KNX telegram by the gateway. It may be important for the boiler system (</w:t>
      </w:r>
      <w:proofErr w:type="gramStart"/>
      <w:r w:rsidRPr="00B2590B">
        <w:t>e.g.</w:t>
      </w:r>
      <w:proofErr w:type="gramEnd"/>
      <w:r w:rsidRPr="00B2590B">
        <w:t xml:space="preserve"> controlled via DDC) to receive information about the </w:t>
      </w:r>
      <w:r w:rsidR="0078496B">
        <w:t>current</w:t>
      </w:r>
      <w:r w:rsidRPr="00B2590B">
        <w:t xml:space="preserve"> and setpoint temperatures or the control values of the individual rooms. The gateways are then generally made available when creating the management level and configured so that only the information flow must be matched. </w:t>
      </w:r>
    </w:p>
    <w:p w14:paraId="05BFC9D3" w14:textId="77777777" w:rsidR="00C466C1" w:rsidRPr="00B2590B" w:rsidRDefault="009E0EE1" w:rsidP="00054BC8">
      <w:pPr>
        <w:pStyle w:val="Text100"/>
        <w:rPr>
          <w:color w:val="FF0000"/>
        </w:rPr>
      </w:pPr>
      <w:r w:rsidRPr="00B2590B">
        <w:rPr>
          <w:color w:val="auto"/>
        </w:rPr>
        <w:t>Alternatively, the connection can be implemented via analogue actuators</w:t>
      </w:r>
      <w:r w:rsidR="007F7B67" w:rsidRPr="00B2590B">
        <w:rPr>
          <w:color w:val="auto"/>
        </w:rPr>
        <w:t xml:space="preserve">. </w:t>
      </w:r>
      <w:r w:rsidR="004A1AE5" w:rsidRPr="00B2590B">
        <w:rPr>
          <w:color w:val="auto"/>
        </w:rPr>
        <w:t>The temperature is then divided into sections to form threshold</w:t>
      </w:r>
      <w:r w:rsidR="009E3997" w:rsidRPr="00B2590B">
        <w:rPr>
          <w:color w:val="auto"/>
        </w:rPr>
        <w:t xml:space="preserve"> value</w:t>
      </w:r>
      <w:r w:rsidR="004A1AE5" w:rsidRPr="00B2590B">
        <w:rPr>
          <w:color w:val="auto"/>
        </w:rPr>
        <w:t>s</w:t>
      </w:r>
      <w:r w:rsidR="007F7B67" w:rsidRPr="00B2590B">
        <w:rPr>
          <w:color w:val="auto"/>
        </w:rPr>
        <w:t xml:space="preserve">. </w:t>
      </w:r>
      <w:r w:rsidR="006C1D83" w:rsidRPr="00B2590B">
        <w:rPr>
          <w:color w:val="auto"/>
        </w:rPr>
        <w:t>These values are then issued in analogue voltage</w:t>
      </w:r>
      <w:r w:rsidR="007F7B67" w:rsidRPr="00B2590B">
        <w:rPr>
          <w:color w:val="auto"/>
        </w:rPr>
        <w:t xml:space="preserve">. </w:t>
      </w:r>
      <w:r w:rsidR="00460264" w:rsidRPr="00B2590B">
        <w:rPr>
          <w:color w:val="auto"/>
        </w:rPr>
        <w:t>A digital output is frequently integrated in parallel. This output gives a command to the heating system</w:t>
      </w:r>
      <w:r w:rsidR="00375496" w:rsidRPr="00B2590B">
        <w:rPr>
          <w:color w:val="auto"/>
        </w:rPr>
        <w:t xml:space="preserve"> as to whether heating or cooling is required, depending on the information provided by the room thermostat. If a “1” is set here for example, the digital output is </w:t>
      </w:r>
      <w:proofErr w:type="gramStart"/>
      <w:r w:rsidR="00375496" w:rsidRPr="00B2590B">
        <w:rPr>
          <w:color w:val="auto"/>
        </w:rPr>
        <w:t>enabled</w:t>
      </w:r>
      <w:proofErr w:type="gramEnd"/>
      <w:r w:rsidR="00375496" w:rsidRPr="00B2590B">
        <w:rPr>
          <w:color w:val="auto"/>
        </w:rPr>
        <w:t xml:space="preserve"> and the heating system starts to heat. The temperature for heating is derived from the voltage issued by the analogue actuator.</w:t>
      </w:r>
    </w:p>
    <w:p w14:paraId="29AE5110" w14:textId="1EBFA6EF" w:rsidR="00C466C1" w:rsidRPr="00B2590B" w:rsidRDefault="00E748CF">
      <w:r w:rsidRPr="00B2590B">
        <w:rPr>
          <w:noProof/>
          <w:lang w:eastAsia="en-GB"/>
        </w:rPr>
        <mc:AlternateContent>
          <mc:Choice Requires="wps">
            <w:drawing>
              <wp:anchor distT="0" distB="0" distL="114300" distR="114300" simplePos="0" relativeHeight="251638784" behindDoc="0" locked="0" layoutInCell="1" allowOverlap="1" wp14:anchorId="26AA6F5A" wp14:editId="0D01F278">
                <wp:simplePos x="0" y="0"/>
                <wp:positionH relativeFrom="column">
                  <wp:posOffset>1706245</wp:posOffset>
                </wp:positionH>
                <wp:positionV relativeFrom="paragraph">
                  <wp:posOffset>189865</wp:posOffset>
                </wp:positionV>
                <wp:extent cx="741680" cy="1078230"/>
                <wp:effectExtent l="0" t="0" r="0" b="0"/>
                <wp:wrapNone/>
                <wp:docPr id="301435187" name="Text Box 1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680" cy="1078230"/>
                        </a:xfrm>
                        <a:prstGeom prst="rect">
                          <a:avLst/>
                        </a:prstGeom>
                        <a:solidFill>
                          <a:srgbClr val="0070C0"/>
                        </a:solidFill>
                        <a:ln w="9525">
                          <a:solidFill>
                            <a:srgbClr val="000000"/>
                          </a:solidFill>
                          <a:miter lim="800000"/>
                          <a:headEnd/>
                          <a:tailEnd/>
                        </a:ln>
                      </wps:spPr>
                      <wps:txbx>
                        <w:txbxContent>
                          <w:p w14:paraId="5696D952" w14:textId="77777777" w:rsidR="00B51CA1" w:rsidRPr="003C3D37" w:rsidRDefault="00B51CA1" w:rsidP="000731B0">
                            <w:pPr>
                              <w:jc w:val="center"/>
                              <w:rPr>
                                <w:color w:val="FFFFFF"/>
                                <w:sz w:val="16"/>
                              </w:rPr>
                            </w:pPr>
                          </w:p>
                          <w:p w14:paraId="741BF5EE" w14:textId="77777777" w:rsidR="00B51CA1" w:rsidRPr="003C3D37" w:rsidRDefault="00B51CA1" w:rsidP="000731B0">
                            <w:pPr>
                              <w:jc w:val="center"/>
                              <w:rPr>
                                <w:color w:val="FFFFFF"/>
                                <w:sz w:val="16"/>
                              </w:rPr>
                            </w:pPr>
                            <w:r w:rsidRPr="003C3D37">
                              <w:rPr>
                                <w:color w:val="FFFFFF"/>
                                <w:sz w:val="16"/>
                              </w:rPr>
                              <w:t>Digital  and analogue inputs</w:t>
                            </w:r>
                          </w:p>
                          <w:p w14:paraId="6FB68ED0" w14:textId="77777777" w:rsidR="00B51CA1" w:rsidRPr="003C3D37" w:rsidRDefault="00B51CA1" w:rsidP="000731B0">
                            <w:pPr>
                              <w:jc w:val="center"/>
                              <w:rPr>
                                <w:color w:val="FFFFFF"/>
                                <w:sz w:val="16"/>
                              </w:rPr>
                            </w:pPr>
                            <w:r w:rsidRPr="003C3D37">
                              <w:rPr>
                                <w:color w:val="FFFFFF"/>
                                <w:sz w:val="16"/>
                              </w:rPr>
                              <w:t>and</w:t>
                            </w:r>
                          </w:p>
                          <w:p w14:paraId="4991BC5F" w14:textId="77777777" w:rsidR="00B51CA1" w:rsidRPr="000731B0" w:rsidRDefault="00B51CA1" w:rsidP="000731B0">
                            <w:pPr>
                              <w:jc w:val="center"/>
                              <w:rPr>
                                <w:sz w:val="16"/>
                              </w:rPr>
                            </w:pPr>
                            <w:r w:rsidRPr="003C3D37">
                              <w:rPr>
                                <w:color w:val="FFFFFF"/>
                                <w:sz w:val="16"/>
                              </w:rPr>
                              <w:t>outputs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AA6F5A" id="Text Box 1325" o:spid="_x0000_s1056" type="#_x0000_t202" style="position:absolute;margin-left:134.35pt;margin-top:14.95pt;width:58.4pt;height:84.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" fillcolor="#0070c0">
                <v:textbox>
                  <w:txbxContent>
                    <w:p w14:paraId="5696D952" w14:textId="77777777" w:rsidR="00B51CA1" w:rsidRPr="003C3D37" w:rsidRDefault="00B51CA1" w:rsidP="000731B0">
                      <w:pPr>
                        <w:jc w:val="center"/>
                        <w:rPr>
                          <w:color w:val="FFFFFF"/>
                          <w:sz w:val="16"/>
                        </w:rPr>
                      </w:pPr>
                    </w:p>
                    <w:p w14:paraId="741BF5EE" w14:textId="77777777" w:rsidR="00B51CA1" w:rsidRPr="003C3D37" w:rsidRDefault="00B51CA1" w:rsidP="000731B0">
                      <w:pPr>
                        <w:jc w:val="center"/>
                        <w:rPr>
                          <w:color w:val="FFFFFF"/>
                          <w:sz w:val="16"/>
                        </w:rPr>
                      </w:pPr>
                      <w:r w:rsidRPr="003C3D37">
                        <w:rPr>
                          <w:color w:val="FFFFFF"/>
                          <w:sz w:val="16"/>
                        </w:rPr>
                        <w:t>Digital  and analogue inputs</w:t>
                      </w:r>
                    </w:p>
                    <w:p w14:paraId="6FB68ED0" w14:textId="77777777" w:rsidR="00B51CA1" w:rsidRPr="003C3D37" w:rsidRDefault="00B51CA1" w:rsidP="000731B0">
                      <w:pPr>
                        <w:jc w:val="center"/>
                        <w:rPr>
                          <w:color w:val="FFFFFF"/>
                          <w:sz w:val="16"/>
                        </w:rPr>
                      </w:pPr>
                      <w:r w:rsidRPr="003C3D37">
                        <w:rPr>
                          <w:color w:val="FFFFFF"/>
                          <w:sz w:val="16"/>
                        </w:rPr>
                        <w:t>and</w:t>
                      </w:r>
                    </w:p>
                    <w:p w14:paraId="4991BC5F" w14:textId="77777777" w:rsidR="00B51CA1" w:rsidRPr="000731B0" w:rsidRDefault="00B51CA1" w:rsidP="000731B0">
                      <w:pPr>
                        <w:jc w:val="center"/>
                        <w:rPr>
                          <w:sz w:val="16"/>
                        </w:rPr>
                      </w:pPr>
                      <w:r w:rsidRPr="003C3D37">
                        <w:rPr>
                          <w:color w:val="FFFFFF"/>
                          <w:sz w:val="16"/>
                        </w:rPr>
                        <w:t>outputs</w:t>
                      </w:r>
                    </w:p>
                  </w:txbxContent>
                </v:textbox>
              </v:shape>
            </w:pict>
          </mc:Fallback>
        </mc:AlternateContent>
      </w:r>
    </w:p>
    <w:p w14:paraId="1F688923" w14:textId="78C0E051" w:rsidR="00C466C1" w:rsidRPr="00B2590B" w:rsidRDefault="00E748CF">
      <w:r w:rsidRPr="00B2590B">
        <w:rPr>
          <w:noProof/>
          <w:lang w:eastAsia="en-GB"/>
        </w:rPr>
        <mc:AlternateContent>
          <mc:Choice Requires="wps">
            <w:drawing>
              <wp:anchor distT="0" distB="0" distL="114300" distR="114300" simplePos="0" relativeHeight="251637760" behindDoc="0" locked="0" layoutInCell="1" allowOverlap="1" wp14:anchorId="737E898A" wp14:editId="07FFBB4B">
                <wp:simplePos x="0" y="0"/>
                <wp:positionH relativeFrom="column">
                  <wp:posOffset>161925</wp:posOffset>
                </wp:positionH>
                <wp:positionV relativeFrom="paragraph">
                  <wp:posOffset>2941320</wp:posOffset>
                </wp:positionV>
                <wp:extent cx="1156335" cy="276225"/>
                <wp:effectExtent l="0" t="0" r="0" b="0"/>
                <wp:wrapNone/>
                <wp:docPr id="294464577" name="Text Box 1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C47B83" w14:textId="77777777" w:rsidR="00B51CA1" w:rsidRPr="000731B0" w:rsidRDefault="00B51CA1">
                            <w:pPr>
                              <w:rPr>
                                <w:sz w:val="16"/>
                              </w:rPr>
                            </w:pPr>
                            <w:r w:rsidRPr="000731B0">
                              <w:rPr>
                                <w:sz w:val="16"/>
                              </w:rPr>
                              <w:t>Boiler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E898A" id="Text Box 1321" o:spid="_x0000_s1057" type="#_x0000_t202" style="position:absolute;margin-left:12.75pt;margin-top:231.6pt;width:91.05pt;height:21.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" stroked="f">
                <v:textbox>
                  <w:txbxContent>
                    <w:p w14:paraId="16C47B83" w14:textId="77777777" w:rsidR="00B51CA1" w:rsidRPr="000731B0" w:rsidRDefault="00B51CA1">
                      <w:pPr>
                        <w:rPr>
                          <w:sz w:val="16"/>
                        </w:rPr>
                      </w:pPr>
                      <w:r w:rsidRPr="000731B0">
                        <w:rPr>
                          <w:sz w:val="16"/>
                        </w:rPr>
                        <w:t>Boiler control</w:t>
                      </w:r>
                    </w:p>
                  </w:txbxContent>
                </v:textbox>
              </v:shape>
            </w:pict>
          </mc:Fallback>
        </mc:AlternateContent>
      </w:r>
      <w:r w:rsidRPr="00B2590B">
        <w:rPr>
          <w:noProof/>
        </w:rPr>
        <w:drawing>
          <wp:inline distT="0" distB="0" distL="0" distR="0" wp14:anchorId="2E54B105" wp14:editId="0DEF7869">
            <wp:extent cx="4341495" cy="3164840"/>
            <wp:effectExtent l="0" t="0" r="0" b="0"/>
            <wp:docPr id="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341495" cy="3164840"/>
                    </a:xfrm>
                    <a:prstGeom prst="rect">
                      <a:avLst/>
                    </a:prstGeom>
                    <a:noFill/>
                    <a:ln>
                      <a:noFill/>
                    </a:ln>
                  </pic:spPr>
                </pic:pic>
              </a:graphicData>
            </a:graphic>
          </wp:inline>
        </w:drawing>
      </w:r>
    </w:p>
    <w:p w14:paraId="0861D1A5" w14:textId="77777777" w:rsidR="009D1457" w:rsidRPr="00B2590B" w:rsidRDefault="009D1457" w:rsidP="009D1457">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32</w:t>
      </w:r>
      <w:r w:rsidRPr="00B2590B">
        <w:fldChar w:fldCharType="end"/>
      </w:r>
      <w:r w:rsidRPr="00B2590B">
        <w:t xml:space="preserve">: </w:t>
      </w:r>
      <w:r w:rsidR="004A1AE5" w:rsidRPr="00B2590B">
        <w:t>Conventional connection via actuator and sensor technology</w:t>
      </w:r>
    </w:p>
    <w:p w14:paraId="2BB456D2" w14:textId="77777777" w:rsidR="000676B3" w:rsidRPr="00B2590B" w:rsidRDefault="004A1AE5" w:rsidP="008A19CA">
      <w:pPr>
        <w:pStyle w:val="Heading3"/>
        <w:ind w:hanging="862"/>
        <w:rPr>
          <w:lang w:val="en-GB"/>
        </w:rPr>
      </w:pPr>
      <w:bookmarkStart w:id="58" w:name="_Toc389576724"/>
      <w:r w:rsidRPr="00B2590B">
        <w:rPr>
          <w:lang w:val="en-GB"/>
        </w:rPr>
        <w:t>Connection via a KNX G</w:t>
      </w:r>
      <w:r w:rsidR="00B82C66" w:rsidRPr="00B2590B">
        <w:rPr>
          <w:lang w:val="en-GB"/>
        </w:rPr>
        <w:t>ateway</w:t>
      </w:r>
      <w:bookmarkEnd w:id="58"/>
    </w:p>
    <w:p w14:paraId="407392C0" w14:textId="77777777" w:rsidR="0090591F" w:rsidRPr="00B2590B" w:rsidRDefault="00054BC8">
      <w:r w:rsidRPr="00B2590B">
        <w:t xml:space="preserve">The most elegant solution compared to the coupling of DDC and KNX is a universal implementation of building automation with only one bus technology, that of KNX. For this </w:t>
      </w:r>
      <w:r w:rsidRPr="00B2590B">
        <w:lastRenderedPageBreak/>
        <w:t>purpose, controller components in bus technology or with bus interface are offered by</w:t>
      </w:r>
      <w:r w:rsidR="00957461" w:rsidRPr="00B2590B">
        <w:t xml:space="preserve"> various heating manufacturers. </w:t>
      </w:r>
      <w:r w:rsidR="004A1AE5" w:rsidRPr="00B2590B">
        <w:t>These solutions have the benefit of being standard applications</w:t>
      </w:r>
      <w:r w:rsidR="00C466C1" w:rsidRPr="00B2590B">
        <w:t xml:space="preserve">. </w:t>
      </w:r>
      <w:r w:rsidR="004A1AE5" w:rsidRPr="00B2590B">
        <w:t>This type of connection is widely used in functional buildings or private residences</w:t>
      </w:r>
      <w:r w:rsidR="00BD3C42" w:rsidRPr="00B2590B">
        <w:t>.</w:t>
      </w:r>
      <w:r w:rsidR="004957B0" w:rsidRPr="00B2590B">
        <w:t xml:space="preserve"> </w:t>
      </w:r>
      <w:r w:rsidR="00957461" w:rsidRPr="00B2590B">
        <w:t xml:space="preserve">Individual room control with transfer of the setpoint value (1 byte) to the heating/boiler control or </w:t>
      </w:r>
      <w:r w:rsidR="001F4C86" w:rsidRPr="00B2590B">
        <w:t xml:space="preserve">a </w:t>
      </w:r>
      <w:r w:rsidR="00957461" w:rsidRPr="00B2590B">
        <w:t>request for heating (1 bit) is used in this case.</w:t>
      </w:r>
    </w:p>
    <w:p w14:paraId="2CD1AF23" w14:textId="77777777" w:rsidR="00365B91" w:rsidRPr="00B2590B" w:rsidRDefault="00365B91"/>
    <w:p w14:paraId="03388DF6" w14:textId="77777777" w:rsidR="00365B91" w:rsidRPr="00B2590B" w:rsidRDefault="00365B91"/>
    <w:p w14:paraId="2BAACB58" w14:textId="3ED25002" w:rsidR="00365B91" w:rsidRPr="00B2590B" w:rsidRDefault="00E748CF">
      <w:r w:rsidRPr="00B2590B">
        <w:rPr>
          <w:noProof/>
          <w:lang w:eastAsia="en-GB"/>
        </w:rPr>
        <mc:AlternateContent>
          <mc:Choice Requires="wps">
            <w:drawing>
              <wp:anchor distT="0" distB="0" distL="114300" distR="114300" simplePos="0" relativeHeight="251648000" behindDoc="0" locked="0" layoutInCell="1" allowOverlap="1" wp14:anchorId="586F55AA" wp14:editId="70531826">
                <wp:simplePos x="0" y="0"/>
                <wp:positionH relativeFrom="column">
                  <wp:posOffset>2361565</wp:posOffset>
                </wp:positionH>
                <wp:positionV relativeFrom="paragraph">
                  <wp:posOffset>147955</wp:posOffset>
                </wp:positionV>
                <wp:extent cx="1431925" cy="215900"/>
                <wp:effectExtent l="0" t="0" r="0" b="0"/>
                <wp:wrapNone/>
                <wp:docPr id="949818085" name="Text Box 1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925" cy="21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DED916" w14:textId="77777777" w:rsidR="00B51CA1" w:rsidRPr="004A6C91" w:rsidRDefault="00B51CA1" w:rsidP="004A6C91">
                            <w:pPr>
                              <w:spacing w:before="0" w:line="240" w:lineRule="auto"/>
                              <w:rPr>
                                <w:b/>
                                <w:sz w:val="18"/>
                              </w:rPr>
                            </w:pPr>
                            <w:r w:rsidRPr="004A6C91">
                              <w:rPr>
                                <w:b/>
                                <w:sz w:val="18"/>
                              </w:rPr>
                              <w:t>Circulating pump 1 bit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6F55AA" id="Text Box 1337" o:spid="_x0000_s1058" type="#_x0000_t202" style="position:absolute;margin-left:185.95pt;margin-top:11.65pt;width:112.75pt;height:1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" stroked="f">
                <v:textbox>
                  <w:txbxContent>
                    <w:p w14:paraId="75DED916" w14:textId="77777777" w:rsidR="00B51CA1" w:rsidRPr="004A6C91" w:rsidRDefault="00B51CA1" w:rsidP="004A6C91">
                      <w:pPr>
                        <w:spacing w:before="0" w:line="240" w:lineRule="auto"/>
                        <w:rPr>
                          <w:b/>
                          <w:sz w:val="18"/>
                        </w:rPr>
                      </w:pPr>
                      <w:r w:rsidRPr="004A6C91">
                        <w:rPr>
                          <w:b/>
                          <w:sz w:val="18"/>
                        </w:rPr>
                        <w:t>Circulating pump 1 bit</w:t>
                      </w:r>
                    </w:p>
                  </w:txbxContent>
                </v:textbox>
              </v:shape>
            </w:pict>
          </mc:Fallback>
        </mc:AlternateContent>
      </w:r>
    </w:p>
    <w:p w14:paraId="5247B28E" w14:textId="010CAADA" w:rsidR="00C466C1" w:rsidRPr="00B2590B" w:rsidRDefault="00E748CF">
      <w:pPr>
        <w:rPr>
          <w:color w:val="FF0000"/>
        </w:rPr>
      </w:pPr>
      <w:r w:rsidRPr="00B2590B">
        <w:rPr>
          <w:noProof/>
          <w:color w:val="FF0000"/>
          <w:lang w:eastAsia="en-GB"/>
        </w:rPr>
        <mc:AlternateContent>
          <mc:Choice Requires="wps">
            <w:drawing>
              <wp:anchor distT="0" distB="0" distL="114300" distR="114300" simplePos="0" relativeHeight="251662336" behindDoc="0" locked="0" layoutInCell="1" allowOverlap="1" wp14:anchorId="42362F34" wp14:editId="115B926A">
                <wp:simplePos x="0" y="0"/>
                <wp:positionH relativeFrom="column">
                  <wp:posOffset>2726055</wp:posOffset>
                </wp:positionH>
                <wp:positionV relativeFrom="paragraph">
                  <wp:posOffset>2743200</wp:posOffset>
                </wp:positionV>
                <wp:extent cx="598170" cy="341630"/>
                <wp:effectExtent l="0" t="0" r="0" b="0"/>
                <wp:wrapNone/>
                <wp:docPr id="1636577736" name="Text Box 1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 cy="341630"/>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7B0CA7" w14:textId="77777777" w:rsidR="00B51CA1" w:rsidRDefault="00B51CA1" w:rsidP="00924257">
                            <w:pPr>
                              <w:spacing w:before="0" w:after="0" w:line="240" w:lineRule="auto"/>
                              <w:rPr>
                                <w:b/>
                                <w:sz w:val="18"/>
                                <w:szCs w:val="18"/>
                              </w:rPr>
                            </w:pPr>
                          </w:p>
                          <w:p w14:paraId="0FA13ACA" w14:textId="77777777" w:rsidR="00B51CA1" w:rsidRDefault="00B51CA1" w:rsidP="00924257">
                            <w:pPr>
                              <w:spacing w:before="0" w:after="0" w:line="240" w:lineRule="auto"/>
                              <w:rPr>
                                <w:b/>
                                <w:sz w:val="18"/>
                                <w:szCs w:val="18"/>
                              </w:rPr>
                            </w:pPr>
                          </w:p>
                          <w:p w14:paraId="37590756" w14:textId="77777777" w:rsidR="00B51CA1" w:rsidRDefault="00B51CA1" w:rsidP="00924257">
                            <w:pPr>
                              <w:spacing w:before="0" w:after="0" w:line="240" w:lineRule="auto"/>
                              <w:rPr>
                                <w:b/>
                                <w:sz w:val="18"/>
                                <w:szCs w:val="18"/>
                              </w:rPr>
                            </w:pPr>
                          </w:p>
                          <w:p w14:paraId="6D7B51AB" w14:textId="77777777" w:rsidR="00B51CA1" w:rsidRDefault="00B51CA1" w:rsidP="00924257">
                            <w:pPr>
                              <w:spacing w:before="0" w:after="0" w:line="240" w:lineRule="auto"/>
                              <w:rPr>
                                <w:b/>
                                <w:sz w:val="18"/>
                                <w:szCs w:val="18"/>
                              </w:rPr>
                            </w:pPr>
                          </w:p>
                          <w:p w14:paraId="2EF90EC0" w14:textId="77777777" w:rsidR="00B51CA1" w:rsidRPr="005477BF" w:rsidRDefault="00B51CA1" w:rsidP="00924257">
                            <w:pPr>
                              <w:spacing w:before="0" w:after="0" w:line="240" w:lineRule="auto"/>
                              <w:rPr>
                                <w:b/>
                                <w:sz w:val="18"/>
                                <w:szCs w:val="18"/>
                              </w:rPr>
                            </w:pP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362F34" id="Text Box 1352" o:spid="_x0000_s1059" type="#_x0000_t202" style="position:absolute;margin-left:214.65pt;margin-top:3in;width:47.1pt;height:26.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" fillcolor="#dbe5f1" stroked="f">
                <v:textbox inset="1.5mm,,1.5mm">
                  <w:txbxContent>
                    <w:p w14:paraId="547B0CA7" w14:textId="77777777" w:rsidR="00B51CA1" w:rsidRDefault="00B51CA1" w:rsidP="00924257">
                      <w:pPr>
                        <w:spacing w:before="0" w:after="0" w:line="240" w:lineRule="auto"/>
                        <w:rPr>
                          <w:b/>
                          <w:sz w:val="18"/>
                          <w:szCs w:val="18"/>
                        </w:rPr>
                      </w:pPr>
                    </w:p>
                    <w:p w14:paraId="0FA13ACA" w14:textId="77777777" w:rsidR="00B51CA1" w:rsidRDefault="00B51CA1" w:rsidP="00924257">
                      <w:pPr>
                        <w:spacing w:before="0" w:after="0" w:line="240" w:lineRule="auto"/>
                        <w:rPr>
                          <w:b/>
                          <w:sz w:val="18"/>
                          <w:szCs w:val="18"/>
                        </w:rPr>
                      </w:pPr>
                    </w:p>
                    <w:p w14:paraId="37590756" w14:textId="77777777" w:rsidR="00B51CA1" w:rsidRDefault="00B51CA1" w:rsidP="00924257">
                      <w:pPr>
                        <w:spacing w:before="0" w:after="0" w:line="240" w:lineRule="auto"/>
                        <w:rPr>
                          <w:b/>
                          <w:sz w:val="18"/>
                          <w:szCs w:val="18"/>
                        </w:rPr>
                      </w:pPr>
                    </w:p>
                    <w:p w14:paraId="6D7B51AB" w14:textId="77777777" w:rsidR="00B51CA1" w:rsidRDefault="00B51CA1" w:rsidP="00924257">
                      <w:pPr>
                        <w:spacing w:before="0" w:after="0" w:line="240" w:lineRule="auto"/>
                        <w:rPr>
                          <w:b/>
                          <w:sz w:val="18"/>
                          <w:szCs w:val="18"/>
                        </w:rPr>
                      </w:pPr>
                    </w:p>
                    <w:p w14:paraId="2EF90EC0" w14:textId="77777777" w:rsidR="00B51CA1" w:rsidRPr="005477BF" w:rsidRDefault="00B51CA1" w:rsidP="00924257">
                      <w:pPr>
                        <w:spacing w:before="0" w:after="0" w:line="240" w:lineRule="auto"/>
                        <w:rPr>
                          <w:b/>
                          <w:sz w:val="18"/>
                          <w:szCs w:val="18"/>
                        </w:rPr>
                      </w:pPr>
                    </w:p>
                  </w:txbxContent>
                </v:textbox>
              </v:shape>
            </w:pict>
          </mc:Fallback>
        </mc:AlternateContent>
      </w:r>
      <w:r w:rsidRPr="00B2590B">
        <w:rPr>
          <w:noProof/>
          <w:color w:val="FF0000"/>
          <w:lang w:eastAsia="en-GB"/>
        </w:rPr>
        <mc:AlternateContent>
          <mc:Choice Requires="wps">
            <w:drawing>
              <wp:anchor distT="0" distB="0" distL="114300" distR="114300" simplePos="0" relativeHeight="251661312" behindDoc="0" locked="0" layoutInCell="1" allowOverlap="1" wp14:anchorId="33BDAC91" wp14:editId="4AB6459F">
                <wp:simplePos x="0" y="0"/>
                <wp:positionH relativeFrom="column">
                  <wp:posOffset>3324225</wp:posOffset>
                </wp:positionH>
                <wp:positionV relativeFrom="paragraph">
                  <wp:posOffset>2621280</wp:posOffset>
                </wp:positionV>
                <wp:extent cx="242570" cy="463550"/>
                <wp:effectExtent l="0" t="0" r="0" b="0"/>
                <wp:wrapNone/>
                <wp:docPr id="1275932085" name="Text Box 1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70" cy="463550"/>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62E5B4" w14:textId="77777777" w:rsidR="00B51CA1" w:rsidRDefault="00B51CA1" w:rsidP="00924257">
                            <w:pPr>
                              <w:spacing w:before="0" w:after="0" w:line="240" w:lineRule="auto"/>
                              <w:rPr>
                                <w:b/>
                                <w:sz w:val="18"/>
                                <w:szCs w:val="18"/>
                              </w:rPr>
                            </w:pPr>
                          </w:p>
                          <w:p w14:paraId="4E131DDB" w14:textId="77777777" w:rsidR="00B51CA1" w:rsidRDefault="00B51CA1" w:rsidP="00924257">
                            <w:pPr>
                              <w:spacing w:before="0" w:after="0" w:line="240" w:lineRule="auto"/>
                              <w:rPr>
                                <w:b/>
                                <w:sz w:val="18"/>
                                <w:szCs w:val="18"/>
                              </w:rPr>
                            </w:pPr>
                          </w:p>
                          <w:p w14:paraId="4E6D30E0" w14:textId="77777777" w:rsidR="00B51CA1" w:rsidRDefault="00B51CA1" w:rsidP="00924257">
                            <w:pPr>
                              <w:spacing w:before="0" w:after="0" w:line="240" w:lineRule="auto"/>
                              <w:rPr>
                                <w:b/>
                                <w:sz w:val="18"/>
                                <w:szCs w:val="18"/>
                              </w:rPr>
                            </w:pPr>
                          </w:p>
                          <w:p w14:paraId="4DF8E4CE" w14:textId="77777777" w:rsidR="00B51CA1" w:rsidRDefault="00B51CA1" w:rsidP="00924257">
                            <w:pPr>
                              <w:spacing w:before="0" w:after="0" w:line="240" w:lineRule="auto"/>
                              <w:rPr>
                                <w:b/>
                                <w:sz w:val="18"/>
                                <w:szCs w:val="18"/>
                              </w:rPr>
                            </w:pPr>
                          </w:p>
                          <w:p w14:paraId="606E8E19" w14:textId="77777777" w:rsidR="00B51CA1" w:rsidRPr="005477BF" w:rsidRDefault="00B51CA1" w:rsidP="00924257">
                            <w:pPr>
                              <w:spacing w:before="0" w:after="0" w:line="240" w:lineRule="auto"/>
                              <w:rPr>
                                <w:b/>
                                <w:sz w:val="18"/>
                                <w:szCs w:val="18"/>
                              </w:rPr>
                            </w:pP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DAC91" id="Text Box 1351" o:spid="_x0000_s1060" type="#_x0000_t202" style="position:absolute;margin-left:261.75pt;margin-top:206.4pt;width:19.1pt;height: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" fillcolor="#dbe5f1" stroked="f">
                <v:textbox inset="1.5mm,,1.5mm">
                  <w:txbxContent>
                    <w:p w14:paraId="5562E5B4" w14:textId="77777777" w:rsidR="00B51CA1" w:rsidRDefault="00B51CA1" w:rsidP="00924257">
                      <w:pPr>
                        <w:spacing w:before="0" w:after="0" w:line="240" w:lineRule="auto"/>
                        <w:rPr>
                          <w:b/>
                          <w:sz w:val="18"/>
                          <w:szCs w:val="18"/>
                        </w:rPr>
                      </w:pPr>
                    </w:p>
                    <w:p w14:paraId="4E131DDB" w14:textId="77777777" w:rsidR="00B51CA1" w:rsidRDefault="00B51CA1" w:rsidP="00924257">
                      <w:pPr>
                        <w:spacing w:before="0" w:after="0" w:line="240" w:lineRule="auto"/>
                        <w:rPr>
                          <w:b/>
                          <w:sz w:val="18"/>
                          <w:szCs w:val="18"/>
                        </w:rPr>
                      </w:pPr>
                    </w:p>
                    <w:p w14:paraId="4E6D30E0" w14:textId="77777777" w:rsidR="00B51CA1" w:rsidRDefault="00B51CA1" w:rsidP="00924257">
                      <w:pPr>
                        <w:spacing w:before="0" w:after="0" w:line="240" w:lineRule="auto"/>
                        <w:rPr>
                          <w:b/>
                          <w:sz w:val="18"/>
                          <w:szCs w:val="18"/>
                        </w:rPr>
                      </w:pPr>
                    </w:p>
                    <w:p w14:paraId="4DF8E4CE" w14:textId="77777777" w:rsidR="00B51CA1" w:rsidRDefault="00B51CA1" w:rsidP="00924257">
                      <w:pPr>
                        <w:spacing w:before="0" w:after="0" w:line="240" w:lineRule="auto"/>
                        <w:rPr>
                          <w:b/>
                          <w:sz w:val="18"/>
                          <w:szCs w:val="18"/>
                        </w:rPr>
                      </w:pPr>
                    </w:p>
                    <w:p w14:paraId="606E8E19" w14:textId="77777777" w:rsidR="00B51CA1" w:rsidRPr="005477BF" w:rsidRDefault="00B51CA1" w:rsidP="00924257">
                      <w:pPr>
                        <w:spacing w:before="0" w:after="0" w:line="240" w:lineRule="auto"/>
                        <w:rPr>
                          <w:b/>
                          <w:sz w:val="18"/>
                          <w:szCs w:val="18"/>
                        </w:rPr>
                      </w:pPr>
                    </w:p>
                  </w:txbxContent>
                </v:textbox>
              </v:shape>
            </w:pict>
          </mc:Fallback>
        </mc:AlternateContent>
      </w:r>
      <w:r w:rsidRPr="00B2590B">
        <w:rPr>
          <w:noProof/>
          <w:color w:val="FF0000"/>
          <w:lang w:eastAsia="en-GB"/>
        </w:rPr>
        <mc:AlternateContent>
          <mc:Choice Requires="wps">
            <w:drawing>
              <wp:anchor distT="0" distB="0" distL="114300" distR="114300" simplePos="0" relativeHeight="251660288" behindDoc="0" locked="0" layoutInCell="1" allowOverlap="1" wp14:anchorId="0E9205E1" wp14:editId="7B6896D8">
                <wp:simplePos x="0" y="0"/>
                <wp:positionH relativeFrom="column">
                  <wp:posOffset>3324225</wp:posOffset>
                </wp:positionH>
                <wp:positionV relativeFrom="paragraph">
                  <wp:posOffset>1195070</wp:posOffset>
                </wp:positionV>
                <wp:extent cx="242570" cy="1292860"/>
                <wp:effectExtent l="0" t="0" r="0" b="0"/>
                <wp:wrapNone/>
                <wp:docPr id="1990996833" name="Text Box 1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70" cy="1292860"/>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C995A1" w14:textId="77777777" w:rsidR="00B51CA1" w:rsidRDefault="00B51CA1" w:rsidP="00924257">
                            <w:pPr>
                              <w:spacing w:before="0" w:after="0" w:line="240" w:lineRule="auto"/>
                              <w:rPr>
                                <w:b/>
                                <w:sz w:val="18"/>
                                <w:szCs w:val="18"/>
                              </w:rPr>
                            </w:pPr>
                          </w:p>
                          <w:p w14:paraId="637E16D4" w14:textId="77777777" w:rsidR="00B51CA1" w:rsidRDefault="00B51CA1" w:rsidP="00924257">
                            <w:pPr>
                              <w:spacing w:before="0" w:after="0" w:line="240" w:lineRule="auto"/>
                              <w:rPr>
                                <w:b/>
                                <w:sz w:val="18"/>
                                <w:szCs w:val="18"/>
                              </w:rPr>
                            </w:pPr>
                          </w:p>
                          <w:p w14:paraId="773EBEF2" w14:textId="77777777" w:rsidR="00B51CA1" w:rsidRDefault="00B51CA1" w:rsidP="00924257">
                            <w:pPr>
                              <w:spacing w:before="0" w:after="0" w:line="240" w:lineRule="auto"/>
                              <w:rPr>
                                <w:b/>
                                <w:sz w:val="18"/>
                                <w:szCs w:val="18"/>
                              </w:rPr>
                            </w:pPr>
                          </w:p>
                          <w:p w14:paraId="3D303463" w14:textId="77777777" w:rsidR="00B51CA1" w:rsidRDefault="00B51CA1" w:rsidP="00924257">
                            <w:pPr>
                              <w:spacing w:before="0" w:after="0" w:line="240" w:lineRule="auto"/>
                              <w:rPr>
                                <w:b/>
                                <w:sz w:val="18"/>
                                <w:szCs w:val="18"/>
                              </w:rPr>
                            </w:pPr>
                          </w:p>
                          <w:p w14:paraId="7D569825" w14:textId="77777777" w:rsidR="00B51CA1" w:rsidRPr="005477BF" w:rsidRDefault="00B51CA1" w:rsidP="00924257">
                            <w:pPr>
                              <w:spacing w:before="0" w:after="0" w:line="240" w:lineRule="auto"/>
                              <w:rPr>
                                <w:b/>
                                <w:sz w:val="18"/>
                                <w:szCs w:val="18"/>
                              </w:rPr>
                            </w:pP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9205E1" id="Text Box 1350" o:spid="_x0000_s1061" type="#_x0000_t202" style="position:absolute;margin-left:261.75pt;margin-top:94.1pt;width:19.1pt;height:10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" fillcolor="#dbe5f1" stroked="f">
                <v:textbox inset="1.5mm,,1.5mm">
                  <w:txbxContent>
                    <w:p w14:paraId="2FC995A1" w14:textId="77777777" w:rsidR="00B51CA1" w:rsidRDefault="00B51CA1" w:rsidP="00924257">
                      <w:pPr>
                        <w:spacing w:before="0" w:after="0" w:line="240" w:lineRule="auto"/>
                        <w:rPr>
                          <w:b/>
                          <w:sz w:val="18"/>
                          <w:szCs w:val="18"/>
                        </w:rPr>
                      </w:pPr>
                    </w:p>
                    <w:p w14:paraId="637E16D4" w14:textId="77777777" w:rsidR="00B51CA1" w:rsidRDefault="00B51CA1" w:rsidP="00924257">
                      <w:pPr>
                        <w:spacing w:before="0" w:after="0" w:line="240" w:lineRule="auto"/>
                        <w:rPr>
                          <w:b/>
                          <w:sz w:val="18"/>
                          <w:szCs w:val="18"/>
                        </w:rPr>
                      </w:pPr>
                    </w:p>
                    <w:p w14:paraId="773EBEF2" w14:textId="77777777" w:rsidR="00B51CA1" w:rsidRDefault="00B51CA1" w:rsidP="00924257">
                      <w:pPr>
                        <w:spacing w:before="0" w:after="0" w:line="240" w:lineRule="auto"/>
                        <w:rPr>
                          <w:b/>
                          <w:sz w:val="18"/>
                          <w:szCs w:val="18"/>
                        </w:rPr>
                      </w:pPr>
                    </w:p>
                    <w:p w14:paraId="3D303463" w14:textId="77777777" w:rsidR="00B51CA1" w:rsidRDefault="00B51CA1" w:rsidP="00924257">
                      <w:pPr>
                        <w:spacing w:before="0" w:after="0" w:line="240" w:lineRule="auto"/>
                        <w:rPr>
                          <w:b/>
                          <w:sz w:val="18"/>
                          <w:szCs w:val="18"/>
                        </w:rPr>
                      </w:pPr>
                    </w:p>
                    <w:p w14:paraId="7D569825" w14:textId="77777777" w:rsidR="00B51CA1" w:rsidRPr="005477BF" w:rsidRDefault="00B51CA1" w:rsidP="00924257">
                      <w:pPr>
                        <w:spacing w:before="0" w:after="0" w:line="240" w:lineRule="auto"/>
                        <w:rPr>
                          <w:b/>
                          <w:sz w:val="18"/>
                          <w:szCs w:val="18"/>
                        </w:rPr>
                      </w:pPr>
                    </w:p>
                  </w:txbxContent>
                </v:textbox>
              </v:shape>
            </w:pict>
          </mc:Fallback>
        </mc:AlternateContent>
      </w:r>
      <w:r w:rsidRPr="00B2590B">
        <w:rPr>
          <w:noProof/>
          <w:color w:val="FF0000"/>
          <w:lang w:eastAsia="en-GB"/>
        </w:rPr>
        <mc:AlternateContent>
          <mc:Choice Requires="wps">
            <w:drawing>
              <wp:anchor distT="0" distB="0" distL="114300" distR="114300" simplePos="0" relativeHeight="251659264" behindDoc="0" locked="0" layoutInCell="1" allowOverlap="1" wp14:anchorId="12F83BFE" wp14:editId="3E3CB17C">
                <wp:simplePos x="0" y="0"/>
                <wp:positionH relativeFrom="column">
                  <wp:posOffset>3324225</wp:posOffset>
                </wp:positionH>
                <wp:positionV relativeFrom="paragraph">
                  <wp:posOffset>988695</wp:posOffset>
                </wp:positionV>
                <wp:extent cx="242570" cy="166370"/>
                <wp:effectExtent l="0" t="0" r="0" b="0"/>
                <wp:wrapNone/>
                <wp:docPr id="26228417" name="Text Box 1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70" cy="166370"/>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93AD46" w14:textId="77777777" w:rsidR="00B51CA1" w:rsidRDefault="00B51CA1" w:rsidP="00924257">
                            <w:pPr>
                              <w:spacing w:before="0" w:after="0" w:line="240" w:lineRule="auto"/>
                              <w:rPr>
                                <w:b/>
                                <w:sz w:val="18"/>
                                <w:szCs w:val="18"/>
                              </w:rPr>
                            </w:pPr>
                          </w:p>
                          <w:p w14:paraId="266B3A76" w14:textId="77777777" w:rsidR="00B51CA1" w:rsidRDefault="00B51CA1" w:rsidP="00924257">
                            <w:pPr>
                              <w:spacing w:before="0" w:after="0" w:line="240" w:lineRule="auto"/>
                              <w:rPr>
                                <w:b/>
                                <w:sz w:val="18"/>
                                <w:szCs w:val="18"/>
                              </w:rPr>
                            </w:pPr>
                          </w:p>
                          <w:p w14:paraId="7AAE8739" w14:textId="77777777" w:rsidR="00B51CA1" w:rsidRDefault="00B51CA1" w:rsidP="00924257">
                            <w:pPr>
                              <w:spacing w:before="0" w:after="0" w:line="240" w:lineRule="auto"/>
                              <w:rPr>
                                <w:b/>
                                <w:sz w:val="18"/>
                                <w:szCs w:val="18"/>
                              </w:rPr>
                            </w:pPr>
                          </w:p>
                          <w:p w14:paraId="1486850E" w14:textId="77777777" w:rsidR="00B51CA1" w:rsidRDefault="00B51CA1" w:rsidP="00924257">
                            <w:pPr>
                              <w:spacing w:before="0" w:after="0" w:line="240" w:lineRule="auto"/>
                              <w:rPr>
                                <w:b/>
                                <w:sz w:val="18"/>
                                <w:szCs w:val="18"/>
                              </w:rPr>
                            </w:pPr>
                          </w:p>
                          <w:p w14:paraId="07AB1A91" w14:textId="77777777" w:rsidR="00B51CA1" w:rsidRPr="005477BF" w:rsidRDefault="00B51CA1" w:rsidP="00924257">
                            <w:pPr>
                              <w:spacing w:before="0" w:after="0" w:line="240" w:lineRule="auto"/>
                              <w:rPr>
                                <w:b/>
                                <w:sz w:val="18"/>
                                <w:szCs w:val="18"/>
                              </w:rPr>
                            </w:pP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F83BFE" id="Text Box 1349" o:spid="_x0000_s1062" type="#_x0000_t202" style="position:absolute;margin-left:261.75pt;margin-top:77.85pt;width:19.1pt;height:13.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" fillcolor="#dbe5f1" stroked="f">
                <v:textbox inset="1.5mm,,1.5mm">
                  <w:txbxContent>
                    <w:p w14:paraId="7293AD46" w14:textId="77777777" w:rsidR="00B51CA1" w:rsidRDefault="00B51CA1" w:rsidP="00924257">
                      <w:pPr>
                        <w:spacing w:before="0" w:after="0" w:line="240" w:lineRule="auto"/>
                        <w:rPr>
                          <w:b/>
                          <w:sz w:val="18"/>
                          <w:szCs w:val="18"/>
                        </w:rPr>
                      </w:pPr>
                    </w:p>
                    <w:p w14:paraId="266B3A76" w14:textId="77777777" w:rsidR="00B51CA1" w:rsidRDefault="00B51CA1" w:rsidP="00924257">
                      <w:pPr>
                        <w:spacing w:before="0" w:after="0" w:line="240" w:lineRule="auto"/>
                        <w:rPr>
                          <w:b/>
                          <w:sz w:val="18"/>
                          <w:szCs w:val="18"/>
                        </w:rPr>
                      </w:pPr>
                    </w:p>
                    <w:p w14:paraId="7AAE8739" w14:textId="77777777" w:rsidR="00B51CA1" w:rsidRDefault="00B51CA1" w:rsidP="00924257">
                      <w:pPr>
                        <w:spacing w:before="0" w:after="0" w:line="240" w:lineRule="auto"/>
                        <w:rPr>
                          <w:b/>
                          <w:sz w:val="18"/>
                          <w:szCs w:val="18"/>
                        </w:rPr>
                      </w:pPr>
                    </w:p>
                    <w:p w14:paraId="1486850E" w14:textId="77777777" w:rsidR="00B51CA1" w:rsidRDefault="00B51CA1" w:rsidP="00924257">
                      <w:pPr>
                        <w:spacing w:before="0" w:after="0" w:line="240" w:lineRule="auto"/>
                        <w:rPr>
                          <w:b/>
                          <w:sz w:val="18"/>
                          <w:szCs w:val="18"/>
                        </w:rPr>
                      </w:pPr>
                    </w:p>
                    <w:p w14:paraId="07AB1A91" w14:textId="77777777" w:rsidR="00B51CA1" w:rsidRPr="005477BF" w:rsidRDefault="00B51CA1" w:rsidP="00924257">
                      <w:pPr>
                        <w:spacing w:before="0" w:after="0" w:line="240" w:lineRule="auto"/>
                        <w:rPr>
                          <w:b/>
                          <w:sz w:val="18"/>
                          <w:szCs w:val="18"/>
                        </w:rPr>
                      </w:pPr>
                    </w:p>
                  </w:txbxContent>
                </v:textbox>
              </v:shape>
            </w:pict>
          </mc:Fallback>
        </mc:AlternateContent>
      </w:r>
      <w:r w:rsidRPr="00B2590B">
        <w:rPr>
          <w:noProof/>
          <w:color w:val="FF0000"/>
          <w:lang w:eastAsia="en-GB"/>
        </w:rPr>
        <mc:AlternateContent>
          <mc:Choice Requires="wps">
            <w:drawing>
              <wp:anchor distT="0" distB="0" distL="114300" distR="114300" simplePos="0" relativeHeight="251658240" behindDoc="0" locked="0" layoutInCell="1" allowOverlap="1" wp14:anchorId="58223C0A" wp14:editId="61B8978C">
                <wp:simplePos x="0" y="0"/>
                <wp:positionH relativeFrom="column">
                  <wp:posOffset>2494915</wp:posOffset>
                </wp:positionH>
                <wp:positionV relativeFrom="paragraph">
                  <wp:posOffset>988695</wp:posOffset>
                </wp:positionV>
                <wp:extent cx="231140" cy="2096135"/>
                <wp:effectExtent l="0" t="0" r="0" b="0"/>
                <wp:wrapNone/>
                <wp:docPr id="271239640" name="Text Box 1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 cy="2096135"/>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1874F" w14:textId="77777777" w:rsidR="00B51CA1" w:rsidRDefault="00B51CA1" w:rsidP="00924257">
                            <w:pPr>
                              <w:spacing w:before="0" w:after="0" w:line="240" w:lineRule="auto"/>
                              <w:rPr>
                                <w:b/>
                                <w:sz w:val="18"/>
                                <w:szCs w:val="18"/>
                              </w:rPr>
                            </w:pPr>
                          </w:p>
                          <w:p w14:paraId="4560C74D" w14:textId="77777777" w:rsidR="00B51CA1" w:rsidRDefault="00B51CA1" w:rsidP="00924257">
                            <w:pPr>
                              <w:spacing w:before="0" w:after="0" w:line="240" w:lineRule="auto"/>
                              <w:rPr>
                                <w:b/>
                                <w:sz w:val="18"/>
                                <w:szCs w:val="18"/>
                              </w:rPr>
                            </w:pPr>
                          </w:p>
                          <w:p w14:paraId="2CCABA81" w14:textId="77777777" w:rsidR="00B51CA1" w:rsidRDefault="00B51CA1" w:rsidP="00924257">
                            <w:pPr>
                              <w:spacing w:before="0" w:after="0" w:line="240" w:lineRule="auto"/>
                              <w:rPr>
                                <w:b/>
                                <w:sz w:val="18"/>
                                <w:szCs w:val="18"/>
                              </w:rPr>
                            </w:pPr>
                          </w:p>
                          <w:p w14:paraId="78619F0E" w14:textId="77777777" w:rsidR="00B51CA1" w:rsidRDefault="00B51CA1" w:rsidP="00924257">
                            <w:pPr>
                              <w:spacing w:before="0" w:after="0" w:line="240" w:lineRule="auto"/>
                              <w:rPr>
                                <w:b/>
                                <w:sz w:val="18"/>
                                <w:szCs w:val="18"/>
                              </w:rPr>
                            </w:pPr>
                          </w:p>
                          <w:p w14:paraId="541FE521" w14:textId="77777777" w:rsidR="00B51CA1" w:rsidRPr="005477BF" w:rsidRDefault="00B51CA1" w:rsidP="00924257">
                            <w:pPr>
                              <w:spacing w:before="0" w:after="0" w:line="240" w:lineRule="auto"/>
                              <w:rPr>
                                <w:b/>
                                <w:sz w:val="18"/>
                                <w:szCs w:val="18"/>
                              </w:rPr>
                            </w:pP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223C0A" id="Text Box 1348" o:spid="_x0000_s1063" type="#_x0000_t202" style="position:absolute;margin-left:196.45pt;margin-top:77.85pt;width:18.2pt;height:16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" fillcolor="#dbe5f1" stroked="f">
                <v:textbox inset="1.5mm,,1.5mm">
                  <w:txbxContent>
                    <w:p w14:paraId="5371874F" w14:textId="77777777" w:rsidR="00B51CA1" w:rsidRDefault="00B51CA1" w:rsidP="00924257">
                      <w:pPr>
                        <w:spacing w:before="0" w:after="0" w:line="240" w:lineRule="auto"/>
                        <w:rPr>
                          <w:b/>
                          <w:sz w:val="18"/>
                          <w:szCs w:val="18"/>
                        </w:rPr>
                      </w:pPr>
                    </w:p>
                    <w:p w14:paraId="4560C74D" w14:textId="77777777" w:rsidR="00B51CA1" w:rsidRDefault="00B51CA1" w:rsidP="00924257">
                      <w:pPr>
                        <w:spacing w:before="0" w:after="0" w:line="240" w:lineRule="auto"/>
                        <w:rPr>
                          <w:b/>
                          <w:sz w:val="18"/>
                          <w:szCs w:val="18"/>
                        </w:rPr>
                      </w:pPr>
                    </w:p>
                    <w:p w14:paraId="2CCABA81" w14:textId="77777777" w:rsidR="00B51CA1" w:rsidRDefault="00B51CA1" w:rsidP="00924257">
                      <w:pPr>
                        <w:spacing w:before="0" w:after="0" w:line="240" w:lineRule="auto"/>
                        <w:rPr>
                          <w:b/>
                          <w:sz w:val="18"/>
                          <w:szCs w:val="18"/>
                        </w:rPr>
                      </w:pPr>
                    </w:p>
                    <w:p w14:paraId="78619F0E" w14:textId="77777777" w:rsidR="00B51CA1" w:rsidRDefault="00B51CA1" w:rsidP="00924257">
                      <w:pPr>
                        <w:spacing w:before="0" w:after="0" w:line="240" w:lineRule="auto"/>
                        <w:rPr>
                          <w:b/>
                          <w:sz w:val="18"/>
                          <w:szCs w:val="18"/>
                        </w:rPr>
                      </w:pPr>
                    </w:p>
                    <w:p w14:paraId="541FE521" w14:textId="77777777" w:rsidR="00B51CA1" w:rsidRPr="005477BF" w:rsidRDefault="00B51CA1" w:rsidP="00924257">
                      <w:pPr>
                        <w:spacing w:before="0" w:after="0" w:line="240" w:lineRule="auto"/>
                        <w:rPr>
                          <w:b/>
                          <w:sz w:val="18"/>
                          <w:szCs w:val="18"/>
                        </w:rPr>
                      </w:pPr>
                    </w:p>
                  </w:txbxContent>
                </v:textbox>
              </v:shape>
            </w:pict>
          </mc:Fallback>
        </mc:AlternateContent>
      </w:r>
      <w:r w:rsidRPr="00B2590B">
        <w:rPr>
          <w:noProof/>
          <w:color w:val="FF0000"/>
          <w:lang w:eastAsia="en-GB"/>
        </w:rPr>
        <mc:AlternateContent>
          <mc:Choice Requires="wps">
            <w:drawing>
              <wp:anchor distT="0" distB="0" distL="114300" distR="114300" simplePos="0" relativeHeight="251657216" behindDoc="0" locked="0" layoutInCell="1" allowOverlap="1" wp14:anchorId="34663163" wp14:editId="2F605773">
                <wp:simplePos x="0" y="0"/>
                <wp:positionH relativeFrom="column">
                  <wp:posOffset>2494915</wp:posOffset>
                </wp:positionH>
                <wp:positionV relativeFrom="paragraph">
                  <wp:posOffset>539750</wp:posOffset>
                </wp:positionV>
                <wp:extent cx="1071880" cy="448945"/>
                <wp:effectExtent l="0" t="0" r="0" b="0"/>
                <wp:wrapNone/>
                <wp:docPr id="1988225783" name="Text Box 1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880" cy="448945"/>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28D3F3" w14:textId="77777777" w:rsidR="00B51CA1" w:rsidRDefault="00B51CA1" w:rsidP="00924257">
                            <w:pPr>
                              <w:spacing w:before="0" w:after="0" w:line="240" w:lineRule="auto"/>
                              <w:jc w:val="center"/>
                              <w:rPr>
                                <w:b/>
                                <w:sz w:val="18"/>
                                <w:szCs w:val="18"/>
                              </w:rPr>
                            </w:pPr>
                            <w:r>
                              <w:rPr>
                                <w:b/>
                                <w:sz w:val="18"/>
                                <w:szCs w:val="18"/>
                              </w:rPr>
                              <w:t>Boiler</w:t>
                            </w:r>
                          </w:p>
                          <w:p w14:paraId="5B57BADC" w14:textId="77777777" w:rsidR="00B51CA1" w:rsidRDefault="00B51CA1" w:rsidP="00924257">
                            <w:pPr>
                              <w:spacing w:before="0" w:after="0" w:line="240" w:lineRule="auto"/>
                              <w:rPr>
                                <w:b/>
                                <w:sz w:val="18"/>
                                <w:szCs w:val="18"/>
                              </w:rPr>
                            </w:pPr>
                          </w:p>
                          <w:p w14:paraId="4FA882DB" w14:textId="77777777" w:rsidR="00B51CA1" w:rsidRDefault="00B51CA1" w:rsidP="00924257">
                            <w:pPr>
                              <w:spacing w:before="0" w:after="0" w:line="240" w:lineRule="auto"/>
                              <w:rPr>
                                <w:b/>
                                <w:sz w:val="18"/>
                                <w:szCs w:val="18"/>
                              </w:rPr>
                            </w:pPr>
                          </w:p>
                          <w:p w14:paraId="0EB0EBD8" w14:textId="77777777" w:rsidR="00B51CA1" w:rsidRDefault="00B51CA1" w:rsidP="00924257">
                            <w:pPr>
                              <w:spacing w:before="0" w:after="0" w:line="240" w:lineRule="auto"/>
                              <w:rPr>
                                <w:b/>
                                <w:sz w:val="18"/>
                                <w:szCs w:val="18"/>
                              </w:rPr>
                            </w:pPr>
                          </w:p>
                          <w:p w14:paraId="3454809B" w14:textId="77777777" w:rsidR="00B51CA1" w:rsidRDefault="00B51CA1" w:rsidP="00924257">
                            <w:pPr>
                              <w:spacing w:before="0" w:after="0" w:line="240" w:lineRule="auto"/>
                              <w:rPr>
                                <w:b/>
                                <w:sz w:val="18"/>
                                <w:szCs w:val="18"/>
                              </w:rPr>
                            </w:pPr>
                          </w:p>
                          <w:p w14:paraId="28D68A8F" w14:textId="77777777" w:rsidR="00B51CA1" w:rsidRPr="005477BF" w:rsidRDefault="00B51CA1" w:rsidP="00924257">
                            <w:pPr>
                              <w:spacing w:before="0" w:after="0" w:line="240" w:lineRule="auto"/>
                              <w:rPr>
                                <w:b/>
                                <w:sz w:val="18"/>
                                <w:szCs w:val="18"/>
                              </w:rPr>
                            </w:pP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63163" id="Text Box 1347" o:spid="_x0000_s1064" type="#_x0000_t202" style="position:absolute;margin-left:196.45pt;margin-top:42.5pt;width:84.4pt;height:35.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" fillcolor="#dbe5f1" stroked="f">
                <v:textbox inset="1.5mm,,1.5mm">
                  <w:txbxContent>
                    <w:p w14:paraId="0A28D3F3" w14:textId="77777777" w:rsidR="00B51CA1" w:rsidRDefault="00B51CA1" w:rsidP="00924257">
                      <w:pPr>
                        <w:spacing w:before="0" w:after="0" w:line="240" w:lineRule="auto"/>
                        <w:jc w:val="center"/>
                        <w:rPr>
                          <w:b/>
                          <w:sz w:val="18"/>
                          <w:szCs w:val="18"/>
                        </w:rPr>
                      </w:pPr>
                      <w:r>
                        <w:rPr>
                          <w:b/>
                          <w:sz w:val="18"/>
                          <w:szCs w:val="18"/>
                        </w:rPr>
                        <w:t>Boiler</w:t>
                      </w:r>
                    </w:p>
                    <w:p w14:paraId="5B57BADC" w14:textId="77777777" w:rsidR="00B51CA1" w:rsidRDefault="00B51CA1" w:rsidP="00924257">
                      <w:pPr>
                        <w:spacing w:before="0" w:after="0" w:line="240" w:lineRule="auto"/>
                        <w:rPr>
                          <w:b/>
                          <w:sz w:val="18"/>
                          <w:szCs w:val="18"/>
                        </w:rPr>
                      </w:pPr>
                    </w:p>
                    <w:p w14:paraId="4FA882DB" w14:textId="77777777" w:rsidR="00B51CA1" w:rsidRDefault="00B51CA1" w:rsidP="00924257">
                      <w:pPr>
                        <w:spacing w:before="0" w:after="0" w:line="240" w:lineRule="auto"/>
                        <w:rPr>
                          <w:b/>
                          <w:sz w:val="18"/>
                          <w:szCs w:val="18"/>
                        </w:rPr>
                      </w:pPr>
                    </w:p>
                    <w:p w14:paraId="0EB0EBD8" w14:textId="77777777" w:rsidR="00B51CA1" w:rsidRDefault="00B51CA1" w:rsidP="00924257">
                      <w:pPr>
                        <w:spacing w:before="0" w:after="0" w:line="240" w:lineRule="auto"/>
                        <w:rPr>
                          <w:b/>
                          <w:sz w:val="18"/>
                          <w:szCs w:val="18"/>
                        </w:rPr>
                      </w:pPr>
                    </w:p>
                    <w:p w14:paraId="3454809B" w14:textId="77777777" w:rsidR="00B51CA1" w:rsidRDefault="00B51CA1" w:rsidP="00924257">
                      <w:pPr>
                        <w:spacing w:before="0" w:after="0" w:line="240" w:lineRule="auto"/>
                        <w:rPr>
                          <w:b/>
                          <w:sz w:val="18"/>
                          <w:szCs w:val="18"/>
                        </w:rPr>
                      </w:pPr>
                    </w:p>
                    <w:p w14:paraId="28D68A8F" w14:textId="77777777" w:rsidR="00B51CA1" w:rsidRPr="005477BF" w:rsidRDefault="00B51CA1" w:rsidP="00924257">
                      <w:pPr>
                        <w:spacing w:before="0" w:after="0" w:line="240" w:lineRule="auto"/>
                        <w:rPr>
                          <w:b/>
                          <w:sz w:val="18"/>
                          <w:szCs w:val="18"/>
                        </w:rPr>
                      </w:pPr>
                    </w:p>
                  </w:txbxContent>
                </v:textbox>
              </v:shape>
            </w:pict>
          </mc:Fallback>
        </mc:AlternateContent>
      </w:r>
      <w:r w:rsidRPr="00B2590B">
        <w:rPr>
          <w:noProof/>
          <w:color w:val="FF0000"/>
          <w:lang w:eastAsia="en-GB"/>
        </w:rPr>
        <mc:AlternateContent>
          <mc:Choice Requires="wps">
            <w:drawing>
              <wp:anchor distT="0" distB="0" distL="114300" distR="114300" simplePos="0" relativeHeight="251656192" behindDoc="0" locked="0" layoutInCell="1" allowOverlap="1" wp14:anchorId="4F817011" wp14:editId="32A87EB5">
                <wp:simplePos x="0" y="0"/>
                <wp:positionH relativeFrom="column">
                  <wp:posOffset>1386840</wp:posOffset>
                </wp:positionH>
                <wp:positionV relativeFrom="paragraph">
                  <wp:posOffset>539750</wp:posOffset>
                </wp:positionV>
                <wp:extent cx="1071880" cy="2545080"/>
                <wp:effectExtent l="0" t="0" r="0" b="0"/>
                <wp:wrapNone/>
                <wp:docPr id="1740928927" name="Text Box 1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880" cy="2545080"/>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D3FAB4" w14:textId="77777777" w:rsidR="00B51CA1" w:rsidRDefault="00B51CA1" w:rsidP="005477BF">
                            <w:pPr>
                              <w:spacing w:before="0" w:after="0" w:line="240" w:lineRule="auto"/>
                              <w:rPr>
                                <w:b/>
                                <w:sz w:val="18"/>
                                <w:szCs w:val="18"/>
                              </w:rPr>
                            </w:pPr>
                            <w:r w:rsidRPr="005477BF">
                              <w:rPr>
                                <w:b/>
                                <w:sz w:val="18"/>
                                <w:szCs w:val="18"/>
                              </w:rPr>
                              <w:t>Flow temperature</w:t>
                            </w:r>
                          </w:p>
                          <w:p w14:paraId="0345B664" w14:textId="77777777" w:rsidR="00B51CA1" w:rsidRDefault="00B51CA1" w:rsidP="005477BF">
                            <w:pPr>
                              <w:spacing w:before="0" w:after="0" w:line="240" w:lineRule="auto"/>
                              <w:rPr>
                                <w:b/>
                                <w:sz w:val="18"/>
                                <w:szCs w:val="18"/>
                              </w:rPr>
                            </w:pPr>
                          </w:p>
                          <w:p w14:paraId="2472DC7E" w14:textId="77777777" w:rsidR="00B51CA1" w:rsidRDefault="00B51CA1" w:rsidP="005477BF">
                            <w:pPr>
                              <w:spacing w:before="0" w:after="0" w:line="240" w:lineRule="auto"/>
                              <w:rPr>
                                <w:b/>
                                <w:sz w:val="18"/>
                                <w:szCs w:val="18"/>
                              </w:rPr>
                            </w:pPr>
                          </w:p>
                          <w:p w14:paraId="65819029" w14:textId="77777777" w:rsidR="00B51CA1" w:rsidRDefault="00B51CA1" w:rsidP="005477BF">
                            <w:pPr>
                              <w:spacing w:before="0" w:after="0" w:line="240" w:lineRule="auto"/>
                              <w:rPr>
                                <w:b/>
                                <w:sz w:val="18"/>
                                <w:szCs w:val="18"/>
                              </w:rPr>
                            </w:pPr>
                          </w:p>
                          <w:p w14:paraId="36846331" w14:textId="77777777" w:rsidR="00B51CA1" w:rsidRDefault="00B51CA1" w:rsidP="005477BF">
                            <w:pPr>
                              <w:spacing w:before="0" w:after="0" w:line="240" w:lineRule="auto"/>
                              <w:rPr>
                                <w:b/>
                                <w:sz w:val="18"/>
                                <w:szCs w:val="18"/>
                              </w:rPr>
                            </w:pPr>
                          </w:p>
                          <w:p w14:paraId="0FDE10AB" w14:textId="77777777" w:rsidR="00B51CA1" w:rsidRPr="005477BF" w:rsidRDefault="00B51CA1" w:rsidP="005477BF">
                            <w:pPr>
                              <w:spacing w:before="0" w:after="0" w:line="240" w:lineRule="auto"/>
                              <w:rPr>
                                <w:b/>
                                <w:sz w:val="18"/>
                                <w:szCs w:val="18"/>
                              </w:rPr>
                            </w:pPr>
                            <w:r>
                              <w:rPr>
                                <w:b/>
                                <w:sz w:val="18"/>
                                <w:szCs w:val="18"/>
                              </w:rPr>
                              <w:t>Boiler control</w:t>
                            </w: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17011" id="Text Box 1345" o:spid="_x0000_s1065" type="#_x0000_t202" style="position:absolute;margin-left:109.2pt;margin-top:42.5pt;width:84.4pt;height:200.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" fillcolor="#dbe5f1" stroked="f">
                <v:textbox inset="1.5mm,,1.5mm">
                  <w:txbxContent>
                    <w:p w14:paraId="74D3FAB4" w14:textId="77777777" w:rsidR="00B51CA1" w:rsidRDefault="00B51CA1" w:rsidP="005477BF">
                      <w:pPr>
                        <w:spacing w:before="0" w:after="0" w:line="240" w:lineRule="auto"/>
                        <w:rPr>
                          <w:b/>
                          <w:sz w:val="18"/>
                          <w:szCs w:val="18"/>
                        </w:rPr>
                      </w:pPr>
                      <w:r w:rsidRPr="005477BF">
                        <w:rPr>
                          <w:b/>
                          <w:sz w:val="18"/>
                          <w:szCs w:val="18"/>
                        </w:rPr>
                        <w:t>Flow temperature</w:t>
                      </w:r>
                    </w:p>
                    <w:p w14:paraId="0345B664" w14:textId="77777777" w:rsidR="00B51CA1" w:rsidRDefault="00B51CA1" w:rsidP="005477BF">
                      <w:pPr>
                        <w:spacing w:before="0" w:after="0" w:line="240" w:lineRule="auto"/>
                        <w:rPr>
                          <w:b/>
                          <w:sz w:val="18"/>
                          <w:szCs w:val="18"/>
                        </w:rPr>
                      </w:pPr>
                    </w:p>
                    <w:p w14:paraId="2472DC7E" w14:textId="77777777" w:rsidR="00B51CA1" w:rsidRDefault="00B51CA1" w:rsidP="005477BF">
                      <w:pPr>
                        <w:spacing w:before="0" w:after="0" w:line="240" w:lineRule="auto"/>
                        <w:rPr>
                          <w:b/>
                          <w:sz w:val="18"/>
                          <w:szCs w:val="18"/>
                        </w:rPr>
                      </w:pPr>
                    </w:p>
                    <w:p w14:paraId="65819029" w14:textId="77777777" w:rsidR="00B51CA1" w:rsidRDefault="00B51CA1" w:rsidP="005477BF">
                      <w:pPr>
                        <w:spacing w:before="0" w:after="0" w:line="240" w:lineRule="auto"/>
                        <w:rPr>
                          <w:b/>
                          <w:sz w:val="18"/>
                          <w:szCs w:val="18"/>
                        </w:rPr>
                      </w:pPr>
                    </w:p>
                    <w:p w14:paraId="36846331" w14:textId="77777777" w:rsidR="00B51CA1" w:rsidRDefault="00B51CA1" w:rsidP="005477BF">
                      <w:pPr>
                        <w:spacing w:before="0" w:after="0" w:line="240" w:lineRule="auto"/>
                        <w:rPr>
                          <w:b/>
                          <w:sz w:val="18"/>
                          <w:szCs w:val="18"/>
                        </w:rPr>
                      </w:pPr>
                    </w:p>
                    <w:p w14:paraId="0FDE10AB" w14:textId="77777777" w:rsidR="00B51CA1" w:rsidRPr="005477BF" w:rsidRDefault="00B51CA1" w:rsidP="005477BF">
                      <w:pPr>
                        <w:spacing w:before="0" w:after="0" w:line="240" w:lineRule="auto"/>
                        <w:rPr>
                          <w:b/>
                          <w:sz w:val="18"/>
                          <w:szCs w:val="18"/>
                        </w:rPr>
                      </w:pPr>
                      <w:r>
                        <w:rPr>
                          <w:b/>
                          <w:sz w:val="18"/>
                          <w:szCs w:val="18"/>
                        </w:rPr>
                        <w:t>Boiler control</w:t>
                      </w:r>
                    </w:p>
                  </w:txbxContent>
                </v:textbox>
              </v:shape>
            </w:pict>
          </mc:Fallback>
        </mc:AlternateContent>
      </w:r>
      <w:r w:rsidRPr="00B2590B">
        <w:rPr>
          <w:noProof/>
          <w:color w:val="FF0000"/>
          <w:lang w:eastAsia="en-GB"/>
        </w:rPr>
        <mc:AlternateContent>
          <mc:Choice Requires="wps">
            <w:drawing>
              <wp:anchor distT="0" distB="0" distL="114300" distR="114300" simplePos="0" relativeHeight="251655168" behindDoc="0" locked="0" layoutInCell="1" allowOverlap="1" wp14:anchorId="33B5127F" wp14:editId="615AAA58">
                <wp:simplePos x="0" y="0"/>
                <wp:positionH relativeFrom="column">
                  <wp:posOffset>3749040</wp:posOffset>
                </wp:positionH>
                <wp:positionV relativeFrom="paragraph">
                  <wp:posOffset>2272030</wp:posOffset>
                </wp:positionV>
                <wp:extent cx="639445" cy="215900"/>
                <wp:effectExtent l="0" t="0" r="0" b="0"/>
                <wp:wrapNone/>
                <wp:docPr id="941135553" name="Text Box 1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445" cy="21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9B2CA0" w14:textId="77777777" w:rsidR="00B51CA1" w:rsidRPr="004A6C91" w:rsidRDefault="00B51CA1" w:rsidP="0031072D">
                            <w:pPr>
                              <w:spacing w:before="0" w:line="240" w:lineRule="auto"/>
                              <w:rPr>
                                <w:b/>
                                <w:sz w:val="18"/>
                              </w:rPr>
                            </w:pPr>
                            <w:r>
                              <w:rPr>
                                <w:b/>
                                <w:sz w:val="18"/>
                              </w:rPr>
                              <w:t>Return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5127F" id="Text Box 1344" o:spid="_x0000_s1066" type="#_x0000_t202" style="position:absolute;margin-left:295.2pt;margin-top:178.9pt;width:50.35pt;height:1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" stroked="f">
                <v:textbox>
                  <w:txbxContent>
                    <w:p w14:paraId="7D9B2CA0" w14:textId="77777777" w:rsidR="00B51CA1" w:rsidRPr="004A6C91" w:rsidRDefault="00B51CA1" w:rsidP="0031072D">
                      <w:pPr>
                        <w:spacing w:before="0" w:line="240" w:lineRule="auto"/>
                        <w:rPr>
                          <w:b/>
                          <w:sz w:val="18"/>
                        </w:rPr>
                      </w:pPr>
                      <w:r>
                        <w:rPr>
                          <w:b/>
                          <w:sz w:val="18"/>
                        </w:rPr>
                        <w:t>Return</w:t>
                      </w:r>
                    </w:p>
                  </w:txbxContent>
                </v:textbox>
              </v:shape>
            </w:pict>
          </mc:Fallback>
        </mc:AlternateContent>
      </w:r>
      <w:r w:rsidRPr="00B2590B">
        <w:rPr>
          <w:noProof/>
          <w:color w:val="FF0000"/>
          <w:lang w:eastAsia="en-GB"/>
        </w:rPr>
        <mc:AlternateContent>
          <mc:Choice Requires="wps">
            <w:drawing>
              <wp:anchor distT="0" distB="0" distL="114300" distR="114300" simplePos="0" relativeHeight="251654144" behindDoc="0" locked="0" layoutInCell="1" allowOverlap="1" wp14:anchorId="44934F34" wp14:editId="65E3D0A8">
                <wp:simplePos x="0" y="0"/>
                <wp:positionH relativeFrom="column">
                  <wp:posOffset>3745230</wp:posOffset>
                </wp:positionH>
                <wp:positionV relativeFrom="paragraph">
                  <wp:posOffset>1393825</wp:posOffset>
                </wp:positionV>
                <wp:extent cx="462915" cy="215900"/>
                <wp:effectExtent l="0" t="0" r="0" b="0"/>
                <wp:wrapNone/>
                <wp:docPr id="1210809604" name="Text Box 1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 cy="21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804282" w14:textId="77777777" w:rsidR="00B51CA1" w:rsidRPr="004A6C91" w:rsidRDefault="00B51CA1" w:rsidP="0031072D">
                            <w:pPr>
                              <w:spacing w:before="0" w:line="240" w:lineRule="auto"/>
                              <w:rPr>
                                <w:b/>
                                <w:sz w:val="18"/>
                              </w:rPr>
                            </w:pPr>
                            <w:r>
                              <w:rPr>
                                <w:b/>
                                <w:sz w:val="18"/>
                              </w:rPr>
                              <w:t>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934F34" id="Text Box 1343" o:spid="_x0000_s1067" type="#_x0000_t202" style="position:absolute;margin-left:294.9pt;margin-top:109.75pt;width:36.45pt;height:1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" stroked="f">
                <v:textbox>
                  <w:txbxContent>
                    <w:p w14:paraId="74804282" w14:textId="77777777" w:rsidR="00B51CA1" w:rsidRPr="004A6C91" w:rsidRDefault="00B51CA1" w:rsidP="0031072D">
                      <w:pPr>
                        <w:spacing w:before="0" w:line="240" w:lineRule="auto"/>
                        <w:rPr>
                          <w:b/>
                          <w:sz w:val="18"/>
                        </w:rPr>
                      </w:pPr>
                      <w:r>
                        <w:rPr>
                          <w:b/>
                          <w:sz w:val="18"/>
                        </w:rPr>
                        <w:t>Flow</w:t>
                      </w:r>
                    </w:p>
                  </w:txbxContent>
                </v:textbox>
              </v:shape>
            </w:pict>
          </mc:Fallback>
        </mc:AlternateContent>
      </w:r>
      <w:r w:rsidRPr="00B2590B">
        <w:rPr>
          <w:noProof/>
          <w:color w:val="FF0000"/>
          <w:lang w:eastAsia="en-GB"/>
        </w:rPr>
        <mc:AlternateContent>
          <mc:Choice Requires="wps">
            <w:drawing>
              <wp:anchor distT="0" distB="0" distL="114300" distR="114300" simplePos="0" relativeHeight="251653120" behindDoc="0" locked="0" layoutInCell="1" allowOverlap="1" wp14:anchorId="62525927" wp14:editId="4B412D46">
                <wp:simplePos x="0" y="0"/>
                <wp:positionH relativeFrom="column">
                  <wp:posOffset>104140</wp:posOffset>
                </wp:positionH>
                <wp:positionV relativeFrom="paragraph">
                  <wp:posOffset>2621280</wp:posOffset>
                </wp:positionV>
                <wp:extent cx="793115" cy="496570"/>
                <wp:effectExtent l="0" t="0" r="0" b="0"/>
                <wp:wrapNone/>
                <wp:docPr id="775759533" name="Text Box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115" cy="496570"/>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CE0EFC" w14:textId="77777777" w:rsidR="00B51CA1" w:rsidRDefault="00B51CA1" w:rsidP="00903BDE">
                            <w:pPr>
                              <w:spacing w:before="0" w:after="0" w:line="240" w:lineRule="auto"/>
                              <w:jc w:val="center"/>
                              <w:rPr>
                                <w:b/>
                                <w:sz w:val="16"/>
                                <w:szCs w:val="16"/>
                              </w:rPr>
                            </w:pPr>
                            <w:r w:rsidRPr="00391A42">
                              <w:rPr>
                                <w:b/>
                                <w:sz w:val="16"/>
                                <w:szCs w:val="16"/>
                              </w:rPr>
                              <w:t>Control value</w:t>
                            </w:r>
                          </w:p>
                          <w:p w14:paraId="7821B747" w14:textId="77777777" w:rsidR="00B51CA1" w:rsidRDefault="00B51CA1" w:rsidP="00903BDE">
                            <w:pPr>
                              <w:spacing w:before="0" w:after="0" w:line="240" w:lineRule="auto"/>
                              <w:jc w:val="center"/>
                              <w:rPr>
                                <w:b/>
                                <w:sz w:val="16"/>
                                <w:szCs w:val="16"/>
                              </w:rPr>
                            </w:pPr>
                            <w:r>
                              <w:rPr>
                                <w:b/>
                                <w:sz w:val="16"/>
                                <w:szCs w:val="16"/>
                              </w:rPr>
                              <w:t>1 byte (1 bit)</w:t>
                            </w:r>
                          </w:p>
                          <w:p w14:paraId="408127E9" w14:textId="77777777" w:rsidR="00B51CA1" w:rsidRPr="00391A42" w:rsidRDefault="00B51CA1" w:rsidP="00903BDE">
                            <w:pPr>
                              <w:spacing w:before="0" w:after="0" w:line="240" w:lineRule="auto"/>
                              <w:jc w:val="center"/>
                              <w:rPr>
                                <w:b/>
                                <w:sz w:val="16"/>
                                <w:szCs w:val="16"/>
                              </w:rPr>
                            </w:pPr>
                            <w:r>
                              <w:rPr>
                                <w:b/>
                                <w:sz w:val="16"/>
                                <w:szCs w:val="16"/>
                              </w:rPr>
                              <w:t>Room x</w:t>
                            </w: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525927" id="Text Box 1342" o:spid="_x0000_s1068" type="#_x0000_t202" style="position:absolute;margin-left:8.2pt;margin-top:206.4pt;width:62.45pt;height:39.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" fillcolor="#dbe5f1" stroked="f">
                <v:textbox inset="1.5mm,,1.5mm">
                  <w:txbxContent>
                    <w:p w14:paraId="2CCE0EFC" w14:textId="77777777" w:rsidR="00B51CA1" w:rsidRDefault="00B51CA1" w:rsidP="00903BDE">
                      <w:pPr>
                        <w:spacing w:before="0" w:after="0" w:line="240" w:lineRule="auto"/>
                        <w:jc w:val="center"/>
                        <w:rPr>
                          <w:b/>
                          <w:sz w:val="16"/>
                          <w:szCs w:val="16"/>
                        </w:rPr>
                      </w:pPr>
                      <w:r w:rsidRPr="00391A42">
                        <w:rPr>
                          <w:b/>
                          <w:sz w:val="16"/>
                          <w:szCs w:val="16"/>
                        </w:rPr>
                        <w:t>Control value</w:t>
                      </w:r>
                    </w:p>
                    <w:p w14:paraId="7821B747" w14:textId="77777777" w:rsidR="00B51CA1" w:rsidRDefault="00B51CA1" w:rsidP="00903BDE">
                      <w:pPr>
                        <w:spacing w:before="0" w:after="0" w:line="240" w:lineRule="auto"/>
                        <w:jc w:val="center"/>
                        <w:rPr>
                          <w:b/>
                          <w:sz w:val="16"/>
                          <w:szCs w:val="16"/>
                        </w:rPr>
                      </w:pPr>
                      <w:r>
                        <w:rPr>
                          <w:b/>
                          <w:sz w:val="16"/>
                          <w:szCs w:val="16"/>
                        </w:rPr>
                        <w:t>1 byte (1 bit)</w:t>
                      </w:r>
                    </w:p>
                    <w:p w14:paraId="408127E9" w14:textId="77777777" w:rsidR="00B51CA1" w:rsidRPr="00391A42" w:rsidRDefault="00B51CA1" w:rsidP="00903BDE">
                      <w:pPr>
                        <w:spacing w:before="0" w:after="0" w:line="240" w:lineRule="auto"/>
                        <w:jc w:val="center"/>
                        <w:rPr>
                          <w:b/>
                          <w:sz w:val="16"/>
                          <w:szCs w:val="16"/>
                        </w:rPr>
                      </w:pPr>
                      <w:r>
                        <w:rPr>
                          <w:b/>
                          <w:sz w:val="16"/>
                          <w:szCs w:val="16"/>
                        </w:rPr>
                        <w:t>Room x</w:t>
                      </w:r>
                    </w:p>
                  </w:txbxContent>
                </v:textbox>
              </v:shape>
            </w:pict>
          </mc:Fallback>
        </mc:AlternateContent>
      </w:r>
      <w:r w:rsidRPr="00B2590B">
        <w:rPr>
          <w:noProof/>
          <w:color w:val="FF0000"/>
          <w:lang w:eastAsia="en-GB"/>
        </w:rPr>
        <mc:AlternateContent>
          <mc:Choice Requires="wps">
            <w:drawing>
              <wp:anchor distT="0" distB="0" distL="114300" distR="114300" simplePos="0" relativeHeight="251652096" behindDoc="0" locked="0" layoutInCell="1" allowOverlap="1" wp14:anchorId="0C331027" wp14:editId="58C1843A">
                <wp:simplePos x="0" y="0"/>
                <wp:positionH relativeFrom="column">
                  <wp:posOffset>104140</wp:posOffset>
                </wp:positionH>
                <wp:positionV relativeFrom="paragraph">
                  <wp:posOffset>1609725</wp:posOffset>
                </wp:positionV>
                <wp:extent cx="793115" cy="496570"/>
                <wp:effectExtent l="0" t="0" r="0" b="0"/>
                <wp:wrapNone/>
                <wp:docPr id="1010779604" name="Text Box 1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115" cy="496570"/>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1A1ED2" w14:textId="77777777" w:rsidR="00B51CA1" w:rsidRDefault="00B51CA1" w:rsidP="00903BDE">
                            <w:pPr>
                              <w:spacing w:before="0" w:after="0" w:line="240" w:lineRule="auto"/>
                              <w:jc w:val="center"/>
                              <w:rPr>
                                <w:b/>
                                <w:sz w:val="16"/>
                                <w:szCs w:val="16"/>
                              </w:rPr>
                            </w:pPr>
                            <w:r w:rsidRPr="00391A42">
                              <w:rPr>
                                <w:b/>
                                <w:sz w:val="16"/>
                                <w:szCs w:val="16"/>
                              </w:rPr>
                              <w:t>Control value</w:t>
                            </w:r>
                          </w:p>
                          <w:p w14:paraId="5E1D2A7D" w14:textId="77777777" w:rsidR="00B51CA1" w:rsidRDefault="00B51CA1" w:rsidP="00903BDE">
                            <w:pPr>
                              <w:spacing w:before="0" w:after="0" w:line="240" w:lineRule="auto"/>
                              <w:jc w:val="center"/>
                              <w:rPr>
                                <w:b/>
                                <w:sz w:val="16"/>
                                <w:szCs w:val="16"/>
                              </w:rPr>
                            </w:pPr>
                            <w:r>
                              <w:rPr>
                                <w:b/>
                                <w:sz w:val="16"/>
                                <w:szCs w:val="16"/>
                              </w:rPr>
                              <w:t>1 byte (1 bit)</w:t>
                            </w:r>
                          </w:p>
                          <w:p w14:paraId="1FF3F333" w14:textId="77777777" w:rsidR="00B51CA1" w:rsidRPr="00391A42" w:rsidRDefault="00B51CA1" w:rsidP="00903BDE">
                            <w:pPr>
                              <w:spacing w:before="0" w:after="0" w:line="240" w:lineRule="auto"/>
                              <w:jc w:val="center"/>
                              <w:rPr>
                                <w:b/>
                                <w:sz w:val="16"/>
                                <w:szCs w:val="16"/>
                              </w:rPr>
                            </w:pPr>
                            <w:r>
                              <w:rPr>
                                <w:b/>
                                <w:sz w:val="16"/>
                                <w:szCs w:val="16"/>
                              </w:rPr>
                              <w:t>Room 2</w:t>
                            </w: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31027" id="Text Box 1341" o:spid="_x0000_s1069" type="#_x0000_t202" style="position:absolute;margin-left:8.2pt;margin-top:126.75pt;width:62.45pt;height:39.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" fillcolor="#dbe5f1" stroked="f">
                <v:textbox inset="1.5mm,,1.5mm">
                  <w:txbxContent>
                    <w:p w14:paraId="2D1A1ED2" w14:textId="77777777" w:rsidR="00B51CA1" w:rsidRDefault="00B51CA1" w:rsidP="00903BDE">
                      <w:pPr>
                        <w:spacing w:before="0" w:after="0" w:line="240" w:lineRule="auto"/>
                        <w:jc w:val="center"/>
                        <w:rPr>
                          <w:b/>
                          <w:sz w:val="16"/>
                          <w:szCs w:val="16"/>
                        </w:rPr>
                      </w:pPr>
                      <w:r w:rsidRPr="00391A42">
                        <w:rPr>
                          <w:b/>
                          <w:sz w:val="16"/>
                          <w:szCs w:val="16"/>
                        </w:rPr>
                        <w:t>Control value</w:t>
                      </w:r>
                    </w:p>
                    <w:p w14:paraId="5E1D2A7D" w14:textId="77777777" w:rsidR="00B51CA1" w:rsidRDefault="00B51CA1" w:rsidP="00903BDE">
                      <w:pPr>
                        <w:spacing w:before="0" w:after="0" w:line="240" w:lineRule="auto"/>
                        <w:jc w:val="center"/>
                        <w:rPr>
                          <w:b/>
                          <w:sz w:val="16"/>
                          <w:szCs w:val="16"/>
                        </w:rPr>
                      </w:pPr>
                      <w:r>
                        <w:rPr>
                          <w:b/>
                          <w:sz w:val="16"/>
                          <w:szCs w:val="16"/>
                        </w:rPr>
                        <w:t>1 byte (1 bit)</w:t>
                      </w:r>
                    </w:p>
                    <w:p w14:paraId="1FF3F333" w14:textId="77777777" w:rsidR="00B51CA1" w:rsidRPr="00391A42" w:rsidRDefault="00B51CA1" w:rsidP="00903BDE">
                      <w:pPr>
                        <w:spacing w:before="0" w:after="0" w:line="240" w:lineRule="auto"/>
                        <w:jc w:val="center"/>
                        <w:rPr>
                          <w:b/>
                          <w:sz w:val="16"/>
                          <w:szCs w:val="16"/>
                        </w:rPr>
                      </w:pPr>
                      <w:r>
                        <w:rPr>
                          <w:b/>
                          <w:sz w:val="16"/>
                          <w:szCs w:val="16"/>
                        </w:rPr>
                        <w:t>Room 2</w:t>
                      </w:r>
                    </w:p>
                  </w:txbxContent>
                </v:textbox>
              </v:shape>
            </w:pict>
          </mc:Fallback>
        </mc:AlternateContent>
      </w:r>
      <w:r w:rsidRPr="00B2590B">
        <w:rPr>
          <w:noProof/>
          <w:color w:val="FF0000"/>
          <w:lang w:eastAsia="en-GB"/>
        </w:rPr>
        <mc:AlternateContent>
          <mc:Choice Requires="wps">
            <w:drawing>
              <wp:anchor distT="0" distB="0" distL="114300" distR="114300" simplePos="0" relativeHeight="251651072" behindDoc="0" locked="0" layoutInCell="1" allowOverlap="1" wp14:anchorId="1DFF59A0" wp14:editId="2EEC75EA">
                <wp:simplePos x="0" y="0"/>
                <wp:positionH relativeFrom="column">
                  <wp:posOffset>107950</wp:posOffset>
                </wp:positionH>
                <wp:positionV relativeFrom="paragraph">
                  <wp:posOffset>1080135</wp:posOffset>
                </wp:positionV>
                <wp:extent cx="793115" cy="496570"/>
                <wp:effectExtent l="0" t="0" r="0" b="0"/>
                <wp:wrapNone/>
                <wp:docPr id="1123752711" name="Text Box 1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115" cy="496570"/>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8B1757" w14:textId="77777777" w:rsidR="00B51CA1" w:rsidRDefault="00B51CA1" w:rsidP="00903BDE">
                            <w:pPr>
                              <w:spacing w:before="0" w:after="0" w:line="240" w:lineRule="auto"/>
                              <w:jc w:val="center"/>
                              <w:rPr>
                                <w:b/>
                                <w:sz w:val="16"/>
                                <w:szCs w:val="16"/>
                              </w:rPr>
                            </w:pPr>
                            <w:r w:rsidRPr="00391A42">
                              <w:rPr>
                                <w:b/>
                                <w:sz w:val="16"/>
                                <w:szCs w:val="16"/>
                              </w:rPr>
                              <w:t>Control value</w:t>
                            </w:r>
                          </w:p>
                          <w:p w14:paraId="2E0B4BA2" w14:textId="77777777" w:rsidR="00B51CA1" w:rsidRDefault="00B51CA1" w:rsidP="00903BDE">
                            <w:pPr>
                              <w:spacing w:before="0" w:after="0" w:line="240" w:lineRule="auto"/>
                              <w:jc w:val="center"/>
                              <w:rPr>
                                <w:b/>
                                <w:sz w:val="16"/>
                                <w:szCs w:val="16"/>
                              </w:rPr>
                            </w:pPr>
                            <w:r>
                              <w:rPr>
                                <w:b/>
                                <w:sz w:val="16"/>
                                <w:szCs w:val="16"/>
                              </w:rPr>
                              <w:t>1 byte (1 bit)</w:t>
                            </w:r>
                          </w:p>
                          <w:p w14:paraId="02615667" w14:textId="77777777" w:rsidR="00B51CA1" w:rsidRPr="00391A42" w:rsidRDefault="00B51CA1" w:rsidP="00903BDE">
                            <w:pPr>
                              <w:spacing w:before="0" w:after="0" w:line="240" w:lineRule="auto"/>
                              <w:jc w:val="center"/>
                              <w:rPr>
                                <w:b/>
                                <w:sz w:val="16"/>
                                <w:szCs w:val="16"/>
                              </w:rPr>
                            </w:pPr>
                            <w:r>
                              <w:rPr>
                                <w:b/>
                                <w:sz w:val="16"/>
                                <w:szCs w:val="16"/>
                              </w:rPr>
                              <w:t>Room 2</w:t>
                            </w: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FF59A0" id="Text Box 1340" o:spid="_x0000_s1070" type="#_x0000_t202" style="position:absolute;margin-left:8.5pt;margin-top:85.05pt;width:62.45pt;height:39.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" fillcolor="#dbe5f1" stroked="f">
                <v:textbox inset="1.5mm,,1.5mm">
                  <w:txbxContent>
                    <w:p w14:paraId="778B1757" w14:textId="77777777" w:rsidR="00B51CA1" w:rsidRDefault="00B51CA1" w:rsidP="00903BDE">
                      <w:pPr>
                        <w:spacing w:before="0" w:after="0" w:line="240" w:lineRule="auto"/>
                        <w:jc w:val="center"/>
                        <w:rPr>
                          <w:b/>
                          <w:sz w:val="16"/>
                          <w:szCs w:val="16"/>
                        </w:rPr>
                      </w:pPr>
                      <w:r w:rsidRPr="00391A42">
                        <w:rPr>
                          <w:b/>
                          <w:sz w:val="16"/>
                          <w:szCs w:val="16"/>
                        </w:rPr>
                        <w:t>Control value</w:t>
                      </w:r>
                    </w:p>
                    <w:p w14:paraId="2E0B4BA2" w14:textId="77777777" w:rsidR="00B51CA1" w:rsidRDefault="00B51CA1" w:rsidP="00903BDE">
                      <w:pPr>
                        <w:spacing w:before="0" w:after="0" w:line="240" w:lineRule="auto"/>
                        <w:jc w:val="center"/>
                        <w:rPr>
                          <w:b/>
                          <w:sz w:val="16"/>
                          <w:szCs w:val="16"/>
                        </w:rPr>
                      </w:pPr>
                      <w:r>
                        <w:rPr>
                          <w:b/>
                          <w:sz w:val="16"/>
                          <w:szCs w:val="16"/>
                        </w:rPr>
                        <w:t>1 byte (1 bit)</w:t>
                      </w:r>
                    </w:p>
                    <w:p w14:paraId="02615667" w14:textId="77777777" w:rsidR="00B51CA1" w:rsidRPr="00391A42" w:rsidRDefault="00B51CA1" w:rsidP="00903BDE">
                      <w:pPr>
                        <w:spacing w:before="0" w:after="0" w:line="240" w:lineRule="auto"/>
                        <w:jc w:val="center"/>
                        <w:rPr>
                          <w:b/>
                          <w:sz w:val="16"/>
                          <w:szCs w:val="16"/>
                        </w:rPr>
                      </w:pPr>
                      <w:r>
                        <w:rPr>
                          <w:b/>
                          <w:sz w:val="16"/>
                          <w:szCs w:val="16"/>
                        </w:rPr>
                        <w:t>Room 2</w:t>
                      </w:r>
                    </w:p>
                  </w:txbxContent>
                </v:textbox>
              </v:shape>
            </w:pict>
          </mc:Fallback>
        </mc:AlternateContent>
      </w:r>
      <w:r w:rsidRPr="00B2590B">
        <w:rPr>
          <w:noProof/>
          <w:color w:val="FF0000"/>
          <w:lang w:eastAsia="en-GB"/>
        </w:rPr>
        <mc:AlternateContent>
          <mc:Choice Requires="wps">
            <w:drawing>
              <wp:anchor distT="0" distB="0" distL="114300" distR="114300" simplePos="0" relativeHeight="251649024" behindDoc="0" locked="0" layoutInCell="1" allowOverlap="1" wp14:anchorId="681DFE1A" wp14:editId="7425AF15">
                <wp:simplePos x="0" y="0"/>
                <wp:positionH relativeFrom="column">
                  <wp:posOffset>3688080</wp:posOffset>
                </wp:positionH>
                <wp:positionV relativeFrom="paragraph">
                  <wp:posOffset>539750</wp:posOffset>
                </wp:positionV>
                <wp:extent cx="822960" cy="360045"/>
                <wp:effectExtent l="0" t="0" r="0" b="0"/>
                <wp:wrapNone/>
                <wp:docPr id="627179506" name="Text Box 1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960" cy="360045"/>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E21169" w14:textId="77777777" w:rsidR="00B51CA1" w:rsidRPr="00391A42" w:rsidRDefault="00B51CA1" w:rsidP="004A6C91">
                            <w:pPr>
                              <w:spacing w:line="240" w:lineRule="auto"/>
                              <w:rPr>
                                <w:b/>
                                <w:sz w:val="16"/>
                                <w:szCs w:val="16"/>
                              </w:rPr>
                            </w:pPr>
                            <w:r w:rsidRPr="00391A42">
                              <w:rPr>
                                <w:b/>
                                <w:sz w:val="16"/>
                                <w:szCs w:val="16"/>
                              </w:rPr>
                              <w:t>Switch 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DFE1A" id="Text Box 1338" o:spid="_x0000_s1071" type="#_x0000_t202" style="position:absolute;margin-left:290.4pt;margin-top:42.5pt;width:64.8pt;height:28.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" fillcolor="#dbe5f1" stroked="f">
                <v:textbox>
                  <w:txbxContent>
                    <w:p w14:paraId="07E21169" w14:textId="77777777" w:rsidR="00B51CA1" w:rsidRPr="00391A42" w:rsidRDefault="00B51CA1" w:rsidP="004A6C91">
                      <w:pPr>
                        <w:spacing w:line="240" w:lineRule="auto"/>
                        <w:rPr>
                          <w:b/>
                          <w:sz w:val="16"/>
                          <w:szCs w:val="16"/>
                        </w:rPr>
                      </w:pPr>
                      <w:r w:rsidRPr="00391A42">
                        <w:rPr>
                          <w:b/>
                          <w:sz w:val="16"/>
                          <w:szCs w:val="16"/>
                        </w:rPr>
                        <w:t>Switch act.</w:t>
                      </w:r>
                    </w:p>
                  </w:txbxContent>
                </v:textbox>
              </v:shape>
            </w:pict>
          </mc:Fallback>
        </mc:AlternateContent>
      </w:r>
      <w:r w:rsidRPr="00B2590B">
        <w:rPr>
          <w:noProof/>
          <w:color w:val="FF0000"/>
          <w:lang w:eastAsia="en-GB"/>
        </w:rPr>
        <mc:AlternateContent>
          <mc:Choice Requires="wps">
            <w:drawing>
              <wp:anchor distT="0" distB="0" distL="114300" distR="114300" simplePos="0" relativeHeight="251650048" behindDoc="0" locked="0" layoutInCell="1" allowOverlap="1" wp14:anchorId="61AA2760" wp14:editId="7E7E3BEE">
                <wp:simplePos x="0" y="0"/>
                <wp:positionH relativeFrom="column">
                  <wp:posOffset>107950</wp:posOffset>
                </wp:positionH>
                <wp:positionV relativeFrom="paragraph">
                  <wp:posOffset>539750</wp:posOffset>
                </wp:positionV>
                <wp:extent cx="793115" cy="496570"/>
                <wp:effectExtent l="0" t="0" r="0" b="0"/>
                <wp:wrapNone/>
                <wp:docPr id="883988650" name="Text Box 1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115" cy="496570"/>
                        </a:xfrm>
                        <a:prstGeom prst="rect">
                          <a:avLst/>
                        </a:prstGeom>
                        <a:solidFill>
                          <a:srgbClr val="DBE5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7DCBBE" w14:textId="77777777" w:rsidR="00B51CA1" w:rsidRDefault="00B51CA1" w:rsidP="00391A42">
                            <w:pPr>
                              <w:spacing w:before="0" w:after="0" w:line="240" w:lineRule="auto"/>
                              <w:jc w:val="center"/>
                              <w:rPr>
                                <w:b/>
                                <w:sz w:val="16"/>
                                <w:szCs w:val="16"/>
                              </w:rPr>
                            </w:pPr>
                            <w:r w:rsidRPr="00391A42">
                              <w:rPr>
                                <w:b/>
                                <w:sz w:val="16"/>
                                <w:szCs w:val="16"/>
                              </w:rPr>
                              <w:t>Control value</w:t>
                            </w:r>
                          </w:p>
                          <w:p w14:paraId="3BFE1BE7" w14:textId="77777777" w:rsidR="00B51CA1" w:rsidRDefault="00B51CA1" w:rsidP="00391A42">
                            <w:pPr>
                              <w:spacing w:before="0" w:after="0" w:line="240" w:lineRule="auto"/>
                              <w:jc w:val="center"/>
                              <w:rPr>
                                <w:b/>
                                <w:sz w:val="16"/>
                                <w:szCs w:val="16"/>
                              </w:rPr>
                            </w:pPr>
                            <w:r>
                              <w:rPr>
                                <w:b/>
                                <w:sz w:val="16"/>
                                <w:szCs w:val="16"/>
                              </w:rPr>
                              <w:t>1 byte (1 bit)</w:t>
                            </w:r>
                          </w:p>
                          <w:p w14:paraId="1E814BB4" w14:textId="77777777" w:rsidR="00B51CA1" w:rsidRPr="00391A42" w:rsidRDefault="00B51CA1" w:rsidP="00391A42">
                            <w:pPr>
                              <w:spacing w:before="0" w:after="0" w:line="240" w:lineRule="auto"/>
                              <w:jc w:val="center"/>
                              <w:rPr>
                                <w:b/>
                                <w:sz w:val="16"/>
                                <w:szCs w:val="16"/>
                              </w:rPr>
                            </w:pPr>
                            <w:r>
                              <w:rPr>
                                <w:b/>
                                <w:sz w:val="16"/>
                                <w:szCs w:val="16"/>
                              </w:rPr>
                              <w:t>Room 1</w:t>
                            </w: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A2760" id="Text Box 1339" o:spid="_x0000_s1072" type="#_x0000_t202" style="position:absolute;margin-left:8.5pt;margin-top:42.5pt;width:62.45pt;height:39.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" fillcolor="#dbe5f1" stroked="f">
                <v:textbox inset="1.5mm,,1.5mm">
                  <w:txbxContent>
                    <w:p w14:paraId="737DCBBE" w14:textId="77777777" w:rsidR="00B51CA1" w:rsidRDefault="00B51CA1" w:rsidP="00391A42">
                      <w:pPr>
                        <w:spacing w:before="0" w:after="0" w:line="240" w:lineRule="auto"/>
                        <w:jc w:val="center"/>
                        <w:rPr>
                          <w:b/>
                          <w:sz w:val="16"/>
                          <w:szCs w:val="16"/>
                        </w:rPr>
                      </w:pPr>
                      <w:r w:rsidRPr="00391A42">
                        <w:rPr>
                          <w:b/>
                          <w:sz w:val="16"/>
                          <w:szCs w:val="16"/>
                        </w:rPr>
                        <w:t>Control value</w:t>
                      </w:r>
                    </w:p>
                    <w:p w14:paraId="3BFE1BE7" w14:textId="77777777" w:rsidR="00B51CA1" w:rsidRDefault="00B51CA1" w:rsidP="00391A42">
                      <w:pPr>
                        <w:spacing w:before="0" w:after="0" w:line="240" w:lineRule="auto"/>
                        <w:jc w:val="center"/>
                        <w:rPr>
                          <w:b/>
                          <w:sz w:val="16"/>
                          <w:szCs w:val="16"/>
                        </w:rPr>
                      </w:pPr>
                      <w:r>
                        <w:rPr>
                          <w:b/>
                          <w:sz w:val="16"/>
                          <w:szCs w:val="16"/>
                        </w:rPr>
                        <w:t>1 byte (1 bit)</w:t>
                      </w:r>
                    </w:p>
                    <w:p w14:paraId="1E814BB4" w14:textId="77777777" w:rsidR="00B51CA1" w:rsidRPr="00391A42" w:rsidRDefault="00B51CA1" w:rsidP="00391A42">
                      <w:pPr>
                        <w:spacing w:before="0" w:after="0" w:line="240" w:lineRule="auto"/>
                        <w:jc w:val="center"/>
                        <w:rPr>
                          <w:b/>
                          <w:sz w:val="16"/>
                          <w:szCs w:val="16"/>
                        </w:rPr>
                      </w:pPr>
                      <w:r>
                        <w:rPr>
                          <w:b/>
                          <w:sz w:val="16"/>
                          <w:szCs w:val="16"/>
                        </w:rPr>
                        <w:t>Room 1</w:t>
                      </w:r>
                    </w:p>
                  </w:txbxContent>
                </v:textbox>
              </v:shape>
            </w:pict>
          </mc:Fallback>
        </mc:AlternateContent>
      </w:r>
      <w:r w:rsidRPr="00B2590B">
        <w:rPr>
          <w:noProof/>
          <w:color w:val="FF0000"/>
        </w:rPr>
        <w:drawing>
          <wp:inline distT="0" distB="0" distL="0" distR="0" wp14:anchorId="0217D128" wp14:editId="6CE7C46E">
            <wp:extent cx="4699000" cy="3251835"/>
            <wp:effectExtent l="0" t="0" r="0" b="0"/>
            <wp:docPr id="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699000" cy="3251835"/>
                    </a:xfrm>
                    <a:prstGeom prst="rect">
                      <a:avLst/>
                    </a:prstGeom>
                    <a:noFill/>
                    <a:ln>
                      <a:noFill/>
                    </a:ln>
                  </pic:spPr>
                </pic:pic>
              </a:graphicData>
            </a:graphic>
          </wp:inline>
        </w:drawing>
      </w:r>
    </w:p>
    <w:p w14:paraId="2399DC49" w14:textId="77777777" w:rsidR="0090591F" w:rsidRPr="00B2590B" w:rsidRDefault="005D4774" w:rsidP="005D4774">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33</w:t>
      </w:r>
      <w:r w:rsidRPr="00B2590B">
        <w:fldChar w:fldCharType="end"/>
      </w:r>
      <w:r w:rsidRPr="00B2590B">
        <w:t>: Requirement for individual room control</w:t>
      </w:r>
    </w:p>
    <w:p w14:paraId="60A4A92B" w14:textId="77777777" w:rsidR="000676B3" w:rsidRPr="00B2590B" w:rsidRDefault="000676B3" w:rsidP="0090591F"/>
    <w:p w14:paraId="27FACFDB" w14:textId="77777777" w:rsidR="000676B3" w:rsidRPr="00B2590B" w:rsidRDefault="000676B3" w:rsidP="0090591F"/>
    <w:p w14:paraId="5C04DA5A" w14:textId="77777777" w:rsidR="000676B3" w:rsidRPr="00B2590B" w:rsidRDefault="000676B3" w:rsidP="0090591F"/>
    <w:p w14:paraId="413987B6" w14:textId="77777777" w:rsidR="000676B3" w:rsidRPr="00B2590B" w:rsidRDefault="000676B3" w:rsidP="0090591F"/>
    <w:p w14:paraId="571822DD" w14:textId="77777777" w:rsidR="000676B3" w:rsidRPr="00B2590B" w:rsidRDefault="000676B3" w:rsidP="0090591F"/>
    <w:p w14:paraId="53FE58A4" w14:textId="77777777" w:rsidR="000676B3" w:rsidRPr="00B2590B" w:rsidRDefault="000676B3" w:rsidP="0090591F"/>
    <w:p w14:paraId="5F9B7C0B" w14:textId="77777777" w:rsidR="000676B3" w:rsidRPr="00B2590B" w:rsidRDefault="000676B3" w:rsidP="0090591F"/>
    <w:p w14:paraId="6AF2A47C" w14:textId="77777777" w:rsidR="000676B3" w:rsidRPr="00B2590B" w:rsidRDefault="000676B3" w:rsidP="0090591F"/>
    <w:p w14:paraId="799D17DD" w14:textId="77777777" w:rsidR="000676B3" w:rsidRPr="00B2590B" w:rsidRDefault="000676B3" w:rsidP="0090591F"/>
    <w:p w14:paraId="1AA96C01" w14:textId="77777777" w:rsidR="000676B3" w:rsidRPr="00B2590B" w:rsidRDefault="000676B3" w:rsidP="0090591F"/>
    <w:p w14:paraId="70A1196F" w14:textId="77777777" w:rsidR="000676B3" w:rsidRPr="00B2590B" w:rsidRDefault="000676B3" w:rsidP="0090591F"/>
    <w:p w14:paraId="6F59A491" w14:textId="77777777" w:rsidR="000676B3" w:rsidRPr="00B2590B" w:rsidRDefault="000676B3" w:rsidP="0090591F"/>
    <w:p w14:paraId="5D0B4895" w14:textId="77777777" w:rsidR="000676B3" w:rsidRPr="00B2590B" w:rsidRDefault="000676B3" w:rsidP="0090591F"/>
    <w:p w14:paraId="14EC6A5A" w14:textId="77777777" w:rsidR="000676B3" w:rsidRPr="00B2590B" w:rsidRDefault="000676B3" w:rsidP="0090591F"/>
    <w:p w14:paraId="4CB8B997" w14:textId="77777777" w:rsidR="0090591F" w:rsidRPr="00B2590B" w:rsidRDefault="001F4C86" w:rsidP="0090591F">
      <w:pPr>
        <w:rPr>
          <w:color w:val="FF0000"/>
        </w:rPr>
      </w:pPr>
      <w:r w:rsidRPr="00B2590B">
        <w:rPr>
          <w:color w:val="FF0000"/>
        </w:rPr>
        <w:br w:type="page"/>
      </w:r>
      <w:r w:rsidR="00E358A3" w:rsidRPr="00B2590B">
        <w:lastRenderedPageBreak/>
        <w:t>The connection can be implemented for example via an external interface which translates the internal, manufacturer-specific bus into KNX via a gateway</w:t>
      </w:r>
      <w:r w:rsidR="009A3041" w:rsidRPr="00B2590B">
        <w:t>. This is not an unusual method as a considerable number of HVAC manufacturers allow their installations to communicate via proprietary bus systems.</w:t>
      </w:r>
    </w:p>
    <w:p w14:paraId="65B4A6DA" w14:textId="77777777" w:rsidR="00365B91" w:rsidRPr="00B2590B" w:rsidRDefault="00A424D0" w:rsidP="0090591F">
      <w:r w:rsidRPr="00B2590B">
        <w:t xml:space="preserve">A more widespread solution in this market is internal plug-in cards which function as an extension module in the respective installation </w:t>
      </w:r>
      <w:r w:rsidR="00DB5A5E" w:rsidRPr="00B2590B">
        <w:t xml:space="preserve">and make a connection available </w:t>
      </w:r>
      <w:r w:rsidRPr="00B2590B">
        <w:t>to KNX</w:t>
      </w:r>
      <w:r w:rsidR="00D525CE" w:rsidRPr="00B2590B">
        <w:t>.</w:t>
      </w:r>
      <w:r w:rsidR="003163F2" w:rsidRPr="00B2590B">
        <w:rPr>
          <w:color w:val="FF0000"/>
        </w:rPr>
        <w:t xml:space="preserve"> </w:t>
      </w:r>
      <w:r w:rsidR="00E816A0" w:rsidRPr="00B2590B">
        <w:t>In both versions, the heating is integrated into ETS as a device.</w:t>
      </w:r>
    </w:p>
    <w:p w14:paraId="5E71E098" w14:textId="77777777" w:rsidR="00365B91" w:rsidRPr="00B2590B" w:rsidRDefault="00365B91" w:rsidP="0090591F"/>
    <w:p w14:paraId="51C21A88" w14:textId="77777777" w:rsidR="00365B91" w:rsidRPr="00B2590B" w:rsidRDefault="00365B91" w:rsidP="0090591F"/>
    <w:p w14:paraId="1E80C227" w14:textId="77777777" w:rsidR="00365B91" w:rsidRPr="00B2590B" w:rsidRDefault="00365B91" w:rsidP="0090591F"/>
    <w:p w14:paraId="4CA5177A" w14:textId="77777777" w:rsidR="00365B91" w:rsidRPr="00B2590B" w:rsidRDefault="00365B91" w:rsidP="0090591F"/>
    <w:p w14:paraId="74827DD5" w14:textId="77777777" w:rsidR="00365B91" w:rsidRPr="00B2590B" w:rsidRDefault="00365B91" w:rsidP="0090591F"/>
    <w:p w14:paraId="4D223E67" w14:textId="6A887783" w:rsidR="007C3839" w:rsidRPr="00B2590B" w:rsidRDefault="00E748CF" w:rsidP="0090591F">
      <w:r w:rsidRPr="00B2590B">
        <w:rPr>
          <w:noProof/>
          <w:lang w:eastAsia="en-GB"/>
        </w:rPr>
        <mc:AlternateContent>
          <mc:Choice Requires="wps">
            <w:drawing>
              <wp:anchor distT="0" distB="0" distL="114300" distR="114300" simplePos="0" relativeHeight="251639808" behindDoc="0" locked="0" layoutInCell="1" allowOverlap="1" wp14:anchorId="57B57859" wp14:editId="351B11D9">
                <wp:simplePos x="0" y="0"/>
                <wp:positionH relativeFrom="column">
                  <wp:posOffset>245110</wp:posOffset>
                </wp:positionH>
                <wp:positionV relativeFrom="paragraph">
                  <wp:posOffset>3163570</wp:posOffset>
                </wp:positionV>
                <wp:extent cx="1156335" cy="276225"/>
                <wp:effectExtent l="0" t="0" r="0" b="0"/>
                <wp:wrapNone/>
                <wp:docPr id="108416146" name="Text 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77A1FA" w14:textId="77777777" w:rsidR="00B51CA1" w:rsidRPr="007E5BAC" w:rsidRDefault="00B51CA1" w:rsidP="00010D09">
                            <w:pPr>
                              <w:rPr>
                                <w:b/>
                                <w:sz w:val="16"/>
                              </w:rPr>
                            </w:pPr>
                            <w:r w:rsidRPr="007E5BAC">
                              <w:rPr>
                                <w:b/>
                                <w:sz w:val="16"/>
                              </w:rPr>
                              <w:t>Boiler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57859" id="Text Box 1326" o:spid="_x0000_s1073" type="#_x0000_t202" style="position:absolute;margin-left:19.3pt;margin-top:249.1pt;width:91.05pt;height:21.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" stroked="f">
                <v:textbox>
                  <w:txbxContent>
                    <w:p w14:paraId="3D77A1FA" w14:textId="77777777" w:rsidR="00B51CA1" w:rsidRPr="007E5BAC" w:rsidRDefault="00B51CA1" w:rsidP="00010D09">
                      <w:pPr>
                        <w:rPr>
                          <w:b/>
                          <w:sz w:val="16"/>
                        </w:rPr>
                      </w:pPr>
                      <w:r w:rsidRPr="007E5BAC">
                        <w:rPr>
                          <w:b/>
                          <w:sz w:val="16"/>
                        </w:rPr>
                        <w:t>Boiler control</w:t>
                      </w:r>
                    </w:p>
                  </w:txbxContent>
                </v:textbox>
              </v:shape>
            </w:pict>
          </mc:Fallback>
        </mc:AlternateContent>
      </w:r>
      <w:r w:rsidRPr="00B2590B">
        <w:rPr>
          <w:noProof/>
        </w:rPr>
        <w:drawing>
          <wp:inline distT="0" distB="0" distL="0" distR="0" wp14:anchorId="66BF91D1" wp14:editId="23BDD694">
            <wp:extent cx="5041265" cy="3402965"/>
            <wp:effectExtent l="0" t="0" r="0" b="0"/>
            <wp:docPr id="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041265" cy="3402965"/>
                    </a:xfrm>
                    <a:prstGeom prst="rect">
                      <a:avLst/>
                    </a:prstGeom>
                    <a:noFill/>
                    <a:ln>
                      <a:noFill/>
                    </a:ln>
                  </pic:spPr>
                </pic:pic>
              </a:graphicData>
            </a:graphic>
          </wp:inline>
        </w:drawing>
      </w:r>
    </w:p>
    <w:p w14:paraId="35C0D028" w14:textId="77777777" w:rsidR="007C3839" w:rsidRPr="00B2590B" w:rsidRDefault="005D4774" w:rsidP="005D4774">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34</w:t>
      </w:r>
      <w:r w:rsidRPr="00B2590B">
        <w:fldChar w:fldCharType="end"/>
      </w:r>
      <w:r w:rsidRPr="00B2590B">
        <w:t>: Connection via a KNX gateway</w:t>
      </w:r>
    </w:p>
    <w:p w14:paraId="40FE6719" w14:textId="77777777" w:rsidR="00CC28B3" w:rsidRPr="00B2590B" w:rsidRDefault="00CC28B3" w:rsidP="0090591F"/>
    <w:p w14:paraId="7AC5F861" w14:textId="77777777" w:rsidR="000676B3" w:rsidRPr="00B2590B" w:rsidRDefault="000676B3" w:rsidP="0090591F"/>
    <w:p w14:paraId="17D69A53" w14:textId="77777777" w:rsidR="00A87715" w:rsidRPr="00B2590B" w:rsidRDefault="00A87715" w:rsidP="0090591F"/>
    <w:p w14:paraId="1EEB2A03" w14:textId="77777777" w:rsidR="00A87715" w:rsidRPr="00B2590B" w:rsidRDefault="00A87715" w:rsidP="0090591F"/>
    <w:p w14:paraId="3EB76FFC" w14:textId="77777777" w:rsidR="00A87715" w:rsidRPr="00B2590B" w:rsidRDefault="00A87715" w:rsidP="0090591F"/>
    <w:p w14:paraId="1E4FE78C" w14:textId="77777777" w:rsidR="00A87715" w:rsidRPr="00B2590B" w:rsidRDefault="00A87715" w:rsidP="0090591F"/>
    <w:p w14:paraId="7A72A6E5" w14:textId="77777777" w:rsidR="00A87715" w:rsidRPr="00B2590B" w:rsidRDefault="00A87715" w:rsidP="0090591F"/>
    <w:p w14:paraId="1B799282" w14:textId="77777777" w:rsidR="00A87715" w:rsidRPr="00B2590B" w:rsidRDefault="00A87715" w:rsidP="0090591F"/>
    <w:p w14:paraId="21F64DAF" w14:textId="77777777" w:rsidR="00A87715" w:rsidRPr="00B2590B" w:rsidRDefault="00A87715" w:rsidP="0090591F"/>
    <w:p w14:paraId="010EFEDB" w14:textId="77777777" w:rsidR="00A87715" w:rsidRPr="00B2590B" w:rsidRDefault="00A87715" w:rsidP="0090591F"/>
    <w:p w14:paraId="3753C797" w14:textId="77777777" w:rsidR="00A87715" w:rsidRPr="00B2590B" w:rsidRDefault="00A87715" w:rsidP="0090591F"/>
    <w:p w14:paraId="241CAFE5" w14:textId="77777777" w:rsidR="00A87715" w:rsidRPr="00B2590B" w:rsidRDefault="00A87715" w:rsidP="0090591F"/>
    <w:p w14:paraId="7B94A06E" w14:textId="77777777" w:rsidR="00A87715" w:rsidRPr="00B2590B" w:rsidRDefault="00A87715" w:rsidP="0090591F"/>
    <w:p w14:paraId="0FDB9DAA" w14:textId="77777777" w:rsidR="00A87715" w:rsidRPr="00B2590B" w:rsidRDefault="00A87715" w:rsidP="0090591F"/>
    <w:p w14:paraId="773C466A" w14:textId="77777777" w:rsidR="00A859F6" w:rsidRPr="00B2590B" w:rsidRDefault="00DB0274" w:rsidP="008A19CA">
      <w:pPr>
        <w:pStyle w:val="Heading3"/>
        <w:ind w:hanging="862"/>
        <w:rPr>
          <w:lang w:val="en-GB"/>
        </w:rPr>
      </w:pPr>
      <w:bookmarkStart w:id="59" w:name="_Toc389576725"/>
      <w:bookmarkStart w:id="60" w:name="_Ref389577028"/>
      <w:r w:rsidRPr="00B2590B">
        <w:rPr>
          <w:lang w:val="en-GB"/>
        </w:rPr>
        <w:lastRenderedPageBreak/>
        <w:t>Connection via an External Heating Controller</w:t>
      </w:r>
      <w:bookmarkEnd w:id="59"/>
      <w:bookmarkEnd w:id="60"/>
    </w:p>
    <w:p w14:paraId="5E665188" w14:textId="77777777" w:rsidR="0090591F" w:rsidRPr="00B2590B" w:rsidRDefault="00DB0274" w:rsidP="0090591F">
      <w:pPr>
        <w:rPr>
          <w:color w:val="FF0000"/>
        </w:rPr>
      </w:pPr>
      <w:r w:rsidRPr="00B2590B">
        <w:t>A further approach is the option of controlling the heating via a central unit</w:t>
      </w:r>
      <w:r w:rsidR="00623C08" w:rsidRPr="00B2590B">
        <w:t xml:space="preserve">. </w:t>
      </w:r>
      <w:r w:rsidR="00D355BB" w:rsidRPr="00B2590B">
        <w:t>There are two philosophies available on the market</w:t>
      </w:r>
      <w:r w:rsidR="00623C08" w:rsidRPr="00B2590B">
        <w:t>.</w:t>
      </w:r>
      <w:r w:rsidR="00623C08" w:rsidRPr="00B2590B">
        <w:rPr>
          <w:color w:val="FF0000"/>
        </w:rPr>
        <w:t xml:space="preserve"> </w:t>
      </w:r>
      <w:r w:rsidR="008763D2" w:rsidRPr="00B2590B">
        <w:t xml:space="preserve">One </w:t>
      </w:r>
      <w:r w:rsidR="00995BC7" w:rsidRPr="00B2590B">
        <w:t xml:space="preserve">option </w:t>
      </w:r>
      <w:r w:rsidR="008763D2" w:rsidRPr="00B2590B">
        <w:t>is</w:t>
      </w:r>
      <w:r w:rsidR="00995BC7" w:rsidRPr="00B2590B">
        <w:t xml:space="preserve"> to connect room temperature sensors, control valves etc. to the control unit via KNX</w:t>
      </w:r>
      <w:r w:rsidR="008763D2" w:rsidRPr="00B2590B">
        <w:t>.</w:t>
      </w:r>
      <w:r w:rsidR="008763D2" w:rsidRPr="00B2590B">
        <w:rPr>
          <w:color w:val="FF0000"/>
        </w:rPr>
        <w:t xml:space="preserve"> </w:t>
      </w:r>
      <w:r w:rsidRPr="00B2590B">
        <w:t xml:space="preserve">This means that a KNX room thermostat or a temperature sensor sends its information to the control unit where it is </w:t>
      </w:r>
      <w:proofErr w:type="gramStart"/>
      <w:r w:rsidRPr="00B2590B">
        <w:t>processed</w:t>
      </w:r>
      <w:proofErr w:type="gramEnd"/>
      <w:r w:rsidRPr="00B2590B">
        <w:t xml:space="preserve"> and a reaction is triggered</w:t>
      </w:r>
      <w:r w:rsidR="00B24126" w:rsidRPr="00B2590B">
        <w:t>. I</w:t>
      </w:r>
      <w:r w:rsidR="00803058" w:rsidRPr="00B2590B">
        <w:t xml:space="preserve">n the case of heating control, a signal can be sent to the control valves and the flow temperature </w:t>
      </w:r>
      <w:r w:rsidR="00BF1544" w:rsidRPr="00B2590B">
        <w:t>of the boiler can also be influenced via an analogue and/or digital output</w:t>
      </w:r>
      <w:r w:rsidR="00B24126" w:rsidRPr="00B2590B">
        <w:t>.</w:t>
      </w:r>
      <w:r w:rsidR="00131CF3" w:rsidRPr="00B2590B">
        <w:t xml:space="preserve"> </w:t>
      </w:r>
      <w:r w:rsidR="00BF1544" w:rsidRPr="00B2590B">
        <w:t>It is also possible to switch the circulating pumps on or off as well as opening or closing mixing valves</w:t>
      </w:r>
      <w:r w:rsidR="00131CF3" w:rsidRPr="00B2590B">
        <w:t xml:space="preserve">. </w:t>
      </w:r>
      <w:r w:rsidR="00A30F37" w:rsidRPr="00B2590B">
        <w:t xml:space="preserve">It is also possible to control different heating circuits and to integrate temperature sensors for </w:t>
      </w:r>
      <w:r w:rsidR="007A4F20" w:rsidRPr="00B2590B">
        <w:t>flow and return</w:t>
      </w:r>
      <w:r w:rsidR="00131CF3" w:rsidRPr="00B2590B">
        <w:t>.</w:t>
      </w:r>
    </w:p>
    <w:p w14:paraId="1652C685" w14:textId="77777777" w:rsidR="00CC28B3" w:rsidRPr="00B2590B" w:rsidRDefault="00CC28B3" w:rsidP="0090591F"/>
    <w:p w14:paraId="00969651" w14:textId="77777777" w:rsidR="00CC28B3" w:rsidRPr="00B2590B" w:rsidRDefault="00CC28B3" w:rsidP="0090591F"/>
    <w:p w14:paraId="2C11452B" w14:textId="77777777" w:rsidR="00CC28B3" w:rsidRPr="00B2590B" w:rsidRDefault="00CC28B3" w:rsidP="0090591F"/>
    <w:p w14:paraId="2D974EC0" w14:textId="77777777" w:rsidR="00CC28B3" w:rsidRPr="00B2590B" w:rsidRDefault="00CC28B3" w:rsidP="0090591F"/>
    <w:p w14:paraId="20B4EFB6" w14:textId="77777777" w:rsidR="00CC28B3" w:rsidRPr="00B2590B" w:rsidRDefault="00CC28B3" w:rsidP="0090591F"/>
    <w:p w14:paraId="585CCDAE" w14:textId="77777777" w:rsidR="00CC28B3" w:rsidRPr="00B2590B" w:rsidRDefault="00CC28B3" w:rsidP="0090591F"/>
    <w:p w14:paraId="7B4B6303" w14:textId="3735932F" w:rsidR="00CC28B3" w:rsidRPr="00B2590B" w:rsidRDefault="00E748CF" w:rsidP="0090591F">
      <w:r w:rsidRPr="00B2590B">
        <w:rPr>
          <w:noProof/>
          <w:lang w:eastAsia="en-GB"/>
        </w:rPr>
        <mc:AlternateContent>
          <mc:Choice Requires="wps">
            <w:drawing>
              <wp:anchor distT="0" distB="0" distL="114300" distR="114300" simplePos="0" relativeHeight="251641856" behindDoc="0" locked="0" layoutInCell="1" allowOverlap="1" wp14:anchorId="67D6CC71" wp14:editId="4CC185C4">
                <wp:simplePos x="0" y="0"/>
                <wp:positionH relativeFrom="column">
                  <wp:posOffset>487045</wp:posOffset>
                </wp:positionH>
                <wp:positionV relativeFrom="paragraph">
                  <wp:posOffset>151765</wp:posOffset>
                </wp:positionV>
                <wp:extent cx="831215" cy="422910"/>
                <wp:effectExtent l="0" t="0" r="0" b="0"/>
                <wp:wrapNone/>
                <wp:docPr id="1910312911" name="Text Box 1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229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0EA770" w14:textId="77777777" w:rsidR="00B51CA1" w:rsidRPr="007E5BAC" w:rsidRDefault="00B51CA1" w:rsidP="006C3671">
                            <w:pPr>
                              <w:rPr>
                                <w:b/>
                                <w:sz w:val="16"/>
                              </w:rPr>
                            </w:pPr>
                            <w:r w:rsidRPr="007E5BAC">
                              <w:rPr>
                                <w:b/>
                                <w:sz w:val="16"/>
                              </w:rPr>
                              <w:t xml:space="preserve">Analogue + </w:t>
                            </w:r>
                          </w:p>
                          <w:p w14:paraId="0F3A2E6F" w14:textId="77777777" w:rsidR="00B51CA1" w:rsidRPr="007E5BAC" w:rsidRDefault="00B51CA1" w:rsidP="006C3671">
                            <w:pPr>
                              <w:rPr>
                                <w:b/>
                                <w:sz w:val="16"/>
                              </w:rPr>
                            </w:pPr>
                            <w:r w:rsidRPr="007E5BAC">
                              <w:rPr>
                                <w:b/>
                                <w:sz w:val="16"/>
                              </w:rPr>
                              <w:t>digital 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6CC71" id="Text Box 1328" o:spid="_x0000_s1074" type="#_x0000_t202" style="position:absolute;margin-left:38.35pt;margin-top:11.95pt;width:65.45pt;height:33.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" stroked="f">
                <v:textbox>
                  <w:txbxContent>
                    <w:p w14:paraId="2A0EA770" w14:textId="77777777" w:rsidR="00B51CA1" w:rsidRPr="007E5BAC" w:rsidRDefault="00B51CA1" w:rsidP="006C3671">
                      <w:pPr>
                        <w:rPr>
                          <w:b/>
                          <w:sz w:val="16"/>
                        </w:rPr>
                      </w:pPr>
                      <w:r w:rsidRPr="007E5BAC">
                        <w:rPr>
                          <w:b/>
                          <w:sz w:val="16"/>
                        </w:rPr>
                        <w:t xml:space="preserve">Analogue + </w:t>
                      </w:r>
                    </w:p>
                    <w:p w14:paraId="0F3A2E6F" w14:textId="77777777" w:rsidR="00B51CA1" w:rsidRPr="007E5BAC" w:rsidRDefault="00B51CA1" w:rsidP="006C3671">
                      <w:pPr>
                        <w:rPr>
                          <w:b/>
                          <w:sz w:val="16"/>
                        </w:rPr>
                      </w:pPr>
                      <w:r w:rsidRPr="007E5BAC">
                        <w:rPr>
                          <w:b/>
                          <w:sz w:val="16"/>
                        </w:rPr>
                        <w:t>digital I/O</w:t>
                      </w:r>
                    </w:p>
                  </w:txbxContent>
                </v:textbox>
              </v:shape>
            </w:pict>
          </mc:Fallback>
        </mc:AlternateContent>
      </w:r>
    </w:p>
    <w:p w14:paraId="162267AC" w14:textId="63A2686F" w:rsidR="00CC28B3" w:rsidRPr="00B2590B" w:rsidRDefault="00E748CF" w:rsidP="0090591F">
      <w:r w:rsidRPr="00B2590B">
        <w:rPr>
          <w:noProof/>
          <w:lang w:eastAsia="en-GB"/>
        </w:rPr>
        <mc:AlternateContent>
          <mc:Choice Requires="wps">
            <w:drawing>
              <wp:anchor distT="0" distB="0" distL="114300" distR="114300" simplePos="0" relativeHeight="251664384" behindDoc="0" locked="0" layoutInCell="1" allowOverlap="1" wp14:anchorId="366DEA49" wp14:editId="21B6247C">
                <wp:simplePos x="0" y="0"/>
                <wp:positionH relativeFrom="column">
                  <wp:posOffset>1538605</wp:posOffset>
                </wp:positionH>
                <wp:positionV relativeFrom="paragraph">
                  <wp:posOffset>114935</wp:posOffset>
                </wp:positionV>
                <wp:extent cx="1492250" cy="1024255"/>
                <wp:effectExtent l="0" t="0" r="0" b="0"/>
                <wp:wrapNone/>
                <wp:docPr id="809005150" name="Text Box 1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1024255"/>
                        </a:xfrm>
                        <a:prstGeom prst="rect">
                          <a:avLst/>
                        </a:prstGeom>
                        <a:solidFill>
                          <a:srgbClr val="4F81BD"/>
                        </a:solidFill>
                        <a:ln w="9525">
                          <a:solidFill>
                            <a:srgbClr val="000000"/>
                          </a:solidFill>
                          <a:miter lim="800000"/>
                          <a:headEnd/>
                          <a:tailEnd/>
                        </a:ln>
                      </wps:spPr>
                      <wps:txbx>
                        <w:txbxContent>
                          <w:p w14:paraId="0C6B6E40" w14:textId="77777777" w:rsidR="00B51CA1" w:rsidRPr="009F680E" w:rsidRDefault="00B51CA1" w:rsidP="00894D3A">
                            <w:pPr>
                              <w:jc w:val="center"/>
                              <w:rPr>
                                <w:b/>
                                <w:color w:val="FFFFFF"/>
                                <w:sz w:val="16"/>
                              </w:rPr>
                            </w:pPr>
                          </w:p>
                          <w:p w14:paraId="10713318" w14:textId="77777777" w:rsidR="00B51CA1" w:rsidRPr="009F680E" w:rsidRDefault="00B51CA1" w:rsidP="00894D3A">
                            <w:pPr>
                              <w:jc w:val="center"/>
                              <w:rPr>
                                <w:b/>
                                <w:color w:val="FFFFFF"/>
                                <w:sz w:val="16"/>
                              </w:rPr>
                            </w:pPr>
                            <w:r w:rsidRPr="009F680E">
                              <w:rPr>
                                <w:b/>
                                <w:color w:val="FFFFFF"/>
                                <w:sz w:val="16"/>
                              </w:rPr>
                              <w:t>Central heating control and boiler control if applicable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6DEA49" id="Text Box 1354" o:spid="_x0000_s1075" type="#_x0000_t202" style="position:absolute;margin-left:121.15pt;margin-top:9.05pt;width:117.5pt;height:8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" fillcolor="#4f81bd">
                <v:textbox>
                  <w:txbxContent>
                    <w:p w14:paraId="0C6B6E40" w14:textId="77777777" w:rsidR="00B51CA1" w:rsidRPr="009F680E" w:rsidRDefault="00B51CA1" w:rsidP="00894D3A">
                      <w:pPr>
                        <w:jc w:val="center"/>
                        <w:rPr>
                          <w:b/>
                          <w:color w:val="FFFFFF"/>
                          <w:sz w:val="16"/>
                        </w:rPr>
                      </w:pPr>
                    </w:p>
                    <w:p w14:paraId="10713318" w14:textId="77777777" w:rsidR="00B51CA1" w:rsidRPr="009F680E" w:rsidRDefault="00B51CA1" w:rsidP="00894D3A">
                      <w:pPr>
                        <w:jc w:val="center"/>
                        <w:rPr>
                          <w:b/>
                          <w:color w:val="FFFFFF"/>
                          <w:sz w:val="16"/>
                        </w:rPr>
                      </w:pPr>
                      <w:r w:rsidRPr="009F680E">
                        <w:rPr>
                          <w:b/>
                          <w:color w:val="FFFFFF"/>
                          <w:sz w:val="16"/>
                        </w:rPr>
                        <w:t>Central heating control and boiler control if applicable</w:t>
                      </w:r>
                    </w:p>
                  </w:txbxContent>
                </v:textbox>
              </v:shape>
            </w:pict>
          </mc:Fallback>
        </mc:AlternateContent>
      </w:r>
      <w:r w:rsidRPr="00B2590B">
        <w:rPr>
          <w:noProof/>
          <w:lang w:eastAsia="en-GB"/>
        </w:rPr>
        <mc:AlternateContent>
          <mc:Choice Requires="wps">
            <w:drawing>
              <wp:anchor distT="0" distB="0" distL="114300" distR="114300" simplePos="0" relativeHeight="251663360" behindDoc="0" locked="0" layoutInCell="1" allowOverlap="1" wp14:anchorId="31C1C731" wp14:editId="3EC2C116">
                <wp:simplePos x="0" y="0"/>
                <wp:positionH relativeFrom="column">
                  <wp:posOffset>3030855</wp:posOffset>
                </wp:positionH>
                <wp:positionV relativeFrom="paragraph">
                  <wp:posOffset>154940</wp:posOffset>
                </wp:positionV>
                <wp:extent cx="760730" cy="276225"/>
                <wp:effectExtent l="0" t="0" r="0" b="0"/>
                <wp:wrapNone/>
                <wp:docPr id="1814630895" name="Text Box 1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73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4068CF" w14:textId="77777777" w:rsidR="00B51CA1" w:rsidRPr="00894D3A" w:rsidRDefault="00B51CA1" w:rsidP="00894D3A">
                            <w:pPr>
                              <w:rPr>
                                <w:b/>
                                <w:color w:val="00B050"/>
                                <w:sz w:val="16"/>
                              </w:rPr>
                            </w:pPr>
                            <w:r>
                              <w:rPr>
                                <w:b/>
                                <w:color w:val="00B050"/>
                                <w:sz w:val="16"/>
                              </w:rPr>
                              <w:t>KNX S mode</w:t>
                            </w: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1C731" id="Text Box 1353" o:spid="_x0000_s1076" type="#_x0000_t202" style="position:absolute;margin-left:238.65pt;margin-top:12.2pt;width:59.9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" stroked="f">
                <v:textbox inset="1.5mm,,1.5mm">
                  <w:txbxContent>
                    <w:p w14:paraId="624068CF" w14:textId="77777777" w:rsidR="00B51CA1" w:rsidRPr="00894D3A" w:rsidRDefault="00B51CA1" w:rsidP="00894D3A">
                      <w:pPr>
                        <w:rPr>
                          <w:b/>
                          <w:color w:val="00B050"/>
                          <w:sz w:val="16"/>
                        </w:rPr>
                      </w:pPr>
                      <w:r>
                        <w:rPr>
                          <w:b/>
                          <w:color w:val="00B050"/>
                          <w:sz w:val="16"/>
                        </w:rPr>
                        <w:t>KNX S mode</w:t>
                      </w:r>
                    </w:p>
                  </w:txbxContent>
                </v:textbox>
              </v:shape>
            </w:pict>
          </mc:Fallback>
        </mc:AlternateContent>
      </w:r>
      <w:r w:rsidRPr="00B2590B">
        <w:rPr>
          <w:noProof/>
          <w:lang w:eastAsia="en-GB"/>
        </w:rPr>
        <mc:AlternateContent>
          <mc:Choice Requires="wps">
            <w:drawing>
              <wp:anchor distT="0" distB="0" distL="114300" distR="114300" simplePos="0" relativeHeight="251640832" behindDoc="0" locked="0" layoutInCell="1" allowOverlap="1" wp14:anchorId="72036004" wp14:editId="5DAACFE5">
                <wp:simplePos x="0" y="0"/>
                <wp:positionH relativeFrom="column">
                  <wp:posOffset>193675</wp:posOffset>
                </wp:positionH>
                <wp:positionV relativeFrom="paragraph">
                  <wp:posOffset>2779395</wp:posOffset>
                </wp:positionV>
                <wp:extent cx="624205" cy="276225"/>
                <wp:effectExtent l="0" t="0" r="0" b="0"/>
                <wp:wrapNone/>
                <wp:docPr id="1453890661" name="Text Box 1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BBDF64" w14:textId="77777777" w:rsidR="00B51CA1" w:rsidRPr="007E5BAC" w:rsidRDefault="00B51CA1" w:rsidP="006C3671">
                            <w:pPr>
                              <w:rPr>
                                <w:b/>
                                <w:sz w:val="16"/>
                              </w:rPr>
                            </w:pPr>
                            <w:r w:rsidRPr="007E5BAC">
                              <w:rPr>
                                <w:b/>
                                <w:sz w:val="16"/>
                              </w:rPr>
                              <w:t xml:space="preserve">Boiler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36004" id="Text Box 1327" o:spid="_x0000_s1077" type="#_x0000_t202" style="position:absolute;margin-left:15.25pt;margin-top:218.85pt;width:49.15pt;height:21.7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" stroked="f">
                <v:textbox>
                  <w:txbxContent>
                    <w:p w14:paraId="4BBBDF64" w14:textId="77777777" w:rsidR="00B51CA1" w:rsidRPr="007E5BAC" w:rsidRDefault="00B51CA1" w:rsidP="006C3671">
                      <w:pPr>
                        <w:rPr>
                          <w:b/>
                          <w:sz w:val="16"/>
                        </w:rPr>
                      </w:pPr>
                      <w:r w:rsidRPr="007E5BAC">
                        <w:rPr>
                          <w:b/>
                          <w:sz w:val="16"/>
                        </w:rPr>
                        <w:t xml:space="preserve">Boiler </w:t>
                      </w:r>
                    </w:p>
                  </w:txbxContent>
                </v:textbox>
              </v:shape>
            </w:pict>
          </mc:Fallback>
        </mc:AlternateContent>
      </w:r>
      <w:r w:rsidRPr="00B2590B">
        <w:rPr>
          <w:noProof/>
        </w:rPr>
        <w:drawing>
          <wp:inline distT="0" distB="0" distL="0" distR="0" wp14:anchorId="5E49F829" wp14:editId="5C2CD379">
            <wp:extent cx="4770755" cy="3013710"/>
            <wp:effectExtent l="0" t="0" r="0" b="0"/>
            <wp:docPr id="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770755" cy="3013710"/>
                    </a:xfrm>
                    <a:prstGeom prst="rect">
                      <a:avLst/>
                    </a:prstGeom>
                    <a:noFill/>
                    <a:ln>
                      <a:noFill/>
                    </a:ln>
                  </pic:spPr>
                </pic:pic>
              </a:graphicData>
            </a:graphic>
          </wp:inline>
        </w:drawing>
      </w:r>
    </w:p>
    <w:p w14:paraId="40EFF572" w14:textId="77777777" w:rsidR="009D1457" w:rsidRPr="00B2590B" w:rsidRDefault="005D4774" w:rsidP="005D4774">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35</w:t>
      </w:r>
      <w:r w:rsidRPr="00B2590B">
        <w:fldChar w:fldCharType="end"/>
      </w:r>
      <w:r w:rsidRPr="00B2590B">
        <w:t>: Connection via an external central controller</w:t>
      </w:r>
    </w:p>
    <w:p w14:paraId="50A7E696" w14:textId="77777777" w:rsidR="00CC28B3" w:rsidRPr="00B2590B" w:rsidRDefault="00CC28B3" w:rsidP="0090591F"/>
    <w:p w14:paraId="5445EFF8" w14:textId="77777777" w:rsidR="00A87715" w:rsidRPr="00B2590B" w:rsidRDefault="00A87715" w:rsidP="0090591F"/>
    <w:p w14:paraId="1A13D104" w14:textId="77777777" w:rsidR="00A87715" w:rsidRPr="00B2590B" w:rsidRDefault="00A87715" w:rsidP="0090591F"/>
    <w:p w14:paraId="05464AB7" w14:textId="77777777" w:rsidR="00A87715" w:rsidRPr="00B2590B" w:rsidRDefault="00A87715" w:rsidP="0090591F"/>
    <w:p w14:paraId="74AD1429" w14:textId="77777777" w:rsidR="00A87715" w:rsidRPr="00B2590B" w:rsidRDefault="00A87715" w:rsidP="0090591F"/>
    <w:p w14:paraId="2EEB6640" w14:textId="77777777" w:rsidR="00A87715" w:rsidRPr="00B2590B" w:rsidRDefault="00A87715" w:rsidP="0090591F"/>
    <w:p w14:paraId="17BE7ABF" w14:textId="77777777" w:rsidR="00A87715" w:rsidRPr="00B2590B" w:rsidRDefault="00A87715" w:rsidP="0090591F"/>
    <w:p w14:paraId="0177AE88" w14:textId="77777777" w:rsidR="00A87715" w:rsidRPr="00B2590B" w:rsidRDefault="00A87715" w:rsidP="0090591F"/>
    <w:p w14:paraId="676F5346" w14:textId="77777777" w:rsidR="00A87715" w:rsidRPr="00B2590B" w:rsidRDefault="00A87715" w:rsidP="0090591F"/>
    <w:p w14:paraId="34DA834B" w14:textId="77777777" w:rsidR="00A87715" w:rsidRPr="00B2590B" w:rsidRDefault="00A87715" w:rsidP="0090591F"/>
    <w:p w14:paraId="3DEB918A" w14:textId="77777777" w:rsidR="00A859F6" w:rsidRPr="00B2590B" w:rsidRDefault="00A859F6" w:rsidP="0090591F"/>
    <w:p w14:paraId="113B24F1" w14:textId="77777777" w:rsidR="00B24126" w:rsidRPr="00B2590B" w:rsidRDefault="00D00BAD" w:rsidP="001555BB">
      <w:pPr>
        <w:rPr>
          <w:color w:val="FF0000"/>
        </w:rPr>
      </w:pPr>
      <w:r w:rsidRPr="00B2590B">
        <w:rPr>
          <w:color w:val="FF0000"/>
        </w:rPr>
        <w:br w:type="page"/>
      </w:r>
      <w:r w:rsidR="00DF3B53" w:rsidRPr="00B2590B">
        <w:lastRenderedPageBreak/>
        <w:t xml:space="preserve">An alternative solution is the connection of manufacturer-specific sensors to the control unit </w:t>
      </w:r>
      <w:r w:rsidR="00D66E74" w:rsidRPr="00B2590B">
        <w:t>which are not configured or commissioned via ETS</w:t>
      </w:r>
      <w:r w:rsidR="00B24126" w:rsidRPr="00B2590B">
        <w:t>.</w:t>
      </w:r>
      <w:r w:rsidR="0048523A" w:rsidRPr="00B2590B">
        <w:rPr>
          <w:color w:val="FF0000"/>
        </w:rPr>
        <w:t xml:space="preserve"> </w:t>
      </w:r>
      <w:r w:rsidR="00CE4FA6" w:rsidRPr="00B2590B">
        <w:t xml:space="preserve">They can use </w:t>
      </w:r>
      <w:proofErr w:type="gramStart"/>
      <w:r w:rsidR="00CE4FA6" w:rsidRPr="00B2590B">
        <w:t>e.g.</w:t>
      </w:r>
      <w:proofErr w:type="gramEnd"/>
      <w:r w:rsidR="00CE4FA6" w:rsidRPr="00B2590B">
        <w:t xml:space="preserve"> the specified KNX transfer media such as TP or RF</w:t>
      </w:r>
      <w:r w:rsidR="0048523A" w:rsidRPr="00B2590B">
        <w:t>.</w:t>
      </w:r>
      <w:r w:rsidR="00B24126" w:rsidRPr="00B2590B">
        <w:t xml:space="preserve"> </w:t>
      </w:r>
      <w:r w:rsidR="00C026E1" w:rsidRPr="00B2590B">
        <w:t xml:space="preserve">The commissioning process that is used in this case is called </w:t>
      </w:r>
      <w:r w:rsidR="00B24126" w:rsidRPr="00B2590B">
        <w:t xml:space="preserve">LTE </w:t>
      </w:r>
      <w:r w:rsidR="00975B81" w:rsidRPr="00B2590B">
        <w:t>m</w:t>
      </w:r>
      <w:r w:rsidR="00B24126" w:rsidRPr="00B2590B">
        <w:t>ode (</w:t>
      </w:r>
      <w:r w:rsidR="003C29E0" w:rsidRPr="00B2590B">
        <w:rPr>
          <w:rStyle w:val="st"/>
        </w:rPr>
        <w:t>Logical Tag Extended)</w:t>
      </w:r>
      <w:r w:rsidR="003C29E0" w:rsidRPr="00B2590B">
        <w:t xml:space="preserve">. </w:t>
      </w:r>
      <w:r w:rsidR="00A22A7B" w:rsidRPr="00B2590B">
        <w:t xml:space="preserve">This </w:t>
      </w:r>
      <w:proofErr w:type="gramStart"/>
      <w:r w:rsidR="00A22A7B" w:rsidRPr="00B2590B">
        <w:t>principle</w:t>
      </w:r>
      <w:proofErr w:type="gramEnd"/>
      <w:r w:rsidR="00A22A7B" w:rsidRPr="00B2590B">
        <w:t xml:space="preserve"> functions without using a PC and thus requires no special KNX knowledge </w:t>
      </w:r>
      <w:r w:rsidR="008F638E" w:rsidRPr="00B2590B">
        <w:t>and is therefore also suitable for HVAC installers or remote PC installers</w:t>
      </w:r>
      <w:r w:rsidR="003C29E0" w:rsidRPr="00B2590B">
        <w:t>.</w:t>
      </w:r>
      <w:r w:rsidR="0048523A" w:rsidRPr="00B2590B">
        <w:t xml:space="preserve"> </w:t>
      </w:r>
      <w:r w:rsidR="00FC76D9" w:rsidRPr="00B2590B">
        <w:t>For commissioning purposes, only the devices which should communicate with each other are grouped together in a logical connection or in zones via the hardware</w:t>
      </w:r>
      <w:r w:rsidR="00E0297C" w:rsidRPr="00B2590B">
        <w:t xml:space="preserve">. </w:t>
      </w:r>
      <w:r w:rsidR="000C4878" w:rsidRPr="00B2590B">
        <w:t>After the programming, they then automatically exchange the date and formats which have already been defined by the manufacturer</w:t>
      </w:r>
      <w:r w:rsidR="00024E64" w:rsidRPr="00B2590B">
        <w:t>.</w:t>
      </w:r>
      <w:r w:rsidR="00024E64" w:rsidRPr="00B2590B">
        <w:rPr>
          <w:color w:val="FF0000"/>
        </w:rPr>
        <w:t xml:space="preserve"> </w:t>
      </w:r>
      <w:r w:rsidR="00172F47" w:rsidRPr="00B2590B">
        <w:t xml:space="preserve">In most cases, the function is assigned as device-specific or can be set </w:t>
      </w:r>
      <w:proofErr w:type="gramStart"/>
      <w:r w:rsidR="00172F47" w:rsidRPr="00B2590B">
        <w:t>e.g.</w:t>
      </w:r>
      <w:proofErr w:type="gramEnd"/>
      <w:r w:rsidR="00172F47" w:rsidRPr="00B2590B">
        <w:t xml:space="preserve"> via on-s</w:t>
      </w:r>
      <w:r w:rsidR="00340B71" w:rsidRPr="00B2590B">
        <w:t xml:space="preserve">creen </w:t>
      </w:r>
      <w:r w:rsidR="00172F47" w:rsidRPr="00B2590B">
        <w:t>menus</w:t>
      </w:r>
      <w:r w:rsidR="007445A3" w:rsidRPr="00B2590B">
        <w:t xml:space="preserve"> and the control mode can be modified</w:t>
      </w:r>
      <w:r w:rsidR="00340B71" w:rsidRPr="00B2590B">
        <w:t xml:space="preserve">. </w:t>
      </w:r>
      <w:r w:rsidR="007445A3" w:rsidRPr="00B2590B">
        <w:t xml:space="preserve">The communication </w:t>
      </w:r>
      <w:r w:rsidR="00684FF0" w:rsidRPr="00B2590B">
        <w:t>in the direction of the boiler behaves as previously described via digital and/or analogue outputs etc</w:t>
      </w:r>
      <w:r w:rsidR="006A424A" w:rsidRPr="00B2590B">
        <w:t>.</w:t>
      </w:r>
      <w:r w:rsidR="00024E64" w:rsidRPr="00B2590B">
        <w:t xml:space="preserve"> </w:t>
      </w:r>
      <w:r w:rsidR="00DD2193" w:rsidRPr="00B2590B">
        <w:t xml:space="preserve">Instead of the LTE </w:t>
      </w:r>
      <w:r w:rsidR="009C57E6" w:rsidRPr="00B2590B">
        <w:t>m</w:t>
      </w:r>
      <w:r w:rsidR="00DD2193" w:rsidRPr="00B2590B">
        <w:t xml:space="preserve">ode, the devices can also be configured and programmed as usual via the S </w:t>
      </w:r>
      <w:r w:rsidR="009C57E6" w:rsidRPr="00B2590B">
        <w:t>m</w:t>
      </w:r>
      <w:r w:rsidR="00DD2193" w:rsidRPr="00B2590B">
        <w:t>ode and ETS.</w:t>
      </w:r>
    </w:p>
    <w:p w14:paraId="2504E1CE" w14:textId="77777777" w:rsidR="00A87715" w:rsidRPr="00B2590B" w:rsidRDefault="00A87715" w:rsidP="0090591F"/>
    <w:p w14:paraId="475774C7" w14:textId="77777777" w:rsidR="00A87715" w:rsidRPr="00B2590B" w:rsidRDefault="00A87715" w:rsidP="0090591F"/>
    <w:p w14:paraId="0127C113" w14:textId="77777777" w:rsidR="00A87715" w:rsidRPr="00B2590B" w:rsidRDefault="00A87715" w:rsidP="0090591F"/>
    <w:p w14:paraId="6D26B404" w14:textId="77777777" w:rsidR="00A87715" w:rsidRPr="00B2590B" w:rsidRDefault="00A87715" w:rsidP="0090591F"/>
    <w:p w14:paraId="00D4ED8D" w14:textId="77777777" w:rsidR="00A87715" w:rsidRPr="00B2590B" w:rsidRDefault="00A87715" w:rsidP="0090591F"/>
    <w:p w14:paraId="03A9EF0D" w14:textId="124660DF" w:rsidR="0090591F" w:rsidRPr="00B2590B" w:rsidRDefault="00E748CF" w:rsidP="0090591F">
      <w:r w:rsidRPr="00B2590B">
        <w:rPr>
          <w:noProof/>
          <w:lang w:eastAsia="en-GB"/>
        </w:rPr>
        <mc:AlternateContent>
          <mc:Choice Requires="wps">
            <w:drawing>
              <wp:anchor distT="0" distB="0" distL="114300" distR="114300" simplePos="0" relativeHeight="251668480" behindDoc="0" locked="0" layoutInCell="1" allowOverlap="1" wp14:anchorId="068762A8" wp14:editId="4ABEBC30">
                <wp:simplePos x="0" y="0"/>
                <wp:positionH relativeFrom="column">
                  <wp:posOffset>239395</wp:posOffset>
                </wp:positionH>
                <wp:positionV relativeFrom="paragraph">
                  <wp:posOffset>2922270</wp:posOffset>
                </wp:positionV>
                <wp:extent cx="624205" cy="276225"/>
                <wp:effectExtent l="0" t="0" r="0" b="0"/>
                <wp:wrapNone/>
                <wp:docPr id="163149715" name="Text Box 1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0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5ADE4D" w14:textId="77777777" w:rsidR="00B51CA1" w:rsidRPr="007E5BAC" w:rsidRDefault="00B51CA1" w:rsidP="00EA47FB">
                            <w:pPr>
                              <w:rPr>
                                <w:b/>
                                <w:sz w:val="16"/>
                              </w:rPr>
                            </w:pPr>
                            <w:r w:rsidRPr="007E5BAC">
                              <w:rPr>
                                <w:b/>
                                <w:sz w:val="16"/>
                              </w:rPr>
                              <w:t xml:space="preserve">Boiler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8762A8" id="Text Box 1358" o:spid="_x0000_s1078" type="#_x0000_t202" style="position:absolute;margin-left:18.85pt;margin-top:230.1pt;width:49.15pt;height:2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" stroked="f">
                <v:textbox>
                  <w:txbxContent>
                    <w:p w14:paraId="235ADE4D" w14:textId="77777777" w:rsidR="00B51CA1" w:rsidRPr="007E5BAC" w:rsidRDefault="00B51CA1" w:rsidP="00EA47FB">
                      <w:pPr>
                        <w:rPr>
                          <w:b/>
                          <w:sz w:val="16"/>
                        </w:rPr>
                      </w:pPr>
                      <w:r w:rsidRPr="007E5BAC">
                        <w:rPr>
                          <w:b/>
                          <w:sz w:val="16"/>
                        </w:rPr>
                        <w:t xml:space="preserve">Boiler </w:t>
                      </w:r>
                    </w:p>
                  </w:txbxContent>
                </v:textbox>
              </v:shape>
            </w:pict>
          </mc:Fallback>
        </mc:AlternateContent>
      </w:r>
      <w:r w:rsidRPr="00B2590B">
        <w:rPr>
          <w:noProof/>
          <w:lang w:eastAsia="en-GB"/>
        </w:rPr>
        <mc:AlternateContent>
          <mc:Choice Requires="wps">
            <w:drawing>
              <wp:anchor distT="0" distB="0" distL="114300" distR="114300" simplePos="0" relativeHeight="251667456" behindDoc="0" locked="0" layoutInCell="1" allowOverlap="1" wp14:anchorId="12E07B69" wp14:editId="6A50D219">
                <wp:simplePos x="0" y="0"/>
                <wp:positionH relativeFrom="column">
                  <wp:posOffset>639445</wp:posOffset>
                </wp:positionH>
                <wp:positionV relativeFrom="paragraph">
                  <wp:posOffset>56515</wp:posOffset>
                </wp:positionV>
                <wp:extent cx="831215" cy="422910"/>
                <wp:effectExtent l="0" t="0" r="0" b="0"/>
                <wp:wrapNone/>
                <wp:docPr id="223808817" name="Text Box 1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229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8015B4" w14:textId="77777777" w:rsidR="00B51CA1" w:rsidRPr="007E5BAC" w:rsidRDefault="00B51CA1" w:rsidP="00534DF8">
                            <w:pPr>
                              <w:rPr>
                                <w:b/>
                                <w:sz w:val="16"/>
                              </w:rPr>
                            </w:pPr>
                            <w:r w:rsidRPr="007E5BAC">
                              <w:rPr>
                                <w:b/>
                                <w:sz w:val="16"/>
                              </w:rPr>
                              <w:t xml:space="preserve">Analogue + </w:t>
                            </w:r>
                          </w:p>
                          <w:p w14:paraId="34CD3D3C" w14:textId="77777777" w:rsidR="00B51CA1" w:rsidRPr="007E5BAC" w:rsidRDefault="00B51CA1" w:rsidP="00534DF8">
                            <w:pPr>
                              <w:rPr>
                                <w:b/>
                                <w:sz w:val="16"/>
                              </w:rPr>
                            </w:pPr>
                            <w:r w:rsidRPr="007E5BAC">
                              <w:rPr>
                                <w:b/>
                                <w:sz w:val="16"/>
                              </w:rPr>
                              <w:t>digital 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07B69" id="Text Box 1357" o:spid="_x0000_s1079" type="#_x0000_t202" style="position:absolute;margin-left:50.35pt;margin-top:4.45pt;width:65.45pt;height:33.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" stroked="f">
                <v:textbox>
                  <w:txbxContent>
                    <w:p w14:paraId="088015B4" w14:textId="77777777" w:rsidR="00B51CA1" w:rsidRPr="007E5BAC" w:rsidRDefault="00B51CA1" w:rsidP="00534DF8">
                      <w:pPr>
                        <w:rPr>
                          <w:b/>
                          <w:sz w:val="16"/>
                        </w:rPr>
                      </w:pPr>
                      <w:r w:rsidRPr="007E5BAC">
                        <w:rPr>
                          <w:b/>
                          <w:sz w:val="16"/>
                        </w:rPr>
                        <w:t xml:space="preserve">Analogue + </w:t>
                      </w:r>
                    </w:p>
                    <w:p w14:paraId="34CD3D3C" w14:textId="77777777" w:rsidR="00B51CA1" w:rsidRPr="007E5BAC" w:rsidRDefault="00B51CA1" w:rsidP="00534DF8">
                      <w:pPr>
                        <w:rPr>
                          <w:b/>
                          <w:sz w:val="16"/>
                        </w:rPr>
                      </w:pPr>
                      <w:r w:rsidRPr="007E5BAC">
                        <w:rPr>
                          <w:b/>
                          <w:sz w:val="16"/>
                        </w:rPr>
                        <w:t>digital I/O</w:t>
                      </w:r>
                    </w:p>
                  </w:txbxContent>
                </v:textbox>
              </v:shape>
            </w:pict>
          </mc:Fallback>
        </mc:AlternateContent>
      </w:r>
      <w:r w:rsidRPr="00B2590B">
        <w:rPr>
          <w:noProof/>
          <w:lang w:eastAsia="en-GB"/>
        </w:rPr>
        <mc:AlternateContent>
          <mc:Choice Requires="wps">
            <w:drawing>
              <wp:anchor distT="0" distB="0" distL="114300" distR="114300" simplePos="0" relativeHeight="251666432" behindDoc="0" locked="0" layoutInCell="1" allowOverlap="1" wp14:anchorId="48EB1D59" wp14:editId="27FCACB2">
                <wp:simplePos x="0" y="0"/>
                <wp:positionH relativeFrom="column">
                  <wp:posOffset>3122295</wp:posOffset>
                </wp:positionH>
                <wp:positionV relativeFrom="paragraph">
                  <wp:posOffset>30480</wp:posOffset>
                </wp:positionV>
                <wp:extent cx="760730" cy="525780"/>
                <wp:effectExtent l="0" t="0" r="0" b="0"/>
                <wp:wrapNone/>
                <wp:docPr id="383252486" name="Text Box 1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730" cy="525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15C274" w14:textId="77777777" w:rsidR="00B51CA1" w:rsidRPr="00534DF8" w:rsidRDefault="00B51CA1" w:rsidP="00534DF8">
                            <w:pPr>
                              <w:rPr>
                                <w:b/>
                                <w:color w:val="00B050"/>
                                <w:sz w:val="16"/>
                                <w:lang w:val="fr-FR"/>
                              </w:rPr>
                            </w:pPr>
                            <w:r w:rsidRPr="00534DF8">
                              <w:rPr>
                                <w:b/>
                                <w:color w:val="00B050"/>
                                <w:sz w:val="16"/>
                                <w:lang w:val="fr-FR"/>
                              </w:rPr>
                              <w:t xml:space="preserve">KNX LTE mode </w:t>
                            </w:r>
                          </w:p>
                          <w:p w14:paraId="7CD1A3EB" w14:textId="77777777" w:rsidR="00B51CA1" w:rsidRPr="00534DF8" w:rsidRDefault="00B51CA1" w:rsidP="00534DF8">
                            <w:pPr>
                              <w:rPr>
                                <w:b/>
                                <w:color w:val="00B050"/>
                                <w:sz w:val="16"/>
                                <w:lang w:val="fr-FR"/>
                              </w:rPr>
                            </w:pPr>
                            <w:r w:rsidRPr="00534DF8">
                              <w:rPr>
                                <w:b/>
                                <w:color w:val="00B050"/>
                                <w:sz w:val="16"/>
                                <w:lang w:val="fr-FR"/>
                              </w:rPr>
                              <w:t>TP or RF</w:t>
                            </w:r>
                          </w:p>
                        </w:txbxContent>
                      </wps:txbx>
                      <wps:bodyPr rot="0" vert="horz" wrap="square" lIns="54000" tIns="45720" rIns="54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B1D59" id="Text Box 1356" o:spid="_x0000_s1080" type="#_x0000_t202" style="position:absolute;margin-left:245.85pt;margin-top:2.4pt;width:59.9pt;height:41.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" stroked="f">
                <v:textbox inset="1.5mm,,1.5mm">
                  <w:txbxContent>
                    <w:p w14:paraId="2B15C274" w14:textId="77777777" w:rsidR="00B51CA1" w:rsidRPr="00534DF8" w:rsidRDefault="00B51CA1" w:rsidP="00534DF8">
                      <w:pPr>
                        <w:rPr>
                          <w:b/>
                          <w:color w:val="00B050"/>
                          <w:sz w:val="16"/>
                          <w:lang w:val="fr-FR"/>
                        </w:rPr>
                      </w:pPr>
                      <w:r w:rsidRPr="00534DF8">
                        <w:rPr>
                          <w:b/>
                          <w:color w:val="00B050"/>
                          <w:sz w:val="16"/>
                          <w:lang w:val="fr-FR"/>
                        </w:rPr>
                        <w:t xml:space="preserve">KNX LTE mode </w:t>
                      </w:r>
                    </w:p>
                    <w:p w14:paraId="7CD1A3EB" w14:textId="77777777" w:rsidR="00B51CA1" w:rsidRPr="00534DF8" w:rsidRDefault="00B51CA1" w:rsidP="00534DF8">
                      <w:pPr>
                        <w:rPr>
                          <w:b/>
                          <w:color w:val="00B050"/>
                          <w:sz w:val="16"/>
                          <w:lang w:val="fr-FR"/>
                        </w:rPr>
                      </w:pPr>
                      <w:r w:rsidRPr="00534DF8">
                        <w:rPr>
                          <w:b/>
                          <w:color w:val="00B050"/>
                          <w:sz w:val="16"/>
                          <w:lang w:val="fr-FR"/>
                        </w:rPr>
                        <w:t>TP or RF</w:t>
                      </w:r>
                    </w:p>
                  </w:txbxContent>
                </v:textbox>
              </v:shape>
            </w:pict>
          </mc:Fallback>
        </mc:AlternateContent>
      </w:r>
      <w:r w:rsidRPr="00B2590B">
        <w:rPr>
          <w:noProof/>
          <w:lang w:eastAsia="en-GB"/>
        </w:rPr>
        <mc:AlternateContent>
          <mc:Choice Requires="wps">
            <w:drawing>
              <wp:anchor distT="0" distB="0" distL="114300" distR="114300" simplePos="0" relativeHeight="251665408" behindDoc="0" locked="0" layoutInCell="1" allowOverlap="1" wp14:anchorId="7ED1ADA1" wp14:editId="3DB8C7C0">
                <wp:simplePos x="0" y="0"/>
                <wp:positionH relativeFrom="column">
                  <wp:posOffset>1622425</wp:posOffset>
                </wp:positionH>
                <wp:positionV relativeFrom="paragraph">
                  <wp:posOffset>219710</wp:posOffset>
                </wp:positionV>
                <wp:extent cx="1492250" cy="1024255"/>
                <wp:effectExtent l="0" t="0" r="0" b="0"/>
                <wp:wrapNone/>
                <wp:docPr id="545003894" name="Text Box 1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1024255"/>
                        </a:xfrm>
                        <a:prstGeom prst="rect">
                          <a:avLst/>
                        </a:prstGeom>
                        <a:solidFill>
                          <a:srgbClr val="4F81BD"/>
                        </a:solidFill>
                        <a:ln w="9525">
                          <a:solidFill>
                            <a:srgbClr val="000000"/>
                          </a:solidFill>
                          <a:miter lim="800000"/>
                          <a:headEnd/>
                          <a:tailEnd/>
                        </a:ln>
                      </wps:spPr>
                      <wps:txbx>
                        <w:txbxContent>
                          <w:p w14:paraId="06D20E61" w14:textId="77777777" w:rsidR="00B51CA1" w:rsidRPr="00C71A3B" w:rsidRDefault="00B51CA1" w:rsidP="00C71A3B">
                            <w:pPr>
                              <w:jc w:val="center"/>
                              <w:rPr>
                                <w:b/>
                                <w:color w:val="FFFFFF"/>
                                <w:sz w:val="16"/>
                              </w:rPr>
                            </w:pPr>
                          </w:p>
                          <w:p w14:paraId="437E4082" w14:textId="77777777" w:rsidR="00B51CA1" w:rsidRPr="00C71A3B" w:rsidRDefault="00B51CA1" w:rsidP="00C71A3B">
                            <w:pPr>
                              <w:jc w:val="center"/>
                              <w:rPr>
                                <w:b/>
                                <w:color w:val="FFFFFF"/>
                                <w:sz w:val="16"/>
                              </w:rPr>
                            </w:pPr>
                            <w:r w:rsidRPr="00C71A3B">
                              <w:rPr>
                                <w:b/>
                                <w:color w:val="FFFFFF"/>
                                <w:sz w:val="16"/>
                              </w:rPr>
                              <w:t>Central heating control and boiler control if applicable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1ADA1" id="Text Box 1355" o:spid="_x0000_s1081" type="#_x0000_t202" style="position:absolute;margin-left:127.75pt;margin-top:17.3pt;width:117.5pt;height:80.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" fillcolor="#4f81bd">
                <v:textbox>
                  <w:txbxContent>
                    <w:p w14:paraId="06D20E61" w14:textId="77777777" w:rsidR="00B51CA1" w:rsidRPr="00C71A3B" w:rsidRDefault="00B51CA1" w:rsidP="00C71A3B">
                      <w:pPr>
                        <w:jc w:val="center"/>
                        <w:rPr>
                          <w:b/>
                          <w:color w:val="FFFFFF"/>
                          <w:sz w:val="16"/>
                        </w:rPr>
                      </w:pPr>
                    </w:p>
                    <w:p w14:paraId="437E4082" w14:textId="77777777" w:rsidR="00B51CA1" w:rsidRPr="00C71A3B" w:rsidRDefault="00B51CA1" w:rsidP="00C71A3B">
                      <w:pPr>
                        <w:jc w:val="center"/>
                        <w:rPr>
                          <w:b/>
                          <w:color w:val="FFFFFF"/>
                          <w:sz w:val="16"/>
                        </w:rPr>
                      </w:pPr>
                      <w:r w:rsidRPr="00C71A3B">
                        <w:rPr>
                          <w:b/>
                          <w:color w:val="FFFFFF"/>
                          <w:sz w:val="16"/>
                        </w:rPr>
                        <w:t>Central heating control and boiler control if applicable</w:t>
                      </w:r>
                    </w:p>
                  </w:txbxContent>
                </v:textbox>
              </v:shape>
            </w:pict>
          </mc:Fallback>
        </mc:AlternateContent>
      </w:r>
      <w:r w:rsidRPr="00B2590B">
        <w:rPr>
          <w:noProof/>
        </w:rPr>
        <w:drawing>
          <wp:inline distT="0" distB="0" distL="0" distR="0" wp14:anchorId="56C229B0" wp14:editId="70E3AB26">
            <wp:extent cx="4906010" cy="3180715"/>
            <wp:effectExtent l="0" t="0" r="0" b="0"/>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906010" cy="3180715"/>
                    </a:xfrm>
                    <a:prstGeom prst="rect">
                      <a:avLst/>
                    </a:prstGeom>
                    <a:noFill/>
                    <a:ln>
                      <a:noFill/>
                    </a:ln>
                  </pic:spPr>
                </pic:pic>
              </a:graphicData>
            </a:graphic>
          </wp:inline>
        </w:drawing>
      </w:r>
    </w:p>
    <w:p w14:paraId="29447B60" w14:textId="77777777" w:rsidR="00103317" w:rsidRPr="00B2590B" w:rsidRDefault="00BD44F6" w:rsidP="00BD44F6">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36</w:t>
      </w:r>
      <w:r w:rsidRPr="00B2590B">
        <w:fldChar w:fldCharType="end"/>
      </w:r>
      <w:r w:rsidRPr="00B2590B">
        <w:t>: Connection via an external central controller using LTE mode</w:t>
      </w:r>
    </w:p>
    <w:p w14:paraId="433DD2F2" w14:textId="77777777" w:rsidR="00103317" w:rsidRPr="00B2590B" w:rsidRDefault="00103317" w:rsidP="00103317">
      <w:pPr>
        <w:pStyle w:val="Heading1"/>
        <w:rPr>
          <w:lang w:val="en-GB"/>
        </w:rPr>
      </w:pPr>
      <w:r w:rsidRPr="00B2590B">
        <w:rPr>
          <w:lang w:val="en-GB"/>
        </w:rPr>
        <w:br w:type="page"/>
      </w:r>
      <w:bookmarkStart w:id="61" w:name="_Toc389576726"/>
      <w:r w:rsidR="004B79BB" w:rsidRPr="00B2590B">
        <w:rPr>
          <w:lang w:val="en-GB"/>
        </w:rPr>
        <w:lastRenderedPageBreak/>
        <w:t>Fan Coil</w:t>
      </w:r>
      <w:bookmarkEnd w:id="61"/>
    </w:p>
    <w:p w14:paraId="35D269E4" w14:textId="77777777" w:rsidR="00103317" w:rsidRPr="00B2590B" w:rsidRDefault="003A1340" w:rsidP="00103317">
      <w:pPr>
        <w:pStyle w:val="Heading2"/>
        <w:rPr>
          <w:lang w:val="en-GB"/>
        </w:rPr>
      </w:pPr>
      <w:bookmarkStart w:id="62" w:name="_Toc389576727"/>
      <w:r w:rsidRPr="00B2590B">
        <w:rPr>
          <w:lang w:val="en-GB"/>
        </w:rPr>
        <w:t>Introduction</w:t>
      </w:r>
      <w:bookmarkEnd w:id="62"/>
    </w:p>
    <w:p w14:paraId="6435150F" w14:textId="77777777" w:rsidR="00650FB6" w:rsidRPr="00B2590B" w:rsidRDefault="0043549E" w:rsidP="00103317">
      <w:pPr>
        <w:rPr>
          <w:color w:val="FF0000"/>
        </w:rPr>
      </w:pPr>
      <w:r w:rsidRPr="00B2590B">
        <w:t>The term ‘fan coil’ implies a blower convector which is typically used for cooling rooms</w:t>
      </w:r>
      <w:r w:rsidR="0010742F" w:rsidRPr="00B2590B">
        <w:t xml:space="preserve">. </w:t>
      </w:r>
      <w:r w:rsidR="00C96183" w:rsidRPr="00B2590B">
        <w:t>There are also areas of application in which the fan coil unit is also used for heating or ventilation</w:t>
      </w:r>
      <w:r w:rsidR="0010742F" w:rsidRPr="00B2590B">
        <w:t xml:space="preserve">. </w:t>
      </w:r>
      <w:r w:rsidR="00C96183" w:rsidRPr="00B2590B">
        <w:t>Conventionally, a fan coil unit consists of a heater or cooling battery (coil) and a fan</w:t>
      </w:r>
      <w:r w:rsidR="0010742F" w:rsidRPr="00B2590B">
        <w:t>.</w:t>
      </w:r>
      <w:r w:rsidR="0010742F" w:rsidRPr="00B2590B">
        <w:rPr>
          <w:color w:val="FF0000"/>
        </w:rPr>
        <w:t xml:space="preserve"> </w:t>
      </w:r>
      <w:r w:rsidR="00D9621E" w:rsidRPr="00B2590B">
        <w:t>The cooling or heating capacity required in the respective room is however produced centrally.</w:t>
      </w:r>
      <w:r w:rsidR="00D9621E" w:rsidRPr="00B2590B">
        <w:rPr>
          <w:color w:val="FF0000"/>
        </w:rPr>
        <w:t xml:space="preserve"> </w:t>
      </w:r>
      <w:r w:rsidR="006B62DB" w:rsidRPr="00B2590B">
        <w:t>It</w:t>
      </w:r>
      <w:r w:rsidR="001C49A3" w:rsidRPr="00B2590B">
        <w:t xml:space="preserve"> is then routed through the building via pipe systems and </w:t>
      </w:r>
      <w:r w:rsidR="006B62DB" w:rsidRPr="00B2590B">
        <w:t>accessed by each unit when required</w:t>
      </w:r>
      <w:r w:rsidR="0010742F" w:rsidRPr="00B2590B">
        <w:t>.</w:t>
      </w:r>
    </w:p>
    <w:p w14:paraId="6375DA5B" w14:textId="77777777" w:rsidR="0010742F" w:rsidRPr="00B2590B" w:rsidRDefault="0010742F" w:rsidP="00103317">
      <w:pPr>
        <w:rPr>
          <w:color w:val="FF0000"/>
        </w:rPr>
      </w:pPr>
    </w:p>
    <w:p w14:paraId="3B46C334" w14:textId="77777777" w:rsidR="00327BF7" w:rsidRPr="00B2590B" w:rsidRDefault="00A816A9" w:rsidP="00103317">
      <w:pPr>
        <w:rPr>
          <w:color w:val="FF0000"/>
        </w:rPr>
      </w:pPr>
      <w:r w:rsidRPr="00B2590B">
        <w:t>In general, one fan coil unit is installed per room and takes over the required temperature control</w:t>
      </w:r>
      <w:r w:rsidR="00327BF7" w:rsidRPr="00B2590B">
        <w:t>.</w:t>
      </w:r>
      <w:r w:rsidR="0010742F" w:rsidRPr="00B2590B">
        <w:t xml:space="preserve"> </w:t>
      </w:r>
      <w:r w:rsidRPr="00B2590B">
        <w:t>One benefit of this technology is the rapid availability of heat energy or cooling capacity</w:t>
      </w:r>
      <w:r w:rsidR="00327BF7" w:rsidRPr="00B2590B">
        <w:t>.</w:t>
      </w:r>
      <w:r w:rsidR="009A7837" w:rsidRPr="00B2590B">
        <w:rPr>
          <w:color w:val="FF0000"/>
        </w:rPr>
        <w:t xml:space="preserve"> </w:t>
      </w:r>
      <w:r w:rsidR="002D0582" w:rsidRPr="00B2590B">
        <w:t xml:space="preserve">This technology is therefore widespread in hotels or office buildings for example. </w:t>
      </w:r>
      <w:r w:rsidR="006B62DB" w:rsidRPr="00B2590B">
        <w:t>It is controlled via a room thermostat using the control processes that have already been described.</w:t>
      </w:r>
    </w:p>
    <w:p w14:paraId="24BB7C2E" w14:textId="77777777" w:rsidR="009A7837" w:rsidRPr="00B2590B" w:rsidRDefault="009A7837" w:rsidP="00103317">
      <w:pPr>
        <w:rPr>
          <w:color w:val="FF0000"/>
        </w:rPr>
      </w:pPr>
    </w:p>
    <w:p w14:paraId="4797C5D4" w14:textId="77777777" w:rsidR="00BD5F60" w:rsidRPr="00B2590B" w:rsidRDefault="00103A85" w:rsidP="00103317">
      <w:r w:rsidRPr="00B2590B">
        <w:t xml:space="preserve">Fan </w:t>
      </w:r>
      <w:r w:rsidR="00A21D7E" w:rsidRPr="00B2590B">
        <w:t>c</w:t>
      </w:r>
      <w:r w:rsidRPr="00B2590B">
        <w:t xml:space="preserve">oil convectors are available in different styles </w:t>
      </w:r>
      <w:proofErr w:type="gramStart"/>
      <w:r w:rsidRPr="00B2590B">
        <w:t>e.g.</w:t>
      </w:r>
      <w:proofErr w:type="gramEnd"/>
      <w:r w:rsidRPr="00B2590B">
        <w:t xml:space="preserve"> as wall-mounted </w:t>
      </w:r>
      <w:r w:rsidR="00A21D7E" w:rsidRPr="00B2590B">
        <w:t>or ceiling-mounted devices as well as for insertion in floor boxes</w:t>
      </w:r>
      <w:r w:rsidR="00BD5F60" w:rsidRPr="00B2590B">
        <w:t>.</w:t>
      </w:r>
    </w:p>
    <w:p w14:paraId="248D3D0B" w14:textId="77777777" w:rsidR="0013726E" w:rsidRPr="00B2590B" w:rsidRDefault="0013726E" w:rsidP="00103317"/>
    <w:p w14:paraId="596B9F78" w14:textId="77777777" w:rsidR="0013726E" w:rsidRPr="00B2590B" w:rsidRDefault="0013726E" w:rsidP="00103317"/>
    <w:p w14:paraId="10D19B95" w14:textId="75A2B4AE" w:rsidR="0013726E" w:rsidRPr="00B2590B" w:rsidRDefault="00E748CF" w:rsidP="00103317">
      <w:r w:rsidRPr="00B2590B">
        <w:rPr>
          <w:noProof/>
        </w:rPr>
        <w:drawing>
          <wp:anchor distT="0" distB="0" distL="114300" distR="114300" simplePos="0" relativeHeight="251635712" behindDoc="1" locked="0" layoutInCell="1" allowOverlap="1" wp14:anchorId="4CFEF292" wp14:editId="18399F58">
            <wp:simplePos x="0" y="0"/>
            <wp:positionH relativeFrom="column">
              <wp:posOffset>3615690</wp:posOffset>
            </wp:positionH>
            <wp:positionV relativeFrom="paragraph">
              <wp:posOffset>1788795</wp:posOffset>
            </wp:positionV>
            <wp:extent cx="2295525" cy="2066290"/>
            <wp:effectExtent l="0" t="0" r="0" b="0"/>
            <wp:wrapTight wrapText="bothSides">
              <wp:wrapPolygon edited="0">
                <wp:start x="0" y="0"/>
                <wp:lineTo x="0" y="21308"/>
                <wp:lineTo x="21510" y="21308"/>
                <wp:lineTo x="21510" y="0"/>
                <wp:lineTo x="0" y="0"/>
              </wp:wrapPolygon>
            </wp:wrapTight>
            <wp:docPr id="129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295525" cy="20662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590B">
        <w:rPr>
          <w:noProof/>
        </w:rPr>
        <w:drawing>
          <wp:inline distT="0" distB="0" distL="0" distR="0" wp14:anchorId="71C63B3F" wp14:editId="2C6F9E01">
            <wp:extent cx="3371215" cy="2687320"/>
            <wp:effectExtent l="0" t="0" r="0" b="0"/>
            <wp:docPr id="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71215" cy="2687320"/>
                    </a:xfrm>
                    <a:prstGeom prst="rect">
                      <a:avLst/>
                    </a:prstGeom>
                    <a:noFill/>
                    <a:ln>
                      <a:noFill/>
                    </a:ln>
                  </pic:spPr>
                </pic:pic>
              </a:graphicData>
            </a:graphic>
          </wp:inline>
        </w:drawing>
      </w:r>
    </w:p>
    <w:p w14:paraId="544A6690" w14:textId="77777777" w:rsidR="0013726E" w:rsidRPr="00B2590B" w:rsidRDefault="0013726E" w:rsidP="00103317"/>
    <w:p w14:paraId="454D8E6F" w14:textId="77777777" w:rsidR="009F261E" w:rsidRPr="00BB5B0A" w:rsidRDefault="00BD44F6" w:rsidP="00BD44F6">
      <w:pPr>
        <w:pStyle w:val="Caption"/>
        <w:rPr>
          <w:lang w:val="en-US"/>
        </w:rPr>
      </w:pPr>
      <w:r w:rsidRPr="00BB5B0A">
        <w:rPr>
          <w:lang w:val="en-US"/>
        </w:rPr>
        <w:t xml:space="preserve">Figure </w:t>
      </w:r>
      <w:r w:rsidRPr="00B2590B">
        <w:fldChar w:fldCharType="begin"/>
      </w:r>
      <w:r w:rsidRPr="00BB5B0A">
        <w:rPr>
          <w:lang w:val="en-US"/>
        </w:rPr>
        <w:instrText xml:space="preserve"> SEQ Figure \* ARABIC </w:instrText>
      </w:r>
      <w:r w:rsidRPr="00B2590B">
        <w:fldChar w:fldCharType="separate"/>
      </w:r>
      <w:r w:rsidR="00202A15" w:rsidRPr="00BB5B0A">
        <w:rPr>
          <w:noProof/>
          <w:lang w:val="en-US"/>
        </w:rPr>
        <w:t>37</w:t>
      </w:r>
      <w:r w:rsidRPr="00B2590B">
        <w:fldChar w:fldCharType="end"/>
      </w:r>
      <w:r w:rsidRPr="00BB5B0A">
        <w:rPr>
          <w:lang w:val="en-US"/>
        </w:rPr>
        <w:t>: Fan coil styles: Source www.tca.ch, www.wolf-heiztechnik.ch</w:t>
      </w:r>
    </w:p>
    <w:p w14:paraId="4B5E1649" w14:textId="77777777" w:rsidR="009D1457" w:rsidRPr="00BB5B0A" w:rsidRDefault="009D1457" w:rsidP="009D1457">
      <w:pPr>
        <w:pStyle w:val="Caption"/>
        <w:rPr>
          <w:lang w:val="en-US"/>
        </w:rPr>
      </w:pPr>
    </w:p>
    <w:p w14:paraId="7389BFD0" w14:textId="77777777" w:rsidR="0013726E" w:rsidRPr="00BB5B0A" w:rsidRDefault="0013726E" w:rsidP="00103317">
      <w:pPr>
        <w:rPr>
          <w:lang w:val="en-US"/>
        </w:rPr>
      </w:pPr>
    </w:p>
    <w:p w14:paraId="069091D7" w14:textId="77777777" w:rsidR="0013726E" w:rsidRPr="00BB5B0A" w:rsidRDefault="0013726E" w:rsidP="00103317">
      <w:pPr>
        <w:rPr>
          <w:lang w:val="en-US"/>
        </w:rPr>
      </w:pPr>
    </w:p>
    <w:p w14:paraId="7337A192" w14:textId="77777777" w:rsidR="0013726E" w:rsidRPr="00BB5B0A" w:rsidRDefault="0013726E" w:rsidP="00103317">
      <w:pPr>
        <w:rPr>
          <w:lang w:val="en-US"/>
        </w:rPr>
      </w:pPr>
    </w:p>
    <w:p w14:paraId="383E4E48" w14:textId="77777777" w:rsidR="0013726E" w:rsidRPr="00BB5B0A" w:rsidRDefault="0013726E" w:rsidP="00103317">
      <w:pPr>
        <w:rPr>
          <w:lang w:val="en-US"/>
        </w:rPr>
      </w:pPr>
    </w:p>
    <w:p w14:paraId="494DFDE4" w14:textId="77777777" w:rsidR="0013726E" w:rsidRPr="00BB5B0A" w:rsidRDefault="0013726E" w:rsidP="00103317">
      <w:pPr>
        <w:rPr>
          <w:lang w:val="en-US"/>
        </w:rPr>
      </w:pPr>
    </w:p>
    <w:p w14:paraId="5011F695" w14:textId="77777777" w:rsidR="00650FB6" w:rsidRPr="00BB5B0A" w:rsidRDefault="00650FB6" w:rsidP="00103317">
      <w:pPr>
        <w:rPr>
          <w:lang w:val="en-US"/>
        </w:rPr>
      </w:pPr>
    </w:p>
    <w:p w14:paraId="5C2D9B67" w14:textId="77777777" w:rsidR="00650FB6" w:rsidRPr="00BB5B0A" w:rsidRDefault="00650FB6" w:rsidP="00103317">
      <w:pPr>
        <w:rPr>
          <w:lang w:val="en-US"/>
        </w:rPr>
      </w:pPr>
    </w:p>
    <w:p w14:paraId="5CAFA01F" w14:textId="6F2EB3E4" w:rsidR="0013726E" w:rsidRPr="00BB5B0A" w:rsidRDefault="00E748CF" w:rsidP="00103317">
      <w:pPr>
        <w:rPr>
          <w:lang w:val="en-US"/>
        </w:rPr>
      </w:pPr>
      <w:r w:rsidRPr="00B2590B">
        <w:rPr>
          <w:noProof/>
        </w:rPr>
        <w:lastRenderedPageBreak/>
        <w:drawing>
          <wp:anchor distT="0" distB="0" distL="114300" distR="114300" simplePos="0" relativeHeight="251636736" behindDoc="0" locked="0" layoutInCell="1" allowOverlap="1" wp14:anchorId="6BACB942" wp14:editId="24B92E37">
            <wp:simplePos x="0" y="0"/>
            <wp:positionH relativeFrom="column">
              <wp:align>left</wp:align>
            </wp:positionH>
            <wp:positionV relativeFrom="paragraph">
              <wp:posOffset>5715</wp:posOffset>
            </wp:positionV>
            <wp:extent cx="3057525" cy="3067050"/>
            <wp:effectExtent l="0" t="0" r="0" b="0"/>
            <wp:wrapSquare wrapText="right"/>
            <wp:docPr id="129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pic:cNvPicPr>
                      <a:picLocks noChangeAspect="1" noChangeArrowheads="1"/>
                    </pic:cNvPicPr>
                  </pic:nvPicPr>
                  <pic:blipFill>
                    <a:blip r:embed="rId77">
                      <a:extLst>
                        <a:ext uri="{28A0092B-C50C-407E-A947-70E740481C1C}">
                          <a14:useLocalDpi xmlns:a14="http://schemas.microsoft.com/office/drawing/2010/main" val="0"/>
                        </a:ext>
                      </a:extLst>
                    </a:blip>
                    <a:srcRect r="45128"/>
                    <a:stretch>
                      <a:fillRect/>
                    </a:stretch>
                  </pic:blipFill>
                  <pic:spPr bwMode="auto">
                    <a:xfrm>
                      <a:off x="0" y="0"/>
                      <a:ext cx="3057525" cy="3067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EC011" w14:textId="77777777" w:rsidR="0013726E" w:rsidRPr="00BB5B0A" w:rsidRDefault="0013726E" w:rsidP="00103317">
      <w:pPr>
        <w:rPr>
          <w:lang w:val="en-US"/>
        </w:rPr>
      </w:pPr>
    </w:p>
    <w:p w14:paraId="5D3B4136" w14:textId="77777777" w:rsidR="0013726E" w:rsidRPr="00B2590B" w:rsidRDefault="0013726E" w:rsidP="00103317">
      <w:pPr>
        <w:rPr>
          <w:b/>
          <w:sz w:val="20"/>
          <w:szCs w:val="20"/>
        </w:rPr>
      </w:pPr>
      <w:r w:rsidRPr="00B2590B">
        <w:rPr>
          <w:b/>
          <w:sz w:val="20"/>
          <w:szCs w:val="20"/>
        </w:rPr>
        <w:t xml:space="preserve">Fan </w:t>
      </w:r>
      <w:r w:rsidR="00F56404" w:rsidRPr="00B2590B">
        <w:rPr>
          <w:b/>
          <w:sz w:val="20"/>
          <w:szCs w:val="20"/>
        </w:rPr>
        <w:t>c</w:t>
      </w:r>
      <w:r w:rsidRPr="00B2590B">
        <w:rPr>
          <w:b/>
          <w:sz w:val="20"/>
          <w:szCs w:val="20"/>
        </w:rPr>
        <w:t xml:space="preserve">oil </w:t>
      </w:r>
      <w:r w:rsidR="00F56404" w:rsidRPr="00B2590B">
        <w:rPr>
          <w:b/>
          <w:sz w:val="20"/>
          <w:szCs w:val="20"/>
        </w:rPr>
        <w:t>u</w:t>
      </w:r>
      <w:r w:rsidRPr="00B2590B">
        <w:rPr>
          <w:b/>
          <w:sz w:val="20"/>
          <w:szCs w:val="20"/>
        </w:rPr>
        <w:t>nits</w:t>
      </w:r>
    </w:p>
    <w:p w14:paraId="4541AA2E" w14:textId="77777777" w:rsidR="0013726E" w:rsidRPr="00B2590B" w:rsidRDefault="0013726E" w:rsidP="00103317">
      <w:pPr>
        <w:rPr>
          <w:color w:val="FF0000"/>
        </w:rPr>
      </w:pPr>
    </w:p>
    <w:p w14:paraId="032A8054" w14:textId="77777777" w:rsidR="0013726E" w:rsidRPr="00B2590B" w:rsidRDefault="0013726E" w:rsidP="00103317">
      <w:pPr>
        <w:rPr>
          <w:color w:val="FF0000"/>
        </w:rPr>
      </w:pPr>
    </w:p>
    <w:p w14:paraId="1089D349" w14:textId="77777777" w:rsidR="0013726E" w:rsidRPr="00B2590B" w:rsidRDefault="0013726E" w:rsidP="00103317">
      <w:pPr>
        <w:rPr>
          <w:b/>
          <w:sz w:val="20"/>
          <w:szCs w:val="20"/>
        </w:rPr>
      </w:pPr>
      <w:r w:rsidRPr="00B2590B">
        <w:rPr>
          <w:b/>
          <w:sz w:val="20"/>
          <w:szCs w:val="20"/>
        </w:rPr>
        <w:t>H</w:t>
      </w:r>
      <w:r w:rsidR="006C15A7" w:rsidRPr="00B2590B">
        <w:rPr>
          <w:b/>
          <w:sz w:val="20"/>
          <w:szCs w:val="20"/>
        </w:rPr>
        <w:t>ot water circulation pipe</w:t>
      </w:r>
    </w:p>
    <w:p w14:paraId="127B56EA" w14:textId="77777777" w:rsidR="0013726E" w:rsidRPr="00B2590B" w:rsidRDefault="0013726E" w:rsidP="00103317"/>
    <w:p w14:paraId="20C20CC0" w14:textId="77777777" w:rsidR="0013726E" w:rsidRPr="00B2590B" w:rsidRDefault="0013726E" w:rsidP="00103317"/>
    <w:p w14:paraId="4F6FEF00" w14:textId="77777777" w:rsidR="004B79BB" w:rsidRPr="00B2590B" w:rsidRDefault="006C15A7" w:rsidP="00103317">
      <w:pPr>
        <w:rPr>
          <w:b/>
          <w:sz w:val="20"/>
          <w:szCs w:val="20"/>
        </w:rPr>
      </w:pPr>
      <w:r w:rsidRPr="00B2590B">
        <w:rPr>
          <w:b/>
          <w:sz w:val="20"/>
          <w:szCs w:val="20"/>
        </w:rPr>
        <w:t>Cold water circulation pipe</w:t>
      </w:r>
    </w:p>
    <w:p w14:paraId="1430B742" w14:textId="77777777" w:rsidR="004B79BB" w:rsidRPr="00B2590B" w:rsidRDefault="004B79BB" w:rsidP="00103317"/>
    <w:p w14:paraId="2BF313CD" w14:textId="77777777" w:rsidR="004B79BB" w:rsidRPr="00B2590B" w:rsidRDefault="004B79BB" w:rsidP="00103317"/>
    <w:p w14:paraId="274B7B7D" w14:textId="77777777" w:rsidR="004B79BB" w:rsidRPr="00B2590B" w:rsidRDefault="004B79BB" w:rsidP="00103317"/>
    <w:p w14:paraId="15CD1FFD" w14:textId="77777777" w:rsidR="009D1457" w:rsidRPr="00B2590B" w:rsidRDefault="006C15A7" w:rsidP="00BD44F6">
      <w:pPr>
        <w:pStyle w:val="Caption"/>
        <w:keepNext/>
      </w:pPr>
      <w:r w:rsidRPr="00B2590B">
        <w:t>Heat generator</w:t>
      </w:r>
      <w:r w:rsidR="004B79BB" w:rsidRPr="00B2590B">
        <w:t xml:space="preserve"> </w:t>
      </w:r>
      <w:r w:rsidRPr="00B2590B">
        <w:t xml:space="preserve">and </w:t>
      </w:r>
      <w:proofErr w:type="gramStart"/>
      <w:r w:rsidRPr="00B2590B">
        <w:t>cold water</w:t>
      </w:r>
      <w:proofErr w:type="gramEnd"/>
      <w:r w:rsidRPr="00B2590B">
        <w:t xml:space="preserve"> supply</w:t>
      </w:r>
      <w:r w:rsidR="0013726E" w:rsidRPr="00B2590B">
        <w:br w:type="textWrapping" w:clear="all"/>
      </w:r>
      <w:r w:rsidR="00BD44F6" w:rsidRPr="00B2590B">
        <w:t xml:space="preserve">Figure </w:t>
      </w:r>
      <w:r w:rsidR="00BD44F6" w:rsidRPr="00B2590B">
        <w:fldChar w:fldCharType="begin"/>
      </w:r>
      <w:r w:rsidR="00BD44F6" w:rsidRPr="00B2590B">
        <w:instrText xml:space="preserve"> SEQ Figure \* ARABIC </w:instrText>
      </w:r>
      <w:r w:rsidR="00BD44F6" w:rsidRPr="00B2590B">
        <w:fldChar w:fldCharType="separate"/>
      </w:r>
      <w:r w:rsidR="00202A15">
        <w:rPr>
          <w:noProof/>
        </w:rPr>
        <w:t>38</w:t>
      </w:r>
      <w:r w:rsidR="00BD44F6" w:rsidRPr="00B2590B">
        <w:fldChar w:fldCharType="end"/>
      </w:r>
      <w:r w:rsidR="00BD44F6" w:rsidRPr="00B2590B">
        <w:t>: Fan coil schematic</w:t>
      </w:r>
    </w:p>
    <w:p w14:paraId="7950DB83" w14:textId="77777777" w:rsidR="00103317" w:rsidRPr="00B2590B" w:rsidRDefault="00194826" w:rsidP="008A19CA">
      <w:pPr>
        <w:pStyle w:val="Heading3"/>
        <w:ind w:hanging="862"/>
        <w:rPr>
          <w:lang w:val="en-GB"/>
        </w:rPr>
      </w:pPr>
      <w:bookmarkStart w:id="63" w:name="_Toc389576728"/>
      <w:r w:rsidRPr="00B2590B">
        <w:rPr>
          <w:lang w:val="en-GB"/>
        </w:rPr>
        <w:t>Technical Structure</w:t>
      </w:r>
      <w:bookmarkEnd w:id="63"/>
    </w:p>
    <w:p w14:paraId="2E02300B" w14:textId="77777777" w:rsidR="00D67604" w:rsidRPr="00B2590B" w:rsidRDefault="00194826" w:rsidP="003F6E60">
      <w:r w:rsidRPr="00B2590B">
        <w:t>The basis of the system is that a heated or cooled transfer medium (mostly water) is routed through a battery</w:t>
      </w:r>
      <w:r w:rsidR="00FB5430" w:rsidRPr="00B2590B">
        <w:t xml:space="preserve">. </w:t>
      </w:r>
      <w:r w:rsidRPr="00B2590B">
        <w:t xml:space="preserve">Behind this battery is a fan which blows the air through the battery and then directs it into the room </w:t>
      </w:r>
      <w:proofErr w:type="gramStart"/>
      <w:r w:rsidRPr="00B2590B">
        <w:t>in order to</w:t>
      </w:r>
      <w:proofErr w:type="gramEnd"/>
      <w:r w:rsidRPr="00B2590B">
        <w:t xml:space="preserve"> warm it up or cool it down</w:t>
      </w:r>
      <w:r w:rsidR="00D67604" w:rsidRPr="00B2590B">
        <w:t xml:space="preserve">. </w:t>
      </w:r>
      <w:r w:rsidR="00FD0A2B" w:rsidRPr="00B2590B">
        <w:t>While the air flows through the battery (batteries), the appropriate temperature is applied</w:t>
      </w:r>
      <w:r w:rsidR="00D67604" w:rsidRPr="00B2590B">
        <w:t>.</w:t>
      </w:r>
    </w:p>
    <w:p w14:paraId="24F9EECA" w14:textId="77777777" w:rsidR="00813B4A" w:rsidRPr="00B2590B" w:rsidRDefault="00813B4A" w:rsidP="003F6E60"/>
    <w:p w14:paraId="234A783A" w14:textId="27C2013C" w:rsidR="00D67604" w:rsidRPr="00B2590B" w:rsidRDefault="00E748CF" w:rsidP="003F6E60">
      <w:r w:rsidRPr="00B2590B">
        <w:rPr>
          <w:noProof/>
          <w:lang w:eastAsia="en-GB"/>
        </w:rPr>
        <mc:AlternateContent>
          <mc:Choice Requires="wps">
            <w:drawing>
              <wp:anchor distT="0" distB="0" distL="114300" distR="114300" simplePos="0" relativeHeight="251674624" behindDoc="0" locked="0" layoutInCell="1" allowOverlap="1" wp14:anchorId="5C4BFA3B" wp14:editId="5FD92089">
                <wp:simplePos x="0" y="0"/>
                <wp:positionH relativeFrom="column">
                  <wp:posOffset>1465580</wp:posOffset>
                </wp:positionH>
                <wp:positionV relativeFrom="paragraph">
                  <wp:posOffset>831850</wp:posOffset>
                </wp:positionV>
                <wp:extent cx="702310" cy="607060"/>
                <wp:effectExtent l="0" t="0" r="0" b="0"/>
                <wp:wrapNone/>
                <wp:docPr id="1255426490" name="Text Box 1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310" cy="607060"/>
                        </a:xfrm>
                        <a:prstGeom prst="rect">
                          <a:avLst/>
                        </a:prstGeom>
                        <a:solidFill>
                          <a:srgbClr val="548DD4"/>
                        </a:solidFill>
                        <a:ln>
                          <a:noFill/>
                        </a:ln>
                        <a:effectLst/>
                        <a:extLst>
                          <a:ext uri="{91240B29-F687-4F45-9708-019B960494DF}">
                            <a14:hiddenLine xmlns:a14="http://schemas.microsoft.com/office/drawing/2010/main" w="31750"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C71621" w14:textId="77777777" w:rsidR="00B51CA1" w:rsidRPr="00A65613" w:rsidRDefault="00B51CA1" w:rsidP="0035417C">
                            <w:pPr>
                              <w:rPr>
                                <w:color w:val="FFFFFF"/>
                                <w:sz w:val="16"/>
                                <w:szCs w:val="16"/>
                              </w:rPr>
                            </w:pPr>
                          </w:p>
                          <w:p w14:paraId="77A8AFE6" w14:textId="77777777" w:rsidR="00B51CA1" w:rsidRPr="00A65613" w:rsidRDefault="00B51CA1" w:rsidP="0035417C">
                            <w:pPr>
                              <w:rPr>
                                <w:color w:val="FFFFFF"/>
                                <w:sz w:val="16"/>
                                <w:szCs w:val="16"/>
                              </w:rPr>
                            </w:pPr>
                            <w:r w:rsidRPr="00A65613">
                              <w:rPr>
                                <w:color w:val="FFFFFF"/>
                                <w:sz w:val="16"/>
                                <w:szCs w:val="16"/>
                              </w:rPr>
                              <w:t>Controller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BFA3B" id="Text Box 1364" o:spid="_x0000_s1082" type="#_x0000_t202" style="position:absolute;margin-left:115.4pt;margin-top:65.5pt;width:55.3pt;height:47.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" fillcolor="#548dd4" stroked="f" strokeweight="2.5pt">
                <v:shadow color="#868686"/>
                <v:textbox>
                  <w:txbxContent>
                    <w:p w14:paraId="33C71621" w14:textId="77777777" w:rsidR="00B51CA1" w:rsidRPr="00A65613" w:rsidRDefault="00B51CA1" w:rsidP="0035417C">
                      <w:pPr>
                        <w:rPr>
                          <w:color w:val="FFFFFF"/>
                          <w:sz w:val="16"/>
                          <w:szCs w:val="16"/>
                        </w:rPr>
                      </w:pPr>
                    </w:p>
                    <w:p w14:paraId="77A8AFE6" w14:textId="77777777" w:rsidR="00B51CA1" w:rsidRPr="00A65613" w:rsidRDefault="00B51CA1" w:rsidP="0035417C">
                      <w:pPr>
                        <w:rPr>
                          <w:color w:val="FFFFFF"/>
                          <w:sz w:val="16"/>
                          <w:szCs w:val="16"/>
                        </w:rPr>
                      </w:pPr>
                      <w:r w:rsidRPr="00A65613">
                        <w:rPr>
                          <w:color w:val="FFFFFF"/>
                          <w:sz w:val="16"/>
                          <w:szCs w:val="16"/>
                        </w:rPr>
                        <w:t>Controller</w:t>
                      </w:r>
                    </w:p>
                  </w:txbxContent>
                </v:textbox>
              </v:shape>
            </w:pict>
          </mc:Fallback>
        </mc:AlternateContent>
      </w:r>
      <w:r w:rsidRPr="00B2590B">
        <w:rPr>
          <w:noProof/>
          <w:lang w:eastAsia="en-GB"/>
        </w:rPr>
        <mc:AlternateContent>
          <mc:Choice Requires="wps">
            <w:drawing>
              <wp:anchor distT="0" distB="0" distL="114300" distR="114300" simplePos="0" relativeHeight="251673600" behindDoc="0" locked="0" layoutInCell="1" allowOverlap="1" wp14:anchorId="69CBA0F1" wp14:editId="50B180FB">
                <wp:simplePos x="0" y="0"/>
                <wp:positionH relativeFrom="column">
                  <wp:posOffset>-248920</wp:posOffset>
                </wp:positionH>
                <wp:positionV relativeFrom="paragraph">
                  <wp:posOffset>897890</wp:posOffset>
                </wp:positionV>
                <wp:extent cx="1429385" cy="424180"/>
                <wp:effectExtent l="0" t="0" r="0" b="0"/>
                <wp:wrapNone/>
                <wp:docPr id="204759070" name="Text Box 1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9385" cy="424180"/>
                        </a:xfrm>
                        <a:prstGeom prst="rect">
                          <a:avLst/>
                        </a:prstGeom>
                        <a:solidFill>
                          <a:srgbClr val="FFFFFF"/>
                        </a:solidFill>
                        <a:ln>
                          <a:noFill/>
                        </a:ln>
                        <a:effectLst/>
                        <a:extLst>
                          <a:ext uri="{91240B29-F687-4F45-9708-019B960494DF}">
                            <a14:hiddenLine xmlns:a14="http://schemas.microsoft.com/office/drawing/2010/main" w="31750"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5D6A29" w14:textId="77777777" w:rsidR="00B51CA1" w:rsidRPr="0035417C" w:rsidRDefault="00B51CA1" w:rsidP="0035417C">
                            <w:pPr>
                              <w:rPr>
                                <w:sz w:val="20"/>
                                <w:szCs w:val="20"/>
                              </w:rPr>
                            </w:pPr>
                            <w:r>
                              <w:rPr>
                                <w:sz w:val="20"/>
                                <w:szCs w:val="20"/>
                              </w:rPr>
                              <w:t>Drive incl. internal controller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CBA0F1" id="Text Box 1363" o:spid="_x0000_s1083" type="#_x0000_t202" style="position:absolute;margin-left:-19.6pt;margin-top:70.7pt;width:112.55pt;height:33.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" stroked="f" strokeweight="2.5pt">
                <v:shadow color="#868686"/>
                <v:textbox>
                  <w:txbxContent>
                    <w:p w14:paraId="145D6A29" w14:textId="77777777" w:rsidR="00B51CA1" w:rsidRPr="0035417C" w:rsidRDefault="00B51CA1" w:rsidP="0035417C">
                      <w:pPr>
                        <w:rPr>
                          <w:sz w:val="20"/>
                          <w:szCs w:val="20"/>
                        </w:rPr>
                      </w:pPr>
                      <w:r>
                        <w:rPr>
                          <w:sz w:val="20"/>
                          <w:szCs w:val="20"/>
                        </w:rPr>
                        <w:t>Drive incl. internal controller</w:t>
                      </w:r>
                    </w:p>
                  </w:txbxContent>
                </v:textbox>
              </v:shape>
            </w:pict>
          </mc:Fallback>
        </mc:AlternateContent>
      </w:r>
      <w:r w:rsidRPr="00B2590B">
        <w:rPr>
          <w:noProof/>
          <w:lang w:eastAsia="en-GB"/>
        </w:rPr>
        <mc:AlternateContent>
          <mc:Choice Requires="wps">
            <w:drawing>
              <wp:anchor distT="0" distB="0" distL="114300" distR="114300" simplePos="0" relativeHeight="251672576" behindDoc="0" locked="0" layoutInCell="1" allowOverlap="1" wp14:anchorId="43EA32E3" wp14:editId="73F5D4FC">
                <wp:simplePos x="0" y="0"/>
                <wp:positionH relativeFrom="column">
                  <wp:posOffset>83185</wp:posOffset>
                </wp:positionH>
                <wp:positionV relativeFrom="paragraph">
                  <wp:posOffset>1710055</wp:posOffset>
                </wp:positionV>
                <wp:extent cx="948055" cy="285115"/>
                <wp:effectExtent l="0" t="0" r="0" b="0"/>
                <wp:wrapNone/>
                <wp:docPr id="466272580" name="Text Box 1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8055" cy="285115"/>
                        </a:xfrm>
                        <a:prstGeom prst="rect">
                          <a:avLst/>
                        </a:prstGeom>
                        <a:solidFill>
                          <a:srgbClr val="FFFFFF"/>
                        </a:solidFill>
                        <a:ln>
                          <a:noFill/>
                        </a:ln>
                        <a:effectLst/>
                        <a:extLst>
                          <a:ext uri="{91240B29-F687-4F45-9708-019B960494DF}">
                            <a14:hiddenLine xmlns:a14="http://schemas.microsoft.com/office/drawing/2010/main" w="31750"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724B1A" w14:textId="77777777" w:rsidR="00B51CA1" w:rsidRPr="0035417C" w:rsidRDefault="00B51CA1" w:rsidP="0035417C">
                            <w:pPr>
                              <w:jc w:val="right"/>
                              <w:rPr>
                                <w:sz w:val="20"/>
                                <w:szCs w:val="20"/>
                              </w:rPr>
                            </w:pPr>
                            <w:r>
                              <w:rPr>
                                <w:sz w:val="20"/>
                                <w:szCs w:val="20"/>
                              </w:rPr>
                              <w:t>Blower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EA32E3" id="Text Box 1362" o:spid="_x0000_s1084" type="#_x0000_t202" style="position:absolute;margin-left:6.55pt;margin-top:134.65pt;width:74.65pt;height:2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" stroked="f" strokeweight="2.5pt">
                <v:shadow color="#868686"/>
                <v:textbox>
                  <w:txbxContent>
                    <w:p w14:paraId="49724B1A" w14:textId="77777777" w:rsidR="00B51CA1" w:rsidRPr="0035417C" w:rsidRDefault="00B51CA1" w:rsidP="0035417C">
                      <w:pPr>
                        <w:jc w:val="right"/>
                        <w:rPr>
                          <w:sz w:val="20"/>
                          <w:szCs w:val="20"/>
                        </w:rPr>
                      </w:pPr>
                      <w:r>
                        <w:rPr>
                          <w:sz w:val="20"/>
                          <w:szCs w:val="20"/>
                        </w:rPr>
                        <w:t>Blower</w:t>
                      </w:r>
                    </w:p>
                  </w:txbxContent>
                </v:textbox>
              </v:shape>
            </w:pict>
          </mc:Fallback>
        </mc:AlternateContent>
      </w:r>
      <w:r w:rsidRPr="00B2590B">
        <w:rPr>
          <w:noProof/>
          <w:lang w:eastAsia="en-GB"/>
        </w:rPr>
        <mc:AlternateContent>
          <mc:Choice Requires="wps">
            <w:drawing>
              <wp:anchor distT="0" distB="0" distL="114300" distR="114300" simplePos="0" relativeHeight="251671552" behindDoc="0" locked="0" layoutInCell="1" allowOverlap="1" wp14:anchorId="0AAF198A" wp14:editId="3EF27F56">
                <wp:simplePos x="0" y="0"/>
                <wp:positionH relativeFrom="column">
                  <wp:posOffset>1047115</wp:posOffset>
                </wp:positionH>
                <wp:positionV relativeFrom="paragraph">
                  <wp:posOffset>2938780</wp:posOffset>
                </wp:positionV>
                <wp:extent cx="1025525" cy="285115"/>
                <wp:effectExtent l="0" t="0" r="0" b="0"/>
                <wp:wrapNone/>
                <wp:docPr id="1543191918" name="Text Box 1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5525" cy="285115"/>
                        </a:xfrm>
                        <a:prstGeom prst="rect">
                          <a:avLst/>
                        </a:prstGeom>
                        <a:solidFill>
                          <a:srgbClr val="FFFFFF"/>
                        </a:solidFill>
                        <a:ln>
                          <a:noFill/>
                        </a:ln>
                        <a:effectLst/>
                        <a:extLst>
                          <a:ext uri="{91240B29-F687-4F45-9708-019B960494DF}">
                            <a14:hiddenLine xmlns:a14="http://schemas.microsoft.com/office/drawing/2010/main" w="31750"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634881" w14:textId="77777777" w:rsidR="00B51CA1" w:rsidRPr="0035417C" w:rsidRDefault="00B51CA1" w:rsidP="0035417C">
                            <w:pPr>
                              <w:rPr>
                                <w:sz w:val="20"/>
                                <w:szCs w:val="20"/>
                              </w:rPr>
                            </w:pPr>
                            <w:r>
                              <w:rPr>
                                <w:sz w:val="20"/>
                                <w:szCs w:val="20"/>
                              </w:rPr>
                              <w:t>Control valves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AF198A" id="Text Box 1361" o:spid="_x0000_s1085" type="#_x0000_t202" style="position:absolute;margin-left:82.45pt;margin-top:231.4pt;width:80.75pt;height:22.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" stroked="f" strokeweight="2.5pt">
                <v:shadow color="#868686"/>
                <v:textbox>
                  <w:txbxContent>
                    <w:p w14:paraId="70634881" w14:textId="77777777" w:rsidR="00B51CA1" w:rsidRPr="0035417C" w:rsidRDefault="00B51CA1" w:rsidP="0035417C">
                      <w:pPr>
                        <w:rPr>
                          <w:sz w:val="20"/>
                          <w:szCs w:val="20"/>
                        </w:rPr>
                      </w:pPr>
                      <w:r>
                        <w:rPr>
                          <w:sz w:val="20"/>
                          <w:szCs w:val="20"/>
                        </w:rPr>
                        <w:t>Control valves</w:t>
                      </w:r>
                    </w:p>
                  </w:txbxContent>
                </v:textbox>
              </v:shape>
            </w:pict>
          </mc:Fallback>
        </mc:AlternateContent>
      </w:r>
      <w:r w:rsidRPr="00B2590B">
        <w:rPr>
          <w:noProof/>
          <w:lang w:eastAsia="en-GB"/>
        </w:rPr>
        <mc:AlternateContent>
          <mc:Choice Requires="wps">
            <w:drawing>
              <wp:anchor distT="0" distB="0" distL="114300" distR="114300" simplePos="0" relativeHeight="251670528" behindDoc="0" locked="0" layoutInCell="1" allowOverlap="1" wp14:anchorId="7A738C42" wp14:editId="1C4D0530">
                <wp:simplePos x="0" y="0"/>
                <wp:positionH relativeFrom="column">
                  <wp:posOffset>3534410</wp:posOffset>
                </wp:positionH>
                <wp:positionV relativeFrom="paragraph">
                  <wp:posOffset>831850</wp:posOffset>
                </wp:positionV>
                <wp:extent cx="1280160" cy="490220"/>
                <wp:effectExtent l="0" t="0" r="0" b="0"/>
                <wp:wrapNone/>
                <wp:docPr id="1678896704" name="Text Box 1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490220"/>
                        </a:xfrm>
                        <a:prstGeom prst="rect">
                          <a:avLst/>
                        </a:prstGeom>
                        <a:solidFill>
                          <a:srgbClr val="FFFFFF"/>
                        </a:solidFill>
                        <a:ln>
                          <a:noFill/>
                        </a:ln>
                        <a:effectLst/>
                        <a:extLst>
                          <a:ext uri="{91240B29-F687-4F45-9708-019B960494DF}">
                            <a14:hiddenLine xmlns:a14="http://schemas.microsoft.com/office/drawing/2010/main" w="31750"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A1FCDC" w14:textId="77777777" w:rsidR="00B51CA1" w:rsidRPr="0035417C" w:rsidRDefault="00B51CA1" w:rsidP="0035417C">
                            <w:pPr>
                              <w:rPr>
                                <w:sz w:val="20"/>
                                <w:szCs w:val="20"/>
                              </w:rPr>
                            </w:pPr>
                            <w:r>
                              <w:rPr>
                                <w:sz w:val="20"/>
                                <w:szCs w:val="20"/>
                              </w:rPr>
                              <w:t>Heating and cooling battery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738C42" id="Text Box 1360" o:spid="_x0000_s1086" type="#_x0000_t202" style="position:absolute;margin-left:278.3pt;margin-top:65.5pt;width:100.8pt;height:38.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" stroked="f" strokeweight="2.5pt">
                <v:shadow color="#868686"/>
                <v:textbox>
                  <w:txbxContent>
                    <w:p w14:paraId="02A1FCDC" w14:textId="77777777" w:rsidR="00B51CA1" w:rsidRPr="0035417C" w:rsidRDefault="00B51CA1" w:rsidP="0035417C">
                      <w:pPr>
                        <w:rPr>
                          <w:sz w:val="20"/>
                          <w:szCs w:val="20"/>
                        </w:rPr>
                      </w:pPr>
                      <w:r>
                        <w:rPr>
                          <w:sz w:val="20"/>
                          <w:szCs w:val="20"/>
                        </w:rPr>
                        <w:t>Heating and cooling battery</w:t>
                      </w:r>
                    </w:p>
                  </w:txbxContent>
                </v:textbox>
              </v:shape>
            </w:pict>
          </mc:Fallback>
        </mc:AlternateContent>
      </w:r>
      <w:r w:rsidRPr="00B2590B">
        <w:rPr>
          <w:noProof/>
          <w:lang w:eastAsia="en-GB"/>
        </w:rPr>
        <mc:AlternateContent>
          <mc:Choice Requires="wps">
            <w:drawing>
              <wp:anchor distT="0" distB="0" distL="114300" distR="114300" simplePos="0" relativeHeight="251669504" behindDoc="0" locked="0" layoutInCell="1" allowOverlap="1" wp14:anchorId="3DD8CAF8" wp14:editId="0769BB40">
                <wp:simplePos x="0" y="0"/>
                <wp:positionH relativeFrom="column">
                  <wp:posOffset>3594100</wp:posOffset>
                </wp:positionH>
                <wp:positionV relativeFrom="paragraph">
                  <wp:posOffset>2304415</wp:posOffset>
                </wp:positionV>
                <wp:extent cx="1280160" cy="285115"/>
                <wp:effectExtent l="0" t="0" r="0" b="0"/>
                <wp:wrapNone/>
                <wp:docPr id="266747159" name="Text Box 1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285115"/>
                        </a:xfrm>
                        <a:prstGeom prst="rect">
                          <a:avLst/>
                        </a:prstGeom>
                        <a:solidFill>
                          <a:srgbClr val="FFFFFF"/>
                        </a:solidFill>
                        <a:ln>
                          <a:noFill/>
                        </a:ln>
                        <a:effectLst/>
                        <a:extLst>
                          <a:ext uri="{91240B29-F687-4F45-9708-019B960494DF}">
                            <a14:hiddenLine xmlns:a14="http://schemas.microsoft.com/office/drawing/2010/main" w="31750"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78D672" w14:textId="77777777" w:rsidR="00B51CA1" w:rsidRPr="0035417C" w:rsidRDefault="00B51CA1">
                            <w:pPr>
                              <w:rPr>
                                <w:sz w:val="20"/>
                                <w:szCs w:val="20"/>
                              </w:rPr>
                            </w:pPr>
                            <w:r w:rsidRPr="0035417C">
                              <w:rPr>
                                <w:sz w:val="20"/>
                                <w:szCs w:val="20"/>
                              </w:rPr>
                              <w:t>Condensate tray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D8CAF8" id="Text Box 1359" o:spid="_x0000_s1087" type="#_x0000_t202" style="position:absolute;margin-left:283pt;margin-top:181.45pt;width:100.8pt;height:22.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" stroked="f" strokeweight="2.5pt">
                <v:shadow color="#868686"/>
                <v:textbox>
                  <w:txbxContent>
                    <w:p w14:paraId="6B78D672" w14:textId="77777777" w:rsidR="00B51CA1" w:rsidRPr="0035417C" w:rsidRDefault="00B51CA1">
                      <w:pPr>
                        <w:rPr>
                          <w:sz w:val="20"/>
                          <w:szCs w:val="20"/>
                        </w:rPr>
                      </w:pPr>
                      <w:r w:rsidRPr="0035417C">
                        <w:rPr>
                          <w:sz w:val="20"/>
                          <w:szCs w:val="20"/>
                        </w:rPr>
                        <w:t>Condensate tray</w:t>
                      </w:r>
                    </w:p>
                  </w:txbxContent>
                </v:textbox>
              </v:shape>
            </w:pict>
          </mc:Fallback>
        </mc:AlternateContent>
      </w:r>
      <w:r w:rsidRPr="00B2590B">
        <w:rPr>
          <w:noProof/>
        </w:rPr>
        <w:drawing>
          <wp:inline distT="0" distB="0" distL="0" distR="0" wp14:anchorId="5CDBD8D2" wp14:editId="56DA91D5">
            <wp:extent cx="4659630" cy="3220085"/>
            <wp:effectExtent l="0" t="0" r="0" b="0"/>
            <wp:docPr id="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659630" cy="3220085"/>
                    </a:xfrm>
                    <a:prstGeom prst="rect">
                      <a:avLst/>
                    </a:prstGeom>
                    <a:noFill/>
                    <a:ln>
                      <a:noFill/>
                    </a:ln>
                  </pic:spPr>
                </pic:pic>
              </a:graphicData>
            </a:graphic>
          </wp:inline>
        </w:drawing>
      </w:r>
    </w:p>
    <w:p w14:paraId="7AF30F6D" w14:textId="77777777" w:rsidR="009D1457" w:rsidRPr="00B2590B" w:rsidRDefault="00BD44F6" w:rsidP="00BD44F6">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39</w:t>
      </w:r>
      <w:r w:rsidRPr="00B2590B">
        <w:fldChar w:fldCharType="end"/>
      </w:r>
      <w:r w:rsidRPr="00B2590B">
        <w:t>: Structure of a fan coil unit</w:t>
      </w:r>
    </w:p>
    <w:p w14:paraId="59A3B7F1" w14:textId="77777777" w:rsidR="00D67604" w:rsidRPr="00B2590B" w:rsidRDefault="007E7F33" w:rsidP="003F6E60">
      <w:r w:rsidRPr="00B2590B">
        <w:t xml:space="preserve">In addition to the basic components, there is generally a collection container for any condensed water that may occur in the fan coil unit </w:t>
      </w:r>
      <w:r w:rsidR="00D67604" w:rsidRPr="00B2590B">
        <w:t>(</w:t>
      </w:r>
      <w:r w:rsidRPr="00B2590B">
        <w:t>caused by cooling) o</w:t>
      </w:r>
      <w:r w:rsidR="00D67604" w:rsidRPr="00B2590B">
        <w:t xml:space="preserve">r </w:t>
      </w:r>
      <w:r w:rsidRPr="00B2590B">
        <w:t>a filter to remove any existing particles or pollutants from the air</w:t>
      </w:r>
      <w:r w:rsidR="004D7549" w:rsidRPr="00B2590B">
        <w:t>.</w:t>
      </w:r>
    </w:p>
    <w:p w14:paraId="78D46F64" w14:textId="77777777" w:rsidR="00103317" w:rsidRPr="00B2590B" w:rsidRDefault="00D9659E" w:rsidP="00CA62E7">
      <w:pPr>
        <w:pStyle w:val="Heading3"/>
        <w:ind w:left="720"/>
        <w:rPr>
          <w:lang w:val="en-GB"/>
        </w:rPr>
      </w:pPr>
      <w:bookmarkStart w:id="64" w:name="_Toc389576729"/>
      <w:r w:rsidRPr="00B2590B">
        <w:rPr>
          <w:lang w:val="en-GB"/>
        </w:rPr>
        <w:lastRenderedPageBreak/>
        <w:t>Design Variants</w:t>
      </w:r>
      <w:bookmarkEnd w:id="64"/>
    </w:p>
    <w:p w14:paraId="08C23D2D" w14:textId="77777777" w:rsidR="00103317" w:rsidRPr="00B2590B" w:rsidRDefault="00D67604" w:rsidP="00103317">
      <w:r w:rsidRPr="00B2590B">
        <w:t xml:space="preserve">Fan </w:t>
      </w:r>
      <w:r w:rsidR="00C04E65" w:rsidRPr="00B2590B">
        <w:t>c</w:t>
      </w:r>
      <w:r w:rsidRPr="00B2590B">
        <w:t>oil</w:t>
      </w:r>
      <w:r w:rsidR="00C04E65" w:rsidRPr="00B2590B">
        <w:t xml:space="preserve"> units are available in different versions. Their mode of operation is shown below</w:t>
      </w:r>
      <w:r w:rsidR="00576520" w:rsidRPr="00B2590B">
        <w:t>:</w:t>
      </w:r>
    </w:p>
    <w:p w14:paraId="1EB1A5EA" w14:textId="77777777" w:rsidR="00576520" w:rsidRPr="00B2590B" w:rsidRDefault="00576520" w:rsidP="00103317">
      <w:pPr>
        <w:rPr>
          <w:color w:val="FF0000"/>
        </w:rPr>
      </w:pPr>
    </w:p>
    <w:p w14:paraId="2036CF30" w14:textId="77777777" w:rsidR="00576520" w:rsidRPr="00B2590B" w:rsidRDefault="00576520" w:rsidP="00103317">
      <w:pPr>
        <w:rPr>
          <w:b/>
        </w:rPr>
      </w:pPr>
      <w:r w:rsidRPr="00B2590B">
        <w:rPr>
          <w:b/>
        </w:rPr>
        <w:t>4-</w:t>
      </w:r>
      <w:r w:rsidR="002840AA" w:rsidRPr="00B2590B">
        <w:rPr>
          <w:b/>
        </w:rPr>
        <w:t>pipe s</w:t>
      </w:r>
      <w:r w:rsidRPr="00B2590B">
        <w:rPr>
          <w:b/>
        </w:rPr>
        <w:t>ystem</w:t>
      </w:r>
    </w:p>
    <w:p w14:paraId="71B71B5B" w14:textId="77777777" w:rsidR="00576520" w:rsidRPr="00B2590B" w:rsidRDefault="00CA62E7" w:rsidP="00576520">
      <w:r w:rsidRPr="00B2590B">
        <w:t>If a room should be cooled, the control valve on the cooling circuit (blue) is opened and the carrier medium can circulate through the battery</w:t>
      </w:r>
      <w:r w:rsidR="00576520" w:rsidRPr="00B2590B">
        <w:t xml:space="preserve">. </w:t>
      </w:r>
      <w:r w:rsidRPr="00B2590B">
        <w:t>The fan starts running in parallel and begins to blow air through the battery</w:t>
      </w:r>
      <w:r w:rsidR="00576520" w:rsidRPr="00B2590B">
        <w:t xml:space="preserve">. </w:t>
      </w:r>
      <w:r w:rsidRPr="00B2590B">
        <w:t>The air is then let in via the corresponding temperature exchange and directed into the room</w:t>
      </w:r>
      <w:r w:rsidR="00576520" w:rsidRPr="00B2590B">
        <w:t>.</w:t>
      </w:r>
    </w:p>
    <w:p w14:paraId="18A177BC" w14:textId="77777777" w:rsidR="00576520" w:rsidRPr="00B2590B" w:rsidRDefault="00576520" w:rsidP="00576520">
      <w:pPr>
        <w:rPr>
          <w:color w:val="FF0000"/>
        </w:rPr>
      </w:pPr>
    </w:p>
    <w:p w14:paraId="057B1C93" w14:textId="77777777" w:rsidR="00576520" w:rsidRPr="00B2590B" w:rsidRDefault="008E0B70" w:rsidP="00576520">
      <w:pPr>
        <w:rPr>
          <w:color w:val="FF0000"/>
        </w:rPr>
      </w:pPr>
      <w:r w:rsidRPr="00B2590B">
        <w:t xml:space="preserve">The system behaves in a similar way in heating mode. The “cooling” control valve is </w:t>
      </w:r>
      <w:proofErr w:type="gramStart"/>
      <w:r w:rsidRPr="00B2590B">
        <w:t>closed</w:t>
      </w:r>
      <w:proofErr w:type="gramEnd"/>
      <w:r w:rsidRPr="00B2590B">
        <w:t xml:space="preserve"> and the “heating” control valve is opened</w:t>
      </w:r>
      <w:r w:rsidR="00576520" w:rsidRPr="00B2590B">
        <w:t xml:space="preserve">. </w:t>
      </w:r>
      <w:r w:rsidR="00733A5E" w:rsidRPr="00B2590B">
        <w:t xml:space="preserve">The other medium then circulates through the heater battery (red) and the air that is flowing through is </w:t>
      </w:r>
      <w:r w:rsidR="007D241E" w:rsidRPr="00B2590B">
        <w:t>heated</w:t>
      </w:r>
      <w:r w:rsidR="00576520" w:rsidRPr="00B2590B">
        <w:t>.</w:t>
      </w:r>
    </w:p>
    <w:p w14:paraId="5F03EC7F" w14:textId="77777777" w:rsidR="00576520" w:rsidRPr="00B2590B" w:rsidRDefault="00576520" w:rsidP="00576520">
      <w:pPr>
        <w:rPr>
          <w:color w:val="FF0000"/>
        </w:rPr>
      </w:pPr>
    </w:p>
    <w:p w14:paraId="3494ADB6" w14:textId="77777777" w:rsidR="00576520" w:rsidRPr="00B2590B" w:rsidRDefault="00466BF1" w:rsidP="00576520">
      <w:r w:rsidRPr="00B2590B">
        <w:t>There are therefore two fully independent circuits</w:t>
      </w:r>
      <w:r w:rsidR="00576520" w:rsidRPr="00B2590B">
        <w:t>.</w:t>
      </w:r>
    </w:p>
    <w:p w14:paraId="46D8F655" w14:textId="77777777" w:rsidR="00576520" w:rsidRPr="00B2590B" w:rsidRDefault="00576520" w:rsidP="00103317"/>
    <w:p w14:paraId="0C6F0535" w14:textId="3DA8F3C9" w:rsidR="00576520" w:rsidRPr="00B2590B" w:rsidRDefault="00E748CF" w:rsidP="00103317">
      <w:r w:rsidRPr="00B2590B">
        <w:rPr>
          <w:noProof/>
          <w:lang w:eastAsia="en-GB"/>
        </w:rPr>
        <mc:AlternateContent>
          <mc:Choice Requires="wps">
            <w:drawing>
              <wp:anchor distT="0" distB="0" distL="114300" distR="114300" simplePos="0" relativeHeight="251675648" behindDoc="0" locked="0" layoutInCell="1" allowOverlap="1" wp14:anchorId="40EF63D6" wp14:editId="56D828FA">
                <wp:simplePos x="0" y="0"/>
                <wp:positionH relativeFrom="column">
                  <wp:posOffset>83185</wp:posOffset>
                </wp:positionH>
                <wp:positionV relativeFrom="paragraph">
                  <wp:posOffset>998220</wp:posOffset>
                </wp:positionV>
                <wp:extent cx="848360" cy="775335"/>
                <wp:effectExtent l="0" t="0" r="0" b="0"/>
                <wp:wrapNone/>
                <wp:docPr id="1510382481" name="Text Box 1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775335"/>
                        </a:xfrm>
                        <a:prstGeom prst="rect">
                          <a:avLst/>
                        </a:prstGeom>
                        <a:solidFill>
                          <a:srgbClr val="548DD4"/>
                        </a:solidFill>
                        <a:ln>
                          <a:noFill/>
                        </a:ln>
                        <a:effectLst/>
                        <a:extLst>
                          <a:ext uri="{91240B29-F687-4F45-9708-019B960494DF}">
                            <a14:hiddenLine xmlns:a14="http://schemas.microsoft.com/office/drawing/2010/main" w="31750"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B535AA" w14:textId="77777777" w:rsidR="00B51CA1" w:rsidRPr="005B2344" w:rsidRDefault="00B51CA1" w:rsidP="005B2344">
                            <w:pPr>
                              <w:rPr>
                                <w:color w:val="FFFFFF"/>
                                <w:sz w:val="16"/>
                                <w:szCs w:val="16"/>
                              </w:rPr>
                            </w:pPr>
                          </w:p>
                          <w:p w14:paraId="3ED896EC" w14:textId="77777777" w:rsidR="00B51CA1" w:rsidRPr="005B2344" w:rsidRDefault="00B51CA1" w:rsidP="005B2344">
                            <w:pPr>
                              <w:rPr>
                                <w:color w:val="FFFFFF"/>
                                <w:sz w:val="16"/>
                                <w:szCs w:val="16"/>
                              </w:rPr>
                            </w:pPr>
                            <w:r w:rsidRPr="005B2344">
                              <w:rPr>
                                <w:color w:val="FFFFFF"/>
                                <w:sz w:val="16"/>
                                <w:szCs w:val="16"/>
                              </w:rPr>
                              <w:t>Controller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F63D6" id="Text Box 1365" o:spid="_x0000_s1088" type="#_x0000_t202" style="position:absolute;margin-left:6.55pt;margin-top:78.6pt;width:66.8pt;height:6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" fillcolor="#548dd4" stroked="f" strokeweight="2.5pt">
                <v:shadow color="#868686"/>
                <v:textbox>
                  <w:txbxContent>
                    <w:p w14:paraId="2CB535AA" w14:textId="77777777" w:rsidR="00B51CA1" w:rsidRPr="005B2344" w:rsidRDefault="00B51CA1" w:rsidP="005B2344">
                      <w:pPr>
                        <w:rPr>
                          <w:color w:val="FFFFFF"/>
                          <w:sz w:val="16"/>
                          <w:szCs w:val="16"/>
                        </w:rPr>
                      </w:pPr>
                    </w:p>
                    <w:p w14:paraId="3ED896EC" w14:textId="77777777" w:rsidR="00B51CA1" w:rsidRPr="005B2344" w:rsidRDefault="00B51CA1" w:rsidP="005B2344">
                      <w:pPr>
                        <w:rPr>
                          <w:color w:val="FFFFFF"/>
                          <w:sz w:val="16"/>
                          <w:szCs w:val="16"/>
                        </w:rPr>
                      </w:pPr>
                      <w:r w:rsidRPr="005B2344">
                        <w:rPr>
                          <w:color w:val="FFFFFF"/>
                          <w:sz w:val="16"/>
                          <w:szCs w:val="16"/>
                        </w:rPr>
                        <w:t>Controller</w:t>
                      </w:r>
                    </w:p>
                  </w:txbxContent>
                </v:textbox>
              </v:shape>
            </w:pict>
          </mc:Fallback>
        </mc:AlternateContent>
      </w:r>
      <w:r w:rsidRPr="00B2590B">
        <w:rPr>
          <w:noProof/>
        </w:rPr>
        <w:drawing>
          <wp:inline distT="0" distB="0" distL="0" distR="0" wp14:anchorId="7919D0B8" wp14:editId="22C4D4B8">
            <wp:extent cx="2122805" cy="3705225"/>
            <wp:effectExtent l="0" t="0" r="0" b="0"/>
            <wp:docPr id="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122805" cy="3705225"/>
                    </a:xfrm>
                    <a:prstGeom prst="rect">
                      <a:avLst/>
                    </a:prstGeom>
                    <a:noFill/>
                    <a:ln>
                      <a:noFill/>
                    </a:ln>
                  </pic:spPr>
                </pic:pic>
              </a:graphicData>
            </a:graphic>
          </wp:inline>
        </w:drawing>
      </w:r>
    </w:p>
    <w:p w14:paraId="1A276C11" w14:textId="77777777" w:rsidR="009D1457" w:rsidRPr="00B2590B" w:rsidRDefault="00BD44F6" w:rsidP="00BD44F6">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40</w:t>
      </w:r>
      <w:r w:rsidRPr="00B2590B">
        <w:fldChar w:fldCharType="end"/>
      </w:r>
      <w:r w:rsidRPr="00B2590B">
        <w:t>: Structure of the 4-pipe FCU version</w:t>
      </w:r>
    </w:p>
    <w:p w14:paraId="75698949" w14:textId="77777777" w:rsidR="00576520" w:rsidRPr="00B2590B" w:rsidRDefault="00576520" w:rsidP="00103317"/>
    <w:p w14:paraId="6CC4AFCD" w14:textId="77777777" w:rsidR="006044BC" w:rsidRPr="00B2590B" w:rsidRDefault="006044BC" w:rsidP="00103317"/>
    <w:p w14:paraId="50993618" w14:textId="77777777" w:rsidR="006044BC" w:rsidRPr="00B2590B" w:rsidRDefault="006044BC" w:rsidP="00103317"/>
    <w:p w14:paraId="20BD22D8" w14:textId="77777777" w:rsidR="006044BC" w:rsidRPr="00B2590B" w:rsidRDefault="006044BC" w:rsidP="00103317"/>
    <w:p w14:paraId="12EE7012" w14:textId="77777777" w:rsidR="006044BC" w:rsidRPr="00B2590B" w:rsidRDefault="006044BC" w:rsidP="00103317"/>
    <w:p w14:paraId="604E0D79" w14:textId="77777777" w:rsidR="006044BC" w:rsidRPr="00B2590B" w:rsidRDefault="006044BC" w:rsidP="00103317"/>
    <w:p w14:paraId="2D67B7DF" w14:textId="77777777" w:rsidR="00576520" w:rsidRPr="00B2590B" w:rsidRDefault="002D0582" w:rsidP="00103317">
      <w:pPr>
        <w:rPr>
          <w:b/>
        </w:rPr>
      </w:pPr>
      <w:r w:rsidRPr="00B2590B">
        <w:rPr>
          <w:b/>
          <w:color w:val="FF0000"/>
        </w:rPr>
        <w:br w:type="page"/>
      </w:r>
      <w:r w:rsidR="00576520" w:rsidRPr="00B2590B">
        <w:rPr>
          <w:b/>
        </w:rPr>
        <w:lastRenderedPageBreak/>
        <w:t>3-</w:t>
      </w:r>
      <w:r w:rsidR="00C14024" w:rsidRPr="00B2590B">
        <w:rPr>
          <w:b/>
        </w:rPr>
        <w:t>pipe s</w:t>
      </w:r>
      <w:r w:rsidR="00576520" w:rsidRPr="00B2590B">
        <w:rPr>
          <w:b/>
        </w:rPr>
        <w:t>ystem</w:t>
      </w:r>
    </w:p>
    <w:p w14:paraId="7F05A27A" w14:textId="77777777" w:rsidR="00576520" w:rsidRPr="00B2590B" w:rsidRDefault="00576520" w:rsidP="00103317">
      <w:pPr>
        <w:rPr>
          <w:b/>
        </w:rPr>
      </w:pPr>
    </w:p>
    <w:p w14:paraId="16371291" w14:textId="77777777" w:rsidR="00576520" w:rsidRPr="00B2590B" w:rsidRDefault="00A40E6F" w:rsidP="00103317">
      <w:pPr>
        <w:rPr>
          <w:color w:val="FF0000"/>
        </w:rPr>
      </w:pPr>
      <w:r w:rsidRPr="00B2590B">
        <w:t>In principle, the 3-pipe system functions in the same way as the 4-pipe system</w:t>
      </w:r>
      <w:r w:rsidR="00576520" w:rsidRPr="00B2590B">
        <w:t xml:space="preserve">. </w:t>
      </w:r>
      <w:r w:rsidRPr="00B2590B">
        <w:t xml:space="preserve">The most basic difference is the recirculation of the </w:t>
      </w:r>
      <w:proofErr w:type="gramStart"/>
      <w:r w:rsidRPr="00B2590B">
        <w:t>two transfer</w:t>
      </w:r>
      <w:proofErr w:type="gramEnd"/>
      <w:r w:rsidRPr="00B2590B">
        <w:t xml:space="preserve"> media via one pipe</w:t>
      </w:r>
      <w:r w:rsidR="00576520" w:rsidRPr="00B2590B">
        <w:t xml:space="preserve">. </w:t>
      </w:r>
      <w:r w:rsidR="000B4A72" w:rsidRPr="00B2590B">
        <w:t>The supply of the two batteries for heating and cooling is separate as described previously</w:t>
      </w:r>
      <w:r w:rsidR="008E17AE" w:rsidRPr="00B2590B">
        <w:t>.</w:t>
      </w:r>
    </w:p>
    <w:p w14:paraId="59CFFC0C" w14:textId="77777777" w:rsidR="00576520" w:rsidRPr="00B2590B" w:rsidRDefault="00576520" w:rsidP="00103317"/>
    <w:p w14:paraId="1B053B1E" w14:textId="53B749D4" w:rsidR="00103317" w:rsidRPr="00B2590B" w:rsidRDefault="00E748CF" w:rsidP="00103317">
      <w:r w:rsidRPr="00B2590B">
        <w:rPr>
          <w:noProof/>
          <w:lang w:eastAsia="en-GB"/>
        </w:rPr>
        <mc:AlternateContent>
          <mc:Choice Requires="wps">
            <w:drawing>
              <wp:anchor distT="0" distB="0" distL="114300" distR="114300" simplePos="0" relativeHeight="251676672" behindDoc="0" locked="0" layoutInCell="1" allowOverlap="1" wp14:anchorId="3AD5D71E" wp14:editId="6F420B45">
                <wp:simplePos x="0" y="0"/>
                <wp:positionH relativeFrom="column">
                  <wp:posOffset>118110</wp:posOffset>
                </wp:positionH>
                <wp:positionV relativeFrom="paragraph">
                  <wp:posOffset>1033145</wp:posOffset>
                </wp:positionV>
                <wp:extent cx="791210" cy="768350"/>
                <wp:effectExtent l="0" t="0" r="0" b="0"/>
                <wp:wrapNone/>
                <wp:docPr id="2027144938" name="Text Box 1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768350"/>
                        </a:xfrm>
                        <a:prstGeom prst="rect">
                          <a:avLst/>
                        </a:prstGeom>
                        <a:solidFill>
                          <a:srgbClr val="548DD4"/>
                        </a:solidFill>
                        <a:ln>
                          <a:noFill/>
                        </a:ln>
                        <a:effectLst/>
                        <a:extLst>
                          <a:ext uri="{91240B29-F687-4F45-9708-019B960494DF}">
                            <a14:hiddenLine xmlns:a14="http://schemas.microsoft.com/office/drawing/2010/main" w="31750"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44009D" w14:textId="77777777" w:rsidR="00B51CA1" w:rsidRPr="000B4A72" w:rsidRDefault="00B51CA1" w:rsidP="000B4A72">
                            <w:pPr>
                              <w:rPr>
                                <w:color w:val="FFFFFF"/>
                                <w:sz w:val="16"/>
                                <w:szCs w:val="16"/>
                              </w:rPr>
                            </w:pPr>
                          </w:p>
                          <w:p w14:paraId="50D860E0" w14:textId="77777777" w:rsidR="00B51CA1" w:rsidRPr="000B4A72" w:rsidRDefault="00B51CA1" w:rsidP="000B4A72">
                            <w:pPr>
                              <w:rPr>
                                <w:color w:val="FFFFFF"/>
                                <w:sz w:val="16"/>
                                <w:szCs w:val="16"/>
                              </w:rPr>
                            </w:pPr>
                            <w:r w:rsidRPr="000B4A72">
                              <w:rPr>
                                <w:color w:val="FFFFFF"/>
                                <w:sz w:val="16"/>
                                <w:szCs w:val="16"/>
                              </w:rPr>
                              <w:t>Controller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D5D71E" id="Text Box 1366" o:spid="_x0000_s1089" type="#_x0000_t202" style="position:absolute;margin-left:9.3pt;margin-top:81.35pt;width:62.3pt;height:6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" fillcolor="#548dd4" stroked="f" strokeweight="2.5pt">
                <v:shadow color="#868686"/>
                <v:textbox>
                  <w:txbxContent>
                    <w:p w14:paraId="4944009D" w14:textId="77777777" w:rsidR="00B51CA1" w:rsidRPr="000B4A72" w:rsidRDefault="00B51CA1" w:rsidP="000B4A72">
                      <w:pPr>
                        <w:rPr>
                          <w:color w:val="FFFFFF"/>
                          <w:sz w:val="16"/>
                          <w:szCs w:val="16"/>
                        </w:rPr>
                      </w:pPr>
                    </w:p>
                    <w:p w14:paraId="50D860E0" w14:textId="77777777" w:rsidR="00B51CA1" w:rsidRPr="000B4A72" w:rsidRDefault="00B51CA1" w:rsidP="000B4A72">
                      <w:pPr>
                        <w:rPr>
                          <w:color w:val="FFFFFF"/>
                          <w:sz w:val="16"/>
                          <w:szCs w:val="16"/>
                        </w:rPr>
                      </w:pPr>
                      <w:r w:rsidRPr="000B4A72">
                        <w:rPr>
                          <w:color w:val="FFFFFF"/>
                          <w:sz w:val="16"/>
                          <w:szCs w:val="16"/>
                        </w:rPr>
                        <w:t>Controller</w:t>
                      </w:r>
                    </w:p>
                  </w:txbxContent>
                </v:textbox>
              </v:shape>
            </w:pict>
          </mc:Fallback>
        </mc:AlternateContent>
      </w:r>
      <w:r w:rsidRPr="00B2590B">
        <w:rPr>
          <w:noProof/>
        </w:rPr>
        <w:drawing>
          <wp:inline distT="0" distB="0" distL="0" distR="0" wp14:anchorId="6E691A47" wp14:editId="56CA1EBF">
            <wp:extent cx="2131060" cy="3697605"/>
            <wp:effectExtent l="0" t="0" r="0" b="0"/>
            <wp:docPr id="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31060" cy="3697605"/>
                    </a:xfrm>
                    <a:prstGeom prst="rect">
                      <a:avLst/>
                    </a:prstGeom>
                    <a:noFill/>
                    <a:ln>
                      <a:noFill/>
                    </a:ln>
                  </pic:spPr>
                </pic:pic>
              </a:graphicData>
            </a:graphic>
          </wp:inline>
        </w:drawing>
      </w:r>
    </w:p>
    <w:p w14:paraId="32B9B0CF" w14:textId="77777777" w:rsidR="009D1457" w:rsidRPr="00B2590B" w:rsidRDefault="00BD44F6" w:rsidP="00BD44F6">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41</w:t>
      </w:r>
      <w:r w:rsidRPr="00B2590B">
        <w:fldChar w:fldCharType="end"/>
      </w:r>
      <w:r w:rsidRPr="00B2590B">
        <w:t>: Structure of the 3-pipe FCU version</w:t>
      </w:r>
    </w:p>
    <w:p w14:paraId="18C0D6E9" w14:textId="77777777" w:rsidR="00F00812" w:rsidRPr="00B2590B" w:rsidRDefault="00F00812" w:rsidP="00103317"/>
    <w:p w14:paraId="390156BA" w14:textId="77777777" w:rsidR="006044BC" w:rsidRPr="00B2590B" w:rsidRDefault="006044BC" w:rsidP="00103317"/>
    <w:p w14:paraId="0368EC40" w14:textId="77777777" w:rsidR="006044BC" w:rsidRPr="00B2590B" w:rsidRDefault="006044BC" w:rsidP="00103317"/>
    <w:p w14:paraId="6B3BFC15" w14:textId="77777777" w:rsidR="006044BC" w:rsidRPr="00B2590B" w:rsidRDefault="006044BC" w:rsidP="00103317"/>
    <w:p w14:paraId="7742B19A" w14:textId="77777777" w:rsidR="006044BC" w:rsidRPr="00B2590B" w:rsidRDefault="006044BC" w:rsidP="00103317"/>
    <w:p w14:paraId="54A46A70" w14:textId="77777777" w:rsidR="006044BC" w:rsidRPr="00B2590B" w:rsidRDefault="006044BC" w:rsidP="00103317"/>
    <w:p w14:paraId="42943084" w14:textId="77777777" w:rsidR="006044BC" w:rsidRPr="00B2590B" w:rsidRDefault="006044BC" w:rsidP="00103317"/>
    <w:p w14:paraId="4A160C06" w14:textId="77777777" w:rsidR="006044BC" w:rsidRPr="00B2590B" w:rsidRDefault="006044BC" w:rsidP="00103317"/>
    <w:p w14:paraId="4AD81460" w14:textId="77777777" w:rsidR="006044BC" w:rsidRPr="00B2590B" w:rsidRDefault="006044BC" w:rsidP="00103317"/>
    <w:p w14:paraId="5E928AAE" w14:textId="77777777" w:rsidR="006044BC" w:rsidRPr="00B2590B" w:rsidRDefault="006044BC" w:rsidP="00103317"/>
    <w:p w14:paraId="36DF0CF4" w14:textId="77777777" w:rsidR="006044BC" w:rsidRPr="00B2590B" w:rsidRDefault="006044BC" w:rsidP="00103317"/>
    <w:p w14:paraId="2600BB04" w14:textId="77777777" w:rsidR="006044BC" w:rsidRPr="00B2590B" w:rsidRDefault="006044BC" w:rsidP="00103317"/>
    <w:p w14:paraId="05136225" w14:textId="77777777" w:rsidR="006044BC" w:rsidRPr="00B2590B" w:rsidRDefault="006044BC" w:rsidP="00103317"/>
    <w:p w14:paraId="53A8E92D" w14:textId="77777777" w:rsidR="006044BC" w:rsidRPr="00B2590B" w:rsidRDefault="006044BC" w:rsidP="00103317"/>
    <w:p w14:paraId="120644FB" w14:textId="77777777" w:rsidR="006044BC" w:rsidRPr="00B2590B" w:rsidRDefault="006044BC" w:rsidP="00103317"/>
    <w:p w14:paraId="15911EAA" w14:textId="77777777" w:rsidR="006044BC" w:rsidRPr="00B2590B" w:rsidRDefault="006044BC" w:rsidP="00103317"/>
    <w:p w14:paraId="7B520C30" w14:textId="77777777" w:rsidR="006044BC" w:rsidRPr="00B2590B" w:rsidRDefault="006044BC" w:rsidP="00103317"/>
    <w:p w14:paraId="15AA82A1" w14:textId="77777777" w:rsidR="006044BC" w:rsidRPr="00B2590B" w:rsidRDefault="006044BC" w:rsidP="00103317"/>
    <w:p w14:paraId="49621143" w14:textId="77777777" w:rsidR="00F00812" w:rsidRPr="00B2590B" w:rsidRDefault="000B4A72" w:rsidP="00103317">
      <w:pPr>
        <w:rPr>
          <w:b/>
        </w:rPr>
      </w:pPr>
      <w:r w:rsidRPr="00B2590B">
        <w:rPr>
          <w:b/>
          <w:color w:val="FF0000"/>
        </w:rPr>
        <w:br w:type="page"/>
      </w:r>
      <w:r w:rsidR="00F00812" w:rsidRPr="00B2590B">
        <w:rPr>
          <w:b/>
        </w:rPr>
        <w:lastRenderedPageBreak/>
        <w:t>2-</w:t>
      </w:r>
      <w:r w:rsidRPr="00B2590B">
        <w:rPr>
          <w:b/>
        </w:rPr>
        <w:t>pipe system</w:t>
      </w:r>
    </w:p>
    <w:p w14:paraId="523D08B6" w14:textId="77777777" w:rsidR="008A19CA" w:rsidRPr="00B2590B" w:rsidRDefault="008A19CA" w:rsidP="00103317"/>
    <w:p w14:paraId="0A841200" w14:textId="77777777" w:rsidR="006F1BC0" w:rsidRPr="00B2590B" w:rsidRDefault="00864341" w:rsidP="00103317">
      <w:pPr>
        <w:rPr>
          <w:color w:val="FF0000"/>
        </w:rPr>
      </w:pPr>
      <w:r w:rsidRPr="00B2590B">
        <w:t>The basic structure of a 2-pipe system is the same as the other two variants. We still require a battery for the medium to circulate through and a fan to let the air flow through the battery</w:t>
      </w:r>
      <w:r w:rsidR="00F00812" w:rsidRPr="00B2590B">
        <w:t xml:space="preserve">. </w:t>
      </w:r>
      <w:r w:rsidRPr="00B2590B">
        <w:t>Only one battery howeve</w:t>
      </w:r>
      <w:r w:rsidR="00C24676" w:rsidRPr="00B2590B">
        <w:t>r</w:t>
      </w:r>
      <w:r w:rsidRPr="00B2590B">
        <w:t xml:space="preserve"> is used in this variant</w:t>
      </w:r>
      <w:r w:rsidR="00F00812" w:rsidRPr="00B2590B">
        <w:t xml:space="preserve">. </w:t>
      </w:r>
      <w:r w:rsidRPr="00B2590B">
        <w:t>The heated or cooled medium is conducted through this battery and the a</w:t>
      </w:r>
      <w:r w:rsidR="00CB0073" w:rsidRPr="00B2590B">
        <w:t>ir is thus warmed or cooled</w:t>
      </w:r>
      <w:r w:rsidR="00F00812" w:rsidRPr="00B2590B">
        <w:t>.</w:t>
      </w:r>
      <w:r w:rsidR="006F1BC0" w:rsidRPr="00B2590B">
        <w:rPr>
          <w:color w:val="FF0000"/>
        </w:rPr>
        <w:t xml:space="preserve"> </w:t>
      </w:r>
      <w:r w:rsidR="00D5652A" w:rsidRPr="00B2590B">
        <w:t>Depending on the season, the fan coil unit can be used for heating or cooling</w:t>
      </w:r>
      <w:r w:rsidR="006F1BC0" w:rsidRPr="00B2590B">
        <w:t>.</w:t>
      </w:r>
    </w:p>
    <w:p w14:paraId="07B3425A" w14:textId="77777777" w:rsidR="00F00812" w:rsidRPr="00B2590B" w:rsidRDefault="00F00812" w:rsidP="00103317"/>
    <w:p w14:paraId="03051A97" w14:textId="2A6E3AA7" w:rsidR="00103317" w:rsidRPr="00B2590B" w:rsidRDefault="00E748CF" w:rsidP="00103317">
      <w:r w:rsidRPr="00B2590B">
        <w:rPr>
          <w:noProof/>
          <w:lang w:eastAsia="en-GB"/>
        </w:rPr>
        <mc:AlternateContent>
          <mc:Choice Requires="wps">
            <w:drawing>
              <wp:anchor distT="0" distB="0" distL="114300" distR="114300" simplePos="0" relativeHeight="251677696" behindDoc="0" locked="0" layoutInCell="1" allowOverlap="1" wp14:anchorId="38AA7397" wp14:editId="5F67C144">
                <wp:simplePos x="0" y="0"/>
                <wp:positionH relativeFrom="column">
                  <wp:posOffset>97790</wp:posOffset>
                </wp:positionH>
                <wp:positionV relativeFrom="paragraph">
                  <wp:posOffset>1144270</wp:posOffset>
                </wp:positionV>
                <wp:extent cx="965200" cy="907415"/>
                <wp:effectExtent l="0" t="0" r="0" b="0"/>
                <wp:wrapNone/>
                <wp:docPr id="1883197611" name="Text Box 1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907415"/>
                        </a:xfrm>
                        <a:prstGeom prst="rect">
                          <a:avLst/>
                        </a:prstGeom>
                        <a:solidFill>
                          <a:srgbClr val="548DD4"/>
                        </a:solidFill>
                        <a:ln>
                          <a:noFill/>
                        </a:ln>
                        <a:effectLst/>
                        <a:extLst>
                          <a:ext uri="{91240B29-F687-4F45-9708-019B960494DF}">
                            <a14:hiddenLine xmlns:a14="http://schemas.microsoft.com/office/drawing/2010/main" w="31750"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5DFCC0" w14:textId="77777777" w:rsidR="00B51CA1" w:rsidRDefault="00B51CA1" w:rsidP="000B4A72">
                            <w:pPr>
                              <w:rPr>
                                <w:color w:val="FFFFFF"/>
                                <w:sz w:val="16"/>
                                <w:szCs w:val="16"/>
                              </w:rPr>
                            </w:pPr>
                          </w:p>
                          <w:p w14:paraId="4EB61FF9" w14:textId="77777777" w:rsidR="00B51CA1" w:rsidRPr="000B4A72" w:rsidRDefault="00B51CA1" w:rsidP="000B4A72">
                            <w:pPr>
                              <w:rPr>
                                <w:color w:val="FFFFFF"/>
                                <w:sz w:val="16"/>
                                <w:szCs w:val="16"/>
                              </w:rPr>
                            </w:pPr>
                          </w:p>
                          <w:p w14:paraId="3BF58593" w14:textId="77777777" w:rsidR="00B51CA1" w:rsidRPr="000B4A72" w:rsidRDefault="00B51CA1" w:rsidP="000B4A72">
                            <w:pPr>
                              <w:jc w:val="center"/>
                              <w:rPr>
                                <w:color w:val="FFFFFF"/>
                                <w:sz w:val="16"/>
                                <w:szCs w:val="16"/>
                              </w:rPr>
                            </w:pPr>
                            <w:r w:rsidRPr="000B4A72">
                              <w:rPr>
                                <w:color w:val="FFFFFF"/>
                                <w:sz w:val="16"/>
                                <w:szCs w:val="16"/>
                              </w:rPr>
                              <w:t>Controller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A7397" id="Text Box 1367" o:spid="_x0000_s1090" type="#_x0000_t202" style="position:absolute;margin-left:7.7pt;margin-top:90.1pt;width:76pt;height:71.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" fillcolor="#548dd4" stroked="f" strokeweight="2.5pt">
                <v:shadow color="#868686"/>
                <v:textbox>
                  <w:txbxContent>
                    <w:p w14:paraId="365DFCC0" w14:textId="77777777" w:rsidR="00B51CA1" w:rsidRDefault="00B51CA1" w:rsidP="000B4A72">
                      <w:pPr>
                        <w:rPr>
                          <w:color w:val="FFFFFF"/>
                          <w:sz w:val="16"/>
                          <w:szCs w:val="16"/>
                        </w:rPr>
                      </w:pPr>
                    </w:p>
                    <w:p w14:paraId="4EB61FF9" w14:textId="77777777" w:rsidR="00B51CA1" w:rsidRPr="000B4A72" w:rsidRDefault="00B51CA1" w:rsidP="000B4A72">
                      <w:pPr>
                        <w:rPr>
                          <w:color w:val="FFFFFF"/>
                          <w:sz w:val="16"/>
                          <w:szCs w:val="16"/>
                        </w:rPr>
                      </w:pPr>
                    </w:p>
                    <w:p w14:paraId="3BF58593" w14:textId="77777777" w:rsidR="00B51CA1" w:rsidRPr="000B4A72" w:rsidRDefault="00B51CA1" w:rsidP="000B4A72">
                      <w:pPr>
                        <w:jc w:val="center"/>
                        <w:rPr>
                          <w:color w:val="FFFFFF"/>
                          <w:sz w:val="16"/>
                          <w:szCs w:val="16"/>
                        </w:rPr>
                      </w:pPr>
                      <w:r w:rsidRPr="000B4A72">
                        <w:rPr>
                          <w:color w:val="FFFFFF"/>
                          <w:sz w:val="16"/>
                          <w:szCs w:val="16"/>
                        </w:rPr>
                        <w:t>Controller</w:t>
                      </w:r>
                    </w:p>
                  </w:txbxContent>
                </v:textbox>
              </v:shape>
            </w:pict>
          </mc:Fallback>
        </mc:AlternateContent>
      </w:r>
      <w:r w:rsidRPr="00B2590B">
        <w:rPr>
          <w:noProof/>
        </w:rPr>
        <w:drawing>
          <wp:inline distT="0" distB="0" distL="0" distR="0" wp14:anchorId="51220450" wp14:editId="21C915C0">
            <wp:extent cx="2409190" cy="4190365"/>
            <wp:effectExtent l="0" t="0" r="0" b="0"/>
            <wp:docPr id="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409190" cy="4190365"/>
                    </a:xfrm>
                    <a:prstGeom prst="rect">
                      <a:avLst/>
                    </a:prstGeom>
                    <a:noFill/>
                    <a:ln>
                      <a:noFill/>
                    </a:ln>
                  </pic:spPr>
                </pic:pic>
              </a:graphicData>
            </a:graphic>
          </wp:inline>
        </w:drawing>
      </w:r>
    </w:p>
    <w:p w14:paraId="75D9C68E" w14:textId="77777777" w:rsidR="009D1457" w:rsidRPr="00B2590B" w:rsidRDefault="00BD44F6" w:rsidP="00BD44F6">
      <w:pPr>
        <w:pStyle w:val="Caption"/>
        <w:rPr>
          <w:color w:val="FF0000"/>
        </w:rPr>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42</w:t>
      </w:r>
      <w:r w:rsidRPr="00B2590B">
        <w:fldChar w:fldCharType="end"/>
      </w:r>
      <w:r w:rsidRPr="00B2590B">
        <w:t>: Structure of the 2-pipe FCU version</w:t>
      </w:r>
    </w:p>
    <w:p w14:paraId="3EA31C2A" w14:textId="77777777" w:rsidR="00103317" w:rsidRPr="00B2590B" w:rsidRDefault="00103317" w:rsidP="00103317"/>
    <w:p w14:paraId="127C5B4A" w14:textId="77777777" w:rsidR="006F1BC0" w:rsidRPr="00B2590B" w:rsidRDefault="00FB2C08" w:rsidP="00103317">
      <w:r w:rsidRPr="00B2590B">
        <w:t xml:space="preserve">There is </w:t>
      </w:r>
      <w:r w:rsidR="00C24676" w:rsidRPr="00B2590B">
        <w:t xml:space="preserve">a further modification of this variant which is found more frequently </w:t>
      </w:r>
      <w:r w:rsidR="00723794" w:rsidRPr="00B2590B">
        <w:t>o</w:t>
      </w:r>
      <w:r w:rsidR="00C24676" w:rsidRPr="00B2590B">
        <w:t>n the market</w:t>
      </w:r>
      <w:r w:rsidRPr="00B2590B">
        <w:t xml:space="preserve"> </w:t>
      </w:r>
      <w:r w:rsidR="00CE058D" w:rsidRPr="00B2590B">
        <w:t>with an</w:t>
      </w:r>
      <w:r w:rsidRPr="00B2590B">
        <w:t xml:space="preserve"> electrical booster heater </w:t>
      </w:r>
      <w:r w:rsidR="00C24676" w:rsidRPr="00B2590B">
        <w:t>integrated in the fan coil unit</w:t>
      </w:r>
      <w:r w:rsidR="006F1BC0" w:rsidRPr="00B2590B">
        <w:t xml:space="preserve">. </w:t>
      </w:r>
      <w:r w:rsidR="00C24676" w:rsidRPr="00B2590B">
        <w:t>Only the cooled medium then circulates through the battery and the air is heated via the heating system.</w:t>
      </w:r>
    </w:p>
    <w:p w14:paraId="47C6EC2A" w14:textId="77777777" w:rsidR="006F1BC0" w:rsidRPr="00B2590B" w:rsidRDefault="006F1BC0" w:rsidP="00103317"/>
    <w:p w14:paraId="355EEFA2" w14:textId="77777777" w:rsidR="006044BC" w:rsidRPr="00B2590B" w:rsidRDefault="006044BC" w:rsidP="00103317"/>
    <w:p w14:paraId="161BF4AB" w14:textId="77777777" w:rsidR="00947222" w:rsidRPr="00B2590B" w:rsidRDefault="00947222" w:rsidP="00103317"/>
    <w:p w14:paraId="4985FD4B" w14:textId="77777777" w:rsidR="00947222" w:rsidRPr="00B2590B" w:rsidRDefault="00947222" w:rsidP="00103317"/>
    <w:p w14:paraId="3452F06D" w14:textId="77777777" w:rsidR="006044BC" w:rsidRPr="00B2590B" w:rsidRDefault="006044BC" w:rsidP="00103317"/>
    <w:p w14:paraId="6CDE58B1" w14:textId="77777777" w:rsidR="00103317" w:rsidRPr="00B2590B" w:rsidRDefault="00B67104" w:rsidP="00103317">
      <w:pPr>
        <w:pStyle w:val="Heading2"/>
        <w:rPr>
          <w:lang w:val="en-GB"/>
        </w:rPr>
      </w:pPr>
      <w:bookmarkStart w:id="65" w:name="_Toc245008317"/>
      <w:r w:rsidRPr="00B2590B">
        <w:rPr>
          <w:color w:val="FF0000"/>
          <w:lang w:val="en-GB"/>
        </w:rPr>
        <w:br w:type="page"/>
      </w:r>
      <w:bookmarkStart w:id="66" w:name="_Toc389576730"/>
      <w:r w:rsidR="00711A0D" w:rsidRPr="00B2590B">
        <w:rPr>
          <w:lang w:val="en-GB"/>
        </w:rPr>
        <w:lastRenderedPageBreak/>
        <w:t xml:space="preserve">KNX </w:t>
      </w:r>
      <w:r w:rsidR="00B4202F" w:rsidRPr="00B2590B">
        <w:rPr>
          <w:lang w:val="en-GB"/>
        </w:rPr>
        <w:t>Integration</w:t>
      </w:r>
      <w:bookmarkEnd w:id="66"/>
      <w:r w:rsidR="00711A0D" w:rsidRPr="00B2590B">
        <w:rPr>
          <w:lang w:val="en-GB"/>
        </w:rPr>
        <w:t xml:space="preserve"> </w:t>
      </w:r>
      <w:bookmarkEnd w:id="65"/>
    </w:p>
    <w:p w14:paraId="28FD6900" w14:textId="77777777" w:rsidR="00711A0D" w:rsidRPr="00B2590B" w:rsidRDefault="00B4202F" w:rsidP="00103317">
      <w:r w:rsidRPr="00B2590B">
        <w:t>As fan coil units usua</w:t>
      </w:r>
      <w:r w:rsidR="00CE058D" w:rsidRPr="00B2590B">
        <w:t>lly do not have an</w:t>
      </w:r>
      <w:r w:rsidRPr="00B2590B">
        <w:t xml:space="preserve"> integrated KNX interface, each unit requires a fan coil actuator for activation</w:t>
      </w:r>
      <w:r w:rsidR="00711A0D" w:rsidRPr="00B2590B">
        <w:t xml:space="preserve">. </w:t>
      </w:r>
      <w:r w:rsidRPr="00B2590B">
        <w:t>These actuators have different connection options which enable the individual components to be linked</w:t>
      </w:r>
      <w:r w:rsidR="000340CC" w:rsidRPr="00B2590B">
        <w:t>.</w:t>
      </w:r>
    </w:p>
    <w:p w14:paraId="1CB1F1A7" w14:textId="77777777" w:rsidR="004262AF" w:rsidRPr="00B2590B" w:rsidRDefault="0080566E" w:rsidP="00103317">
      <w:pPr>
        <w:rPr>
          <w:color w:val="FF0000"/>
        </w:rPr>
      </w:pPr>
      <w:r w:rsidRPr="00B2590B">
        <w:t xml:space="preserve">This includes </w:t>
      </w:r>
      <w:proofErr w:type="gramStart"/>
      <w:r w:rsidRPr="00B2590B">
        <w:t>e.g.</w:t>
      </w:r>
      <w:proofErr w:type="gramEnd"/>
      <w:r w:rsidRPr="00B2590B">
        <w:t xml:space="preserve"> the triggering of the fan which can be switched on at different speeds </w:t>
      </w:r>
      <w:r w:rsidR="003B14A3" w:rsidRPr="00B2590B">
        <w:t xml:space="preserve">and the speed can </w:t>
      </w:r>
      <w:r w:rsidR="006B7850" w:rsidRPr="00B2590B">
        <w:t xml:space="preserve">also </w:t>
      </w:r>
      <w:r w:rsidR="003B14A3" w:rsidRPr="00B2590B">
        <w:t xml:space="preserve">be </w:t>
      </w:r>
      <w:r w:rsidR="006B7850" w:rsidRPr="00B2590B">
        <w:t>increased</w:t>
      </w:r>
      <w:r w:rsidR="00B4202F" w:rsidRPr="00B2590B">
        <w:t>.</w:t>
      </w:r>
      <w:r w:rsidR="00B4202F" w:rsidRPr="00B2590B">
        <w:rPr>
          <w:color w:val="FF0000"/>
        </w:rPr>
        <w:t xml:space="preserve"> </w:t>
      </w:r>
      <w:r w:rsidR="00B4202F" w:rsidRPr="00B2590B">
        <w:t>In this case, the actuator can adopt the function of a conventional step switch</w:t>
      </w:r>
      <w:r w:rsidR="00270572" w:rsidRPr="00B2590B">
        <w:t>.</w:t>
      </w:r>
      <w:r w:rsidR="00B4202F" w:rsidRPr="00B2590B">
        <w:t xml:space="preserve"> Alternatively, several actuators have the option of </w:t>
      </w:r>
      <w:r w:rsidRPr="00B2590B">
        <w:t>activating the fan continuously.</w:t>
      </w:r>
      <w:r w:rsidR="00270572" w:rsidRPr="00B2590B">
        <w:t xml:space="preserve"> </w:t>
      </w:r>
    </w:p>
    <w:p w14:paraId="71906689" w14:textId="77777777" w:rsidR="00653686" w:rsidRPr="00B2590B" w:rsidRDefault="00653686" w:rsidP="00103317">
      <w:pPr>
        <w:rPr>
          <w:color w:val="FF0000"/>
        </w:rPr>
      </w:pPr>
    </w:p>
    <w:p w14:paraId="4BBA91ED" w14:textId="77777777" w:rsidR="00653686" w:rsidRPr="00B2590B" w:rsidRDefault="0080566E" w:rsidP="00103317">
      <w:r w:rsidRPr="00B2590B">
        <w:t>The fan(s) can also be electrothermal or electromotive</w:t>
      </w:r>
      <w:r w:rsidR="006537CE" w:rsidRPr="00B2590B">
        <w:t xml:space="preserve">. </w:t>
      </w:r>
      <w:r w:rsidR="00B6401A" w:rsidRPr="00B2590B">
        <w:t xml:space="preserve">They can be triggered via 2-step control or via switching or </w:t>
      </w:r>
      <w:r w:rsidR="00FD0A2B" w:rsidRPr="00B2590B">
        <w:t>continuous</w:t>
      </w:r>
      <w:r w:rsidR="00B6401A" w:rsidRPr="00B2590B">
        <w:t xml:space="preserve"> PI control</w:t>
      </w:r>
      <w:r w:rsidR="006537CE" w:rsidRPr="00B2590B">
        <w:t>.</w:t>
      </w:r>
      <w:r w:rsidR="00B6401A" w:rsidRPr="00B2590B">
        <w:t xml:space="preserve"> </w:t>
      </w:r>
      <w:proofErr w:type="gramStart"/>
      <w:r w:rsidR="00B6401A" w:rsidRPr="00B2590B">
        <w:t>The majority of</w:t>
      </w:r>
      <w:proofErr w:type="gramEnd"/>
      <w:r w:rsidR="00B6401A" w:rsidRPr="00B2590B">
        <w:t xml:space="preserve"> actuator</w:t>
      </w:r>
      <w:r w:rsidR="00285B8B" w:rsidRPr="00B2590B">
        <w:t>s</w:t>
      </w:r>
      <w:r w:rsidR="00B6401A" w:rsidRPr="00B2590B">
        <w:t xml:space="preserve"> have a further load contact as m</w:t>
      </w:r>
      <w:r w:rsidR="00285B8B" w:rsidRPr="00B2590B">
        <w:t>entioned in the 2-pipe variant which enables an electric booster heater to be connected</w:t>
      </w:r>
      <w:r w:rsidR="00653686" w:rsidRPr="00B2590B">
        <w:t>.</w:t>
      </w:r>
      <w:r w:rsidR="006066DC" w:rsidRPr="00B2590B">
        <w:t xml:space="preserve"> </w:t>
      </w:r>
      <w:r w:rsidR="00285B8B" w:rsidRPr="00B2590B">
        <w:t>Binary inputs are also integrated in the actuator to monitor the condensate tray or to query a window contact for example</w:t>
      </w:r>
      <w:r w:rsidR="001C7404" w:rsidRPr="00B2590B">
        <w:t>.</w:t>
      </w:r>
    </w:p>
    <w:p w14:paraId="4F7D0A30" w14:textId="77777777" w:rsidR="00711A0D" w:rsidRPr="00B2590B" w:rsidRDefault="00711A0D" w:rsidP="00711A0D">
      <w:pPr>
        <w:rPr>
          <w:color w:val="FF0000"/>
        </w:rPr>
      </w:pPr>
    </w:p>
    <w:p w14:paraId="0AFCAC28" w14:textId="77777777" w:rsidR="00711A0D" w:rsidRPr="00B2590B" w:rsidRDefault="00353117" w:rsidP="00711A0D">
      <w:r w:rsidRPr="00B2590B">
        <w:t>If the room thermostat establishes that the current measured temperature in the room is too high or too low based on its setpoint temperature</w:t>
      </w:r>
      <w:r w:rsidR="00BE5B18" w:rsidRPr="00B2590B">
        <w:t>,</w:t>
      </w:r>
      <w:r w:rsidR="00711A0D" w:rsidRPr="00B2590B">
        <w:t xml:space="preserve"> </w:t>
      </w:r>
      <w:r w:rsidRPr="00B2590B">
        <w:t>it sends a command to the fan coil unit</w:t>
      </w:r>
      <w:r w:rsidR="00711A0D" w:rsidRPr="00B2590B">
        <w:t>.</w:t>
      </w:r>
      <w:r w:rsidR="00F573C1" w:rsidRPr="00B2590B">
        <w:t xml:space="preserve"> </w:t>
      </w:r>
      <w:r w:rsidRPr="00B2590B">
        <w:t>The fan coil actuator then decides how the required valve is moved (opened or closed) based on the telegram/sent control value and at which speed the fan is switched</w:t>
      </w:r>
      <w:r w:rsidR="00E50A91" w:rsidRPr="00B2590B">
        <w:t>.</w:t>
      </w:r>
    </w:p>
    <w:p w14:paraId="1A653068" w14:textId="77777777" w:rsidR="00103317" w:rsidRPr="00B2590B" w:rsidRDefault="00103317" w:rsidP="00103317">
      <w:pPr>
        <w:rPr>
          <w:color w:val="FF0000"/>
        </w:rPr>
      </w:pPr>
    </w:p>
    <w:p w14:paraId="36FED043" w14:textId="77777777" w:rsidR="006044BC" w:rsidRPr="00B2590B" w:rsidRDefault="006044BC" w:rsidP="00103317">
      <w:pPr>
        <w:rPr>
          <w:color w:val="FF0000"/>
        </w:rPr>
      </w:pPr>
    </w:p>
    <w:p w14:paraId="688862F1" w14:textId="77777777" w:rsidR="00103317" w:rsidRPr="00B2590B" w:rsidRDefault="00650F57" w:rsidP="0060234F">
      <w:pPr>
        <w:pStyle w:val="Heading3"/>
        <w:ind w:left="720"/>
        <w:rPr>
          <w:lang w:val="en-GB"/>
        </w:rPr>
      </w:pPr>
      <w:bookmarkStart w:id="67" w:name="_Toc389576731"/>
      <w:r w:rsidRPr="00B2590B">
        <w:rPr>
          <w:lang w:val="en-GB"/>
        </w:rPr>
        <w:t>Fans</w:t>
      </w:r>
      <w:bookmarkEnd w:id="67"/>
    </w:p>
    <w:tbl>
      <w:tblPr>
        <w:tblW w:w="13681" w:type="dxa"/>
        <w:tblLook w:val="04A0" w:firstRow="1" w:lastRow="0" w:firstColumn="1" w:lastColumn="0" w:noHBand="0" w:noVBand="1"/>
      </w:tblPr>
      <w:tblGrid>
        <w:gridCol w:w="9180"/>
        <w:gridCol w:w="4501"/>
      </w:tblGrid>
      <w:tr w:rsidR="00103317" w:rsidRPr="00B2590B" w14:paraId="067199B7" w14:textId="77777777" w:rsidTr="00C900B2">
        <w:trPr>
          <w:trHeight w:val="3178"/>
        </w:trPr>
        <w:tc>
          <w:tcPr>
            <w:tcW w:w="9180" w:type="dxa"/>
          </w:tcPr>
          <w:p w14:paraId="5348B820" w14:textId="77777777" w:rsidR="00C900B2" w:rsidRPr="00B2590B" w:rsidRDefault="006B7850" w:rsidP="00C900B2">
            <w:pPr>
              <w:tabs>
                <w:tab w:val="left" w:pos="0"/>
              </w:tabs>
            </w:pPr>
            <w:r w:rsidRPr="00B2590B">
              <w:t>The speed control of the connected fan can be set in two different ways in the parameters depending on its technical design</w:t>
            </w:r>
            <w:r w:rsidR="00C900B2" w:rsidRPr="00B2590B">
              <w:t>.</w:t>
            </w:r>
          </w:p>
          <w:p w14:paraId="27CC9824" w14:textId="77777777" w:rsidR="00C900B2" w:rsidRPr="00B2590B" w:rsidRDefault="00B70DF4" w:rsidP="00C900B2">
            <w:pPr>
              <w:tabs>
                <w:tab w:val="left" w:pos="0"/>
              </w:tabs>
              <w:rPr>
                <w:color w:val="FF0000"/>
              </w:rPr>
            </w:pPr>
            <w:r w:rsidRPr="00B2590B">
              <w:t>In the example here, the fan has three speeds</w:t>
            </w:r>
            <w:r w:rsidR="004A1B19" w:rsidRPr="00B2590B">
              <w:t>.</w:t>
            </w:r>
            <w:r w:rsidR="003F17FF" w:rsidRPr="00B2590B">
              <w:rPr>
                <w:color w:val="FF0000"/>
              </w:rPr>
              <w:t xml:space="preserve"> </w:t>
            </w:r>
            <w:r w:rsidR="004A63DA" w:rsidRPr="00B2590B">
              <w:t>If the fan requires a coil for each speed, it must be connected according to the following model</w:t>
            </w:r>
            <w:r w:rsidR="00C900B2" w:rsidRPr="00B2590B">
              <w:t>.</w:t>
            </w:r>
            <w:r w:rsidR="003F17FF" w:rsidRPr="00B2590B">
              <w:rPr>
                <w:color w:val="FF0000"/>
              </w:rPr>
              <w:t xml:space="preserve"> </w:t>
            </w:r>
          </w:p>
          <w:p w14:paraId="6EF561DC" w14:textId="77777777" w:rsidR="00C900B2" w:rsidRPr="00B2590B" w:rsidRDefault="00C900B2" w:rsidP="00C900B2">
            <w:pPr>
              <w:tabs>
                <w:tab w:val="left" w:pos="0"/>
              </w:tabs>
              <w:rPr>
                <w:color w:val="FF0000"/>
              </w:rPr>
            </w:pPr>
          </w:p>
          <w:p w14:paraId="56B82B62" w14:textId="77777777" w:rsidR="008646AD" w:rsidRPr="00B2590B" w:rsidRDefault="008646AD" w:rsidP="008646AD">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13</w:t>
            </w:r>
            <w:r w:rsidRPr="00B2590B">
              <w:fldChar w:fldCharType="end"/>
            </w:r>
            <w:r w:rsidRPr="00B2590B">
              <w:t>: Fan coil model with a coil for each speed</w:t>
            </w:r>
          </w:p>
          <w:tbl>
            <w:tblPr>
              <w:tblW w:w="0" w:type="auto"/>
              <w:tblBorders>
                <w:insideH w:val="single" w:sz="18" w:space="0" w:color="FFFFFF"/>
                <w:insideV w:val="single" w:sz="18" w:space="0" w:color="FFFFFF"/>
              </w:tblBorders>
              <w:tblLook w:val="04A0" w:firstRow="1" w:lastRow="0" w:firstColumn="1" w:lastColumn="0" w:noHBand="0" w:noVBand="1"/>
            </w:tblPr>
            <w:tblGrid>
              <w:gridCol w:w="1383"/>
              <w:gridCol w:w="1121"/>
              <w:gridCol w:w="2153"/>
              <w:gridCol w:w="2153"/>
              <w:gridCol w:w="2154"/>
            </w:tblGrid>
            <w:tr w:rsidR="00650F57" w:rsidRPr="00B2590B" w14:paraId="307CA6F1" w14:textId="77777777" w:rsidTr="008646AD">
              <w:tc>
                <w:tcPr>
                  <w:tcW w:w="1383" w:type="dxa"/>
                  <w:shd w:val="pct20" w:color="000000" w:fill="FFFFFF"/>
                </w:tcPr>
                <w:p w14:paraId="72652F2E" w14:textId="77777777" w:rsidR="003F17FF" w:rsidRPr="00B2590B" w:rsidRDefault="00650F57" w:rsidP="00111C45">
                  <w:pPr>
                    <w:tabs>
                      <w:tab w:val="left" w:pos="0"/>
                    </w:tabs>
                    <w:rPr>
                      <w:b/>
                      <w:bCs/>
                    </w:rPr>
                  </w:pPr>
                  <w:r w:rsidRPr="00B2590B">
                    <w:rPr>
                      <w:b/>
                      <w:bCs/>
                    </w:rPr>
                    <w:t>Fan</w:t>
                  </w:r>
                </w:p>
              </w:tc>
              <w:tc>
                <w:tcPr>
                  <w:tcW w:w="1121" w:type="dxa"/>
                  <w:shd w:val="pct20" w:color="000000" w:fill="FFFFFF"/>
                </w:tcPr>
                <w:p w14:paraId="2ECFFD16" w14:textId="77777777" w:rsidR="003F17FF" w:rsidRPr="00B2590B" w:rsidRDefault="00650F57" w:rsidP="00111C45">
                  <w:pPr>
                    <w:tabs>
                      <w:tab w:val="left" w:pos="0"/>
                    </w:tabs>
                    <w:rPr>
                      <w:b/>
                      <w:bCs/>
                    </w:rPr>
                  </w:pPr>
                  <w:r w:rsidRPr="00B2590B">
                    <w:rPr>
                      <w:b/>
                      <w:bCs/>
                    </w:rPr>
                    <w:t>Actuator</w:t>
                  </w:r>
                </w:p>
              </w:tc>
              <w:tc>
                <w:tcPr>
                  <w:tcW w:w="2153" w:type="dxa"/>
                  <w:shd w:val="pct20" w:color="000000" w:fill="FFFFFF"/>
                </w:tcPr>
                <w:p w14:paraId="7C2CF4C1" w14:textId="77777777" w:rsidR="003F17FF" w:rsidRPr="00B2590B" w:rsidRDefault="00650F57" w:rsidP="00650F57">
                  <w:pPr>
                    <w:tabs>
                      <w:tab w:val="left" w:pos="0"/>
                    </w:tabs>
                    <w:jc w:val="center"/>
                    <w:rPr>
                      <w:b/>
                      <w:bCs/>
                    </w:rPr>
                  </w:pPr>
                  <w:r w:rsidRPr="00B2590B">
                    <w:rPr>
                      <w:b/>
                      <w:bCs/>
                    </w:rPr>
                    <w:t>Output 1</w:t>
                  </w:r>
                </w:p>
              </w:tc>
              <w:tc>
                <w:tcPr>
                  <w:tcW w:w="2153" w:type="dxa"/>
                  <w:shd w:val="pct20" w:color="000000" w:fill="FFFFFF"/>
                </w:tcPr>
                <w:p w14:paraId="63B6800E" w14:textId="77777777" w:rsidR="003F17FF" w:rsidRPr="00B2590B" w:rsidRDefault="00650F57" w:rsidP="00650F57">
                  <w:pPr>
                    <w:tabs>
                      <w:tab w:val="left" w:pos="0"/>
                    </w:tabs>
                    <w:jc w:val="center"/>
                    <w:rPr>
                      <w:b/>
                      <w:bCs/>
                    </w:rPr>
                  </w:pPr>
                  <w:r w:rsidRPr="00B2590B">
                    <w:rPr>
                      <w:b/>
                      <w:bCs/>
                    </w:rPr>
                    <w:t>Output 2</w:t>
                  </w:r>
                </w:p>
              </w:tc>
              <w:tc>
                <w:tcPr>
                  <w:tcW w:w="2154" w:type="dxa"/>
                  <w:shd w:val="pct20" w:color="000000" w:fill="FFFFFF"/>
                </w:tcPr>
                <w:p w14:paraId="6B5B814F" w14:textId="77777777" w:rsidR="003F17FF" w:rsidRPr="00B2590B" w:rsidRDefault="00650F57" w:rsidP="00650F57">
                  <w:pPr>
                    <w:tabs>
                      <w:tab w:val="left" w:pos="0"/>
                    </w:tabs>
                    <w:jc w:val="center"/>
                    <w:rPr>
                      <w:b/>
                      <w:bCs/>
                    </w:rPr>
                  </w:pPr>
                  <w:r w:rsidRPr="00B2590B">
                    <w:rPr>
                      <w:b/>
                      <w:bCs/>
                    </w:rPr>
                    <w:t>Output 3</w:t>
                  </w:r>
                </w:p>
              </w:tc>
            </w:tr>
            <w:tr w:rsidR="00111C45" w:rsidRPr="00B2590B" w14:paraId="63149DC8" w14:textId="77777777" w:rsidTr="008646AD">
              <w:tc>
                <w:tcPr>
                  <w:tcW w:w="2504" w:type="dxa"/>
                  <w:gridSpan w:val="2"/>
                  <w:shd w:val="pct5" w:color="000000" w:fill="FFFFFF"/>
                </w:tcPr>
                <w:p w14:paraId="391D2D1D" w14:textId="77777777" w:rsidR="00C900B2" w:rsidRPr="00B2590B" w:rsidRDefault="007C1FB5" w:rsidP="00111C45">
                  <w:pPr>
                    <w:tabs>
                      <w:tab w:val="left" w:pos="0"/>
                    </w:tabs>
                    <w:rPr>
                      <w:b/>
                    </w:rPr>
                  </w:pPr>
                  <w:r w:rsidRPr="00B2590B">
                    <w:rPr>
                      <w:b/>
                    </w:rPr>
                    <w:t>OFF</w:t>
                  </w:r>
                </w:p>
              </w:tc>
              <w:tc>
                <w:tcPr>
                  <w:tcW w:w="2153" w:type="dxa"/>
                  <w:shd w:val="pct5" w:color="000000" w:fill="FFFFFF"/>
                </w:tcPr>
                <w:p w14:paraId="2F5888E7" w14:textId="77777777" w:rsidR="00C900B2" w:rsidRPr="00B2590B" w:rsidRDefault="003F17FF" w:rsidP="00111C45">
                  <w:pPr>
                    <w:tabs>
                      <w:tab w:val="left" w:pos="0"/>
                    </w:tabs>
                    <w:jc w:val="center"/>
                  </w:pPr>
                  <w:r w:rsidRPr="00B2590B">
                    <w:t>0</w:t>
                  </w:r>
                </w:p>
              </w:tc>
              <w:tc>
                <w:tcPr>
                  <w:tcW w:w="2153" w:type="dxa"/>
                  <w:shd w:val="pct5" w:color="000000" w:fill="FFFFFF"/>
                </w:tcPr>
                <w:p w14:paraId="7288D7D0" w14:textId="77777777" w:rsidR="00C900B2" w:rsidRPr="00B2590B" w:rsidRDefault="003F17FF" w:rsidP="00111C45">
                  <w:pPr>
                    <w:tabs>
                      <w:tab w:val="left" w:pos="0"/>
                    </w:tabs>
                    <w:jc w:val="center"/>
                  </w:pPr>
                  <w:r w:rsidRPr="00B2590B">
                    <w:t>0</w:t>
                  </w:r>
                </w:p>
              </w:tc>
              <w:tc>
                <w:tcPr>
                  <w:tcW w:w="2154" w:type="dxa"/>
                  <w:shd w:val="pct5" w:color="000000" w:fill="FFFFFF"/>
                </w:tcPr>
                <w:p w14:paraId="06CC34DC" w14:textId="77777777" w:rsidR="00C900B2" w:rsidRPr="00B2590B" w:rsidRDefault="003F17FF" w:rsidP="00111C45">
                  <w:pPr>
                    <w:tabs>
                      <w:tab w:val="left" w:pos="0"/>
                    </w:tabs>
                    <w:jc w:val="center"/>
                  </w:pPr>
                  <w:r w:rsidRPr="00B2590B">
                    <w:t>0</w:t>
                  </w:r>
                </w:p>
              </w:tc>
            </w:tr>
            <w:tr w:rsidR="00111C45" w:rsidRPr="00B2590B" w14:paraId="5AB9CC78" w14:textId="77777777" w:rsidTr="008646AD">
              <w:tc>
                <w:tcPr>
                  <w:tcW w:w="2504" w:type="dxa"/>
                  <w:gridSpan w:val="2"/>
                  <w:shd w:val="pct20" w:color="000000" w:fill="FFFFFF"/>
                </w:tcPr>
                <w:p w14:paraId="28F5F4E6" w14:textId="77777777" w:rsidR="00C900B2" w:rsidRPr="00B2590B" w:rsidRDefault="007C1FB5" w:rsidP="00111C45">
                  <w:pPr>
                    <w:tabs>
                      <w:tab w:val="left" w:pos="0"/>
                    </w:tabs>
                    <w:rPr>
                      <w:b/>
                    </w:rPr>
                  </w:pPr>
                  <w:r w:rsidRPr="00B2590B">
                    <w:rPr>
                      <w:b/>
                    </w:rPr>
                    <w:t>Speed</w:t>
                  </w:r>
                  <w:r w:rsidR="00C900B2" w:rsidRPr="00B2590B">
                    <w:rPr>
                      <w:b/>
                    </w:rPr>
                    <w:t xml:space="preserve"> 1</w:t>
                  </w:r>
                </w:p>
              </w:tc>
              <w:tc>
                <w:tcPr>
                  <w:tcW w:w="2153" w:type="dxa"/>
                  <w:shd w:val="pct20" w:color="000000" w:fill="FFFFFF"/>
                </w:tcPr>
                <w:p w14:paraId="7EC0DCF7" w14:textId="77777777" w:rsidR="00C900B2" w:rsidRPr="00B2590B" w:rsidRDefault="003F17FF" w:rsidP="00111C45">
                  <w:pPr>
                    <w:tabs>
                      <w:tab w:val="left" w:pos="0"/>
                    </w:tabs>
                    <w:jc w:val="center"/>
                  </w:pPr>
                  <w:r w:rsidRPr="00B2590B">
                    <w:t>1</w:t>
                  </w:r>
                </w:p>
              </w:tc>
              <w:tc>
                <w:tcPr>
                  <w:tcW w:w="2153" w:type="dxa"/>
                  <w:shd w:val="pct20" w:color="000000" w:fill="FFFFFF"/>
                </w:tcPr>
                <w:p w14:paraId="47E9DF86" w14:textId="77777777" w:rsidR="00C900B2" w:rsidRPr="00B2590B" w:rsidRDefault="003F17FF" w:rsidP="00111C45">
                  <w:pPr>
                    <w:tabs>
                      <w:tab w:val="left" w:pos="0"/>
                    </w:tabs>
                    <w:jc w:val="center"/>
                  </w:pPr>
                  <w:r w:rsidRPr="00B2590B">
                    <w:t>0</w:t>
                  </w:r>
                </w:p>
              </w:tc>
              <w:tc>
                <w:tcPr>
                  <w:tcW w:w="2154" w:type="dxa"/>
                  <w:shd w:val="pct20" w:color="000000" w:fill="FFFFFF"/>
                </w:tcPr>
                <w:p w14:paraId="7230F1D1" w14:textId="77777777" w:rsidR="00C900B2" w:rsidRPr="00B2590B" w:rsidRDefault="003F17FF" w:rsidP="00111C45">
                  <w:pPr>
                    <w:tabs>
                      <w:tab w:val="left" w:pos="0"/>
                    </w:tabs>
                    <w:jc w:val="center"/>
                  </w:pPr>
                  <w:r w:rsidRPr="00B2590B">
                    <w:t>0</w:t>
                  </w:r>
                </w:p>
              </w:tc>
            </w:tr>
            <w:tr w:rsidR="00111C45" w:rsidRPr="00B2590B" w14:paraId="06845D98" w14:textId="77777777" w:rsidTr="008646AD">
              <w:tc>
                <w:tcPr>
                  <w:tcW w:w="2504" w:type="dxa"/>
                  <w:gridSpan w:val="2"/>
                  <w:shd w:val="pct5" w:color="000000" w:fill="FFFFFF"/>
                </w:tcPr>
                <w:p w14:paraId="24E60704" w14:textId="77777777" w:rsidR="00C900B2" w:rsidRPr="00B2590B" w:rsidRDefault="007C1FB5" w:rsidP="00111C45">
                  <w:pPr>
                    <w:tabs>
                      <w:tab w:val="left" w:pos="0"/>
                    </w:tabs>
                    <w:rPr>
                      <w:b/>
                    </w:rPr>
                  </w:pPr>
                  <w:r w:rsidRPr="00B2590B">
                    <w:rPr>
                      <w:b/>
                    </w:rPr>
                    <w:t>Speed</w:t>
                  </w:r>
                  <w:r w:rsidR="00C900B2" w:rsidRPr="00B2590B">
                    <w:rPr>
                      <w:b/>
                    </w:rPr>
                    <w:t xml:space="preserve"> 2</w:t>
                  </w:r>
                </w:p>
              </w:tc>
              <w:tc>
                <w:tcPr>
                  <w:tcW w:w="2153" w:type="dxa"/>
                  <w:shd w:val="pct5" w:color="000000" w:fill="FFFFFF"/>
                </w:tcPr>
                <w:p w14:paraId="27A7DBC1" w14:textId="77777777" w:rsidR="00C900B2" w:rsidRPr="00B2590B" w:rsidRDefault="003F17FF" w:rsidP="00111C45">
                  <w:pPr>
                    <w:tabs>
                      <w:tab w:val="left" w:pos="0"/>
                    </w:tabs>
                    <w:jc w:val="center"/>
                  </w:pPr>
                  <w:r w:rsidRPr="00B2590B">
                    <w:t>0</w:t>
                  </w:r>
                </w:p>
              </w:tc>
              <w:tc>
                <w:tcPr>
                  <w:tcW w:w="2153" w:type="dxa"/>
                  <w:shd w:val="pct5" w:color="000000" w:fill="FFFFFF"/>
                </w:tcPr>
                <w:p w14:paraId="6DA63089" w14:textId="77777777" w:rsidR="00C900B2" w:rsidRPr="00B2590B" w:rsidRDefault="003F17FF" w:rsidP="00111C45">
                  <w:pPr>
                    <w:tabs>
                      <w:tab w:val="left" w:pos="0"/>
                    </w:tabs>
                    <w:jc w:val="center"/>
                  </w:pPr>
                  <w:r w:rsidRPr="00B2590B">
                    <w:t>1</w:t>
                  </w:r>
                </w:p>
              </w:tc>
              <w:tc>
                <w:tcPr>
                  <w:tcW w:w="2154" w:type="dxa"/>
                  <w:shd w:val="pct5" w:color="000000" w:fill="FFFFFF"/>
                </w:tcPr>
                <w:p w14:paraId="1BA0E52B" w14:textId="77777777" w:rsidR="00C900B2" w:rsidRPr="00B2590B" w:rsidRDefault="003F17FF" w:rsidP="00111C45">
                  <w:pPr>
                    <w:tabs>
                      <w:tab w:val="left" w:pos="0"/>
                    </w:tabs>
                    <w:jc w:val="center"/>
                  </w:pPr>
                  <w:r w:rsidRPr="00B2590B">
                    <w:t>0</w:t>
                  </w:r>
                </w:p>
              </w:tc>
            </w:tr>
            <w:tr w:rsidR="00111C45" w:rsidRPr="00B2590B" w14:paraId="3B0A28CB" w14:textId="77777777" w:rsidTr="008646AD">
              <w:tc>
                <w:tcPr>
                  <w:tcW w:w="2504" w:type="dxa"/>
                  <w:gridSpan w:val="2"/>
                  <w:shd w:val="pct20" w:color="000000" w:fill="FFFFFF"/>
                </w:tcPr>
                <w:p w14:paraId="1F0741D3" w14:textId="77777777" w:rsidR="00C900B2" w:rsidRPr="00B2590B" w:rsidRDefault="007C1FB5" w:rsidP="00111C45">
                  <w:pPr>
                    <w:tabs>
                      <w:tab w:val="left" w:pos="0"/>
                    </w:tabs>
                    <w:rPr>
                      <w:b/>
                    </w:rPr>
                  </w:pPr>
                  <w:r w:rsidRPr="00B2590B">
                    <w:rPr>
                      <w:b/>
                    </w:rPr>
                    <w:t>Speed</w:t>
                  </w:r>
                  <w:r w:rsidR="00C900B2" w:rsidRPr="00B2590B">
                    <w:rPr>
                      <w:b/>
                    </w:rPr>
                    <w:t xml:space="preserve"> 3</w:t>
                  </w:r>
                </w:p>
              </w:tc>
              <w:tc>
                <w:tcPr>
                  <w:tcW w:w="2153" w:type="dxa"/>
                  <w:shd w:val="pct20" w:color="000000" w:fill="FFFFFF"/>
                </w:tcPr>
                <w:p w14:paraId="7474F891" w14:textId="77777777" w:rsidR="00C900B2" w:rsidRPr="00B2590B" w:rsidRDefault="003F17FF" w:rsidP="00111C45">
                  <w:pPr>
                    <w:tabs>
                      <w:tab w:val="left" w:pos="0"/>
                    </w:tabs>
                    <w:jc w:val="center"/>
                  </w:pPr>
                  <w:r w:rsidRPr="00B2590B">
                    <w:t>0</w:t>
                  </w:r>
                </w:p>
              </w:tc>
              <w:tc>
                <w:tcPr>
                  <w:tcW w:w="2153" w:type="dxa"/>
                  <w:shd w:val="pct20" w:color="000000" w:fill="FFFFFF"/>
                </w:tcPr>
                <w:p w14:paraId="4670C65D" w14:textId="77777777" w:rsidR="00C900B2" w:rsidRPr="00B2590B" w:rsidRDefault="003F17FF" w:rsidP="00111C45">
                  <w:pPr>
                    <w:tabs>
                      <w:tab w:val="left" w:pos="0"/>
                    </w:tabs>
                    <w:jc w:val="center"/>
                  </w:pPr>
                  <w:r w:rsidRPr="00B2590B">
                    <w:t>0</w:t>
                  </w:r>
                </w:p>
              </w:tc>
              <w:tc>
                <w:tcPr>
                  <w:tcW w:w="2154" w:type="dxa"/>
                  <w:shd w:val="pct20" w:color="000000" w:fill="FFFFFF"/>
                </w:tcPr>
                <w:p w14:paraId="6F76C901" w14:textId="77777777" w:rsidR="00C900B2" w:rsidRPr="00B2590B" w:rsidRDefault="003F17FF" w:rsidP="00111C45">
                  <w:pPr>
                    <w:tabs>
                      <w:tab w:val="left" w:pos="0"/>
                    </w:tabs>
                    <w:jc w:val="center"/>
                  </w:pPr>
                  <w:r w:rsidRPr="00B2590B">
                    <w:t>1</w:t>
                  </w:r>
                </w:p>
              </w:tc>
            </w:tr>
          </w:tbl>
          <w:p w14:paraId="0FCBD049" w14:textId="77777777" w:rsidR="00C900B2" w:rsidRPr="00B2590B" w:rsidRDefault="00C900B2" w:rsidP="00C900B2">
            <w:pPr>
              <w:tabs>
                <w:tab w:val="left" w:pos="0"/>
              </w:tabs>
              <w:rPr>
                <w:color w:val="FF0000"/>
              </w:rPr>
            </w:pPr>
          </w:p>
        </w:tc>
        <w:tc>
          <w:tcPr>
            <w:tcW w:w="4501" w:type="dxa"/>
          </w:tcPr>
          <w:p w14:paraId="19024083" w14:textId="77777777" w:rsidR="00103317" w:rsidRPr="00B2590B" w:rsidRDefault="00103317" w:rsidP="00C900B2">
            <w:pPr>
              <w:tabs>
                <w:tab w:val="left" w:pos="-4503"/>
              </w:tabs>
              <w:ind w:left="-1242" w:hanging="4962"/>
              <w:rPr>
                <w:color w:val="FF0000"/>
              </w:rPr>
            </w:pPr>
          </w:p>
        </w:tc>
      </w:tr>
    </w:tbl>
    <w:p w14:paraId="4F22B6D4" w14:textId="77777777" w:rsidR="00CD62E8" w:rsidRPr="00B2590B" w:rsidRDefault="00CD62E8" w:rsidP="00BE5B18">
      <w:pPr>
        <w:jc w:val="both"/>
        <w:rPr>
          <w:color w:val="FF0000"/>
        </w:rPr>
      </w:pPr>
    </w:p>
    <w:p w14:paraId="01CCC972" w14:textId="77777777" w:rsidR="00CD62E8" w:rsidRPr="00B2590B" w:rsidRDefault="00CD62E8" w:rsidP="00BE5B18">
      <w:pPr>
        <w:jc w:val="both"/>
      </w:pPr>
    </w:p>
    <w:p w14:paraId="2858D981" w14:textId="77777777" w:rsidR="00103317" w:rsidRPr="00B2590B" w:rsidRDefault="006B7850" w:rsidP="00BE5B18">
      <w:pPr>
        <w:jc w:val="both"/>
      </w:pPr>
      <w:r w:rsidRPr="00B2590B">
        <w:t>The actuator will never switch on two speeds at the same time to prevent the fan being damaged</w:t>
      </w:r>
      <w:r w:rsidR="004A1B19" w:rsidRPr="00B2590B">
        <w:t xml:space="preserve">. </w:t>
      </w:r>
      <w:r w:rsidRPr="00B2590B">
        <w:t>An adjustable delay between the speeds is automatically maintained</w:t>
      </w:r>
      <w:r w:rsidR="004A1B19" w:rsidRPr="00B2590B">
        <w:t>.</w:t>
      </w:r>
    </w:p>
    <w:p w14:paraId="739D0174" w14:textId="77777777" w:rsidR="003F17FF" w:rsidRPr="00B2590B" w:rsidRDefault="003F17FF" w:rsidP="00BE5B18">
      <w:pPr>
        <w:jc w:val="both"/>
      </w:pPr>
    </w:p>
    <w:p w14:paraId="694DBCF1" w14:textId="77777777" w:rsidR="00103317" w:rsidRPr="00B2590B" w:rsidRDefault="006B7850" w:rsidP="000C69BD">
      <w:pPr>
        <w:jc w:val="both"/>
      </w:pPr>
      <w:r w:rsidRPr="00B2590B">
        <w:t>If the fan should have a coil, the model that was previously described is not applied but the fan is switched on gradually</w:t>
      </w:r>
      <w:r w:rsidR="00671706" w:rsidRPr="00B2590B">
        <w:t xml:space="preserve">. </w:t>
      </w:r>
    </w:p>
    <w:p w14:paraId="665668DA" w14:textId="77777777" w:rsidR="00650F57" w:rsidRPr="00B2590B" w:rsidRDefault="00650F57" w:rsidP="000C69BD">
      <w:pPr>
        <w:jc w:val="both"/>
        <w:rPr>
          <w:color w:val="FF0000"/>
        </w:rPr>
      </w:pPr>
    </w:p>
    <w:p w14:paraId="1C016457" w14:textId="77777777" w:rsidR="00650F57" w:rsidRPr="00B2590B" w:rsidRDefault="00650F57" w:rsidP="000C69BD">
      <w:pPr>
        <w:jc w:val="both"/>
        <w:rPr>
          <w:color w:val="FF0000"/>
        </w:rPr>
      </w:pPr>
    </w:p>
    <w:p w14:paraId="7C731BB8" w14:textId="77777777" w:rsidR="008646AD" w:rsidRPr="00B2590B" w:rsidRDefault="008646AD" w:rsidP="008646AD">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14</w:t>
      </w:r>
      <w:r w:rsidRPr="00B2590B">
        <w:fldChar w:fldCharType="end"/>
      </w:r>
      <w:r w:rsidRPr="00B2590B">
        <w:t xml:space="preserve">: Fan coil model with one coil </w:t>
      </w:r>
      <w:r w:rsidR="00170084" w:rsidRPr="00B2590B">
        <w:t xml:space="preserve">all </w:t>
      </w:r>
      <w:r w:rsidRPr="00B2590B">
        <w:t>speed</w:t>
      </w:r>
      <w:r w:rsidR="00170084" w:rsidRPr="00B2590B">
        <w:t>s</w:t>
      </w:r>
    </w:p>
    <w:tbl>
      <w:tblPr>
        <w:tblW w:w="0" w:type="auto"/>
        <w:tblBorders>
          <w:insideH w:val="single" w:sz="18" w:space="0" w:color="FFFFFF"/>
          <w:insideV w:val="single" w:sz="18" w:space="0" w:color="FFFFFF"/>
        </w:tblBorders>
        <w:tblLook w:val="04A0" w:firstRow="1" w:lastRow="0" w:firstColumn="1" w:lastColumn="0" w:noHBand="0" w:noVBand="1"/>
      </w:tblPr>
      <w:tblGrid>
        <w:gridCol w:w="1351"/>
        <w:gridCol w:w="1121"/>
        <w:gridCol w:w="2105"/>
        <w:gridCol w:w="2105"/>
        <w:gridCol w:w="2106"/>
      </w:tblGrid>
      <w:tr w:rsidR="00671706" w:rsidRPr="00B2590B" w14:paraId="325C593B" w14:textId="77777777" w:rsidTr="008646AD">
        <w:tc>
          <w:tcPr>
            <w:tcW w:w="1390" w:type="dxa"/>
            <w:shd w:val="pct20" w:color="000000" w:fill="FFFFFF"/>
          </w:tcPr>
          <w:p w14:paraId="66FB51EF" w14:textId="77777777" w:rsidR="00671706" w:rsidRPr="00B2590B" w:rsidRDefault="00A27E99" w:rsidP="003E1C75">
            <w:pPr>
              <w:tabs>
                <w:tab w:val="left" w:pos="0"/>
              </w:tabs>
              <w:rPr>
                <w:b/>
                <w:bCs/>
              </w:rPr>
            </w:pPr>
            <w:r w:rsidRPr="00B2590B">
              <w:rPr>
                <w:b/>
                <w:bCs/>
              </w:rPr>
              <w:t>Fan</w:t>
            </w:r>
          </w:p>
        </w:tc>
        <w:tc>
          <w:tcPr>
            <w:tcW w:w="1121" w:type="dxa"/>
            <w:shd w:val="pct20" w:color="000000" w:fill="FFFFFF"/>
          </w:tcPr>
          <w:p w14:paraId="528333D6" w14:textId="77777777" w:rsidR="00671706" w:rsidRPr="00B2590B" w:rsidRDefault="00A27E99" w:rsidP="003E1C75">
            <w:pPr>
              <w:tabs>
                <w:tab w:val="left" w:pos="0"/>
              </w:tabs>
              <w:rPr>
                <w:b/>
                <w:bCs/>
              </w:rPr>
            </w:pPr>
            <w:r w:rsidRPr="00B2590B">
              <w:rPr>
                <w:b/>
                <w:bCs/>
              </w:rPr>
              <w:t>Actuator</w:t>
            </w:r>
          </w:p>
        </w:tc>
        <w:tc>
          <w:tcPr>
            <w:tcW w:w="2164" w:type="dxa"/>
            <w:shd w:val="pct20" w:color="000000" w:fill="FFFFFF"/>
          </w:tcPr>
          <w:p w14:paraId="0E6875CE" w14:textId="77777777" w:rsidR="00671706" w:rsidRPr="00B2590B" w:rsidRDefault="005533C4" w:rsidP="005533C4">
            <w:pPr>
              <w:tabs>
                <w:tab w:val="left" w:pos="0"/>
              </w:tabs>
              <w:jc w:val="center"/>
              <w:rPr>
                <w:b/>
                <w:bCs/>
              </w:rPr>
            </w:pPr>
            <w:r w:rsidRPr="00B2590B">
              <w:rPr>
                <w:b/>
                <w:bCs/>
              </w:rPr>
              <w:t>Output</w:t>
            </w:r>
            <w:r w:rsidR="00671706" w:rsidRPr="00B2590B">
              <w:rPr>
                <w:b/>
                <w:bCs/>
              </w:rPr>
              <w:t xml:space="preserve"> 1</w:t>
            </w:r>
          </w:p>
        </w:tc>
        <w:tc>
          <w:tcPr>
            <w:tcW w:w="2164" w:type="dxa"/>
            <w:shd w:val="pct20" w:color="000000" w:fill="FFFFFF"/>
          </w:tcPr>
          <w:p w14:paraId="587C2A3D" w14:textId="77777777" w:rsidR="00671706" w:rsidRPr="00B2590B" w:rsidRDefault="005533C4" w:rsidP="005533C4">
            <w:pPr>
              <w:tabs>
                <w:tab w:val="left" w:pos="0"/>
              </w:tabs>
              <w:jc w:val="center"/>
              <w:rPr>
                <w:b/>
                <w:bCs/>
              </w:rPr>
            </w:pPr>
            <w:r w:rsidRPr="00B2590B">
              <w:rPr>
                <w:b/>
                <w:bCs/>
              </w:rPr>
              <w:t>Output</w:t>
            </w:r>
            <w:r w:rsidR="00671706" w:rsidRPr="00B2590B">
              <w:rPr>
                <w:b/>
                <w:bCs/>
              </w:rPr>
              <w:t xml:space="preserve"> 2</w:t>
            </w:r>
          </w:p>
        </w:tc>
        <w:tc>
          <w:tcPr>
            <w:tcW w:w="2165" w:type="dxa"/>
            <w:shd w:val="pct20" w:color="000000" w:fill="FFFFFF"/>
          </w:tcPr>
          <w:p w14:paraId="2E6D4E29" w14:textId="77777777" w:rsidR="00671706" w:rsidRPr="00B2590B" w:rsidRDefault="005533C4" w:rsidP="005533C4">
            <w:pPr>
              <w:tabs>
                <w:tab w:val="left" w:pos="0"/>
              </w:tabs>
              <w:jc w:val="center"/>
              <w:rPr>
                <w:b/>
                <w:bCs/>
              </w:rPr>
            </w:pPr>
            <w:r w:rsidRPr="00B2590B">
              <w:rPr>
                <w:b/>
                <w:bCs/>
              </w:rPr>
              <w:t>Output</w:t>
            </w:r>
            <w:r w:rsidR="00671706" w:rsidRPr="00B2590B">
              <w:rPr>
                <w:b/>
                <w:bCs/>
              </w:rPr>
              <w:t xml:space="preserve"> 3</w:t>
            </w:r>
          </w:p>
        </w:tc>
      </w:tr>
      <w:tr w:rsidR="00671706" w:rsidRPr="00B2590B" w14:paraId="16D02571" w14:textId="77777777" w:rsidTr="008646AD">
        <w:tc>
          <w:tcPr>
            <w:tcW w:w="2511" w:type="dxa"/>
            <w:gridSpan w:val="2"/>
            <w:shd w:val="pct5" w:color="000000" w:fill="FFFFFF"/>
          </w:tcPr>
          <w:p w14:paraId="1BD7FA36" w14:textId="77777777" w:rsidR="00671706" w:rsidRPr="00B2590B" w:rsidRDefault="00A27E99" w:rsidP="003E1C75">
            <w:pPr>
              <w:tabs>
                <w:tab w:val="left" w:pos="0"/>
              </w:tabs>
              <w:rPr>
                <w:b/>
              </w:rPr>
            </w:pPr>
            <w:r w:rsidRPr="00B2590B">
              <w:rPr>
                <w:b/>
              </w:rPr>
              <w:lastRenderedPageBreak/>
              <w:t>OFF</w:t>
            </w:r>
          </w:p>
        </w:tc>
        <w:tc>
          <w:tcPr>
            <w:tcW w:w="2164" w:type="dxa"/>
            <w:shd w:val="pct5" w:color="000000" w:fill="FFFFFF"/>
          </w:tcPr>
          <w:p w14:paraId="47A6B1EC" w14:textId="77777777" w:rsidR="00671706" w:rsidRPr="00B2590B" w:rsidRDefault="00671706" w:rsidP="003E1C75">
            <w:pPr>
              <w:tabs>
                <w:tab w:val="left" w:pos="0"/>
              </w:tabs>
              <w:jc w:val="center"/>
            </w:pPr>
            <w:r w:rsidRPr="00B2590B">
              <w:t>0</w:t>
            </w:r>
          </w:p>
        </w:tc>
        <w:tc>
          <w:tcPr>
            <w:tcW w:w="2164" w:type="dxa"/>
            <w:shd w:val="pct5" w:color="000000" w:fill="FFFFFF"/>
          </w:tcPr>
          <w:p w14:paraId="61048F70" w14:textId="77777777" w:rsidR="00671706" w:rsidRPr="00B2590B" w:rsidRDefault="00671706" w:rsidP="003E1C75">
            <w:pPr>
              <w:tabs>
                <w:tab w:val="left" w:pos="0"/>
              </w:tabs>
              <w:jc w:val="center"/>
            </w:pPr>
            <w:r w:rsidRPr="00B2590B">
              <w:t>0</w:t>
            </w:r>
          </w:p>
        </w:tc>
        <w:tc>
          <w:tcPr>
            <w:tcW w:w="2165" w:type="dxa"/>
            <w:shd w:val="pct5" w:color="000000" w:fill="FFFFFF"/>
          </w:tcPr>
          <w:p w14:paraId="06FF9A53" w14:textId="77777777" w:rsidR="00671706" w:rsidRPr="00B2590B" w:rsidRDefault="00671706" w:rsidP="003E1C75">
            <w:pPr>
              <w:tabs>
                <w:tab w:val="left" w:pos="0"/>
              </w:tabs>
              <w:jc w:val="center"/>
            </w:pPr>
            <w:r w:rsidRPr="00B2590B">
              <w:t>0</w:t>
            </w:r>
          </w:p>
        </w:tc>
      </w:tr>
      <w:tr w:rsidR="00671706" w:rsidRPr="00B2590B" w14:paraId="0C995C78" w14:textId="77777777" w:rsidTr="008646AD">
        <w:tc>
          <w:tcPr>
            <w:tcW w:w="2511" w:type="dxa"/>
            <w:gridSpan w:val="2"/>
            <w:shd w:val="pct20" w:color="000000" w:fill="FFFFFF"/>
          </w:tcPr>
          <w:p w14:paraId="4A3917DF" w14:textId="77777777" w:rsidR="00671706" w:rsidRPr="00B2590B" w:rsidRDefault="00A27E99" w:rsidP="003E1C75">
            <w:pPr>
              <w:tabs>
                <w:tab w:val="left" w:pos="0"/>
              </w:tabs>
              <w:rPr>
                <w:b/>
              </w:rPr>
            </w:pPr>
            <w:r w:rsidRPr="00B2590B">
              <w:rPr>
                <w:b/>
              </w:rPr>
              <w:t>Speed</w:t>
            </w:r>
            <w:r w:rsidR="00671706" w:rsidRPr="00B2590B">
              <w:rPr>
                <w:b/>
              </w:rPr>
              <w:t xml:space="preserve"> 1</w:t>
            </w:r>
          </w:p>
        </w:tc>
        <w:tc>
          <w:tcPr>
            <w:tcW w:w="2164" w:type="dxa"/>
            <w:shd w:val="pct20" w:color="000000" w:fill="FFFFFF"/>
          </w:tcPr>
          <w:p w14:paraId="0B55AC38" w14:textId="77777777" w:rsidR="00671706" w:rsidRPr="00B2590B" w:rsidRDefault="00671706" w:rsidP="003E1C75">
            <w:pPr>
              <w:tabs>
                <w:tab w:val="left" w:pos="0"/>
              </w:tabs>
              <w:jc w:val="center"/>
            </w:pPr>
            <w:r w:rsidRPr="00B2590B">
              <w:t>1</w:t>
            </w:r>
          </w:p>
        </w:tc>
        <w:tc>
          <w:tcPr>
            <w:tcW w:w="2164" w:type="dxa"/>
            <w:shd w:val="pct20" w:color="000000" w:fill="FFFFFF"/>
          </w:tcPr>
          <w:p w14:paraId="70BC8A87" w14:textId="77777777" w:rsidR="00671706" w:rsidRPr="00B2590B" w:rsidRDefault="00671706" w:rsidP="003E1C75">
            <w:pPr>
              <w:tabs>
                <w:tab w:val="left" w:pos="0"/>
              </w:tabs>
              <w:jc w:val="center"/>
            </w:pPr>
            <w:r w:rsidRPr="00B2590B">
              <w:t>0</w:t>
            </w:r>
          </w:p>
        </w:tc>
        <w:tc>
          <w:tcPr>
            <w:tcW w:w="2165" w:type="dxa"/>
            <w:shd w:val="pct20" w:color="000000" w:fill="FFFFFF"/>
          </w:tcPr>
          <w:p w14:paraId="0C1B4100" w14:textId="77777777" w:rsidR="00671706" w:rsidRPr="00B2590B" w:rsidRDefault="00671706" w:rsidP="003E1C75">
            <w:pPr>
              <w:tabs>
                <w:tab w:val="left" w:pos="0"/>
              </w:tabs>
              <w:jc w:val="center"/>
            </w:pPr>
            <w:r w:rsidRPr="00B2590B">
              <w:t>0</w:t>
            </w:r>
          </w:p>
        </w:tc>
      </w:tr>
      <w:tr w:rsidR="00671706" w:rsidRPr="00B2590B" w14:paraId="798148DE" w14:textId="77777777" w:rsidTr="008646AD">
        <w:tc>
          <w:tcPr>
            <w:tcW w:w="2511" w:type="dxa"/>
            <w:gridSpan w:val="2"/>
            <w:shd w:val="pct5" w:color="000000" w:fill="FFFFFF"/>
          </w:tcPr>
          <w:p w14:paraId="727D154C" w14:textId="77777777" w:rsidR="00671706" w:rsidRPr="00B2590B" w:rsidRDefault="00A27E99" w:rsidP="003E1C75">
            <w:pPr>
              <w:tabs>
                <w:tab w:val="left" w:pos="0"/>
              </w:tabs>
              <w:rPr>
                <w:b/>
              </w:rPr>
            </w:pPr>
            <w:r w:rsidRPr="00B2590B">
              <w:rPr>
                <w:b/>
              </w:rPr>
              <w:t>Speed</w:t>
            </w:r>
            <w:r w:rsidR="00671706" w:rsidRPr="00B2590B">
              <w:rPr>
                <w:b/>
              </w:rPr>
              <w:t xml:space="preserve"> 2</w:t>
            </w:r>
          </w:p>
        </w:tc>
        <w:tc>
          <w:tcPr>
            <w:tcW w:w="2164" w:type="dxa"/>
            <w:shd w:val="pct5" w:color="000000" w:fill="FFFFFF"/>
          </w:tcPr>
          <w:p w14:paraId="43A6FD2B" w14:textId="77777777" w:rsidR="00671706" w:rsidRPr="00B2590B" w:rsidRDefault="00671706" w:rsidP="003E1C75">
            <w:pPr>
              <w:tabs>
                <w:tab w:val="left" w:pos="0"/>
              </w:tabs>
              <w:jc w:val="center"/>
            </w:pPr>
            <w:r w:rsidRPr="00B2590B">
              <w:t>1</w:t>
            </w:r>
          </w:p>
        </w:tc>
        <w:tc>
          <w:tcPr>
            <w:tcW w:w="2164" w:type="dxa"/>
            <w:shd w:val="pct5" w:color="000000" w:fill="FFFFFF"/>
          </w:tcPr>
          <w:p w14:paraId="784B3E7F" w14:textId="77777777" w:rsidR="00671706" w:rsidRPr="00B2590B" w:rsidRDefault="00671706" w:rsidP="003E1C75">
            <w:pPr>
              <w:tabs>
                <w:tab w:val="left" w:pos="0"/>
              </w:tabs>
              <w:jc w:val="center"/>
            </w:pPr>
            <w:r w:rsidRPr="00B2590B">
              <w:t>1</w:t>
            </w:r>
          </w:p>
        </w:tc>
        <w:tc>
          <w:tcPr>
            <w:tcW w:w="2165" w:type="dxa"/>
            <w:shd w:val="pct5" w:color="000000" w:fill="FFFFFF"/>
          </w:tcPr>
          <w:p w14:paraId="79A99335" w14:textId="77777777" w:rsidR="00671706" w:rsidRPr="00B2590B" w:rsidRDefault="00671706" w:rsidP="003E1C75">
            <w:pPr>
              <w:tabs>
                <w:tab w:val="left" w:pos="0"/>
              </w:tabs>
              <w:jc w:val="center"/>
            </w:pPr>
            <w:r w:rsidRPr="00B2590B">
              <w:t>0</w:t>
            </w:r>
          </w:p>
        </w:tc>
      </w:tr>
      <w:tr w:rsidR="00671706" w:rsidRPr="00B2590B" w14:paraId="50B3FA3E" w14:textId="77777777" w:rsidTr="008646AD">
        <w:tc>
          <w:tcPr>
            <w:tcW w:w="2511" w:type="dxa"/>
            <w:gridSpan w:val="2"/>
            <w:shd w:val="pct20" w:color="000000" w:fill="FFFFFF"/>
          </w:tcPr>
          <w:p w14:paraId="6FD56D26" w14:textId="77777777" w:rsidR="00671706" w:rsidRPr="00B2590B" w:rsidRDefault="00A27E99" w:rsidP="003E1C75">
            <w:pPr>
              <w:tabs>
                <w:tab w:val="left" w:pos="0"/>
              </w:tabs>
              <w:rPr>
                <w:b/>
              </w:rPr>
            </w:pPr>
            <w:r w:rsidRPr="00B2590B">
              <w:rPr>
                <w:b/>
              </w:rPr>
              <w:t>Speed</w:t>
            </w:r>
            <w:r w:rsidR="00671706" w:rsidRPr="00B2590B">
              <w:rPr>
                <w:b/>
              </w:rPr>
              <w:t xml:space="preserve"> 3</w:t>
            </w:r>
          </w:p>
        </w:tc>
        <w:tc>
          <w:tcPr>
            <w:tcW w:w="2164" w:type="dxa"/>
            <w:shd w:val="pct20" w:color="000000" w:fill="FFFFFF"/>
          </w:tcPr>
          <w:p w14:paraId="69C9386C" w14:textId="77777777" w:rsidR="00671706" w:rsidRPr="00B2590B" w:rsidRDefault="00671706" w:rsidP="003E1C75">
            <w:pPr>
              <w:tabs>
                <w:tab w:val="left" w:pos="0"/>
              </w:tabs>
              <w:jc w:val="center"/>
            </w:pPr>
            <w:r w:rsidRPr="00B2590B">
              <w:t>1</w:t>
            </w:r>
          </w:p>
        </w:tc>
        <w:tc>
          <w:tcPr>
            <w:tcW w:w="2164" w:type="dxa"/>
            <w:shd w:val="pct20" w:color="000000" w:fill="FFFFFF"/>
          </w:tcPr>
          <w:p w14:paraId="67867D8B" w14:textId="77777777" w:rsidR="00671706" w:rsidRPr="00B2590B" w:rsidRDefault="00671706" w:rsidP="003E1C75">
            <w:pPr>
              <w:tabs>
                <w:tab w:val="left" w:pos="0"/>
              </w:tabs>
              <w:jc w:val="center"/>
            </w:pPr>
            <w:r w:rsidRPr="00B2590B">
              <w:t>1</w:t>
            </w:r>
          </w:p>
        </w:tc>
        <w:tc>
          <w:tcPr>
            <w:tcW w:w="2165" w:type="dxa"/>
            <w:shd w:val="pct20" w:color="000000" w:fill="FFFFFF"/>
          </w:tcPr>
          <w:p w14:paraId="2D8B366F" w14:textId="77777777" w:rsidR="00671706" w:rsidRPr="00B2590B" w:rsidRDefault="00671706" w:rsidP="003E1C75">
            <w:pPr>
              <w:tabs>
                <w:tab w:val="left" w:pos="0"/>
              </w:tabs>
              <w:jc w:val="center"/>
            </w:pPr>
            <w:r w:rsidRPr="00B2590B">
              <w:t>1</w:t>
            </w:r>
          </w:p>
        </w:tc>
      </w:tr>
    </w:tbl>
    <w:p w14:paraId="23940606" w14:textId="77777777" w:rsidR="00103317" w:rsidRPr="00B2590B" w:rsidRDefault="00103317" w:rsidP="00103317">
      <w:pPr>
        <w:rPr>
          <w:color w:val="FF0000"/>
        </w:rPr>
      </w:pPr>
    </w:p>
    <w:p w14:paraId="00B7E46F" w14:textId="77777777" w:rsidR="00103317" w:rsidRPr="00B2590B" w:rsidRDefault="007C6058" w:rsidP="007C6058">
      <w:pPr>
        <w:pStyle w:val="Heading3"/>
        <w:ind w:left="720"/>
        <w:rPr>
          <w:lang w:val="en-GB"/>
        </w:rPr>
      </w:pPr>
      <w:bookmarkStart w:id="68" w:name="_Toc389576732"/>
      <w:r w:rsidRPr="00B2590B">
        <w:rPr>
          <w:lang w:val="en-GB"/>
        </w:rPr>
        <w:t xml:space="preserve">Operating </w:t>
      </w:r>
      <w:r w:rsidR="00626684" w:rsidRPr="00B2590B">
        <w:rPr>
          <w:lang w:val="en-GB"/>
        </w:rPr>
        <w:t>M</w:t>
      </w:r>
      <w:r w:rsidRPr="00B2590B">
        <w:rPr>
          <w:lang w:val="en-GB"/>
        </w:rPr>
        <w:t>odes</w:t>
      </w:r>
      <w:bookmarkEnd w:id="68"/>
    </w:p>
    <w:p w14:paraId="29C3180B" w14:textId="77777777" w:rsidR="000C69BD" w:rsidRPr="00B2590B" w:rsidRDefault="006B7850" w:rsidP="00103317">
      <w:r w:rsidRPr="00B2590B">
        <w:t>Fan coil controllers can be operated in different operating modes in the same way as described for individual room control for the other variants. These modes include:</w:t>
      </w:r>
    </w:p>
    <w:p w14:paraId="3C7E2DCC" w14:textId="77777777" w:rsidR="00103317" w:rsidRPr="00B2590B" w:rsidRDefault="00103317" w:rsidP="00103317">
      <w:pPr>
        <w:rPr>
          <w:color w:val="FF0000"/>
        </w:rPr>
      </w:pPr>
    </w:p>
    <w:p w14:paraId="4FAFBB3F" w14:textId="77777777" w:rsidR="00103317" w:rsidRPr="00B2590B" w:rsidRDefault="005533C4" w:rsidP="00103317">
      <w:pPr>
        <w:numPr>
          <w:ilvl w:val="0"/>
          <w:numId w:val="17"/>
        </w:numPr>
      </w:pPr>
      <w:r w:rsidRPr="00B2590B">
        <w:t>Comfort mode</w:t>
      </w:r>
    </w:p>
    <w:p w14:paraId="23AF30A9" w14:textId="77777777" w:rsidR="00103317" w:rsidRPr="00B2590B" w:rsidRDefault="00103317" w:rsidP="00103317">
      <w:pPr>
        <w:numPr>
          <w:ilvl w:val="0"/>
          <w:numId w:val="17"/>
        </w:numPr>
      </w:pPr>
      <w:r w:rsidRPr="00B2590B">
        <w:t xml:space="preserve">Standby </w:t>
      </w:r>
      <w:r w:rsidR="005533C4" w:rsidRPr="00B2590B">
        <w:t>mode</w:t>
      </w:r>
    </w:p>
    <w:p w14:paraId="12EA95E5" w14:textId="77777777" w:rsidR="00103317" w:rsidRPr="00B2590B" w:rsidRDefault="005533C4" w:rsidP="00103317">
      <w:pPr>
        <w:numPr>
          <w:ilvl w:val="0"/>
          <w:numId w:val="17"/>
        </w:numPr>
      </w:pPr>
      <w:r w:rsidRPr="00B2590B">
        <w:t>Night reduction</w:t>
      </w:r>
    </w:p>
    <w:p w14:paraId="4C852524" w14:textId="77777777" w:rsidR="00103317" w:rsidRPr="00B2590B" w:rsidRDefault="00103317" w:rsidP="00103317">
      <w:pPr>
        <w:numPr>
          <w:ilvl w:val="0"/>
          <w:numId w:val="17"/>
        </w:numPr>
      </w:pPr>
      <w:r w:rsidRPr="00B2590B">
        <w:t>Frost</w:t>
      </w:r>
      <w:r w:rsidR="005533C4" w:rsidRPr="00B2590B">
        <w:t>/heat protection</w:t>
      </w:r>
    </w:p>
    <w:p w14:paraId="2AEEC3B3" w14:textId="77777777" w:rsidR="00103317" w:rsidRPr="00B2590B" w:rsidRDefault="00103317" w:rsidP="000C69BD">
      <w:pPr>
        <w:ind w:left="720"/>
        <w:rPr>
          <w:color w:val="FF0000"/>
        </w:rPr>
      </w:pPr>
    </w:p>
    <w:p w14:paraId="24D679E7" w14:textId="77777777" w:rsidR="00103317" w:rsidRPr="00B2590B" w:rsidRDefault="007C6058" w:rsidP="00103317">
      <w:r w:rsidRPr="00B2590B">
        <w:t>The toggling between the operating modes is implemented via communication objects</w:t>
      </w:r>
      <w:r w:rsidR="000C69BD" w:rsidRPr="00B2590B">
        <w:t>.</w:t>
      </w:r>
      <w:r w:rsidRPr="00B2590B">
        <w:t xml:space="preserve"> As already seen in individual room control, a basic temperature can be set with an insensitive zone between heating and cooling</w:t>
      </w:r>
      <w:r w:rsidR="005D2144" w:rsidRPr="00B2590B">
        <w:t>.</w:t>
      </w:r>
      <w:r w:rsidR="005D2144" w:rsidRPr="00B2590B">
        <w:rPr>
          <w:color w:val="FF0000"/>
        </w:rPr>
        <w:t xml:space="preserve"> </w:t>
      </w:r>
      <w:r w:rsidR="00765093" w:rsidRPr="00B2590B">
        <w:t>Reference is also made to the temperature increase or reduction</w:t>
      </w:r>
      <w:r w:rsidR="005D2144" w:rsidRPr="00B2590B">
        <w:t>.</w:t>
      </w:r>
    </w:p>
    <w:p w14:paraId="530F5E85" w14:textId="77777777" w:rsidR="006044BC" w:rsidRPr="00B2590B" w:rsidRDefault="006044BC" w:rsidP="00103317">
      <w:pPr>
        <w:rPr>
          <w:color w:val="FF0000"/>
        </w:rPr>
      </w:pPr>
    </w:p>
    <w:p w14:paraId="0FA9F8B9" w14:textId="77777777" w:rsidR="00103317" w:rsidRPr="00B2590B" w:rsidRDefault="00103317" w:rsidP="007C6058">
      <w:pPr>
        <w:pStyle w:val="Heading3"/>
        <w:ind w:left="720"/>
        <w:rPr>
          <w:lang w:val="en-GB"/>
        </w:rPr>
      </w:pPr>
      <w:bookmarkStart w:id="69" w:name="_Toc245008325"/>
      <w:bookmarkStart w:id="70" w:name="_Toc389576733"/>
      <w:r w:rsidRPr="00B2590B">
        <w:rPr>
          <w:lang w:val="en-GB"/>
        </w:rPr>
        <w:t>Sens</w:t>
      </w:r>
      <w:bookmarkEnd w:id="69"/>
      <w:r w:rsidR="005D2144" w:rsidRPr="00B2590B">
        <w:rPr>
          <w:lang w:val="en-GB"/>
        </w:rPr>
        <w:t>or</w:t>
      </w:r>
      <w:r w:rsidR="005533C4" w:rsidRPr="00B2590B">
        <w:rPr>
          <w:lang w:val="en-GB"/>
        </w:rPr>
        <w:t>s</w:t>
      </w:r>
      <w:bookmarkEnd w:id="70"/>
    </w:p>
    <w:p w14:paraId="06B793F9" w14:textId="77777777" w:rsidR="00332C0F" w:rsidRDefault="00C00F37" w:rsidP="00103317">
      <w:r w:rsidRPr="00B2590B">
        <w:t>Sens</w:t>
      </w:r>
      <w:r w:rsidR="00765093" w:rsidRPr="00B2590B">
        <w:t xml:space="preserve">ors such as presence detectors, time switches, room thermostats, humidity sensors, window contacts or sensors for condensed water as well as binary inputs which influence the control can either </w:t>
      </w:r>
      <w:r w:rsidR="00D16A40" w:rsidRPr="00B2590B">
        <w:t>communicate via KNX directly with the fan coil actuator via group addresses or alternatively sensors can be connected directly to the actuator</w:t>
      </w:r>
      <w:r w:rsidR="00381E61" w:rsidRPr="00B2590B">
        <w:t xml:space="preserve">. </w:t>
      </w:r>
      <w:r w:rsidR="00D16A40" w:rsidRPr="00B2590B">
        <w:t xml:space="preserve">This depends on the respective device </w:t>
      </w:r>
      <w:proofErr w:type="gramStart"/>
      <w:r w:rsidR="00D16A40" w:rsidRPr="00B2590B">
        <w:t>i.e.</w:t>
      </w:r>
      <w:proofErr w:type="gramEnd"/>
      <w:r w:rsidR="00D16A40" w:rsidRPr="00B2590B">
        <w:t xml:space="preserve"> whether </w:t>
      </w:r>
      <w:r w:rsidR="00811648" w:rsidRPr="00B2590B">
        <w:t>it is</w:t>
      </w:r>
      <w:r w:rsidR="00D16A40" w:rsidRPr="00B2590B">
        <w:t xml:space="preserve"> just an actuator or an integrated control unit. </w:t>
      </w:r>
    </w:p>
    <w:p w14:paraId="4BB464DD" w14:textId="77777777" w:rsidR="00332C0F" w:rsidRPr="00332C0F" w:rsidRDefault="00332C0F" w:rsidP="00332C0F">
      <w:pPr>
        <w:pStyle w:val="Heading1"/>
        <w:rPr>
          <w:lang w:val="en-GB"/>
        </w:rPr>
      </w:pPr>
      <w:r>
        <w:br w:type="page"/>
      </w:r>
      <w:bookmarkStart w:id="71" w:name="_Toc363663359"/>
      <w:bookmarkStart w:id="72" w:name="_Toc389576734"/>
      <w:r w:rsidRPr="00332C0F">
        <w:rPr>
          <w:lang w:val="en-GB"/>
        </w:rPr>
        <w:lastRenderedPageBreak/>
        <w:t xml:space="preserve">Integrating </w:t>
      </w:r>
      <w:bookmarkEnd w:id="71"/>
      <w:r w:rsidRPr="00332C0F">
        <w:rPr>
          <w:lang w:val="en-GB"/>
        </w:rPr>
        <w:t>air conditioning systems</w:t>
      </w:r>
      <w:bookmarkEnd w:id="72"/>
    </w:p>
    <w:p w14:paraId="628E4EF8" w14:textId="77777777" w:rsidR="00332C0F" w:rsidRPr="00332C0F" w:rsidRDefault="00332C0F" w:rsidP="002F479F">
      <w:pPr>
        <w:pStyle w:val="Heading2"/>
      </w:pPr>
      <w:bookmarkStart w:id="73" w:name="_Toc389576735"/>
      <w:r w:rsidRPr="00332C0F">
        <w:t>Introduction</w:t>
      </w:r>
      <w:bookmarkEnd w:id="73"/>
    </w:p>
    <w:p w14:paraId="08787463" w14:textId="77777777" w:rsidR="00332C0F" w:rsidRPr="00332C0F" w:rsidRDefault="00332C0F" w:rsidP="00332C0F">
      <w:pPr>
        <w:rPr>
          <w:rFonts w:eastAsia="Times New Roman"/>
          <w:b/>
        </w:rPr>
      </w:pPr>
    </w:p>
    <w:p w14:paraId="1015A9D9" w14:textId="77777777" w:rsidR="00332C0F" w:rsidRPr="00332C0F" w:rsidRDefault="00332C0F" w:rsidP="00332C0F">
      <w:pPr>
        <w:rPr>
          <w:rFonts w:eastAsia="Times New Roman"/>
          <w:b/>
        </w:rPr>
      </w:pPr>
      <w:r w:rsidRPr="00332C0F">
        <w:rPr>
          <w:rFonts w:eastAsia="Times New Roman"/>
        </w:rPr>
        <w:t xml:space="preserve">Because of the use of KNX across different applications and its high level of integration, one needs </w:t>
      </w:r>
      <w:proofErr w:type="gramStart"/>
      <w:r w:rsidRPr="00332C0F">
        <w:rPr>
          <w:rFonts w:eastAsia="Times New Roman"/>
        </w:rPr>
        <w:t>to certainly also familiarize</w:t>
      </w:r>
      <w:proofErr w:type="gramEnd"/>
      <w:r w:rsidRPr="00332C0F">
        <w:rPr>
          <w:rFonts w:eastAsia="Times New Roman"/>
        </w:rPr>
        <w:t xml:space="preserve"> oneself with the connection of air conditioners to KNX systems. This is especially relevant in climate zones where temperatures are </w:t>
      </w:r>
      <w:proofErr w:type="gramStart"/>
      <w:r w:rsidRPr="00332C0F">
        <w:rPr>
          <w:rFonts w:eastAsia="Times New Roman"/>
        </w:rPr>
        <w:t>higher</w:t>
      </w:r>
      <w:proofErr w:type="gramEnd"/>
      <w:r w:rsidRPr="00332C0F">
        <w:rPr>
          <w:rFonts w:eastAsia="Times New Roman"/>
        </w:rPr>
        <w:t xml:space="preserve"> and heating is less of an issue. However, the need for air conditioning may also arise in glass buildings, where room temperatures can increase significantly during the summer. In buildings that house both heating and air conditioning systems, you often find that these systems are managed separately, sometimes even by different people. </w:t>
      </w:r>
      <w:proofErr w:type="gramStart"/>
      <w:r w:rsidRPr="00332C0F">
        <w:rPr>
          <w:rFonts w:eastAsia="Times New Roman"/>
        </w:rPr>
        <w:t>In order to</w:t>
      </w:r>
      <w:proofErr w:type="gramEnd"/>
      <w:r w:rsidRPr="00332C0F">
        <w:rPr>
          <w:rFonts w:eastAsia="Times New Roman"/>
        </w:rPr>
        <w:t xml:space="preserve"> avoid conflicting approaches in such a situation, it is highly useful to integrate all components into a KNX system. By doing so, you can avoid that the air conditioning system cools while the heating at the same time tries to keep the temperature level constant by simultaneously heating the room. </w:t>
      </w:r>
    </w:p>
    <w:p w14:paraId="2A219FEF" w14:textId="77777777" w:rsidR="000742CC" w:rsidRDefault="000742CC" w:rsidP="002F479F">
      <w:pPr>
        <w:keepNext/>
        <w:spacing w:before="240"/>
        <w:outlineLvl w:val="1"/>
        <w:rPr>
          <w:rFonts w:eastAsia="Times New Roman"/>
        </w:rPr>
      </w:pPr>
      <w:bookmarkStart w:id="74" w:name="_Toc363663361"/>
    </w:p>
    <w:p w14:paraId="67014CD8" w14:textId="77777777" w:rsidR="00332C0F" w:rsidRPr="00332C0F" w:rsidRDefault="00332C0F" w:rsidP="002F479F">
      <w:pPr>
        <w:pStyle w:val="Heading2"/>
      </w:pPr>
      <w:bookmarkStart w:id="75" w:name="_Toc389576736"/>
      <w:r w:rsidRPr="00332C0F">
        <w:t xml:space="preserve">Technical </w:t>
      </w:r>
      <w:bookmarkEnd w:id="74"/>
      <w:r w:rsidRPr="00332C0F">
        <w:t>Design</w:t>
      </w:r>
      <w:bookmarkEnd w:id="75"/>
    </w:p>
    <w:p w14:paraId="37EDDD13" w14:textId="77777777" w:rsidR="00332C0F" w:rsidRPr="00332C0F" w:rsidRDefault="00332C0F" w:rsidP="00332C0F">
      <w:pPr>
        <w:rPr>
          <w:rFonts w:eastAsia="Times New Roman"/>
        </w:rPr>
      </w:pPr>
      <w:r w:rsidRPr="00332C0F">
        <w:rPr>
          <w:rFonts w:eastAsia="Times New Roman"/>
        </w:rPr>
        <w:t>Fundamentally speaking, an air conditioning system is made up of various components. Basically, it consists of a cooling medium that circulates through a circuit in varying aggregate states. A compressor will draw in the gaseous medium and liquefy it in the condenser. The liquefaction of the cooling medium will result in the creation of heat, which is released to the environment. This heat will have to be evacuated, either with the help of a ventilator or through the process of convection. Then the liquid medium is passed through a valve to the evaporator. Here the aggregate state will again change, this time to a gaseous state. During this process, the medium will again extract the temperature from the surrounding air. This will result in a cooling of the temperature, which will then be pumped into the room via a ventilation system, as exemplified below.</w:t>
      </w:r>
    </w:p>
    <w:p w14:paraId="3B46FD3E" w14:textId="77777777" w:rsidR="00332C0F" w:rsidRPr="00332C0F" w:rsidRDefault="00332C0F" w:rsidP="00332C0F">
      <w:pPr>
        <w:keepNext/>
        <w:rPr>
          <w:rFonts w:eastAsia="Times New Roman"/>
        </w:rPr>
      </w:pPr>
    </w:p>
    <w:p w14:paraId="2D6DF71C" w14:textId="690FD38D" w:rsidR="005C756D" w:rsidRDefault="00E748CF" w:rsidP="002F479F">
      <w:pPr>
        <w:keepNext/>
      </w:pPr>
      <w:r w:rsidRPr="00332C0F">
        <w:rPr>
          <w:rFonts w:eastAsia="Times New Roman"/>
          <w:b/>
          <w:noProof/>
          <w:sz w:val="20"/>
          <w:szCs w:val="20"/>
          <w:lang w:val="nl-BE" w:eastAsia="nl-BE"/>
        </w:rPr>
        <w:drawing>
          <wp:inline distT="0" distB="0" distL="0" distR="0" wp14:anchorId="210C47E8" wp14:editId="3EF5717E">
            <wp:extent cx="4834255" cy="2639695"/>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834255" cy="2639695"/>
                    </a:xfrm>
                    <a:prstGeom prst="rect">
                      <a:avLst/>
                    </a:prstGeom>
                    <a:noFill/>
                    <a:ln>
                      <a:noFill/>
                    </a:ln>
                  </pic:spPr>
                </pic:pic>
              </a:graphicData>
            </a:graphic>
          </wp:inline>
        </w:drawing>
      </w:r>
    </w:p>
    <w:p w14:paraId="6EADC0DD" w14:textId="77777777" w:rsidR="00332C0F" w:rsidRPr="00332C0F" w:rsidRDefault="005C756D" w:rsidP="002F479F">
      <w:pPr>
        <w:pStyle w:val="Caption"/>
        <w:rPr>
          <w:rFonts w:eastAsia="Times New Roman"/>
        </w:rPr>
      </w:pPr>
      <w:r>
        <w:t xml:space="preserve">Figure </w:t>
      </w:r>
      <w:r>
        <w:fldChar w:fldCharType="begin"/>
      </w:r>
      <w:r>
        <w:instrText xml:space="preserve"> SEQ Figure \* ARABIC </w:instrText>
      </w:r>
      <w:r>
        <w:fldChar w:fldCharType="separate"/>
      </w:r>
      <w:r w:rsidR="00202A15">
        <w:rPr>
          <w:noProof/>
        </w:rPr>
        <w:t>43</w:t>
      </w:r>
      <w:r>
        <w:fldChar w:fldCharType="end"/>
      </w:r>
      <w:r>
        <w:t>: Technical design of an air conditioner</w:t>
      </w:r>
    </w:p>
    <w:p w14:paraId="1ACCDA5E" w14:textId="77777777" w:rsidR="00332C0F" w:rsidRPr="00332C0F" w:rsidRDefault="00332C0F" w:rsidP="00332C0F">
      <w:pPr>
        <w:rPr>
          <w:rFonts w:eastAsia="Times New Roman"/>
          <w:b/>
          <w:bCs/>
          <w:sz w:val="20"/>
          <w:szCs w:val="20"/>
        </w:rPr>
      </w:pPr>
    </w:p>
    <w:p w14:paraId="3FE21A32" w14:textId="77777777" w:rsidR="00332C0F" w:rsidRPr="00332C0F" w:rsidRDefault="00332C0F" w:rsidP="002F479F">
      <w:pPr>
        <w:pStyle w:val="Heading2"/>
      </w:pPr>
      <w:bookmarkStart w:id="76" w:name="_Toc363663362"/>
      <w:bookmarkStart w:id="77" w:name="_Toc389576737"/>
      <w:r w:rsidRPr="00332C0F">
        <w:lastRenderedPageBreak/>
        <w:t>Integration in KNX</w:t>
      </w:r>
      <w:bookmarkEnd w:id="76"/>
      <w:bookmarkEnd w:id="77"/>
    </w:p>
    <w:p w14:paraId="6013C608" w14:textId="77777777" w:rsidR="00332C0F" w:rsidRPr="00332C0F" w:rsidRDefault="00332C0F" w:rsidP="00332C0F">
      <w:pPr>
        <w:rPr>
          <w:rFonts w:eastAsia="Times New Roman"/>
        </w:rPr>
      </w:pPr>
      <w:r w:rsidRPr="00332C0F">
        <w:rPr>
          <w:rFonts w:eastAsia="Times New Roman"/>
        </w:rPr>
        <w:t>As it is often the case in the world of KNX, the market offers different integration approaches. The model and make of the air conditioner are decisive here. Either the air conditioner communicates via a proprietary protocol or via a common interoperable automation standard: this will determine the layout of the gateway towards KNX. A further differentiating factor is the type of communication. This can either be unidirectional or bidirectional.</w:t>
      </w:r>
    </w:p>
    <w:p w14:paraId="71A100E3" w14:textId="77777777" w:rsidR="00332C0F" w:rsidRPr="00332C0F" w:rsidRDefault="00332C0F" w:rsidP="00332C0F">
      <w:pPr>
        <w:rPr>
          <w:rFonts w:eastAsia="Times New Roman"/>
        </w:rPr>
      </w:pPr>
    </w:p>
    <w:p w14:paraId="48ABF874" w14:textId="77777777" w:rsidR="00332C0F" w:rsidRPr="00911919" w:rsidRDefault="00332C0F" w:rsidP="00911919">
      <w:pPr>
        <w:pStyle w:val="Heading3"/>
        <w:ind w:hanging="862"/>
      </w:pPr>
      <w:bookmarkStart w:id="78" w:name="_Toc363663363"/>
      <w:bookmarkStart w:id="79" w:name="_Toc389576738"/>
      <w:r w:rsidRPr="00911919">
        <w:t>Proprietary Protocol</w:t>
      </w:r>
      <w:bookmarkEnd w:id="78"/>
      <w:bookmarkEnd w:id="79"/>
    </w:p>
    <w:p w14:paraId="08675AE0" w14:textId="77777777" w:rsidR="00332C0F" w:rsidRPr="00332C0F" w:rsidRDefault="00332C0F" w:rsidP="00332C0F">
      <w:pPr>
        <w:rPr>
          <w:rFonts w:eastAsia="Times New Roman"/>
        </w:rPr>
      </w:pPr>
      <w:r w:rsidRPr="00332C0F">
        <w:rPr>
          <w:rFonts w:eastAsia="Times New Roman"/>
        </w:rPr>
        <w:t xml:space="preserve">In case the air conditioner is equipped with a proprietary interface (depending on make), the integration will be done via a </w:t>
      </w:r>
      <w:proofErr w:type="gramStart"/>
      <w:r w:rsidRPr="00332C0F">
        <w:rPr>
          <w:rFonts w:eastAsia="Times New Roman"/>
        </w:rPr>
        <w:t>purpose built</w:t>
      </w:r>
      <w:proofErr w:type="gramEnd"/>
      <w:r w:rsidRPr="00332C0F">
        <w:rPr>
          <w:rFonts w:eastAsia="Times New Roman"/>
        </w:rPr>
        <w:t xml:space="preserve"> gateway. This will be necessary because the structure of the telegram and its message is not published and consequently is not available. Without this background information it will be very difficult or even impossible to realize the integration. The gateway is therefore shipped with an application including communication objects, parameter settings, etc. </w:t>
      </w:r>
    </w:p>
    <w:p w14:paraId="001609F6" w14:textId="77777777" w:rsidR="00332C0F" w:rsidRPr="00332C0F" w:rsidRDefault="00332C0F" w:rsidP="00332C0F">
      <w:pPr>
        <w:rPr>
          <w:rFonts w:eastAsia="Times New Roman"/>
        </w:rPr>
      </w:pPr>
    </w:p>
    <w:p w14:paraId="6888D9E3" w14:textId="77777777" w:rsidR="00332C0F" w:rsidRPr="00332C0F" w:rsidRDefault="00332C0F" w:rsidP="00911919">
      <w:pPr>
        <w:pStyle w:val="Heading3"/>
        <w:ind w:hanging="862"/>
      </w:pPr>
      <w:bookmarkStart w:id="80" w:name="_Toc363663364"/>
      <w:bookmarkStart w:id="81" w:name="_Toc389576739"/>
      <w:r w:rsidRPr="00332C0F">
        <w:t>Gateway to an open Automation Protocol</w:t>
      </w:r>
      <w:bookmarkEnd w:id="80"/>
      <w:bookmarkEnd w:id="81"/>
    </w:p>
    <w:p w14:paraId="651BCA28" w14:textId="77777777" w:rsidR="00332C0F" w:rsidRPr="00332C0F" w:rsidRDefault="00332C0F" w:rsidP="00332C0F">
      <w:pPr>
        <w:rPr>
          <w:rFonts w:eastAsia="Times New Roman"/>
        </w:rPr>
      </w:pPr>
    </w:p>
    <w:p w14:paraId="76274F33" w14:textId="77777777" w:rsidR="00332C0F" w:rsidRPr="00332C0F" w:rsidRDefault="00332C0F" w:rsidP="00332C0F">
      <w:pPr>
        <w:rPr>
          <w:rFonts w:eastAsia="Times New Roman"/>
        </w:rPr>
      </w:pPr>
      <w:r w:rsidRPr="00332C0F">
        <w:rPr>
          <w:rFonts w:eastAsia="Times New Roman"/>
        </w:rPr>
        <w:t>Should the air conditioner, however, be equipped with an open standard (</w:t>
      </w:r>
      <w:proofErr w:type="gramStart"/>
      <w:r w:rsidRPr="00332C0F">
        <w:rPr>
          <w:rFonts w:eastAsia="Times New Roman"/>
        </w:rPr>
        <w:t>i.e.</w:t>
      </w:r>
      <w:proofErr w:type="gramEnd"/>
      <w:r w:rsidRPr="00332C0F">
        <w:rPr>
          <w:rFonts w:eastAsia="Times New Roman"/>
        </w:rPr>
        <w:t xml:space="preserve"> BACnet) there is the possibility to integrate it via a universal gateway. In this way, the gateway constitutes a device in the KNX system. Furthermore, an application is needed </w:t>
      </w:r>
      <w:proofErr w:type="gramStart"/>
      <w:r w:rsidRPr="00332C0F">
        <w:rPr>
          <w:rFonts w:eastAsia="Times New Roman"/>
        </w:rPr>
        <w:t>in order to</w:t>
      </w:r>
      <w:proofErr w:type="gramEnd"/>
      <w:r w:rsidRPr="00332C0F">
        <w:rPr>
          <w:rFonts w:eastAsia="Times New Roman"/>
        </w:rPr>
        <w:t xml:space="preserve"> connect the components of the different automation systems. In this way you can realize an integration of the KNX side via the ETS and the classic mechanisms (</w:t>
      </w:r>
      <w:proofErr w:type="gramStart"/>
      <w:r w:rsidRPr="00332C0F">
        <w:rPr>
          <w:rFonts w:eastAsia="Times New Roman"/>
        </w:rPr>
        <w:t>i.e.</w:t>
      </w:r>
      <w:proofErr w:type="gramEnd"/>
      <w:r w:rsidRPr="00332C0F">
        <w:rPr>
          <w:rFonts w:eastAsia="Times New Roman"/>
        </w:rPr>
        <w:t xml:space="preserve"> parameterization, implementation, etc.). Besides this, you will usually need a further program with which the non-KNX side can be parameterized and programmed. </w:t>
      </w:r>
    </w:p>
    <w:p w14:paraId="5D163C3B" w14:textId="77777777" w:rsidR="00332C0F" w:rsidRPr="00332C0F" w:rsidRDefault="00332C0F" w:rsidP="00332C0F">
      <w:pPr>
        <w:rPr>
          <w:rFonts w:eastAsia="Times New Roman"/>
          <w:b/>
          <w:bCs/>
          <w:sz w:val="20"/>
          <w:szCs w:val="20"/>
        </w:rPr>
      </w:pPr>
    </w:p>
    <w:p w14:paraId="39118212" w14:textId="77AB1983" w:rsidR="005C756D" w:rsidRDefault="00E748CF" w:rsidP="002F479F">
      <w:pPr>
        <w:keepNext/>
      </w:pPr>
      <w:r w:rsidRPr="00332C0F">
        <w:rPr>
          <w:rFonts w:eastAsia="Times New Roman"/>
          <w:noProof/>
          <w:lang w:val="nl-BE" w:eastAsia="nl-BE"/>
        </w:rPr>
        <w:drawing>
          <wp:inline distT="0" distB="0" distL="0" distR="0" wp14:anchorId="6F2F56C3" wp14:editId="3528C219">
            <wp:extent cx="4763135" cy="2806700"/>
            <wp:effectExtent l="0" t="0" r="0" b="0"/>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763135" cy="2806700"/>
                    </a:xfrm>
                    <a:prstGeom prst="rect">
                      <a:avLst/>
                    </a:prstGeom>
                    <a:noFill/>
                    <a:ln>
                      <a:noFill/>
                    </a:ln>
                  </pic:spPr>
                </pic:pic>
              </a:graphicData>
            </a:graphic>
          </wp:inline>
        </w:drawing>
      </w:r>
    </w:p>
    <w:p w14:paraId="6FB7AFD2" w14:textId="77777777" w:rsidR="00332C0F" w:rsidRPr="00332C0F" w:rsidRDefault="005C756D" w:rsidP="002F479F">
      <w:pPr>
        <w:pStyle w:val="Caption"/>
        <w:rPr>
          <w:rFonts w:eastAsia="Times New Roman"/>
        </w:rPr>
      </w:pPr>
      <w:r>
        <w:t xml:space="preserve">Figure </w:t>
      </w:r>
      <w:r>
        <w:fldChar w:fldCharType="begin"/>
      </w:r>
      <w:r>
        <w:instrText xml:space="preserve"> SEQ Figure \* ARABIC </w:instrText>
      </w:r>
      <w:r>
        <w:fldChar w:fldCharType="separate"/>
      </w:r>
      <w:r w:rsidR="00202A15">
        <w:rPr>
          <w:noProof/>
        </w:rPr>
        <w:t>44</w:t>
      </w:r>
      <w:r>
        <w:fldChar w:fldCharType="end"/>
      </w:r>
      <w:r>
        <w:t>: Integration of Air conditioner via Gateway</w:t>
      </w:r>
    </w:p>
    <w:p w14:paraId="74E10FD6" w14:textId="77777777" w:rsidR="00332C0F" w:rsidRPr="00332C0F" w:rsidRDefault="00332C0F" w:rsidP="00332C0F">
      <w:pPr>
        <w:rPr>
          <w:rFonts w:eastAsia="Times New Roman"/>
        </w:rPr>
      </w:pPr>
    </w:p>
    <w:p w14:paraId="79296B04" w14:textId="77777777" w:rsidR="00332C0F" w:rsidRPr="00332C0F" w:rsidRDefault="00332C0F" w:rsidP="00332C0F">
      <w:pPr>
        <w:rPr>
          <w:rFonts w:eastAsia="Times New Roman"/>
        </w:rPr>
      </w:pPr>
      <w:r w:rsidRPr="00332C0F">
        <w:rPr>
          <w:rFonts w:eastAsia="Times New Roman"/>
        </w:rPr>
        <w:lastRenderedPageBreak/>
        <w:t>As air conditioners currently on the market are not always natively equipped with a KNX interface, it is useful to consider the used type of communication.</w:t>
      </w:r>
    </w:p>
    <w:p w14:paraId="44FB7668" w14:textId="77777777" w:rsidR="00332C0F" w:rsidRPr="00332C0F" w:rsidRDefault="00332C0F" w:rsidP="00332C0F">
      <w:pPr>
        <w:rPr>
          <w:rFonts w:eastAsia="Times New Roman"/>
        </w:rPr>
      </w:pPr>
    </w:p>
    <w:p w14:paraId="7DFA5AA8" w14:textId="77777777" w:rsidR="00332C0F" w:rsidRPr="00332C0F" w:rsidRDefault="00332C0F" w:rsidP="00911919">
      <w:pPr>
        <w:keepNext/>
        <w:numPr>
          <w:ilvl w:val="2"/>
          <w:numId w:val="8"/>
        </w:numPr>
        <w:spacing w:before="240"/>
        <w:ind w:left="0" w:firstLine="0"/>
        <w:outlineLvl w:val="2"/>
        <w:rPr>
          <w:rFonts w:eastAsia="Times New Roman" w:cs="Times New Roman"/>
          <w:b/>
          <w:bCs/>
        </w:rPr>
      </w:pPr>
      <w:bookmarkStart w:id="82" w:name="_Toc363663365"/>
      <w:bookmarkStart w:id="83" w:name="_Toc389576740"/>
      <w:r w:rsidRPr="00332C0F">
        <w:rPr>
          <w:rFonts w:eastAsia="Times New Roman" w:cs="Times New Roman"/>
          <w:b/>
          <w:bCs/>
        </w:rPr>
        <w:t>Unidirectional Communication</w:t>
      </w:r>
      <w:bookmarkEnd w:id="82"/>
      <w:bookmarkEnd w:id="83"/>
    </w:p>
    <w:p w14:paraId="0874C7EF" w14:textId="77777777" w:rsidR="00332C0F" w:rsidRPr="00332C0F" w:rsidRDefault="00332C0F" w:rsidP="00332C0F">
      <w:pPr>
        <w:rPr>
          <w:rFonts w:eastAsia="Times New Roman"/>
        </w:rPr>
      </w:pPr>
    </w:p>
    <w:p w14:paraId="0326DAB1" w14:textId="77777777" w:rsidR="00332C0F" w:rsidRPr="00332C0F" w:rsidRDefault="00332C0F" w:rsidP="00332C0F">
      <w:pPr>
        <w:rPr>
          <w:rFonts w:eastAsia="Times New Roman"/>
        </w:rPr>
      </w:pPr>
      <w:r w:rsidRPr="00332C0F">
        <w:rPr>
          <w:rFonts w:eastAsia="Times New Roman"/>
        </w:rPr>
        <w:t xml:space="preserve">With unidirectional communication you only have the option of communicating to the air conditioner. This solution does not allow an information flow back towards KNX. Consequently, you have the possibility of setting the temperature or the number of rotations of your fan, however you will not receive any confirmation of this action on KNX. </w:t>
      </w:r>
    </w:p>
    <w:p w14:paraId="04A07AFE" w14:textId="77777777" w:rsidR="00332C0F" w:rsidRPr="00332C0F" w:rsidRDefault="00332C0F" w:rsidP="00332C0F">
      <w:pPr>
        <w:rPr>
          <w:rFonts w:eastAsia="Times New Roman"/>
          <w:highlight w:val="yellow"/>
        </w:rPr>
      </w:pPr>
    </w:p>
    <w:p w14:paraId="1B9B08B7" w14:textId="77777777" w:rsidR="00332C0F" w:rsidRPr="00332C0F" w:rsidRDefault="00332C0F" w:rsidP="00911919">
      <w:pPr>
        <w:keepNext/>
        <w:numPr>
          <w:ilvl w:val="2"/>
          <w:numId w:val="8"/>
        </w:numPr>
        <w:spacing w:before="240"/>
        <w:ind w:left="0" w:firstLine="0"/>
        <w:outlineLvl w:val="2"/>
        <w:rPr>
          <w:rFonts w:eastAsia="Times New Roman" w:cs="Times New Roman"/>
          <w:b/>
          <w:bCs/>
        </w:rPr>
      </w:pPr>
      <w:bookmarkStart w:id="84" w:name="_Toc363663366"/>
      <w:bookmarkStart w:id="85" w:name="_Toc389576741"/>
      <w:r w:rsidRPr="00332C0F">
        <w:rPr>
          <w:rFonts w:eastAsia="Times New Roman" w:cs="Times New Roman"/>
          <w:b/>
          <w:bCs/>
        </w:rPr>
        <w:t>Bidirectional Communication</w:t>
      </w:r>
      <w:bookmarkEnd w:id="84"/>
      <w:bookmarkEnd w:id="85"/>
    </w:p>
    <w:p w14:paraId="25AA25EC" w14:textId="77777777" w:rsidR="00332C0F" w:rsidRPr="00332C0F" w:rsidRDefault="00332C0F" w:rsidP="00332C0F">
      <w:pPr>
        <w:rPr>
          <w:rFonts w:eastAsia="Times New Roman"/>
          <w:highlight w:val="yellow"/>
        </w:rPr>
      </w:pPr>
    </w:p>
    <w:p w14:paraId="0B7D83F9" w14:textId="77777777" w:rsidR="00332C0F" w:rsidRPr="00332C0F" w:rsidRDefault="00332C0F" w:rsidP="00332C0F">
      <w:pPr>
        <w:rPr>
          <w:rFonts w:eastAsia="Times New Roman"/>
        </w:rPr>
      </w:pPr>
      <w:r w:rsidRPr="00332C0F">
        <w:rPr>
          <w:rFonts w:eastAsia="Times New Roman"/>
        </w:rPr>
        <w:t xml:space="preserve">In the case of bidirectional communication, you can both send and receive telegrams from either direction. </w:t>
      </w:r>
      <w:proofErr w:type="gramStart"/>
      <w:r w:rsidRPr="00332C0F">
        <w:rPr>
          <w:rFonts w:eastAsia="Times New Roman"/>
        </w:rPr>
        <w:t>Thus</w:t>
      </w:r>
      <w:proofErr w:type="gramEnd"/>
      <w:r w:rsidRPr="00332C0F">
        <w:rPr>
          <w:rFonts w:eastAsia="Times New Roman"/>
        </w:rPr>
        <w:t xml:space="preserve"> you will also have the possibility to influence the performance, that is to say the actual operation of the air conditioner, as well as the possibility to receive feedback from the device. This type of integration has the advantage of gathering, processing and logging process and operation information centrally. This can even go so far as registering error indications, which can in turn lead to a consecutive reaction or the sending of an error message. </w:t>
      </w:r>
    </w:p>
    <w:p w14:paraId="693CB03F" w14:textId="77777777" w:rsidR="00332C0F" w:rsidRPr="00332C0F" w:rsidRDefault="00332C0F" w:rsidP="00332C0F">
      <w:pPr>
        <w:rPr>
          <w:rFonts w:eastAsia="Times New Roman"/>
        </w:rPr>
      </w:pPr>
    </w:p>
    <w:p w14:paraId="58425FB4" w14:textId="77777777" w:rsidR="00332C0F" w:rsidRPr="00332C0F" w:rsidRDefault="00332C0F" w:rsidP="00332C0F">
      <w:pPr>
        <w:rPr>
          <w:rFonts w:eastAsia="Times New Roman"/>
        </w:rPr>
      </w:pPr>
      <w:r w:rsidRPr="00332C0F">
        <w:rPr>
          <w:rFonts w:eastAsia="Times New Roman"/>
        </w:rPr>
        <w:t>The implementation of the integration can be realized with the following media:</w:t>
      </w:r>
    </w:p>
    <w:p w14:paraId="055E5376" w14:textId="77777777" w:rsidR="00332C0F" w:rsidRPr="00332C0F" w:rsidRDefault="00332C0F" w:rsidP="00332C0F">
      <w:pPr>
        <w:rPr>
          <w:rFonts w:eastAsia="Times New Roman"/>
        </w:rPr>
      </w:pPr>
    </w:p>
    <w:p w14:paraId="0EB48BE5" w14:textId="77777777" w:rsidR="00332C0F" w:rsidRPr="00332C0F" w:rsidRDefault="00332C0F" w:rsidP="00332C0F">
      <w:pPr>
        <w:numPr>
          <w:ilvl w:val="0"/>
          <w:numId w:val="24"/>
        </w:numPr>
        <w:ind w:left="2127"/>
        <w:rPr>
          <w:rFonts w:eastAsia="Times New Roman"/>
        </w:rPr>
      </w:pPr>
      <w:r w:rsidRPr="00332C0F">
        <w:rPr>
          <w:rFonts w:eastAsia="Times New Roman"/>
        </w:rPr>
        <w:t>Infrared</w:t>
      </w:r>
    </w:p>
    <w:p w14:paraId="3F67823E" w14:textId="77777777" w:rsidR="00332C0F" w:rsidRPr="00332C0F" w:rsidRDefault="00332C0F" w:rsidP="00332C0F">
      <w:pPr>
        <w:numPr>
          <w:ilvl w:val="0"/>
          <w:numId w:val="24"/>
        </w:numPr>
        <w:ind w:left="2127"/>
        <w:rPr>
          <w:rFonts w:eastAsia="Times New Roman"/>
        </w:rPr>
      </w:pPr>
      <w:r w:rsidRPr="00332C0F">
        <w:rPr>
          <w:rFonts w:eastAsia="Times New Roman"/>
        </w:rPr>
        <w:t>Twisted Pair</w:t>
      </w:r>
    </w:p>
    <w:p w14:paraId="00FC6B41" w14:textId="77777777" w:rsidR="00332C0F" w:rsidRPr="00332C0F" w:rsidRDefault="00332C0F" w:rsidP="00332C0F">
      <w:pPr>
        <w:numPr>
          <w:ilvl w:val="0"/>
          <w:numId w:val="24"/>
        </w:numPr>
        <w:ind w:left="2127"/>
        <w:rPr>
          <w:rFonts w:eastAsia="Times New Roman"/>
        </w:rPr>
      </w:pPr>
      <w:r w:rsidRPr="00332C0F">
        <w:rPr>
          <w:rFonts w:eastAsia="Times New Roman"/>
        </w:rPr>
        <w:t>Ethernet/IP</w:t>
      </w:r>
    </w:p>
    <w:p w14:paraId="6EAB5136" w14:textId="77777777" w:rsidR="00332C0F" w:rsidRPr="00332C0F" w:rsidRDefault="00332C0F" w:rsidP="00332C0F">
      <w:pPr>
        <w:numPr>
          <w:ilvl w:val="0"/>
          <w:numId w:val="24"/>
        </w:numPr>
        <w:ind w:left="2127"/>
        <w:rPr>
          <w:rFonts w:eastAsia="Times New Roman"/>
        </w:rPr>
      </w:pPr>
      <w:r w:rsidRPr="00332C0F">
        <w:rPr>
          <w:rFonts w:eastAsia="Times New Roman"/>
        </w:rPr>
        <w:t>RS232</w:t>
      </w:r>
    </w:p>
    <w:p w14:paraId="3D577217" w14:textId="77777777" w:rsidR="00332C0F" w:rsidRPr="00332C0F" w:rsidRDefault="00332C0F" w:rsidP="00332C0F">
      <w:pPr>
        <w:numPr>
          <w:ilvl w:val="0"/>
          <w:numId w:val="24"/>
        </w:numPr>
        <w:ind w:left="2127"/>
        <w:rPr>
          <w:rFonts w:eastAsia="Times New Roman"/>
        </w:rPr>
      </w:pPr>
      <w:r w:rsidRPr="00332C0F">
        <w:rPr>
          <w:rFonts w:eastAsia="Times New Roman"/>
        </w:rPr>
        <w:t>RS485</w:t>
      </w:r>
    </w:p>
    <w:p w14:paraId="5EC0A9E8" w14:textId="77777777" w:rsidR="00332C0F" w:rsidRPr="00332C0F" w:rsidRDefault="00332C0F" w:rsidP="00332C0F">
      <w:pPr>
        <w:numPr>
          <w:ilvl w:val="0"/>
          <w:numId w:val="24"/>
        </w:numPr>
        <w:ind w:left="2127"/>
        <w:rPr>
          <w:rFonts w:eastAsia="Times New Roman"/>
        </w:rPr>
      </w:pPr>
      <w:r w:rsidRPr="00332C0F">
        <w:rPr>
          <w:rFonts w:eastAsia="Times New Roman"/>
        </w:rPr>
        <w:t>…</w:t>
      </w:r>
    </w:p>
    <w:p w14:paraId="2043030C" w14:textId="77777777" w:rsidR="00332C0F" w:rsidRPr="00332C0F" w:rsidRDefault="00332C0F" w:rsidP="00332C0F">
      <w:pPr>
        <w:rPr>
          <w:rFonts w:eastAsia="Times New Roman"/>
        </w:rPr>
      </w:pPr>
    </w:p>
    <w:p w14:paraId="45D8AE10" w14:textId="2A69A151" w:rsidR="005C756D" w:rsidRDefault="00E748CF" w:rsidP="002F479F">
      <w:pPr>
        <w:keepNext/>
      </w:pPr>
      <w:r w:rsidRPr="00332C0F">
        <w:rPr>
          <w:rFonts w:eastAsia="Times New Roman"/>
          <w:noProof/>
          <w:lang w:val="nl-BE" w:eastAsia="nl-BE"/>
        </w:rPr>
        <w:drawing>
          <wp:inline distT="0" distB="0" distL="0" distR="0" wp14:anchorId="06205B9F" wp14:editId="6FEE7774">
            <wp:extent cx="5160645" cy="3045460"/>
            <wp:effectExtent l="0" t="0" r="0" b="0"/>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160645" cy="3045460"/>
                    </a:xfrm>
                    <a:prstGeom prst="rect">
                      <a:avLst/>
                    </a:prstGeom>
                    <a:noFill/>
                    <a:ln>
                      <a:noFill/>
                    </a:ln>
                  </pic:spPr>
                </pic:pic>
              </a:graphicData>
            </a:graphic>
          </wp:inline>
        </w:drawing>
      </w:r>
    </w:p>
    <w:p w14:paraId="249A7953" w14:textId="77777777" w:rsidR="00332C0F" w:rsidRPr="00332C0F" w:rsidRDefault="005C756D" w:rsidP="002F479F">
      <w:pPr>
        <w:pStyle w:val="Caption"/>
        <w:rPr>
          <w:rFonts w:eastAsia="Times New Roman"/>
        </w:rPr>
      </w:pPr>
      <w:r>
        <w:t xml:space="preserve">Figure </w:t>
      </w:r>
      <w:r>
        <w:fldChar w:fldCharType="begin"/>
      </w:r>
      <w:r>
        <w:instrText xml:space="preserve"> SEQ Figure \* ARABIC </w:instrText>
      </w:r>
      <w:r>
        <w:fldChar w:fldCharType="separate"/>
      </w:r>
      <w:r w:rsidR="007177D7">
        <w:rPr>
          <w:noProof/>
        </w:rPr>
        <w:t>45</w:t>
      </w:r>
      <w:r>
        <w:fldChar w:fldCharType="end"/>
      </w:r>
      <w:r>
        <w:t>: Integration of Air Conditioner via IR-Gateway</w:t>
      </w:r>
    </w:p>
    <w:p w14:paraId="552D3300" w14:textId="77777777" w:rsidR="00332C0F" w:rsidRPr="00332C0F" w:rsidRDefault="00332C0F" w:rsidP="00332C0F">
      <w:pPr>
        <w:rPr>
          <w:rFonts w:eastAsia="Times New Roman"/>
        </w:rPr>
      </w:pPr>
    </w:p>
    <w:p w14:paraId="420A7CA3" w14:textId="77777777" w:rsidR="00332C0F" w:rsidRPr="00332C0F" w:rsidRDefault="00332C0F" w:rsidP="007177D7">
      <w:pPr>
        <w:pStyle w:val="Heading2"/>
      </w:pPr>
      <w:bookmarkStart w:id="86" w:name="_Toc363663367"/>
      <w:bookmarkStart w:id="87" w:name="_Toc389576742"/>
      <w:r w:rsidRPr="00332C0F">
        <w:lastRenderedPageBreak/>
        <w:t xml:space="preserve">Regulation cf. § </w:t>
      </w:r>
      <w:bookmarkEnd w:id="86"/>
      <w:r w:rsidR="00FB25D5">
        <w:fldChar w:fldCharType="begin"/>
      </w:r>
      <w:r w:rsidR="00FB25D5">
        <w:instrText xml:space="preserve"> REF _Ref372288730 \r \h </w:instrText>
      </w:r>
      <w:r w:rsidR="00FB25D5">
        <w:fldChar w:fldCharType="separate"/>
      </w:r>
      <w:r w:rsidR="00FB25D5">
        <w:t>2.1.3.1</w:t>
      </w:r>
      <w:bookmarkEnd w:id="87"/>
      <w:r w:rsidR="00FB25D5">
        <w:fldChar w:fldCharType="end"/>
      </w:r>
    </w:p>
    <w:p w14:paraId="275C59CD" w14:textId="77777777" w:rsidR="00332C0F" w:rsidRPr="00332C0F" w:rsidRDefault="00332C0F" w:rsidP="00332C0F">
      <w:pPr>
        <w:rPr>
          <w:rFonts w:eastAsia="Times New Roman"/>
        </w:rPr>
      </w:pPr>
      <w:r w:rsidRPr="00332C0F">
        <w:rPr>
          <w:rFonts w:eastAsia="Times New Roman"/>
        </w:rPr>
        <w:t>The control of an air conditioner follows the philosophy that is applied for room temperature regulation as already explained above (cf. §</w:t>
      </w:r>
      <w:r w:rsidR="00FC5F28">
        <w:rPr>
          <w:rFonts w:eastAsia="Times New Roman"/>
        </w:rPr>
        <w:fldChar w:fldCharType="begin"/>
      </w:r>
      <w:r w:rsidR="00FC5F28">
        <w:rPr>
          <w:rFonts w:eastAsia="Times New Roman"/>
        </w:rPr>
        <w:instrText xml:space="preserve"> REF _Ref372288730 \r \h </w:instrText>
      </w:r>
      <w:r w:rsidR="00FC5F28">
        <w:rPr>
          <w:rFonts w:eastAsia="Times New Roman"/>
        </w:rPr>
      </w:r>
      <w:r w:rsidR="00FC5F28">
        <w:rPr>
          <w:rFonts w:eastAsia="Times New Roman"/>
        </w:rPr>
        <w:fldChar w:fldCharType="separate"/>
      </w:r>
      <w:r w:rsidR="00FC5F28">
        <w:rPr>
          <w:rFonts w:eastAsia="Times New Roman"/>
        </w:rPr>
        <w:t>2.1.3.1</w:t>
      </w:r>
      <w:r w:rsidR="00FC5F28">
        <w:rPr>
          <w:rFonts w:eastAsia="Times New Roman"/>
        </w:rPr>
        <w:fldChar w:fldCharType="end"/>
      </w:r>
      <w:r w:rsidRPr="00332C0F">
        <w:rPr>
          <w:rFonts w:eastAsia="Times New Roman"/>
        </w:rPr>
        <w:t xml:space="preserve">). Consequently, it is also possible to set the operating mode via an object (DPT 20.105). In order to establish the </w:t>
      </w:r>
      <w:proofErr w:type="gramStart"/>
      <w:r w:rsidRPr="00332C0F">
        <w:rPr>
          <w:rFonts w:eastAsia="Times New Roman"/>
        </w:rPr>
        <w:t>regulation</w:t>
      </w:r>
      <w:proofErr w:type="gramEnd"/>
      <w:r w:rsidRPr="00332C0F">
        <w:rPr>
          <w:rFonts w:eastAsia="Times New Roman"/>
        </w:rPr>
        <w:t xml:space="preserve"> you will need, as seen previously, two components: a room temperature sensor with a regulator and a valve. The valve is in this case the interface to the air conditioner. </w:t>
      </w:r>
    </w:p>
    <w:p w14:paraId="1CEDC61F" w14:textId="77777777" w:rsidR="00332C0F" w:rsidRPr="00332C0F" w:rsidRDefault="00332C0F" w:rsidP="00332C0F">
      <w:pPr>
        <w:rPr>
          <w:rFonts w:eastAsia="Times New Roman"/>
        </w:rPr>
      </w:pPr>
      <w:r w:rsidRPr="00332C0F">
        <w:rPr>
          <w:rFonts w:eastAsia="Times New Roman"/>
        </w:rPr>
        <w:t xml:space="preserve">You can both regulate and monitor the temperature with the room temperature regulator via KNX. The room temperature regulator will in turn decide, based on a comparison between the set and actual temperature, whether to heat or whether to cool. For example, this would mean that if your target temperature is set to 19°C and the actual temperature is 23°C, the valve opening of the air conditioner would be increased, while the valve opening of the heating system (if applicable) would be decreased. The room temperature regulator thus automatically regulates the conditioning in both directions. There is also the possibility of switching between the two directions via a communication object, linked to a switch of a push-button, a clock timer or similar. </w:t>
      </w:r>
    </w:p>
    <w:p w14:paraId="68D65306" w14:textId="77777777" w:rsidR="00332C0F" w:rsidRPr="00332C0F" w:rsidRDefault="00332C0F" w:rsidP="00332C0F">
      <w:pPr>
        <w:rPr>
          <w:rFonts w:eastAsia="Times New Roman"/>
        </w:rPr>
      </w:pPr>
    </w:p>
    <w:p w14:paraId="013BFD20" w14:textId="1F25B9E0" w:rsidR="005C756D" w:rsidRDefault="00E748CF" w:rsidP="005C756D">
      <w:pPr>
        <w:pStyle w:val="Picture"/>
      </w:pPr>
      <w:r w:rsidRPr="00332C0F">
        <w:rPr>
          <w:rFonts w:eastAsia="Times New Roman"/>
          <w:noProof/>
          <w:lang w:val="nl-BE" w:eastAsia="nl-BE"/>
        </w:rPr>
        <w:drawing>
          <wp:inline distT="0" distB="0" distL="0" distR="0" wp14:anchorId="2267A214" wp14:editId="0F71E332">
            <wp:extent cx="5486400" cy="1447165"/>
            <wp:effectExtent l="0" t="0" r="0" b="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400" cy="1447165"/>
                    </a:xfrm>
                    <a:prstGeom prst="rect">
                      <a:avLst/>
                    </a:prstGeom>
                    <a:noFill/>
                    <a:ln>
                      <a:noFill/>
                    </a:ln>
                  </pic:spPr>
                </pic:pic>
              </a:graphicData>
            </a:graphic>
          </wp:inline>
        </w:drawing>
      </w:r>
    </w:p>
    <w:p w14:paraId="756A7656" w14:textId="77777777" w:rsidR="00332C0F" w:rsidRPr="00332C0F" w:rsidRDefault="005C756D" w:rsidP="002F479F">
      <w:pPr>
        <w:pStyle w:val="Caption"/>
        <w:rPr>
          <w:rFonts w:eastAsia="Times New Roman"/>
          <w:highlight w:val="yellow"/>
        </w:rPr>
      </w:pPr>
      <w:r>
        <w:t xml:space="preserve">Figure </w:t>
      </w:r>
      <w:r>
        <w:fldChar w:fldCharType="begin"/>
      </w:r>
      <w:r>
        <w:instrText xml:space="preserve"> SEQ Figure \* ARABIC </w:instrText>
      </w:r>
      <w:r>
        <w:fldChar w:fldCharType="separate"/>
      </w:r>
      <w:r w:rsidR="007177D7">
        <w:rPr>
          <w:noProof/>
        </w:rPr>
        <w:t>46</w:t>
      </w:r>
      <w:r>
        <w:fldChar w:fldCharType="end"/>
      </w:r>
      <w:r>
        <w:t>: Parameter Switching between Heating/Cooling</w:t>
      </w:r>
    </w:p>
    <w:p w14:paraId="104AA68D" w14:textId="77777777" w:rsidR="00332C0F" w:rsidRPr="00332C0F" w:rsidRDefault="00332C0F" w:rsidP="00332C0F">
      <w:pPr>
        <w:keepNext/>
        <w:ind w:left="432"/>
        <w:rPr>
          <w:rFonts w:eastAsia="Times New Roman"/>
          <w:highlight w:val="yellow"/>
        </w:rPr>
      </w:pPr>
    </w:p>
    <w:p w14:paraId="1AE41E0E" w14:textId="77777777" w:rsidR="00332C0F" w:rsidRPr="00332C0F" w:rsidRDefault="00332C0F" w:rsidP="00332C0F">
      <w:pPr>
        <w:rPr>
          <w:rFonts w:eastAsia="Times New Roman"/>
        </w:rPr>
      </w:pPr>
      <w:r w:rsidRPr="00332C0F">
        <w:rPr>
          <w:rFonts w:eastAsia="Times New Roman"/>
        </w:rPr>
        <w:t xml:space="preserve">Alternatively, the control mechanism can also be centralized. In this case, a KNX control mechanism will be integrated, which takes over the calculation of the variables, as well as the actual opening and closing of the valves. This structure can be composed of one central and several subunits/centrals. The outputs and functions are implemented in the same way as for the integration of a boiler (cf. § </w:t>
      </w:r>
      <w:r w:rsidR="005C63C9">
        <w:rPr>
          <w:rFonts w:eastAsia="Times New Roman"/>
        </w:rPr>
        <w:fldChar w:fldCharType="begin"/>
      </w:r>
      <w:r w:rsidR="005C63C9">
        <w:rPr>
          <w:rFonts w:eastAsia="Times New Roman"/>
        </w:rPr>
        <w:instrText xml:space="preserve"> REF _Ref389577028 \r \h </w:instrText>
      </w:r>
      <w:r w:rsidR="005C63C9">
        <w:rPr>
          <w:rFonts w:eastAsia="Times New Roman"/>
        </w:rPr>
      </w:r>
      <w:r w:rsidR="005C63C9">
        <w:rPr>
          <w:rFonts w:eastAsia="Times New Roman"/>
        </w:rPr>
        <w:fldChar w:fldCharType="separate"/>
      </w:r>
      <w:r w:rsidR="005C63C9">
        <w:rPr>
          <w:rFonts w:eastAsia="Times New Roman"/>
        </w:rPr>
        <w:t>2.2.3</w:t>
      </w:r>
      <w:r w:rsidR="005C63C9">
        <w:rPr>
          <w:rFonts w:eastAsia="Times New Roman"/>
        </w:rPr>
        <w:fldChar w:fldCharType="end"/>
      </w:r>
      <w:r w:rsidRPr="00332C0F">
        <w:rPr>
          <w:rFonts w:eastAsia="Times New Roman"/>
        </w:rPr>
        <w:t>), with the difference that the variables, switch commands, etc. activate a cooling process rather than a heating process.</w:t>
      </w:r>
    </w:p>
    <w:p w14:paraId="3C61C6B8" w14:textId="77777777" w:rsidR="00332C0F" w:rsidRPr="00332C0F" w:rsidRDefault="00332C0F" w:rsidP="00332C0F">
      <w:pPr>
        <w:rPr>
          <w:rFonts w:eastAsia="Times New Roman"/>
        </w:rPr>
      </w:pPr>
    </w:p>
    <w:p w14:paraId="0E114D33" w14:textId="77777777" w:rsidR="00332C0F" w:rsidRPr="00332C0F" w:rsidRDefault="00332C0F" w:rsidP="00332C0F">
      <w:pPr>
        <w:rPr>
          <w:rFonts w:eastAsia="Times New Roman"/>
        </w:rPr>
      </w:pPr>
      <w:r w:rsidRPr="00332C0F">
        <w:rPr>
          <w:rFonts w:eastAsia="Times New Roman"/>
        </w:rPr>
        <w:t xml:space="preserve">Certain air conditioners are equipped with an integrated temperature regulator. In such cases, the mode can be changed externally via KNX. This solution needs the following information: Heating, cooling, etc. and the current actual temperature. Via KNX you can also regulate the fan speed, turn on the device, switch on the motion of the slats or send an error message. The appropriate function can be triggered by different sensors. The only condition for this is either to have the same KNX DPT-type or a conversion via a logic function. </w:t>
      </w:r>
    </w:p>
    <w:p w14:paraId="48CB5486" w14:textId="40717A6D" w:rsidR="005C756D" w:rsidRDefault="00E748CF" w:rsidP="005C756D">
      <w:pPr>
        <w:pStyle w:val="Picture"/>
      </w:pPr>
      <w:r w:rsidRPr="00332C0F">
        <w:rPr>
          <w:noProof/>
        </w:rPr>
        <w:lastRenderedPageBreak/>
        <w:drawing>
          <wp:inline distT="0" distB="0" distL="0" distR="0" wp14:anchorId="7CC19F65" wp14:editId="2CF4A52D">
            <wp:extent cx="5486400" cy="2480945"/>
            <wp:effectExtent l="0" t="0" r="0" b="0"/>
            <wp:docPr id="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86400" cy="2480945"/>
                    </a:xfrm>
                    <a:prstGeom prst="rect">
                      <a:avLst/>
                    </a:prstGeom>
                    <a:noFill/>
                    <a:ln>
                      <a:noFill/>
                    </a:ln>
                  </pic:spPr>
                </pic:pic>
              </a:graphicData>
            </a:graphic>
          </wp:inline>
        </w:drawing>
      </w:r>
    </w:p>
    <w:p w14:paraId="3B767EF5" w14:textId="77777777" w:rsidR="00332C0F" w:rsidRPr="00332C0F" w:rsidRDefault="005C756D" w:rsidP="002F479F">
      <w:pPr>
        <w:pStyle w:val="Caption"/>
        <w:rPr>
          <w:highlight w:val="yellow"/>
        </w:rPr>
      </w:pPr>
      <w:r>
        <w:t xml:space="preserve">Figure </w:t>
      </w:r>
      <w:r>
        <w:fldChar w:fldCharType="begin"/>
      </w:r>
      <w:r>
        <w:instrText xml:space="preserve"> SEQ Figure \* ARABIC </w:instrText>
      </w:r>
      <w:r>
        <w:fldChar w:fldCharType="separate"/>
      </w:r>
      <w:r w:rsidR="007177D7">
        <w:rPr>
          <w:noProof/>
        </w:rPr>
        <w:t>47</w:t>
      </w:r>
      <w:r>
        <w:fldChar w:fldCharType="end"/>
      </w:r>
      <w:r>
        <w:t>: Communication objects KNX Gateway</w:t>
      </w:r>
    </w:p>
    <w:p w14:paraId="4BF15485" w14:textId="77777777" w:rsidR="00332C0F" w:rsidRDefault="00332C0F" w:rsidP="00332C0F">
      <w:pPr>
        <w:rPr>
          <w:rFonts w:eastAsia="Times New Roman"/>
        </w:rPr>
      </w:pPr>
    </w:p>
    <w:p w14:paraId="04445227" w14:textId="77777777" w:rsidR="005C756D" w:rsidRDefault="005C756D" w:rsidP="00332C0F">
      <w:pPr>
        <w:rPr>
          <w:rFonts w:eastAsia="Times New Roman"/>
        </w:rPr>
      </w:pPr>
    </w:p>
    <w:p w14:paraId="4C1061DB" w14:textId="77777777" w:rsidR="00332C0F" w:rsidRPr="00332C0F" w:rsidRDefault="007177D7" w:rsidP="002F479F">
      <w:pPr>
        <w:pStyle w:val="Heading1"/>
      </w:pPr>
      <w:bookmarkStart w:id="88" w:name="_Toc363663368"/>
      <w:r>
        <w:br w:type="page"/>
      </w:r>
      <w:bookmarkStart w:id="89" w:name="_Toc389576743"/>
      <w:r w:rsidR="00332C0F" w:rsidRPr="00332C0F">
        <w:lastRenderedPageBreak/>
        <w:t>Ventilation</w:t>
      </w:r>
      <w:bookmarkEnd w:id="88"/>
      <w:bookmarkEnd w:id="89"/>
    </w:p>
    <w:p w14:paraId="2B86F789" w14:textId="77777777" w:rsidR="00332C0F" w:rsidRPr="00332C0F" w:rsidRDefault="00332C0F" w:rsidP="002F479F">
      <w:pPr>
        <w:pStyle w:val="Heading2"/>
      </w:pPr>
      <w:bookmarkStart w:id="90" w:name="_Toc363663369"/>
      <w:bookmarkStart w:id="91" w:name="_Toc389576744"/>
      <w:r w:rsidRPr="00332C0F">
        <w:t>Introduction</w:t>
      </w:r>
      <w:bookmarkEnd w:id="90"/>
      <w:bookmarkEnd w:id="91"/>
    </w:p>
    <w:p w14:paraId="73D3089A" w14:textId="77777777" w:rsidR="00332C0F" w:rsidRDefault="00332C0F" w:rsidP="00332C0F">
      <w:pPr>
        <w:rPr>
          <w:rFonts w:eastAsia="Times New Roman"/>
        </w:rPr>
      </w:pPr>
      <w:r w:rsidRPr="00332C0F">
        <w:rPr>
          <w:rFonts w:eastAsia="Times New Roman"/>
        </w:rPr>
        <w:t xml:space="preserve">Due to increased requirements in terms of energy saving, new buildings have amongst others become more and more </w:t>
      </w:r>
      <w:proofErr w:type="gramStart"/>
      <w:r w:rsidRPr="00332C0F">
        <w:rPr>
          <w:rFonts w:eastAsia="Times New Roman"/>
        </w:rPr>
        <w:t>air tight</w:t>
      </w:r>
      <w:proofErr w:type="gramEnd"/>
      <w:r w:rsidRPr="00332C0F">
        <w:rPr>
          <w:rFonts w:eastAsia="Times New Roman"/>
        </w:rPr>
        <w:t xml:space="preserve">. This is done to minimize the loss of energy. When buildings are built in this way, it becomes necessary to pay more attention to their controlled aeration and de-aeration. Owing to the way the building is constructed, natural ventilation is minimal, if not non-existent. This in turn requires paying special attention to air quality. If this is disregarded it can lead to subsequent damage to humans and buildings, </w:t>
      </w:r>
      <w:proofErr w:type="gramStart"/>
      <w:r w:rsidRPr="00332C0F">
        <w:rPr>
          <w:rFonts w:eastAsia="Times New Roman"/>
        </w:rPr>
        <w:t>in particular through</w:t>
      </w:r>
      <w:proofErr w:type="gramEnd"/>
      <w:r w:rsidRPr="00332C0F">
        <w:rPr>
          <w:rFonts w:eastAsia="Times New Roman"/>
        </w:rPr>
        <w:t xml:space="preserve"> the spreading of fungi, spores and bacteria. </w:t>
      </w:r>
      <w:proofErr w:type="gramStart"/>
      <w:r w:rsidRPr="00332C0F">
        <w:rPr>
          <w:rFonts w:eastAsia="Times New Roman"/>
        </w:rPr>
        <w:t>Through the use of</w:t>
      </w:r>
      <w:proofErr w:type="gramEnd"/>
      <w:r w:rsidRPr="00332C0F">
        <w:rPr>
          <w:rFonts w:eastAsia="Times New Roman"/>
        </w:rPr>
        <w:t xml:space="preserve"> an automated ventilation system one can set a number of goals, including not exceeding a set CO²-emission value, humidity, temperature, etc.</w:t>
      </w:r>
    </w:p>
    <w:p w14:paraId="01FDE0E1" w14:textId="77777777" w:rsidR="002F479F" w:rsidRDefault="002F479F" w:rsidP="00332C0F">
      <w:pPr>
        <w:rPr>
          <w:rFonts w:eastAsia="Times New Roman"/>
        </w:rPr>
      </w:pPr>
    </w:p>
    <w:p w14:paraId="03A8BEA1" w14:textId="77777777" w:rsidR="00332C0F" w:rsidRPr="00332C0F" w:rsidRDefault="00332C0F" w:rsidP="002F479F">
      <w:pPr>
        <w:pStyle w:val="Heading2"/>
      </w:pPr>
      <w:bookmarkStart w:id="92" w:name="_Toc363663370"/>
      <w:bookmarkStart w:id="93" w:name="_Toc389576745"/>
      <w:r w:rsidRPr="00332C0F">
        <w:t>Technical Design</w:t>
      </w:r>
      <w:bookmarkEnd w:id="92"/>
      <w:bookmarkEnd w:id="93"/>
    </w:p>
    <w:p w14:paraId="7BA5E461" w14:textId="77777777" w:rsidR="00332C0F" w:rsidRPr="00332C0F" w:rsidRDefault="00332C0F" w:rsidP="00332C0F">
      <w:pPr>
        <w:rPr>
          <w:rFonts w:eastAsia="Times New Roman"/>
        </w:rPr>
      </w:pPr>
      <w:r w:rsidRPr="00332C0F">
        <w:rPr>
          <w:rFonts w:eastAsia="Times New Roman"/>
        </w:rPr>
        <w:t xml:space="preserve">In principle, a ventilation system can be configured in different ways. One possibility is an actively controlled aeration and de-aeration, possibly configured with waste heat recovery and bypass. In such a case, fresh air will be blown into the building/rooms via a central ventilation station. On the other hand, the “used” air would, in turn, be extracted and evacuated. Should the ventilation system be equipped with waste heat recovery, a </w:t>
      </w:r>
      <w:proofErr w:type="gramStart"/>
      <w:r w:rsidRPr="00332C0F">
        <w:rPr>
          <w:rFonts w:eastAsia="Times New Roman"/>
        </w:rPr>
        <w:t>cross-flow</w:t>
      </w:r>
      <w:proofErr w:type="gramEnd"/>
      <w:r w:rsidRPr="00332C0F">
        <w:rPr>
          <w:rFonts w:eastAsia="Times New Roman"/>
        </w:rPr>
        <w:t xml:space="preserve"> heat exchanger would extract the temperature from the evacuated air and use it in order to condition the “fresh” air. This would in turn lower energy consumption. With such a system the internal energy surplus generated through lighting, computers, etc. can be reused for heating purposes.</w:t>
      </w:r>
    </w:p>
    <w:p w14:paraId="26374F6C" w14:textId="77777777" w:rsidR="00332C0F" w:rsidRPr="00332C0F" w:rsidRDefault="00332C0F" w:rsidP="00332C0F">
      <w:pPr>
        <w:rPr>
          <w:rFonts w:eastAsia="Times New Roman"/>
        </w:rPr>
      </w:pPr>
      <w:r w:rsidRPr="00332C0F">
        <w:rPr>
          <w:rFonts w:eastAsia="Times New Roman"/>
        </w:rPr>
        <w:t xml:space="preserve">As this process is intended to keep the heat in the building as long as possible it is mainly used during colder periods. There is always the possibility that the recuperated energy (incl. internal energy surplus) is insufficient to meet the heating demand. In such a case, the temperature can be increased via a heat pump or an electric reheating damper. However, during the summer, when evacuating the </w:t>
      </w:r>
      <w:proofErr w:type="gramStart"/>
      <w:r w:rsidRPr="00332C0F">
        <w:rPr>
          <w:rFonts w:eastAsia="Times New Roman"/>
        </w:rPr>
        <w:t>heat</w:t>
      </w:r>
      <w:proofErr w:type="gramEnd"/>
      <w:r w:rsidRPr="00332C0F">
        <w:rPr>
          <w:rFonts w:eastAsia="Times New Roman"/>
        </w:rPr>
        <w:t xml:space="preserve"> the recuperation procedure will have to be bypassed. A bypass will be installed in the system </w:t>
      </w:r>
      <w:proofErr w:type="gramStart"/>
      <w:r w:rsidRPr="00332C0F">
        <w:rPr>
          <w:rFonts w:eastAsia="Times New Roman"/>
        </w:rPr>
        <w:t>in order to</w:t>
      </w:r>
      <w:proofErr w:type="gramEnd"/>
      <w:r w:rsidRPr="00332C0F">
        <w:rPr>
          <w:rFonts w:eastAsia="Times New Roman"/>
        </w:rPr>
        <w:t xml:space="preserve"> achieve this.</w:t>
      </w:r>
    </w:p>
    <w:p w14:paraId="32EEA60C" w14:textId="0D751374" w:rsidR="002F479F" w:rsidRDefault="00E748CF" w:rsidP="002F479F">
      <w:pPr>
        <w:pStyle w:val="Picture"/>
      </w:pPr>
      <w:r w:rsidRPr="00332C0F">
        <w:rPr>
          <w:noProof/>
        </w:rPr>
        <w:drawing>
          <wp:inline distT="0" distB="0" distL="0" distR="0" wp14:anchorId="2B0CE67F" wp14:editId="3D23475A">
            <wp:extent cx="4794885" cy="1892300"/>
            <wp:effectExtent l="0" t="0" r="0" b="0"/>
            <wp:docPr id="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794885" cy="1892300"/>
                    </a:xfrm>
                    <a:prstGeom prst="rect">
                      <a:avLst/>
                    </a:prstGeom>
                    <a:noFill/>
                    <a:ln>
                      <a:noFill/>
                    </a:ln>
                  </pic:spPr>
                </pic:pic>
              </a:graphicData>
            </a:graphic>
          </wp:inline>
        </w:drawing>
      </w:r>
    </w:p>
    <w:p w14:paraId="0864DC9A" w14:textId="77777777" w:rsidR="00332C0F" w:rsidRPr="00332C0F" w:rsidRDefault="002F479F" w:rsidP="002F479F">
      <w:pPr>
        <w:pStyle w:val="Caption"/>
      </w:pPr>
      <w:r>
        <w:t xml:space="preserve">Figure </w:t>
      </w:r>
      <w:r>
        <w:fldChar w:fldCharType="begin"/>
      </w:r>
      <w:r>
        <w:instrText xml:space="preserve"> SEQ Figure \* ARABIC </w:instrText>
      </w:r>
      <w:r>
        <w:fldChar w:fldCharType="separate"/>
      </w:r>
      <w:r w:rsidR="00202A15">
        <w:rPr>
          <w:noProof/>
        </w:rPr>
        <w:t>48</w:t>
      </w:r>
      <w:r>
        <w:fldChar w:fldCharType="end"/>
      </w:r>
      <w:r>
        <w:t>: Air Conditioner with Waste Heat Recovery</w:t>
      </w:r>
    </w:p>
    <w:p w14:paraId="206FA2F0" w14:textId="77777777" w:rsidR="00332C0F" w:rsidRPr="00332C0F" w:rsidRDefault="00332C0F" w:rsidP="00332C0F">
      <w:pPr>
        <w:rPr>
          <w:rFonts w:eastAsia="Times New Roman"/>
        </w:rPr>
      </w:pPr>
    </w:p>
    <w:p w14:paraId="75CAA45B" w14:textId="77777777" w:rsidR="00332C0F" w:rsidRPr="00332C0F" w:rsidRDefault="00332C0F" w:rsidP="00332C0F">
      <w:pPr>
        <w:rPr>
          <w:rFonts w:eastAsia="Times New Roman"/>
        </w:rPr>
      </w:pPr>
      <w:r w:rsidRPr="00332C0F">
        <w:rPr>
          <w:rFonts w:eastAsia="Times New Roman"/>
        </w:rPr>
        <w:t xml:space="preserve">In warmer climates, the system can be conceived alternatively so that the introduced cooling energy remains in the building as long as possible. Here the afore-mentioned principle is exactly reversed. Indeed, here there is also a central unit that takes over the </w:t>
      </w:r>
      <w:r w:rsidRPr="00332C0F">
        <w:rPr>
          <w:rFonts w:eastAsia="Times New Roman"/>
        </w:rPr>
        <w:lastRenderedPageBreak/>
        <w:t xml:space="preserve">controlled aeration and de-aeration </w:t>
      </w:r>
      <w:proofErr w:type="gramStart"/>
      <w:r w:rsidRPr="00332C0F">
        <w:rPr>
          <w:rFonts w:eastAsia="Times New Roman"/>
        </w:rPr>
        <w:t>in order to</w:t>
      </w:r>
      <w:proofErr w:type="gramEnd"/>
      <w:r w:rsidRPr="00332C0F">
        <w:rPr>
          <w:rFonts w:eastAsia="Times New Roman"/>
        </w:rPr>
        <w:t xml:space="preserve"> achieve the desired air quality or room temperature. However, the “used” air together with the stored cooling energy (and if applicable, the humidity) will condition the incoming air via a recuperation mechanism. During this process the warmer incoming air will be conditioned via the difference with the colder outflowing air and consequently cool down. If, for example, an incoming air temperature of 30°C is merged with an outflowing temperature of 21°C, the incoming air temperature can be decreased (i.e. to 25°</w:t>
      </w:r>
      <w:proofErr w:type="gramStart"/>
      <w:r w:rsidRPr="00332C0F">
        <w:rPr>
          <w:rFonts w:eastAsia="Times New Roman"/>
        </w:rPr>
        <w:t>C )</w:t>
      </w:r>
      <w:proofErr w:type="gramEnd"/>
      <w:r w:rsidRPr="00332C0F">
        <w:rPr>
          <w:rFonts w:eastAsia="Times New Roman"/>
        </w:rPr>
        <w:t xml:space="preserve">. With the incoming air temperature now reduced to 25°C, the additional energy source only needs to decrease the temperature from 25°C to 21°C instead of from 30° to 21°C. The cooling process for the remaining temperature difference will be achieved via further downstream cooling units. An additionally implemented feature one might find is a bypass, which can be used, for example, for night-time cooling. Here, for example, if an exterior temperature falls below a certain temperature threshold, this cool air can be blown into a building, in which the temperature is too high, without much energy use. Hereby, the building would thus be cooled naturally, </w:t>
      </w:r>
      <w:proofErr w:type="gramStart"/>
      <w:r w:rsidRPr="00332C0F">
        <w:rPr>
          <w:rFonts w:eastAsia="Times New Roman"/>
        </w:rPr>
        <w:t>that is to say without</w:t>
      </w:r>
      <w:proofErr w:type="gramEnd"/>
      <w:r w:rsidRPr="00332C0F">
        <w:rPr>
          <w:rFonts w:eastAsia="Times New Roman"/>
        </w:rPr>
        <w:t xml:space="preserve"> prior conditioning of the air, since it already has the necessary temperature.</w:t>
      </w:r>
    </w:p>
    <w:p w14:paraId="7A1028B9" w14:textId="77777777" w:rsidR="00332C0F" w:rsidRPr="00332C0F" w:rsidRDefault="00332C0F" w:rsidP="00332C0F">
      <w:pPr>
        <w:ind w:left="432"/>
        <w:rPr>
          <w:rFonts w:eastAsia="Times New Roman"/>
          <w:highlight w:val="yellow"/>
        </w:rPr>
      </w:pPr>
    </w:p>
    <w:p w14:paraId="58F7302D" w14:textId="4BBDE9FD" w:rsidR="002F479F" w:rsidRDefault="00E748CF" w:rsidP="002F479F">
      <w:pPr>
        <w:pStyle w:val="Picture"/>
      </w:pPr>
      <w:r w:rsidRPr="00332C0F">
        <w:rPr>
          <w:noProof/>
        </w:rPr>
        <w:drawing>
          <wp:inline distT="0" distB="0" distL="0" distR="0" wp14:anchorId="28F352E8" wp14:editId="70A6D81E">
            <wp:extent cx="5446395" cy="2146935"/>
            <wp:effectExtent l="0" t="0" r="0" b="0"/>
            <wp:docPr id="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46395" cy="2146935"/>
                    </a:xfrm>
                    <a:prstGeom prst="rect">
                      <a:avLst/>
                    </a:prstGeom>
                    <a:noFill/>
                    <a:ln>
                      <a:noFill/>
                    </a:ln>
                  </pic:spPr>
                </pic:pic>
              </a:graphicData>
            </a:graphic>
          </wp:inline>
        </w:drawing>
      </w:r>
    </w:p>
    <w:p w14:paraId="1E0008A3" w14:textId="77777777" w:rsidR="00332C0F" w:rsidRPr="00332C0F" w:rsidRDefault="002F479F" w:rsidP="002F479F">
      <w:pPr>
        <w:pStyle w:val="Caption"/>
        <w:rPr>
          <w:highlight w:val="yellow"/>
        </w:rPr>
      </w:pPr>
      <w:r>
        <w:t xml:space="preserve">Figure </w:t>
      </w:r>
      <w:r>
        <w:fldChar w:fldCharType="begin"/>
      </w:r>
      <w:r>
        <w:instrText xml:space="preserve"> SEQ Figure \* ARABIC </w:instrText>
      </w:r>
      <w:r>
        <w:fldChar w:fldCharType="separate"/>
      </w:r>
      <w:r w:rsidR="00202A15">
        <w:rPr>
          <w:noProof/>
        </w:rPr>
        <w:t>49</w:t>
      </w:r>
      <w:r>
        <w:fldChar w:fldCharType="end"/>
      </w:r>
      <w:r>
        <w:t>: Diagram Air Conditioner with Cooling Recovery</w:t>
      </w:r>
    </w:p>
    <w:p w14:paraId="02582A56" w14:textId="77777777" w:rsidR="00332C0F" w:rsidRPr="00332C0F" w:rsidRDefault="00332C0F" w:rsidP="00332C0F">
      <w:pPr>
        <w:rPr>
          <w:rFonts w:eastAsia="Times New Roman"/>
        </w:rPr>
      </w:pPr>
    </w:p>
    <w:p w14:paraId="0B5CE5E9" w14:textId="77777777" w:rsidR="00332C0F" w:rsidRPr="00332C0F" w:rsidRDefault="00332C0F" w:rsidP="00332C0F">
      <w:pPr>
        <w:rPr>
          <w:rFonts w:eastAsia="Times New Roman"/>
        </w:rPr>
      </w:pPr>
      <w:r w:rsidRPr="00332C0F">
        <w:rPr>
          <w:rFonts w:eastAsia="Times New Roman"/>
        </w:rPr>
        <w:t>Alternatively, there is also the option of natural ventilation without the use of systems engineering. Here, the process of ventilation and/or cooling will be ensured by the manual “opening” and “closing” of windows or skylights. This “regulation” can also be automated. For this, the relevant openings will be equipped and controlled with motor drives.</w:t>
      </w:r>
    </w:p>
    <w:p w14:paraId="05ECC5C3" w14:textId="42908A42" w:rsidR="002F479F" w:rsidRDefault="00E748CF" w:rsidP="002F479F">
      <w:pPr>
        <w:pStyle w:val="Picture"/>
      </w:pPr>
      <w:r w:rsidRPr="00332C0F">
        <w:rPr>
          <w:noProof/>
        </w:rPr>
        <w:lastRenderedPageBreak/>
        <w:drawing>
          <wp:inline distT="0" distB="0" distL="0" distR="0" wp14:anchorId="19C04DAC" wp14:editId="39C480DE">
            <wp:extent cx="5486400" cy="3068955"/>
            <wp:effectExtent l="0" t="0" r="0" b="0"/>
            <wp:docPr id="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486400" cy="3068955"/>
                    </a:xfrm>
                    <a:prstGeom prst="rect">
                      <a:avLst/>
                    </a:prstGeom>
                    <a:noFill/>
                    <a:ln>
                      <a:noFill/>
                    </a:ln>
                  </pic:spPr>
                </pic:pic>
              </a:graphicData>
            </a:graphic>
          </wp:inline>
        </w:drawing>
      </w:r>
    </w:p>
    <w:p w14:paraId="676B7117" w14:textId="77777777" w:rsidR="00332C0F" w:rsidRPr="00332C0F" w:rsidRDefault="002F479F" w:rsidP="002F479F">
      <w:pPr>
        <w:pStyle w:val="Caption"/>
        <w:rPr>
          <w:highlight w:val="yellow"/>
        </w:rPr>
      </w:pPr>
      <w:r>
        <w:t xml:space="preserve">Figure </w:t>
      </w:r>
      <w:r>
        <w:fldChar w:fldCharType="begin"/>
      </w:r>
      <w:r>
        <w:instrText xml:space="preserve"> SEQ Figure \* ARABIC </w:instrText>
      </w:r>
      <w:r>
        <w:fldChar w:fldCharType="separate"/>
      </w:r>
      <w:r w:rsidR="00202A15">
        <w:rPr>
          <w:noProof/>
        </w:rPr>
        <w:t>50</w:t>
      </w:r>
      <w:r>
        <w:fldChar w:fldCharType="end"/>
      </w:r>
      <w:r>
        <w:t>: Diagram Integration via Gateway</w:t>
      </w:r>
    </w:p>
    <w:p w14:paraId="1FDE7732" w14:textId="77777777" w:rsidR="00332C0F" w:rsidRPr="00332C0F" w:rsidRDefault="00332C0F" w:rsidP="00332C0F">
      <w:pPr>
        <w:ind w:left="432"/>
        <w:rPr>
          <w:rFonts w:eastAsia="Times New Roman"/>
          <w:highlight w:val="yellow"/>
        </w:rPr>
      </w:pPr>
    </w:p>
    <w:p w14:paraId="348F8511" w14:textId="77777777" w:rsidR="00332C0F" w:rsidRPr="00332C0F" w:rsidRDefault="00332C0F" w:rsidP="00332C0F">
      <w:pPr>
        <w:ind w:left="432"/>
        <w:rPr>
          <w:rFonts w:eastAsia="Times New Roman"/>
          <w:highlight w:val="yellow"/>
        </w:rPr>
      </w:pPr>
    </w:p>
    <w:p w14:paraId="00F0B718" w14:textId="77777777" w:rsidR="00332C0F" w:rsidRPr="00332C0F" w:rsidRDefault="007177D7" w:rsidP="002F479F">
      <w:pPr>
        <w:pStyle w:val="Heading2"/>
      </w:pPr>
      <w:bookmarkStart w:id="94" w:name="_Toc363663371"/>
      <w:r>
        <w:br w:type="page"/>
      </w:r>
      <w:bookmarkStart w:id="95" w:name="_Toc389576746"/>
      <w:r w:rsidR="00332C0F" w:rsidRPr="00332C0F">
        <w:lastRenderedPageBreak/>
        <w:t>Integration with KNX</w:t>
      </w:r>
      <w:bookmarkEnd w:id="94"/>
      <w:bookmarkEnd w:id="95"/>
    </w:p>
    <w:p w14:paraId="2DACC5FF" w14:textId="77777777" w:rsidR="00332C0F" w:rsidRPr="00332C0F" w:rsidRDefault="00332C0F" w:rsidP="00332C0F">
      <w:pPr>
        <w:rPr>
          <w:rFonts w:eastAsia="Times New Roman"/>
        </w:rPr>
      </w:pPr>
      <w:r w:rsidRPr="00332C0F">
        <w:rPr>
          <w:rFonts w:eastAsia="Times New Roman"/>
        </w:rPr>
        <w:t>Ideally, the integration with KNX can be realized via a Gateway. Thus, a ventilation system is used, which is integrated and controlled in the KNX system. The procedure is the same as with a heating boiler or an air conditioning system. When no Gateway is available, the devices will often be equipped with digital/analogue in- and outputs. These can be used to influence the operation.</w:t>
      </w:r>
    </w:p>
    <w:p w14:paraId="58349CE8" w14:textId="77777777" w:rsidR="00332C0F" w:rsidRPr="00332C0F" w:rsidRDefault="00332C0F" w:rsidP="00332C0F">
      <w:pPr>
        <w:ind w:left="432"/>
        <w:rPr>
          <w:rFonts w:eastAsia="Times New Roman"/>
          <w:highlight w:val="yellow"/>
        </w:rPr>
      </w:pPr>
    </w:p>
    <w:p w14:paraId="75744A61" w14:textId="68680D53" w:rsidR="002F479F" w:rsidRDefault="00E748CF" w:rsidP="002F479F">
      <w:pPr>
        <w:pStyle w:val="Picture"/>
      </w:pPr>
      <w:r w:rsidRPr="00332C0F">
        <w:rPr>
          <w:noProof/>
        </w:rPr>
        <w:drawing>
          <wp:inline distT="0" distB="0" distL="0" distR="0" wp14:anchorId="01708C97" wp14:editId="7D956C48">
            <wp:extent cx="5478145" cy="4333240"/>
            <wp:effectExtent l="0" t="0" r="0" b="0"/>
            <wp:docPr id="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78145" cy="4333240"/>
                    </a:xfrm>
                    <a:prstGeom prst="rect">
                      <a:avLst/>
                    </a:prstGeom>
                    <a:noFill/>
                    <a:ln>
                      <a:noFill/>
                    </a:ln>
                  </pic:spPr>
                </pic:pic>
              </a:graphicData>
            </a:graphic>
          </wp:inline>
        </w:drawing>
      </w:r>
    </w:p>
    <w:p w14:paraId="09566886" w14:textId="77777777" w:rsidR="00332C0F" w:rsidRPr="00332C0F" w:rsidRDefault="002F479F" w:rsidP="002F479F">
      <w:pPr>
        <w:pStyle w:val="Caption"/>
        <w:rPr>
          <w:highlight w:val="yellow"/>
        </w:rPr>
      </w:pPr>
      <w:r>
        <w:t xml:space="preserve">Figure </w:t>
      </w:r>
      <w:r>
        <w:fldChar w:fldCharType="begin"/>
      </w:r>
      <w:r>
        <w:instrText xml:space="preserve"> SEQ Figure \* ARABIC </w:instrText>
      </w:r>
      <w:r>
        <w:fldChar w:fldCharType="separate"/>
      </w:r>
      <w:r w:rsidR="00202A15">
        <w:rPr>
          <w:noProof/>
        </w:rPr>
        <w:t>51</w:t>
      </w:r>
      <w:r>
        <w:fldChar w:fldCharType="end"/>
      </w:r>
      <w:r>
        <w:t>: Communication objects natural mechanic ventilation</w:t>
      </w:r>
    </w:p>
    <w:p w14:paraId="52F484C4" w14:textId="77777777" w:rsidR="00332C0F" w:rsidRPr="00332C0F" w:rsidRDefault="00332C0F" w:rsidP="00332C0F">
      <w:pPr>
        <w:rPr>
          <w:rFonts w:eastAsia="Times New Roman"/>
          <w:highlight w:val="yellow"/>
        </w:rPr>
      </w:pPr>
    </w:p>
    <w:p w14:paraId="099633DD" w14:textId="77777777" w:rsidR="00332C0F" w:rsidRPr="00332C0F" w:rsidRDefault="00332C0F" w:rsidP="00332C0F">
      <w:pPr>
        <w:rPr>
          <w:rFonts w:eastAsia="Times New Roman"/>
        </w:rPr>
      </w:pPr>
      <w:r w:rsidRPr="00332C0F">
        <w:rPr>
          <w:rFonts w:eastAsia="Times New Roman"/>
        </w:rPr>
        <w:t xml:space="preserve">With natural ventilation, the natural night-time cooling is amongst others used to lower the temperature level. As before, the closing and opening of windows and skylights will assure air ventilation. The reactions and drive movements depend on the input from </w:t>
      </w:r>
      <w:proofErr w:type="gramStart"/>
      <w:r w:rsidRPr="00332C0F">
        <w:rPr>
          <w:rFonts w:eastAsia="Times New Roman"/>
        </w:rPr>
        <w:t>e.g.</w:t>
      </w:r>
      <w:proofErr w:type="gramEnd"/>
      <w:r w:rsidRPr="00332C0F">
        <w:rPr>
          <w:rFonts w:eastAsia="Times New Roman"/>
        </w:rPr>
        <w:t xml:space="preserve"> weather related data or process related data from a weather station or comparable sensors.</w:t>
      </w:r>
    </w:p>
    <w:p w14:paraId="625064E6" w14:textId="77777777" w:rsidR="00332C0F" w:rsidRPr="00332C0F" w:rsidRDefault="00332C0F" w:rsidP="00332C0F">
      <w:pPr>
        <w:rPr>
          <w:rFonts w:eastAsia="Times New Roman"/>
        </w:rPr>
      </w:pPr>
      <w:r w:rsidRPr="00332C0F">
        <w:rPr>
          <w:rFonts w:eastAsia="Times New Roman"/>
        </w:rPr>
        <w:t xml:space="preserve"> </w:t>
      </w:r>
    </w:p>
    <w:p w14:paraId="413BAD90" w14:textId="6FCE0AED" w:rsidR="002F479F" w:rsidRDefault="00E748CF" w:rsidP="002F479F">
      <w:pPr>
        <w:pStyle w:val="Picture"/>
      </w:pPr>
      <w:r w:rsidRPr="00332C0F">
        <w:rPr>
          <w:noProof/>
        </w:rPr>
        <w:lastRenderedPageBreak/>
        <w:drawing>
          <wp:inline distT="0" distB="0" distL="0" distR="0" wp14:anchorId="55CE2CCF" wp14:editId="44FE6DFB">
            <wp:extent cx="4237990" cy="3736975"/>
            <wp:effectExtent l="0" t="0" r="0" b="0"/>
            <wp:docPr id="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237990" cy="3736975"/>
                    </a:xfrm>
                    <a:prstGeom prst="rect">
                      <a:avLst/>
                    </a:prstGeom>
                    <a:noFill/>
                    <a:ln>
                      <a:noFill/>
                    </a:ln>
                  </pic:spPr>
                </pic:pic>
              </a:graphicData>
            </a:graphic>
          </wp:inline>
        </w:drawing>
      </w:r>
    </w:p>
    <w:p w14:paraId="297E3745" w14:textId="77777777" w:rsidR="00332C0F" w:rsidRPr="00332C0F" w:rsidRDefault="002F479F" w:rsidP="002F479F">
      <w:pPr>
        <w:pStyle w:val="Caption"/>
        <w:rPr>
          <w:highlight w:val="yellow"/>
        </w:rPr>
      </w:pPr>
      <w:r>
        <w:t xml:space="preserve">Figure </w:t>
      </w:r>
      <w:r>
        <w:fldChar w:fldCharType="begin"/>
      </w:r>
      <w:r>
        <w:instrText xml:space="preserve"> SEQ Figure \* ARABIC </w:instrText>
      </w:r>
      <w:r>
        <w:fldChar w:fldCharType="separate"/>
      </w:r>
      <w:r w:rsidR="00202A15">
        <w:rPr>
          <w:noProof/>
        </w:rPr>
        <w:t>52</w:t>
      </w:r>
      <w:r>
        <w:fldChar w:fldCharType="end"/>
      </w:r>
      <w:r>
        <w:t>: Diagram Natural Mechanic Ventilation</w:t>
      </w:r>
    </w:p>
    <w:p w14:paraId="6A1B1041" w14:textId="77777777" w:rsidR="00332C0F" w:rsidRPr="00332C0F" w:rsidRDefault="00332C0F" w:rsidP="00332C0F">
      <w:pPr>
        <w:keepNext/>
        <w:ind w:left="432"/>
        <w:rPr>
          <w:rFonts w:eastAsia="Times New Roman"/>
          <w:highlight w:val="yellow"/>
        </w:rPr>
      </w:pPr>
    </w:p>
    <w:p w14:paraId="2B4B84AD" w14:textId="77777777" w:rsidR="00332C0F" w:rsidRPr="00332C0F" w:rsidRDefault="00332C0F" w:rsidP="00332C0F">
      <w:pPr>
        <w:rPr>
          <w:rFonts w:eastAsia="Times New Roman"/>
        </w:rPr>
      </w:pPr>
    </w:p>
    <w:p w14:paraId="0B2DAC61" w14:textId="77777777" w:rsidR="00332C0F" w:rsidRPr="00332C0F" w:rsidRDefault="00332C0F" w:rsidP="00332C0F">
      <w:pPr>
        <w:rPr>
          <w:rFonts w:eastAsia="Times New Roman"/>
        </w:rPr>
      </w:pPr>
    </w:p>
    <w:p w14:paraId="723ABC4F" w14:textId="77777777" w:rsidR="005D2144" w:rsidRPr="00B2590B" w:rsidRDefault="005D2144" w:rsidP="00103317"/>
    <w:p w14:paraId="52570FF2" w14:textId="77777777" w:rsidR="00381E61" w:rsidRPr="00B2590B" w:rsidRDefault="009D5A61" w:rsidP="009D5A61">
      <w:pPr>
        <w:pStyle w:val="Heading1"/>
        <w:rPr>
          <w:lang w:val="en-GB"/>
        </w:rPr>
      </w:pPr>
      <w:r w:rsidRPr="00B2590B">
        <w:rPr>
          <w:lang w:val="en-GB"/>
        </w:rPr>
        <w:br w:type="page"/>
      </w:r>
      <w:bookmarkStart w:id="96" w:name="_Toc389576747"/>
      <w:r w:rsidRPr="00B2590B">
        <w:rPr>
          <w:lang w:val="en-GB"/>
        </w:rPr>
        <w:lastRenderedPageBreak/>
        <w:t>Physical Sensors</w:t>
      </w:r>
      <w:bookmarkEnd w:id="96"/>
    </w:p>
    <w:p w14:paraId="710B8A75" w14:textId="77777777" w:rsidR="009D5A61" w:rsidRPr="00B2590B" w:rsidRDefault="00F92200" w:rsidP="009D5A61">
      <w:pPr>
        <w:pStyle w:val="Heading2"/>
        <w:rPr>
          <w:lang w:val="en-GB"/>
        </w:rPr>
      </w:pPr>
      <w:bookmarkStart w:id="97" w:name="_Toc389576748"/>
      <w:r w:rsidRPr="00B2590B">
        <w:rPr>
          <w:lang w:val="en-GB"/>
        </w:rPr>
        <w:t>General</w:t>
      </w:r>
      <w:bookmarkEnd w:id="97"/>
    </w:p>
    <w:p w14:paraId="62CB98A6" w14:textId="77777777" w:rsidR="00F92200" w:rsidRPr="00B2590B" w:rsidRDefault="00E12E04" w:rsidP="00E12E04">
      <w:r w:rsidRPr="00B2590B">
        <w:t xml:space="preserve">A sensor is a </w:t>
      </w:r>
      <w:r w:rsidR="00355259" w:rsidRPr="00B2590B">
        <w:t xml:space="preserve">device </w:t>
      </w:r>
      <w:r w:rsidRPr="00B2590B">
        <w:t xml:space="preserve">that measures a physical quantity and converts it into a signal </w:t>
      </w:r>
      <w:r w:rsidR="00480CE4" w:rsidRPr="00B2590B">
        <w:t>readable</w:t>
      </w:r>
      <w:r w:rsidRPr="00B2590B">
        <w:t xml:space="preserve"> by an observer or by an instrument. For example, </w:t>
      </w:r>
      <w:r w:rsidR="00480CE4" w:rsidRPr="00B2590B">
        <w:t xml:space="preserve">in </w:t>
      </w:r>
      <w:r w:rsidRPr="00B2590B">
        <w:t xml:space="preserve">a mercury-in-glass thermometer </w:t>
      </w:r>
      <w:r w:rsidR="00480CE4" w:rsidRPr="00B2590B">
        <w:t>the</w:t>
      </w:r>
      <w:r w:rsidRPr="00B2590B">
        <w:t xml:space="preserve"> expansion and contraction of a liquid </w:t>
      </w:r>
      <w:r w:rsidR="00480CE4" w:rsidRPr="00B2590B">
        <w:t>determin</w:t>
      </w:r>
      <w:r w:rsidR="00DA7973" w:rsidRPr="00B2590B">
        <w:t>e</w:t>
      </w:r>
      <w:r w:rsidR="00480CE4" w:rsidRPr="00B2590B">
        <w:t>s the temperature indicated o</w:t>
      </w:r>
      <w:r w:rsidRPr="00B2590B">
        <w:t>n a calibrated glass tube. A thermocouple converts temperature to an output voltage</w:t>
      </w:r>
      <w:r w:rsidR="00DA7973" w:rsidRPr="00B2590B">
        <w:t xml:space="preserve"> readable b</w:t>
      </w:r>
      <w:r w:rsidRPr="00B2590B">
        <w:t>y a voltmeter. For accuracy, most sensors are calibrated against known standards.</w:t>
      </w:r>
      <w:r w:rsidR="00355259" w:rsidRPr="00B2590B">
        <w:t xml:space="preserve"> </w:t>
      </w:r>
    </w:p>
    <w:p w14:paraId="37ABF2BE" w14:textId="77777777" w:rsidR="00FF3FB9" w:rsidRPr="00B2590B" w:rsidRDefault="00682D93" w:rsidP="00F23E45">
      <w:r w:rsidRPr="00B2590B">
        <w:t xml:space="preserve">The term </w:t>
      </w:r>
      <w:r w:rsidR="00F92200" w:rsidRPr="00B2590B">
        <w:t>physical sensor</w:t>
      </w:r>
      <w:r w:rsidR="00355259" w:rsidRPr="00B2590B">
        <w:t xml:space="preserve"> is used to </w:t>
      </w:r>
      <w:r w:rsidR="00F92200" w:rsidRPr="00B2590B">
        <w:t>describe</w:t>
      </w:r>
      <w:r w:rsidR="00355259" w:rsidRPr="00B2590B">
        <w:t xml:space="preserve"> the </w:t>
      </w:r>
      <w:r w:rsidR="00A34413" w:rsidRPr="00B2590B">
        <w:t xml:space="preserve">category of </w:t>
      </w:r>
      <w:r w:rsidR="00355259" w:rsidRPr="00B2590B">
        <w:t xml:space="preserve">sensors that measure </w:t>
      </w:r>
      <w:r w:rsidR="00F92200" w:rsidRPr="00B2590B">
        <w:t xml:space="preserve">physical </w:t>
      </w:r>
      <w:r w:rsidR="00A34413" w:rsidRPr="00B2590B">
        <w:t>phenomena</w:t>
      </w:r>
      <w:r w:rsidR="00F92200" w:rsidRPr="00B2590B">
        <w:t>, such as weather conditions (</w:t>
      </w:r>
      <w:proofErr w:type="gramStart"/>
      <w:r w:rsidR="00F92200" w:rsidRPr="00B2590B">
        <w:t>i.e.</w:t>
      </w:r>
      <w:proofErr w:type="gramEnd"/>
      <w:r w:rsidR="00F92200" w:rsidRPr="00B2590B">
        <w:t xml:space="preserve"> </w:t>
      </w:r>
      <w:r w:rsidRPr="00B2590B">
        <w:t>temperature,</w:t>
      </w:r>
      <w:r w:rsidR="001F2B1B" w:rsidRPr="00B2590B">
        <w:t xml:space="preserve"> </w:t>
      </w:r>
      <w:r w:rsidR="00F92200" w:rsidRPr="00B2590B">
        <w:t>brightness</w:t>
      </w:r>
      <w:r w:rsidRPr="00B2590B">
        <w:t xml:space="preserve"> and/or </w:t>
      </w:r>
      <w:r w:rsidR="00F92200" w:rsidRPr="00B2590B">
        <w:t xml:space="preserve">position of the sun, precipitation, wind, </w:t>
      </w:r>
      <w:r w:rsidR="007F6607" w:rsidRPr="00B2590B">
        <w:t>s</w:t>
      </w:r>
      <w:r w:rsidR="00951CCC" w:rsidRPr="00B2590B">
        <w:t>olar</w:t>
      </w:r>
      <w:r w:rsidR="007F6607" w:rsidRPr="00B2590B">
        <w:t xml:space="preserve"> </w:t>
      </w:r>
      <w:r w:rsidR="00DA7973" w:rsidRPr="00B2590B">
        <w:t>radiation</w:t>
      </w:r>
      <w:r w:rsidR="00A34413" w:rsidRPr="00B2590B">
        <w:t xml:space="preserve">) or air </w:t>
      </w:r>
      <w:r w:rsidRPr="00B2590B">
        <w:t>quality</w:t>
      </w:r>
      <w:r w:rsidR="00A34413" w:rsidRPr="00B2590B">
        <w:t xml:space="preserve"> (i.e. CO</w:t>
      </w:r>
      <w:r w:rsidR="00A34413" w:rsidRPr="00B2590B">
        <w:rPr>
          <w:vertAlign w:val="subscript"/>
        </w:rPr>
        <w:t>2</w:t>
      </w:r>
      <w:r w:rsidR="00A34413" w:rsidRPr="00B2590B">
        <w:t xml:space="preserve"> concentration, humidity, etc.). </w:t>
      </w:r>
    </w:p>
    <w:p w14:paraId="5A8C4614" w14:textId="77777777" w:rsidR="00F23E45" w:rsidRPr="00B2590B" w:rsidRDefault="00F12B57" w:rsidP="00F23E45">
      <w:r w:rsidRPr="00B2590B">
        <w:t xml:space="preserve">Most of the KNX sensors include functions that </w:t>
      </w:r>
      <w:r w:rsidR="00DA7973" w:rsidRPr="00B2590B">
        <w:t>make</w:t>
      </w:r>
      <w:r w:rsidRPr="00B2590B">
        <w:t xml:space="preserve"> them powerful measuring devices</w:t>
      </w:r>
      <w:r w:rsidR="0078543B" w:rsidRPr="00B2590B">
        <w:t>. These can be</w:t>
      </w:r>
      <w:r w:rsidR="00F23E45" w:rsidRPr="00B2590B">
        <w:t xml:space="preserve"> </w:t>
      </w:r>
      <w:r w:rsidR="00D30C5A" w:rsidRPr="00B2590B">
        <w:t xml:space="preserve">GPS functions, </w:t>
      </w:r>
      <w:r w:rsidR="00F23E45" w:rsidRPr="00B2590B">
        <w:t xml:space="preserve">measurement </w:t>
      </w:r>
      <w:r w:rsidR="0078543B" w:rsidRPr="00B2590B">
        <w:t>calibration</w:t>
      </w:r>
      <w:r w:rsidR="00F23E45" w:rsidRPr="00B2590B">
        <w:t xml:space="preserve">, hysteresis definition, </w:t>
      </w:r>
      <w:r w:rsidR="001A12E6" w:rsidRPr="00B2590B">
        <w:t xml:space="preserve">logical functions, </w:t>
      </w:r>
      <w:r w:rsidR="00A70E12" w:rsidRPr="00B2590B">
        <w:t xml:space="preserve">timing functions, </w:t>
      </w:r>
      <w:r w:rsidR="00DA7973" w:rsidRPr="00B2590B">
        <w:t xml:space="preserve">value </w:t>
      </w:r>
      <w:r w:rsidR="00177C83" w:rsidRPr="00B2590B">
        <w:t xml:space="preserve">recording, </w:t>
      </w:r>
      <w:r w:rsidR="0078543B" w:rsidRPr="00B2590B">
        <w:t>sending threshold</w:t>
      </w:r>
      <w:r w:rsidR="00693B3F" w:rsidRPr="00B2590B">
        <w:t xml:space="preserve"> and/or alarm</w:t>
      </w:r>
      <w:r w:rsidR="0078543B" w:rsidRPr="00B2590B">
        <w:t xml:space="preserve"> values, </w:t>
      </w:r>
      <w:r w:rsidR="00F23E45" w:rsidRPr="00B2590B">
        <w:t>etc.</w:t>
      </w:r>
    </w:p>
    <w:p w14:paraId="52694C0D" w14:textId="77777777" w:rsidR="00682D93" w:rsidRPr="00B2590B" w:rsidRDefault="00D37765" w:rsidP="00682D93">
      <w:pPr>
        <w:pStyle w:val="Heading2"/>
        <w:rPr>
          <w:lang w:val="en-GB"/>
        </w:rPr>
      </w:pPr>
      <w:bookmarkStart w:id="98" w:name="_Toc389576749"/>
      <w:r w:rsidRPr="00B2590B">
        <w:rPr>
          <w:lang w:val="en-GB"/>
        </w:rPr>
        <w:t>Weather condition sensors</w:t>
      </w:r>
      <w:bookmarkEnd w:id="98"/>
    </w:p>
    <w:p w14:paraId="2C975FF2" w14:textId="77777777" w:rsidR="00682D93" w:rsidRPr="00B2590B" w:rsidRDefault="00682D93" w:rsidP="00D37765">
      <w:pPr>
        <w:pStyle w:val="Heading3"/>
        <w:ind w:left="567" w:hanging="578"/>
        <w:rPr>
          <w:lang w:val="en-GB"/>
        </w:rPr>
      </w:pPr>
      <w:bookmarkStart w:id="99" w:name="_Toc389576750"/>
      <w:r w:rsidRPr="00B2590B">
        <w:rPr>
          <w:lang w:val="en-GB"/>
        </w:rPr>
        <w:t>Temperature sensor</w:t>
      </w:r>
      <w:bookmarkEnd w:id="99"/>
    </w:p>
    <w:p w14:paraId="46489CDB" w14:textId="77777777" w:rsidR="007D7BD0" w:rsidRPr="00B2590B" w:rsidRDefault="00502BFD" w:rsidP="00682D93">
      <w:r w:rsidRPr="00B2590B">
        <w:t>The most common Physical sensor is the temperature sensor</w:t>
      </w:r>
      <w:r w:rsidR="00DA7973" w:rsidRPr="00B2590B">
        <w:t xml:space="preserve">. It is </w:t>
      </w:r>
      <w:r w:rsidRPr="00B2590B">
        <w:t>widely used either as a standalone device, or integrated in other types of sensors (</w:t>
      </w:r>
      <w:proofErr w:type="gramStart"/>
      <w:r w:rsidRPr="00B2590B">
        <w:t>e.g.</w:t>
      </w:r>
      <w:proofErr w:type="gramEnd"/>
      <w:r w:rsidRPr="00B2590B">
        <w:t xml:space="preserve"> push buttons</w:t>
      </w:r>
      <w:r w:rsidR="007D7BD0" w:rsidRPr="00B2590B">
        <w:t xml:space="preserve"> or brightness sensors</w:t>
      </w:r>
      <w:r w:rsidRPr="00B2590B">
        <w:t>)</w:t>
      </w:r>
      <w:r w:rsidR="00DA7973" w:rsidRPr="00B2590B">
        <w:t xml:space="preserve">. It </w:t>
      </w:r>
      <w:r w:rsidR="0070558C" w:rsidRPr="00B2590B">
        <w:t>measure</w:t>
      </w:r>
      <w:r w:rsidR="00DA7973" w:rsidRPr="00B2590B">
        <w:t>s</w:t>
      </w:r>
      <w:r w:rsidR="0070558C" w:rsidRPr="00B2590B">
        <w:t xml:space="preserve"> the </w:t>
      </w:r>
      <w:r w:rsidR="0078496B">
        <w:t>current</w:t>
      </w:r>
      <w:r w:rsidR="0070558C" w:rsidRPr="00B2590B">
        <w:t xml:space="preserve"> temperature value and transmit</w:t>
      </w:r>
      <w:r w:rsidR="00DA7973" w:rsidRPr="00B2590B">
        <w:t>s</w:t>
      </w:r>
      <w:r w:rsidR="0070558C" w:rsidRPr="00B2590B">
        <w:t xml:space="preserve"> it to the bus.</w:t>
      </w:r>
      <w:r w:rsidRPr="00B2590B">
        <w:t xml:space="preserve"> The sensitivity can vary according to its use. A temperature sensor in a chemical process shall be more </w:t>
      </w:r>
      <w:r w:rsidR="007D7BD0" w:rsidRPr="00B2590B">
        <w:t>accurate</w:t>
      </w:r>
      <w:r w:rsidR="00DA7973" w:rsidRPr="00B2590B">
        <w:t xml:space="preserve"> (</w:t>
      </w:r>
      <w:r w:rsidRPr="00B2590B">
        <w:t xml:space="preserve">even </w:t>
      </w:r>
      <w:r w:rsidR="007D7BD0" w:rsidRPr="00B2590B">
        <w:t xml:space="preserve">a sensitivity of </w:t>
      </w:r>
      <w:r w:rsidRPr="00B2590B">
        <w:t>0.01K</w:t>
      </w:r>
      <w:r w:rsidR="007D7BD0" w:rsidRPr="00B2590B">
        <w:t xml:space="preserve"> can be required</w:t>
      </w:r>
      <w:r w:rsidR="00DA7973" w:rsidRPr="00B2590B">
        <w:t>)</w:t>
      </w:r>
      <w:r w:rsidRPr="00B2590B">
        <w:t xml:space="preserve"> than a temperature sensor used in a residential building</w:t>
      </w:r>
      <w:r w:rsidR="00DA7973" w:rsidRPr="00B2590B">
        <w:t>.</w:t>
      </w:r>
      <w:r w:rsidR="007D7BD0" w:rsidRPr="00B2590B">
        <w:t xml:space="preserve"> </w:t>
      </w:r>
    </w:p>
    <w:p w14:paraId="6AB66482" w14:textId="1F8AA887" w:rsidR="00472554" w:rsidRPr="00B2590B" w:rsidRDefault="00E748CF" w:rsidP="00682D93">
      <w:r w:rsidRPr="00B2590B">
        <w:rPr>
          <w:noProof/>
        </w:rPr>
        <mc:AlternateContent>
          <mc:Choice Requires="wps">
            <w:drawing>
              <wp:anchor distT="0" distB="0" distL="114300" distR="114300" simplePos="0" relativeHeight="251678720" behindDoc="0" locked="0" layoutInCell="1" allowOverlap="1" wp14:anchorId="7E212B96" wp14:editId="51B172B7">
                <wp:simplePos x="0" y="0"/>
                <wp:positionH relativeFrom="column">
                  <wp:posOffset>3810</wp:posOffset>
                </wp:positionH>
                <wp:positionV relativeFrom="paragraph">
                  <wp:posOffset>2171700</wp:posOffset>
                </wp:positionV>
                <wp:extent cx="5580380" cy="412115"/>
                <wp:effectExtent l="0" t="0" r="0" b="0"/>
                <wp:wrapNone/>
                <wp:docPr id="1700862286" name="Text Box 1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380" cy="412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0A7E1F" w14:textId="77777777" w:rsidR="00B51CA1" w:rsidRPr="00632705" w:rsidRDefault="00B51CA1" w:rsidP="00BD44F6">
                            <w:pPr>
                              <w:pStyle w:val="Caption"/>
                              <w:rPr>
                                <w:lang w:val="en-US"/>
                              </w:rPr>
                            </w:pPr>
                            <w:r>
                              <w:t xml:space="preserve">Figure </w:t>
                            </w:r>
                            <w:r>
                              <w:fldChar w:fldCharType="begin"/>
                            </w:r>
                            <w:r>
                              <w:instrText xml:space="preserve"> SEQ Figure \* ARABIC </w:instrText>
                            </w:r>
                            <w:r>
                              <w:fldChar w:fldCharType="separate"/>
                            </w:r>
                            <w:r>
                              <w:rPr>
                                <w:noProof/>
                              </w:rPr>
                              <w:t>53</w:t>
                            </w:r>
                            <w:r>
                              <w:fldChar w:fldCharType="end"/>
                            </w:r>
                            <w:r>
                              <w:t xml:space="preserve">: </w:t>
                            </w:r>
                            <w:r w:rsidRPr="00580049">
                              <w:t xml:space="preserve">Standalone temperature sensor and integrated temperature sensor in </w:t>
                            </w:r>
                            <w:r>
                              <w:t xml:space="preserve">a </w:t>
                            </w:r>
                            <w:r w:rsidRPr="00580049">
                              <w:t>push button device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E212B96" id="Text Box 1373" o:spid="_x0000_s1091" type="#_x0000_t202" style="position:absolute;margin-left:.3pt;margin-top:171pt;width:439.4pt;height:32.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" stroked="f">
                <v:textbox style="mso-fit-shape-to-text:t" inset="0,0,0,0">
                  <w:txbxContent>
                    <w:p w14:paraId="340A7E1F" w14:textId="77777777" w:rsidR="00B51CA1" w:rsidRPr="00632705" w:rsidRDefault="00B51CA1" w:rsidP="00BD44F6">
                      <w:pPr>
                        <w:pStyle w:val="Caption"/>
                        <w:rPr>
                          <w:lang w:val="en-US"/>
                        </w:rPr>
                      </w:pPr>
                      <w:r>
                        <w:t xml:space="preserve">Figure </w:t>
                      </w:r>
                      <w:r>
                        <w:fldChar w:fldCharType="begin"/>
                      </w:r>
                      <w:r>
                        <w:instrText xml:space="preserve"> SEQ Figure \* ARABIC </w:instrText>
                      </w:r>
                      <w:r>
                        <w:fldChar w:fldCharType="separate"/>
                      </w:r>
                      <w:r>
                        <w:rPr>
                          <w:noProof/>
                        </w:rPr>
                        <w:t>53</w:t>
                      </w:r>
                      <w:r>
                        <w:fldChar w:fldCharType="end"/>
                      </w:r>
                      <w:r>
                        <w:t xml:space="preserve">: </w:t>
                      </w:r>
                      <w:r w:rsidRPr="00580049">
                        <w:t xml:space="preserve">Standalone temperature sensor and integrated temperature sensor in </w:t>
                      </w:r>
                      <w:r>
                        <w:t xml:space="preserve">a </w:t>
                      </w:r>
                      <w:r w:rsidRPr="00580049">
                        <w:t>push button device</w:t>
                      </w:r>
                    </w:p>
                  </w:txbxContent>
                </v:textbox>
              </v:shape>
            </w:pict>
          </mc:Fallback>
        </mc:AlternateContent>
      </w:r>
      <w:r w:rsidRPr="00B2590B">
        <w:rPr>
          <w:noProof/>
          <w:lang w:eastAsia="el-GR"/>
        </w:rPr>
        <mc:AlternateContent>
          <mc:Choice Requires="wpc">
            <w:drawing>
              <wp:anchor distT="0" distB="0" distL="114300" distR="114300" simplePos="0" relativeHeight="251631616" behindDoc="0" locked="0" layoutInCell="1" allowOverlap="1" wp14:anchorId="5992217C" wp14:editId="01EA568D">
                <wp:simplePos x="0" y="0"/>
                <wp:positionH relativeFrom="character">
                  <wp:posOffset>0</wp:posOffset>
                </wp:positionH>
                <wp:positionV relativeFrom="line">
                  <wp:posOffset>0</wp:posOffset>
                </wp:positionV>
                <wp:extent cx="5580380" cy="2112645"/>
                <wp:effectExtent l="0" t="0" r="0" b="0"/>
                <wp:wrapNone/>
                <wp:docPr id="1369"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2073869880" name="Picture 137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352649" y="208475"/>
                            <a:ext cx="1390445" cy="190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87779202" name="Picture 137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2985503" y="352624"/>
                            <a:ext cx="1415246" cy="14151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5AB971CA" id="Canvas 57" o:spid="_x0000_s1026" editas="canvas" style="position:absolute;margin-left:0;margin-top:0;width:439.4pt;height:166.35pt;z-index:251631616;mso-position-horizontal-relative:char;mso-position-vertical-relative:line" coordsize="55803,211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">
                <v:shape id="_x0000_s1027" type="#_x0000_t75" style="position:absolute;width:55803;height:21126;visibility:visible;mso-wrap-style:square">
                  <v:fill o:detectmouseclick="t"/>
                  <v:path o:connecttype="none"/>
                </v:shape>
                <v:shape id="Picture 1374" o:spid="_x0000_s1028" type="#_x0000_t75" style="position:absolute;left:3526;top:2084;width:13904;height:19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">
                  <v:imagedata r:id="rId94" o:title=""/>
                </v:shape>
                <v:shape id="Picture 1375" o:spid="_x0000_s1029" type="#_x0000_t75" style="position:absolute;left:29855;top:3526;width:14152;height:14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">
                  <v:imagedata r:id="rId95" o:title=""/>
                </v:shape>
                <w10:wrap anchory="line"/>
              </v:group>
            </w:pict>
          </mc:Fallback>
        </mc:AlternateContent>
      </w:r>
      <w:r w:rsidRPr="00B2590B">
        <w:rPr>
          <w:noProof/>
        </w:rPr>
        <mc:AlternateContent>
          <mc:Choice Requires="wps">
            <w:drawing>
              <wp:inline distT="0" distB="0" distL="0" distR="0" wp14:anchorId="6199E4A1" wp14:editId="2ED4FD59">
                <wp:extent cx="5581650" cy="2115185"/>
                <wp:effectExtent l="0" t="0" r="0" b="0"/>
                <wp:docPr id="1572469738" name="AutoShap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81650" cy="2115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40F49" id="AutoShape 57" o:spid="_x0000_s1026" style="width:439.5pt;height:16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" filled="f" stroked="f">
                <o:lock v:ext="edit" aspectratio="t"/>
                <w10:anchorlock/>
              </v:rect>
            </w:pict>
          </mc:Fallback>
        </mc:AlternateContent>
      </w:r>
    </w:p>
    <w:p w14:paraId="723ABF17" w14:textId="77777777" w:rsidR="00BD44F6" w:rsidRPr="00B2590B" w:rsidRDefault="00BD44F6" w:rsidP="00682D93"/>
    <w:p w14:paraId="52C1DCD3" w14:textId="77777777" w:rsidR="00BD44F6" w:rsidRPr="00B2590B" w:rsidRDefault="00BD44F6" w:rsidP="00682D93"/>
    <w:p w14:paraId="72417413" w14:textId="77777777" w:rsidR="00BD44F6" w:rsidRPr="00B2590B" w:rsidRDefault="00BD44F6" w:rsidP="00682D93"/>
    <w:p w14:paraId="540EEC8B" w14:textId="77777777" w:rsidR="00105D89" w:rsidRPr="00B2590B" w:rsidRDefault="000A7D44" w:rsidP="00682D93">
      <w:r w:rsidRPr="00B2590B">
        <w:t>T</w:t>
      </w:r>
      <w:r w:rsidR="007D7BD0" w:rsidRPr="00B2590B">
        <w:t>emperature sensors need to be calibrated before the</w:t>
      </w:r>
      <w:r w:rsidR="001F7E4A" w:rsidRPr="00B2590B">
        <w:t>ir</w:t>
      </w:r>
      <w:r w:rsidR="007D7BD0" w:rsidRPr="00B2590B">
        <w:t xml:space="preserve"> first use and therefore </w:t>
      </w:r>
      <w:r w:rsidR="001F7E4A" w:rsidRPr="00B2590B">
        <w:t xml:space="preserve">in most </w:t>
      </w:r>
      <w:r w:rsidR="007009E6" w:rsidRPr="00B2590B">
        <w:t xml:space="preserve">application programs </w:t>
      </w:r>
      <w:r w:rsidR="001F7E4A" w:rsidRPr="00B2590B">
        <w:t>a calibration option</w:t>
      </w:r>
      <w:r w:rsidR="007009E6" w:rsidRPr="00B2590B">
        <w:t xml:space="preserve"> </w:t>
      </w:r>
      <w:r w:rsidR="004C6D44" w:rsidRPr="00B2590B">
        <w:t>is available</w:t>
      </w:r>
      <w:r w:rsidRPr="00B2590B">
        <w:t xml:space="preserve">, allowing the </w:t>
      </w:r>
      <w:r w:rsidR="007009E6" w:rsidRPr="00B2590B">
        <w:t xml:space="preserve">user </w:t>
      </w:r>
      <w:r w:rsidRPr="00B2590B">
        <w:t>to</w:t>
      </w:r>
      <w:r w:rsidR="004C6D44" w:rsidRPr="00B2590B">
        <w:t xml:space="preserve"> </w:t>
      </w:r>
      <w:r w:rsidR="007009E6" w:rsidRPr="00B2590B">
        <w:t>define the deviation</w:t>
      </w:r>
      <w:r w:rsidR="004C6D44" w:rsidRPr="00B2590B">
        <w:t xml:space="preserve"> of the sensor </w:t>
      </w:r>
      <w:r w:rsidR="00F23E45" w:rsidRPr="00B2590B">
        <w:t xml:space="preserve">against </w:t>
      </w:r>
      <w:r w:rsidR="004C6D44" w:rsidRPr="00B2590B">
        <w:t>an external standard temperature sensor.</w:t>
      </w:r>
    </w:p>
    <w:p w14:paraId="5B958336" w14:textId="77777777" w:rsidR="0045426B" w:rsidRPr="00B2590B" w:rsidRDefault="000A7D44" w:rsidP="00682D93">
      <w:r w:rsidRPr="00B2590B">
        <w:t>T</w:t>
      </w:r>
      <w:r w:rsidR="0045426B" w:rsidRPr="00B2590B">
        <w:t xml:space="preserve">emperature </w:t>
      </w:r>
      <w:r w:rsidRPr="00B2590B">
        <w:t>is</w:t>
      </w:r>
      <w:r w:rsidR="0045426B" w:rsidRPr="00B2590B">
        <w:t xml:space="preserve"> transmitted using a </w:t>
      </w:r>
      <w:proofErr w:type="gramStart"/>
      <w:r w:rsidR="0045426B" w:rsidRPr="00B2590B">
        <w:t>2</w:t>
      </w:r>
      <w:r w:rsidR="00F7348C" w:rsidRPr="00B2590B">
        <w:t xml:space="preserve"> </w:t>
      </w:r>
      <w:r w:rsidR="0045426B" w:rsidRPr="00B2590B">
        <w:t>byte</w:t>
      </w:r>
      <w:proofErr w:type="gramEnd"/>
      <w:r w:rsidR="0045426B" w:rsidRPr="00B2590B">
        <w:t xml:space="preserve"> </w:t>
      </w:r>
      <w:r w:rsidR="0006694B" w:rsidRPr="00B2590B">
        <w:t>Group Object</w:t>
      </w:r>
      <w:r w:rsidR="00B97EA3" w:rsidRPr="00B2590B">
        <w:t xml:space="preserve"> </w:t>
      </w:r>
      <w:r w:rsidR="00DE1F4B" w:rsidRPr="00B2590B">
        <w:t xml:space="preserve">with encoding </w:t>
      </w:r>
      <w:r w:rsidR="00B97EA3" w:rsidRPr="00B2590B">
        <w:t>9.001</w:t>
      </w:r>
      <w:r w:rsidR="00DE1F4B" w:rsidRPr="00B2590B">
        <w:t xml:space="preserve">, </w:t>
      </w:r>
      <w:proofErr w:type="spellStart"/>
      <w:r w:rsidR="00DE1F4B" w:rsidRPr="00B2590B">
        <w:t>DPT_Value_Temp</w:t>
      </w:r>
      <w:proofErr w:type="spellEnd"/>
      <w:r w:rsidR="00B97EA3" w:rsidRPr="00B2590B">
        <w:t xml:space="preserve"> or </w:t>
      </w:r>
      <w:r w:rsidR="00DE1F4B" w:rsidRPr="00B2590B">
        <w:t>9.002</w:t>
      </w:r>
      <w:r w:rsidR="0045426B" w:rsidRPr="00B2590B">
        <w:t xml:space="preserve">, </w:t>
      </w:r>
      <w:proofErr w:type="spellStart"/>
      <w:r w:rsidR="00DE1F4B" w:rsidRPr="00B2590B">
        <w:t>DPT_Value_Tempd</w:t>
      </w:r>
      <w:proofErr w:type="spellEnd"/>
      <w:r w:rsidRPr="00B2590B">
        <w:t>. These h</w:t>
      </w:r>
      <w:r w:rsidR="00B97EA3" w:rsidRPr="00B2590B">
        <w:t>a</w:t>
      </w:r>
      <w:r w:rsidR="0045426B" w:rsidRPr="00B2590B">
        <w:t>ve a resolution of 0,01 °C</w:t>
      </w:r>
      <w:r w:rsidR="00B97EA3" w:rsidRPr="00B2590B">
        <w:t xml:space="preserve"> or 0,01 K</w:t>
      </w:r>
      <w:r w:rsidR="00F7348C" w:rsidRPr="00B2590B">
        <w:t xml:space="preserve"> respectively</w:t>
      </w:r>
      <w:r w:rsidR="0045426B" w:rsidRPr="00B2590B">
        <w:t>.</w:t>
      </w:r>
    </w:p>
    <w:p w14:paraId="11D78BFB" w14:textId="77777777" w:rsidR="00831D95" w:rsidRPr="00B2590B" w:rsidRDefault="00831D95" w:rsidP="00682D93"/>
    <w:p w14:paraId="1521DC1A" w14:textId="78775658" w:rsidR="0045426B" w:rsidRPr="00B2590B" w:rsidRDefault="00E748CF" w:rsidP="0045426B">
      <w:pPr>
        <w:keepNext/>
      </w:pPr>
      <w:r w:rsidRPr="00B2590B">
        <w:rPr>
          <w:noProof/>
        </w:rPr>
        <w:drawing>
          <wp:inline distT="0" distB="0" distL="0" distR="0" wp14:anchorId="67E4DB36" wp14:editId="37635316">
            <wp:extent cx="5677535" cy="270510"/>
            <wp:effectExtent l="0" t="0" r="0" b="0"/>
            <wp:docPr id="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677535" cy="270510"/>
                    </a:xfrm>
                    <a:prstGeom prst="rect">
                      <a:avLst/>
                    </a:prstGeom>
                    <a:noFill/>
                    <a:ln>
                      <a:noFill/>
                    </a:ln>
                  </pic:spPr>
                </pic:pic>
              </a:graphicData>
            </a:graphic>
          </wp:inline>
        </w:drawing>
      </w:r>
    </w:p>
    <w:p w14:paraId="4F058299" w14:textId="77777777" w:rsidR="0045426B" w:rsidRPr="00B2590B" w:rsidRDefault="0045426B" w:rsidP="0045426B">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54</w:t>
      </w:r>
      <w:r w:rsidRPr="00B2590B">
        <w:fldChar w:fldCharType="end"/>
      </w:r>
      <w:r w:rsidRPr="00B2590B">
        <w:t xml:space="preserve">: </w:t>
      </w:r>
      <w:r w:rsidR="0006694B" w:rsidRPr="00B2590B">
        <w:t>Group Object</w:t>
      </w:r>
      <w:r w:rsidRPr="00B2590B">
        <w:t xml:space="preserve"> in ETS for reading the </w:t>
      </w:r>
      <w:r w:rsidR="0078496B">
        <w:t>current</w:t>
      </w:r>
      <w:r w:rsidRPr="00B2590B">
        <w:t xml:space="preserve"> value of the temperature</w:t>
      </w:r>
    </w:p>
    <w:p w14:paraId="2170076B" w14:textId="77777777" w:rsidR="0045426B" w:rsidRPr="00B2590B" w:rsidRDefault="0045426B" w:rsidP="00682D93"/>
    <w:p w14:paraId="61D9538F" w14:textId="570A2F6C" w:rsidR="004C6D44" w:rsidRPr="00B2590B" w:rsidRDefault="00E748CF" w:rsidP="004C6D44">
      <w:pPr>
        <w:keepNext/>
      </w:pPr>
      <w:r w:rsidRPr="00B2590B">
        <w:rPr>
          <w:noProof/>
        </w:rPr>
        <w:drawing>
          <wp:inline distT="0" distB="0" distL="0" distR="0" wp14:anchorId="51BAA7F1" wp14:editId="135FA358">
            <wp:extent cx="4285615" cy="1916430"/>
            <wp:effectExtent l="0" t="0" r="0" b="0"/>
            <wp:docPr id="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285615" cy="1916430"/>
                    </a:xfrm>
                    <a:prstGeom prst="rect">
                      <a:avLst/>
                    </a:prstGeom>
                    <a:noFill/>
                    <a:ln>
                      <a:noFill/>
                    </a:ln>
                  </pic:spPr>
                </pic:pic>
              </a:graphicData>
            </a:graphic>
          </wp:inline>
        </w:drawing>
      </w:r>
    </w:p>
    <w:p w14:paraId="69677DEC" w14:textId="77777777" w:rsidR="004C6D44" w:rsidRPr="00B2590B" w:rsidRDefault="004C6D44" w:rsidP="004C6D44">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55</w:t>
      </w:r>
      <w:r w:rsidRPr="00B2590B">
        <w:fldChar w:fldCharType="end"/>
      </w:r>
      <w:r w:rsidRPr="00B2590B">
        <w:t>: Setting the deviation of the temperature sensor in ETS</w:t>
      </w:r>
    </w:p>
    <w:p w14:paraId="4256B2EE" w14:textId="77777777" w:rsidR="00682D93" w:rsidRPr="00B2590B" w:rsidRDefault="00682D93" w:rsidP="00D37765">
      <w:pPr>
        <w:pStyle w:val="Heading3"/>
        <w:ind w:left="567" w:hanging="578"/>
        <w:rPr>
          <w:lang w:val="en-GB"/>
        </w:rPr>
      </w:pPr>
      <w:bookmarkStart w:id="100" w:name="_Toc389576751"/>
      <w:r w:rsidRPr="00B2590B">
        <w:rPr>
          <w:lang w:val="en-GB"/>
        </w:rPr>
        <w:t>Brightness sensor</w:t>
      </w:r>
      <w:bookmarkEnd w:id="100"/>
    </w:p>
    <w:p w14:paraId="131B3964" w14:textId="77777777" w:rsidR="00682D93" w:rsidRPr="00B2590B" w:rsidRDefault="00E338A9" w:rsidP="00682D93">
      <w:r w:rsidRPr="00B2590B">
        <w:t>A brightness sensor</w:t>
      </w:r>
      <w:r w:rsidR="0045426B" w:rsidRPr="00B2590B">
        <w:t xml:space="preserve"> </w:t>
      </w:r>
      <w:r w:rsidR="00C64519" w:rsidRPr="00B2590B">
        <w:t xml:space="preserve">is </w:t>
      </w:r>
      <w:r w:rsidR="001A12E6" w:rsidRPr="00B2590B">
        <w:t>a</w:t>
      </w:r>
      <w:r w:rsidR="0049281B" w:rsidRPr="00B2590B">
        <w:t>lso a widely used</w:t>
      </w:r>
      <w:r w:rsidR="001A12E6" w:rsidRPr="00B2590B">
        <w:t xml:space="preserve"> </w:t>
      </w:r>
      <w:r w:rsidR="00C64519" w:rsidRPr="00B2590B">
        <w:t xml:space="preserve">device, which </w:t>
      </w:r>
      <w:r w:rsidR="00E27733" w:rsidRPr="00B2590B">
        <w:t>sense</w:t>
      </w:r>
      <w:r w:rsidR="00150017" w:rsidRPr="00B2590B">
        <w:t>s</w:t>
      </w:r>
      <w:r w:rsidR="00C64519" w:rsidRPr="00B2590B">
        <w:t xml:space="preserve"> the </w:t>
      </w:r>
      <w:r w:rsidR="0078496B">
        <w:t>current</w:t>
      </w:r>
      <w:r w:rsidR="00C64519" w:rsidRPr="00B2590B">
        <w:t xml:space="preserve"> brightness value of an area</w:t>
      </w:r>
      <w:r w:rsidR="00150017" w:rsidRPr="00B2590B">
        <w:t xml:space="preserve"> and transmits it to the bus</w:t>
      </w:r>
      <w:r w:rsidR="00C64519" w:rsidRPr="00B2590B">
        <w:t xml:space="preserve">. </w:t>
      </w:r>
      <w:r w:rsidR="001A12E6" w:rsidRPr="00B2590B">
        <w:t xml:space="preserve">This type of devices is mostly used </w:t>
      </w:r>
      <w:r w:rsidR="0049281B" w:rsidRPr="00B2590B">
        <w:t xml:space="preserve">for </w:t>
      </w:r>
      <w:r w:rsidR="001A12E6" w:rsidRPr="00B2590B">
        <w:t xml:space="preserve">switching </w:t>
      </w:r>
      <w:r w:rsidR="00150017" w:rsidRPr="00B2590B">
        <w:t xml:space="preserve">or dimming </w:t>
      </w:r>
      <w:r w:rsidR="001A12E6" w:rsidRPr="00B2590B">
        <w:t>lighting</w:t>
      </w:r>
      <w:r w:rsidR="00150017" w:rsidRPr="00B2590B">
        <w:t xml:space="preserve"> circuits</w:t>
      </w:r>
      <w:r w:rsidR="001A12E6" w:rsidRPr="00B2590B">
        <w:t xml:space="preserve"> </w:t>
      </w:r>
      <w:proofErr w:type="gramStart"/>
      <w:r w:rsidR="00150017" w:rsidRPr="00B2590B">
        <w:t>in order to</w:t>
      </w:r>
      <w:proofErr w:type="gramEnd"/>
      <w:r w:rsidR="00150017" w:rsidRPr="00B2590B">
        <w:t xml:space="preserve"> create an ambient living environment, but also to save energy costs. There is a large variety of brightness sensors</w:t>
      </w:r>
      <w:r w:rsidR="000A7D44" w:rsidRPr="00B2590B">
        <w:t xml:space="preserve">. They can be classified according to </w:t>
      </w:r>
      <w:r w:rsidR="00150017" w:rsidRPr="00B2590B">
        <w:t>their use</w:t>
      </w:r>
      <w:r w:rsidR="000A7D44" w:rsidRPr="00B2590B">
        <w:t>,</w:t>
      </w:r>
      <w:r w:rsidR="006955EF" w:rsidRPr="00B2590B">
        <w:t xml:space="preserve"> </w:t>
      </w:r>
      <w:proofErr w:type="gramStart"/>
      <w:r w:rsidR="006955EF" w:rsidRPr="00B2590B">
        <w:t>i.e.</w:t>
      </w:r>
      <w:proofErr w:type="gramEnd"/>
      <w:r w:rsidR="006955EF" w:rsidRPr="00B2590B">
        <w:t xml:space="preserve"> </w:t>
      </w:r>
      <w:r w:rsidR="00150017" w:rsidRPr="00B2590B">
        <w:t xml:space="preserve">external </w:t>
      </w:r>
      <w:r w:rsidR="006955EF" w:rsidRPr="00B2590B">
        <w:t xml:space="preserve">or </w:t>
      </w:r>
      <w:r w:rsidR="00150017" w:rsidRPr="00B2590B">
        <w:t>internal</w:t>
      </w:r>
      <w:r w:rsidR="006955EF" w:rsidRPr="00B2590B">
        <w:t>.</w:t>
      </w:r>
      <w:r w:rsidR="00150017" w:rsidRPr="00B2590B">
        <w:t xml:space="preserve"> </w:t>
      </w:r>
      <w:r w:rsidR="006955EF" w:rsidRPr="00B2590B">
        <w:t xml:space="preserve">Moreover, there are brightness sensors </w:t>
      </w:r>
      <w:r w:rsidR="000A7D44" w:rsidRPr="00B2590B">
        <w:t>that</w:t>
      </w:r>
      <w:r w:rsidR="006955EF" w:rsidRPr="00B2590B">
        <w:t xml:space="preserve"> not only detect the brightness value, but </w:t>
      </w:r>
      <w:r w:rsidR="000A7D44" w:rsidRPr="00B2590B">
        <w:t>also the</w:t>
      </w:r>
      <w:r w:rsidR="006955EF" w:rsidRPr="00B2590B">
        <w:t xml:space="preserve"> position of the sun. This function might be very useful </w:t>
      </w:r>
      <w:r w:rsidR="00CD112C" w:rsidRPr="00B2590B">
        <w:t xml:space="preserve">when controlling the blinds of the facades of a building or </w:t>
      </w:r>
      <w:r w:rsidR="00303CA7" w:rsidRPr="00B2590B">
        <w:t>the angle of</w:t>
      </w:r>
      <w:r w:rsidR="00CD112C" w:rsidRPr="00B2590B">
        <w:t xml:space="preserve"> solar trackers</w:t>
      </w:r>
      <w:r w:rsidR="002467C4" w:rsidRPr="00B2590B">
        <w:t xml:space="preserve">, resulting in either </w:t>
      </w:r>
      <w:r w:rsidR="00303CA7" w:rsidRPr="00B2590B">
        <w:t xml:space="preserve">proper shading and heating control </w:t>
      </w:r>
      <w:r w:rsidR="002467C4" w:rsidRPr="00B2590B">
        <w:t xml:space="preserve">or </w:t>
      </w:r>
      <w:r w:rsidR="00303CA7" w:rsidRPr="00B2590B">
        <w:t xml:space="preserve">higher energy </w:t>
      </w:r>
      <w:r w:rsidR="002467C4" w:rsidRPr="00B2590B">
        <w:t xml:space="preserve">production of </w:t>
      </w:r>
      <w:r w:rsidR="00303CA7" w:rsidRPr="00B2590B">
        <w:t>solar panels.</w:t>
      </w:r>
    </w:p>
    <w:p w14:paraId="16757E82" w14:textId="3C2C3683" w:rsidR="00CD112C" w:rsidRPr="00B2590B" w:rsidRDefault="00E748CF" w:rsidP="00682D93">
      <w:r w:rsidRPr="00B2590B">
        <w:rPr>
          <w:noProof/>
        </w:rPr>
        <mc:AlternateContent>
          <mc:Choice Requires="wps">
            <w:drawing>
              <wp:anchor distT="0" distB="0" distL="114300" distR="114300" simplePos="0" relativeHeight="251679744" behindDoc="0" locked="0" layoutInCell="1" allowOverlap="1" wp14:anchorId="561B85F6" wp14:editId="39A9A503">
                <wp:simplePos x="0" y="0"/>
                <wp:positionH relativeFrom="column">
                  <wp:posOffset>3810</wp:posOffset>
                </wp:positionH>
                <wp:positionV relativeFrom="paragraph">
                  <wp:posOffset>2251075</wp:posOffset>
                </wp:positionV>
                <wp:extent cx="5580380" cy="244475"/>
                <wp:effectExtent l="0" t="0" r="0" b="0"/>
                <wp:wrapNone/>
                <wp:docPr id="2139784548" name="Text Box 1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380"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BCB14D" w14:textId="77777777" w:rsidR="00B51CA1" w:rsidRPr="00195218" w:rsidRDefault="00B51CA1" w:rsidP="005016DC">
                            <w:pPr>
                              <w:pStyle w:val="Caption"/>
                              <w:rPr>
                                <w:lang w:val="en-US"/>
                              </w:rPr>
                            </w:pPr>
                            <w:r>
                              <w:t xml:space="preserve">Figure </w:t>
                            </w:r>
                            <w:r>
                              <w:fldChar w:fldCharType="begin"/>
                            </w:r>
                            <w:r>
                              <w:instrText xml:space="preserve"> SEQ Figure \* ARABIC </w:instrText>
                            </w:r>
                            <w:r>
                              <w:fldChar w:fldCharType="separate"/>
                            </w:r>
                            <w:r>
                              <w:rPr>
                                <w:noProof/>
                              </w:rPr>
                              <w:t>56</w:t>
                            </w:r>
                            <w:r>
                              <w:fldChar w:fldCharType="end"/>
                            </w:r>
                            <w:r>
                              <w:t>: Brightness sensor for external use and internal use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61B85F6" id="Text Box 1382" o:spid="_x0000_s1092" type="#_x0000_t202" style="position:absolute;margin-left:.3pt;margin-top:177.25pt;width:439.4pt;height:19.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" stroked="f">
                <v:textbox style="mso-fit-shape-to-text:t" inset="0,0,0,0">
                  <w:txbxContent>
                    <w:p w14:paraId="25BCB14D" w14:textId="77777777" w:rsidR="00B51CA1" w:rsidRPr="00195218" w:rsidRDefault="00B51CA1" w:rsidP="005016DC">
                      <w:pPr>
                        <w:pStyle w:val="Caption"/>
                        <w:rPr>
                          <w:lang w:val="en-US"/>
                        </w:rPr>
                      </w:pPr>
                      <w:r>
                        <w:t xml:space="preserve">Figure </w:t>
                      </w:r>
                      <w:r>
                        <w:fldChar w:fldCharType="begin"/>
                      </w:r>
                      <w:r>
                        <w:instrText xml:space="preserve"> SEQ Figure \* ARABIC </w:instrText>
                      </w:r>
                      <w:r>
                        <w:fldChar w:fldCharType="separate"/>
                      </w:r>
                      <w:r>
                        <w:rPr>
                          <w:noProof/>
                        </w:rPr>
                        <w:t>56</w:t>
                      </w:r>
                      <w:r>
                        <w:fldChar w:fldCharType="end"/>
                      </w:r>
                      <w:r>
                        <w:t>: Brightness sensor for external use and internal use</w:t>
                      </w:r>
                    </w:p>
                  </w:txbxContent>
                </v:textbox>
              </v:shape>
            </w:pict>
          </mc:Fallback>
        </mc:AlternateContent>
      </w:r>
      <w:r w:rsidRPr="00B2590B">
        <w:rPr>
          <w:noProof/>
          <w:lang w:eastAsia="el-GR"/>
        </w:rPr>
        <mc:AlternateContent>
          <mc:Choice Requires="wpc">
            <w:drawing>
              <wp:anchor distT="0" distB="0" distL="114300" distR="114300" simplePos="0" relativeHeight="251630592" behindDoc="0" locked="0" layoutInCell="1" allowOverlap="1" wp14:anchorId="78EF0821" wp14:editId="29FE66F4">
                <wp:simplePos x="0" y="0"/>
                <wp:positionH relativeFrom="character">
                  <wp:posOffset>0</wp:posOffset>
                </wp:positionH>
                <wp:positionV relativeFrom="line">
                  <wp:posOffset>0</wp:posOffset>
                </wp:positionV>
                <wp:extent cx="5580380" cy="2193925"/>
                <wp:effectExtent l="0" t="0" r="0" b="0"/>
                <wp:wrapNone/>
                <wp:docPr id="1377" name="Canvas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599632305" name="Picture 138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390627" y="173592"/>
                            <a:ext cx="1407496" cy="19110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2848964" name="Picture 138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2238352" y="354934"/>
                            <a:ext cx="2856069" cy="14569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17E27D84" id="Canvas 56" o:spid="_x0000_s1026" editas="canvas" style="position:absolute;margin-left:0;margin-top:0;width:439.4pt;height:172.75pt;z-index:251630592;mso-position-horizontal-relative:char;mso-position-vertical-relative:line" coordsize="55803,219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">
                <v:shape id="_x0000_s1027" type="#_x0000_t75" style="position:absolute;width:55803;height:21939;visibility:visible;mso-wrap-style:square">
                  <v:fill o:detectmouseclick="t"/>
                  <v:path o:connecttype="none"/>
                </v:shape>
                <v:shape id="Picture 1380" o:spid="_x0000_s1028" type="#_x0000_t75" style="position:absolute;left:3906;top:1735;width:14075;height:19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">
                  <v:imagedata r:id="rId100" o:title=""/>
                </v:shape>
                <v:shape id="Picture 1381" o:spid="_x0000_s1029" type="#_x0000_t75" style="position:absolute;left:22383;top:3549;width:28561;height:14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">
                  <v:imagedata r:id="rId101" o:title=""/>
                </v:shape>
                <w10:wrap anchory="line"/>
              </v:group>
            </w:pict>
          </mc:Fallback>
        </mc:AlternateContent>
      </w:r>
      <w:r w:rsidRPr="00B2590B">
        <w:rPr>
          <w:noProof/>
        </w:rPr>
        <mc:AlternateContent>
          <mc:Choice Requires="wps">
            <w:drawing>
              <wp:inline distT="0" distB="0" distL="0" distR="0" wp14:anchorId="00C9B606" wp14:editId="424DB35F">
                <wp:extent cx="5581650" cy="2194560"/>
                <wp:effectExtent l="0" t="0" r="0" b="0"/>
                <wp:docPr id="1012474412" name="AutoShap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81650" cy="2194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6ACD0" id="AutoShape 60" o:spid="_x0000_s1026" style="width:439.5pt;height:17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" filled="f" stroked="f">
                <o:lock v:ext="edit" aspectratio="t"/>
                <w10:anchorlock/>
              </v:rect>
            </w:pict>
          </mc:Fallback>
        </mc:AlternateContent>
      </w:r>
    </w:p>
    <w:p w14:paraId="3482F826" w14:textId="77777777" w:rsidR="005016DC" w:rsidRPr="00B2590B" w:rsidRDefault="005016DC" w:rsidP="00682D93"/>
    <w:p w14:paraId="1F76A91E" w14:textId="77777777" w:rsidR="005016DC" w:rsidRPr="00B2590B" w:rsidRDefault="005016DC" w:rsidP="00682D93"/>
    <w:p w14:paraId="2642992D" w14:textId="77777777" w:rsidR="00CD112C" w:rsidRPr="00B2590B" w:rsidRDefault="005016DC" w:rsidP="00682D93">
      <w:r w:rsidRPr="00B2590B">
        <w:t xml:space="preserve">The brightness value </w:t>
      </w:r>
      <w:r w:rsidR="00E96241" w:rsidRPr="00B2590B">
        <w:t xml:space="preserve">is measured </w:t>
      </w:r>
      <w:r w:rsidR="0006694B" w:rsidRPr="00B2590B">
        <w:t>and expressed in</w:t>
      </w:r>
      <w:r w:rsidR="00E96241" w:rsidRPr="00B2590B">
        <w:t xml:space="preserve"> lux and </w:t>
      </w:r>
      <w:r w:rsidR="00E802AD" w:rsidRPr="00B2590B">
        <w:t>is</w:t>
      </w:r>
      <w:r w:rsidRPr="00B2590B">
        <w:t xml:space="preserve"> transmitted using a </w:t>
      </w:r>
      <w:proofErr w:type="gramStart"/>
      <w:r w:rsidRPr="00B2590B">
        <w:t>2</w:t>
      </w:r>
      <w:r w:rsidR="00F7348C" w:rsidRPr="00B2590B">
        <w:t xml:space="preserve"> </w:t>
      </w:r>
      <w:r w:rsidR="00DE1F4B" w:rsidRPr="00B2590B">
        <w:t>byte</w:t>
      </w:r>
      <w:proofErr w:type="gramEnd"/>
      <w:r w:rsidR="00DE1F4B" w:rsidRPr="00B2590B">
        <w:t xml:space="preserve"> </w:t>
      </w:r>
      <w:r w:rsidR="0006694B" w:rsidRPr="00B2590B">
        <w:t>Group Object</w:t>
      </w:r>
      <w:r w:rsidR="00DE1F4B" w:rsidRPr="00B2590B">
        <w:t xml:space="preserve"> with encoding 9.004, </w:t>
      </w:r>
      <w:proofErr w:type="spellStart"/>
      <w:r w:rsidR="00DE1F4B" w:rsidRPr="00B2590B">
        <w:t>DPT_Value_Lux</w:t>
      </w:r>
      <w:proofErr w:type="spellEnd"/>
      <w:r w:rsidRPr="00B2590B">
        <w:t>, which has a resolution of 0,01 Lux.</w:t>
      </w:r>
    </w:p>
    <w:p w14:paraId="63FB0C71" w14:textId="200AFD82" w:rsidR="005016DC" w:rsidRPr="00B2590B" w:rsidRDefault="00E748CF" w:rsidP="005016DC">
      <w:pPr>
        <w:keepNext/>
      </w:pPr>
      <w:r w:rsidRPr="00B2590B">
        <w:rPr>
          <w:noProof/>
        </w:rPr>
        <w:drawing>
          <wp:inline distT="0" distB="0" distL="0" distR="0" wp14:anchorId="5558C61E" wp14:editId="2225D28C">
            <wp:extent cx="5716905" cy="318135"/>
            <wp:effectExtent l="0" t="0" r="0" b="0"/>
            <wp:docPr id="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16905" cy="318135"/>
                    </a:xfrm>
                    <a:prstGeom prst="rect">
                      <a:avLst/>
                    </a:prstGeom>
                    <a:noFill/>
                    <a:ln>
                      <a:noFill/>
                    </a:ln>
                  </pic:spPr>
                </pic:pic>
              </a:graphicData>
            </a:graphic>
          </wp:inline>
        </w:drawing>
      </w:r>
    </w:p>
    <w:p w14:paraId="311934A0" w14:textId="77777777" w:rsidR="0049281B" w:rsidRPr="00B2590B" w:rsidRDefault="005016DC" w:rsidP="005016DC">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57</w:t>
      </w:r>
      <w:r w:rsidRPr="00B2590B">
        <w:fldChar w:fldCharType="end"/>
      </w:r>
      <w:r w:rsidRPr="00B2590B">
        <w:t xml:space="preserve">: </w:t>
      </w:r>
      <w:r w:rsidR="0006694B" w:rsidRPr="00B2590B">
        <w:t>Group Object</w:t>
      </w:r>
      <w:r w:rsidRPr="00B2590B">
        <w:t xml:space="preserve"> in ETS for reading the </w:t>
      </w:r>
      <w:r w:rsidR="0078496B">
        <w:t>current</w:t>
      </w:r>
      <w:r w:rsidRPr="00B2590B">
        <w:t xml:space="preserve"> </w:t>
      </w:r>
      <w:r w:rsidR="00E802AD" w:rsidRPr="00B2590B">
        <w:t xml:space="preserve">brightness </w:t>
      </w:r>
      <w:r w:rsidRPr="00B2590B">
        <w:t xml:space="preserve">value </w:t>
      </w:r>
    </w:p>
    <w:p w14:paraId="2F04B558" w14:textId="6CA6AF3C" w:rsidR="00785930" w:rsidRPr="00B2590B" w:rsidRDefault="00E748CF" w:rsidP="00785930">
      <w:r w:rsidRPr="00B2590B">
        <w:rPr>
          <w:noProof/>
        </w:rPr>
        <w:lastRenderedPageBreak/>
        <mc:AlternateContent>
          <mc:Choice Requires="wps">
            <w:drawing>
              <wp:anchor distT="0" distB="0" distL="114300" distR="114300" simplePos="0" relativeHeight="251681792" behindDoc="0" locked="0" layoutInCell="1" allowOverlap="1" wp14:anchorId="0517CB0F" wp14:editId="67741DC3">
                <wp:simplePos x="0" y="0"/>
                <wp:positionH relativeFrom="column">
                  <wp:posOffset>0</wp:posOffset>
                </wp:positionH>
                <wp:positionV relativeFrom="paragraph">
                  <wp:posOffset>1909445</wp:posOffset>
                </wp:positionV>
                <wp:extent cx="5580380" cy="244475"/>
                <wp:effectExtent l="0" t="0" r="0" b="0"/>
                <wp:wrapNone/>
                <wp:docPr id="1383827396" name="Text Box 1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380"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57A6B7" w14:textId="77777777" w:rsidR="00B51CA1" w:rsidRPr="0027646E" w:rsidRDefault="00B51CA1" w:rsidP="00785930">
                            <w:pPr>
                              <w:pStyle w:val="Caption"/>
                            </w:pPr>
                            <w:r>
                              <w:t xml:space="preserve">Figure </w:t>
                            </w:r>
                            <w:r>
                              <w:fldChar w:fldCharType="begin"/>
                            </w:r>
                            <w:r>
                              <w:instrText xml:space="preserve"> SEQ Figure \* ARABIC </w:instrText>
                            </w:r>
                            <w:r>
                              <w:fldChar w:fldCharType="separate"/>
                            </w:r>
                            <w:r>
                              <w:rPr>
                                <w:noProof/>
                              </w:rPr>
                              <w:t>58</w:t>
                            </w:r>
                            <w:r>
                              <w:fldChar w:fldCharType="end"/>
                            </w:r>
                            <w:r>
                              <w:t>: Blind control according to sun position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517CB0F" id="Text Box 1394" o:spid="_x0000_s1093" type="#_x0000_t202" style="position:absolute;margin-left:0;margin-top:150.35pt;width:439.4pt;height:19.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" stroked="f">
                <v:textbox style="mso-fit-shape-to-text:t" inset="0,0,0,0">
                  <w:txbxContent>
                    <w:p w14:paraId="0E57A6B7" w14:textId="77777777" w:rsidR="00B51CA1" w:rsidRPr="0027646E" w:rsidRDefault="00B51CA1" w:rsidP="00785930">
                      <w:pPr>
                        <w:pStyle w:val="Caption"/>
                      </w:pPr>
                      <w:r>
                        <w:t xml:space="preserve">Figure </w:t>
                      </w:r>
                      <w:r>
                        <w:fldChar w:fldCharType="begin"/>
                      </w:r>
                      <w:r>
                        <w:instrText xml:space="preserve"> SEQ Figure \* ARABIC </w:instrText>
                      </w:r>
                      <w:r>
                        <w:fldChar w:fldCharType="separate"/>
                      </w:r>
                      <w:r>
                        <w:rPr>
                          <w:noProof/>
                        </w:rPr>
                        <w:t>58</w:t>
                      </w:r>
                      <w:r>
                        <w:fldChar w:fldCharType="end"/>
                      </w:r>
                      <w:r>
                        <w:t>: Blind control according to sun position</w:t>
                      </w:r>
                    </w:p>
                  </w:txbxContent>
                </v:textbox>
              </v:shape>
            </w:pict>
          </mc:Fallback>
        </mc:AlternateContent>
      </w:r>
      <w:r w:rsidRPr="00B2590B">
        <w:rPr>
          <w:noProof/>
          <w:lang w:eastAsia="el-GR"/>
        </w:rPr>
        <mc:AlternateContent>
          <mc:Choice Requires="wpc">
            <w:drawing>
              <wp:anchor distT="0" distB="0" distL="114300" distR="114300" simplePos="0" relativeHeight="251628544" behindDoc="0" locked="0" layoutInCell="1" allowOverlap="1" wp14:anchorId="7CD5B5AB" wp14:editId="09611469">
                <wp:simplePos x="0" y="0"/>
                <wp:positionH relativeFrom="character">
                  <wp:posOffset>0</wp:posOffset>
                </wp:positionH>
                <wp:positionV relativeFrom="line">
                  <wp:posOffset>0</wp:posOffset>
                </wp:positionV>
                <wp:extent cx="5580380" cy="1814195"/>
                <wp:effectExtent l="0" t="0" r="0" b="0"/>
                <wp:wrapNone/>
                <wp:docPr id="1390"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664416003" name="Picture 139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56579" y="130969"/>
                            <a:ext cx="1619860" cy="1613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89619901" name="Picture 139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1905855" y="130969"/>
                            <a:ext cx="1618310" cy="1620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4052118" name="Picture 139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3731879" y="131744"/>
                            <a:ext cx="1620635" cy="16196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34EC0544" id="Canvas 55" o:spid="_x0000_s1026" editas="canvas" style="position:absolute;margin-left:0;margin-top:0;width:439.4pt;height:142.85pt;z-index:251628544;mso-position-horizontal-relative:char;mso-position-vertical-relative:line" coordsize="55803,18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">
                <v:shape id="_x0000_s1027" type="#_x0000_t75" style="position:absolute;width:55803;height:18141;visibility:visible;mso-wrap-style:square">
                  <v:fill o:detectmouseclick="t"/>
                  <v:path o:connecttype="none"/>
                </v:shape>
                <v:shape id="Picture 1391" o:spid="_x0000_s1028" type="#_x0000_t75" style="position:absolute;left:565;top:1309;width:16199;height:16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">
                  <v:imagedata r:id="rId106" o:title=""/>
                </v:shape>
                <v:shape id="Picture 1392" o:spid="_x0000_s1029" type="#_x0000_t75" style="position:absolute;left:19058;top:1309;width:16183;height:16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">
                  <v:imagedata r:id="rId107" o:title=""/>
                </v:shape>
                <v:shape id="Picture 1393" o:spid="_x0000_s1030" type="#_x0000_t75" style="position:absolute;left:37318;top:1317;width:16207;height:16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">
                  <v:imagedata r:id="rId108" o:title=""/>
                </v:shape>
                <w10:wrap anchory="line"/>
              </v:group>
            </w:pict>
          </mc:Fallback>
        </mc:AlternateContent>
      </w:r>
      <w:r w:rsidRPr="00B2590B">
        <w:rPr>
          <w:noProof/>
        </w:rPr>
        <mc:AlternateContent>
          <mc:Choice Requires="wps">
            <w:drawing>
              <wp:inline distT="0" distB="0" distL="0" distR="0" wp14:anchorId="49B540BE" wp14:editId="4E9B1750">
                <wp:extent cx="5581650" cy="1812925"/>
                <wp:effectExtent l="0" t="0" r="0" b="0"/>
                <wp:docPr id="1007716980" name="AutoShap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81650" cy="1812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B9D12" id="AutoShape 62" o:spid="_x0000_s1026" style="width:439.5pt;height:1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" filled="f" stroked="f">
                <o:lock v:ext="edit" aspectratio="t"/>
                <w10:anchorlock/>
              </v:rect>
            </w:pict>
          </mc:Fallback>
        </mc:AlternateContent>
      </w:r>
    </w:p>
    <w:p w14:paraId="62ADB4ED" w14:textId="77777777" w:rsidR="00785930" w:rsidRPr="00B2590B" w:rsidRDefault="00785930" w:rsidP="00785930"/>
    <w:p w14:paraId="3D02DEA2" w14:textId="77777777" w:rsidR="00682D93" w:rsidRPr="00B2590B" w:rsidRDefault="00682D93" w:rsidP="00D37765">
      <w:pPr>
        <w:pStyle w:val="Heading3"/>
        <w:ind w:left="567" w:hanging="578"/>
        <w:rPr>
          <w:lang w:val="en-GB"/>
        </w:rPr>
      </w:pPr>
      <w:bookmarkStart w:id="101" w:name="_Toc389576752"/>
      <w:r w:rsidRPr="00B2590B">
        <w:rPr>
          <w:lang w:val="en-GB"/>
        </w:rPr>
        <w:t>Wind sensor</w:t>
      </w:r>
      <w:bookmarkEnd w:id="101"/>
    </w:p>
    <w:p w14:paraId="3223D454" w14:textId="77777777" w:rsidR="00C34B9C" w:rsidRPr="00B2590B" w:rsidRDefault="00CA5835" w:rsidP="00C34B9C">
      <w:r w:rsidRPr="00B2590B">
        <w:t>T</w:t>
      </w:r>
      <w:r w:rsidR="00486DED" w:rsidRPr="00B2590B">
        <w:t>h</w:t>
      </w:r>
      <w:r w:rsidRPr="00B2590B">
        <w:t>is</w:t>
      </w:r>
      <w:r w:rsidR="00486DED" w:rsidRPr="00B2590B">
        <w:t xml:space="preserve"> measurement instrument</w:t>
      </w:r>
      <w:r w:rsidRPr="00B2590B">
        <w:t xml:space="preserve">, which is </w:t>
      </w:r>
      <w:proofErr w:type="gramStart"/>
      <w:r w:rsidRPr="00B2590B">
        <w:t>actually one</w:t>
      </w:r>
      <w:proofErr w:type="gramEnd"/>
      <w:r w:rsidRPr="00B2590B">
        <w:t xml:space="preserve"> of the main components of a meteorological station</w:t>
      </w:r>
      <w:r w:rsidR="00486DED" w:rsidRPr="00B2590B">
        <w:t xml:space="preserve">, </w:t>
      </w:r>
      <w:r w:rsidRPr="00B2590B">
        <w:t xml:space="preserve">has </w:t>
      </w:r>
      <w:r w:rsidR="00F12B57" w:rsidRPr="00B2590B">
        <w:t xml:space="preserve">as </w:t>
      </w:r>
      <w:r w:rsidRPr="00B2590B">
        <w:t>a major role to measure the speed of the wind and transfer it to the bus for further process</w:t>
      </w:r>
      <w:r w:rsidR="004D08BA" w:rsidRPr="00B2590B">
        <w:t>ing</w:t>
      </w:r>
      <w:r w:rsidRPr="00B2590B">
        <w:t>.</w:t>
      </w:r>
      <w:r w:rsidR="00F12B57" w:rsidRPr="00B2590B">
        <w:t xml:space="preserve"> </w:t>
      </w:r>
    </w:p>
    <w:p w14:paraId="23956E70" w14:textId="77777777" w:rsidR="00C34B9C" w:rsidRPr="00B2590B" w:rsidRDefault="004D08BA" w:rsidP="00C34B9C">
      <w:r w:rsidRPr="00B2590B">
        <w:t>There are</w:t>
      </w:r>
      <w:r w:rsidR="00C34B9C" w:rsidRPr="00B2590B">
        <w:t xml:space="preserve"> two different types of </w:t>
      </w:r>
      <w:r w:rsidRPr="00B2590B">
        <w:t xml:space="preserve">KNX </w:t>
      </w:r>
      <w:r w:rsidR="00C34B9C" w:rsidRPr="00B2590B">
        <w:t xml:space="preserve">wind sensors. The first type is the </w:t>
      </w:r>
      <w:r w:rsidR="00296929" w:rsidRPr="00B2590B">
        <w:t>‘C</w:t>
      </w:r>
      <w:r w:rsidR="00C34B9C" w:rsidRPr="00B2590B">
        <w:t xml:space="preserve">up </w:t>
      </w:r>
      <w:r w:rsidR="00296929" w:rsidRPr="00B2590B">
        <w:t>A</w:t>
      </w:r>
      <w:r w:rsidR="00486DED" w:rsidRPr="00B2590B">
        <w:t>nemometer</w:t>
      </w:r>
      <w:r w:rsidR="00296929" w:rsidRPr="00B2590B">
        <w:t>’</w:t>
      </w:r>
      <w:r w:rsidR="00486DED" w:rsidRPr="00B2590B">
        <w:t xml:space="preserve">, </w:t>
      </w:r>
      <w:r w:rsidR="00C34B9C" w:rsidRPr="00B2590B">
        <w:t xml:space="preserve">which </w:t>
      </w:r>
      <w:r w:rsidR="00296929" w:rsidRPr="00B2590B">
        <w:t xml:space="preserve">comes in the form of </w:t>
      </w:r>
      <w:r w:rsidR="00C34B9C" w:rsidRPr="00B2590B">
        <w:t xml:space="preserve">the classical housing of a conventional wind sensor </w:t>
      </w:r>
      <w:r w:rsidRPr="00B2590B">
        <w:t>but includes</w:t>
      </w:r>
      <w:r w:rsidR="00296929" w:rsidRPr="00B2590B">
        <w:t xml:space="preserve"> </w:t>
      </w:r>
      <w:r w:rsidR="00C34B9C" w:rsidRPr="00B2590B">
        <w:t xml:space="preserve">a BCU </w:t>
      </w:r>
      <w:r w:rsidR="00296929" w:rsidRPr="00B2590B">
        <w:t xml:space="preserve">for the connection to the bus. The second type is the </w:t>
      </w:r>
      <w:r w:rsidR="00CA2290" w:rsidRPr="00B2590B">
        <w:t xml:space="preserve">‘Compact </w:t>
      </w:r>
      <w:r w:rsidR="00276CAF" w:rsidRPr="00B2590B">
        <w:t>housing</w:t>
      </w:r>
      <w:r w:rsidR="00CA2290" w:rsidRPr="00B2590B">
        <w:t>’</w:t>
      </w:r>
      <w:r w:rsidRPr="00B2590B">
        <w:t xml:space="preserve"> </w:t>
      </w:r>
      <w:proofErr w:type="gramStart"/>
      <w:r w:rsidRPr="00B2590B">
        <w:t>similar to</w:t>
      </w:r>
      <w:proofErr w:type="gramEnd"/>
      <w:r w:rsidRPr="00B2590B">
        <w:t xml:space="preserve"> </w:t>
      </w:r>
      <w:r w:rsidR="00276CAF" w:rsidRPr="00B2590B">
        <w:t>other sensors</w:t>
      </w:r>
      <w:r w:rsidRPr="00B2590B">
        <w:t xml:space="preserve">: this type has the advantage of </w:t>
      </w:r>
      <w:r w:rsidR="00276CAF" w:rsidRPr="00B2590B">
        <w:t>low risk of damage because of the lack of moving parts.</w:t>
      </w:r>
      <w:r w:rsidR="00BE6818" w:rsidRPr="00B2590B">
        <w:t xml:space="preserve"> </w:t>
      </w:r>
      <w:r w:rsidRPr="00B2590B">
        <w:t>B</w:t>
      </w:r>
      <w:r w:rsidR="00BE6818" w:rsidRPr="00B2590B">
        <w:t xml:space="preserve">oth </w:t>
      </w:r>
      <w:r w:rsidRPr="00B2590B">
        <w:t xml:space="preserve">housing </w:t>
      </w:r>
      <w:r w:rsidR="00BE6818" w:rsidRPr="00B2590B">
        <w:t xml:space="preserve">types may </w:t>
      </w:r>
      <w:r w:rsidRPr="00B2590B">
        <w:t>be delivered</w:t>
      </w:r>
      <w:r w:rsidR="00BE6818" w:rsidRPr="00B2590B">
        <w:t xml:space="preserve"> with their individual heating system </w:t>
      </w:r>
      <w:proofErr w:type="gramStart"/>
      <w:r w:rsidR="00BE6818" w:rsidRPr="00B2590B">
        <w:t>in order to</w:t>
      </w:r>
      <w:proofErr w:type="gramEnd"/>
      <w:r w:rsidR="00BE6818" w:rsidRPr="00B2590B">
        <w:t xml:space="preserve"> prevent them from freezing during cold days. For this purpose, an </w:t>
      </w:r>
      <w:r w:rsidR="00B2590B" w:rsidRPr="00B2590B">
        <w:t>ancillary</w:t>
      </w:r>
      <w:r w:rsidR="00BE6818" w:rsidRPr="00B2590B">
        <w:t xml:space="preserve"> </w:t>
      </w:r>
      <w:r w:rsidR="00981121" w:rsidRPr="00B2590B">
        <w:t xml:space="preserve">voltage </w:t>
      </w:r>
      <w:r w:rsidRPr="00B2590B">
        <w:t xml:space="preserve">is needed, which </w:t>
      </w:r>
      <w:r w:rsidR="00BE6818" w:rsidRPr="00B2590B">
        <w:t>can</w:t>
      </w:r>
      <w:r w:rsidR="00C71149" w:rsidRPr="00B2590B">
        <w:t xml:space="preserve"> </w:t>
      </w:r>
      <w:r w:rsidR="00BE6818" w:rsidRPr="00B2590B">
        <w:t xml:space="preserve">be </w:t>
      </w:r>
      <w:r w:rsidR="00C71149" w:rsidRPr="00B2590B">
        <w:t xml:space="preserve">fed by the </w:t>
      </w:r>
      <w:r w:rsidR="00B2590B" w:rsidRPr="00B2590B">
        <w:t>ancillary</w:t>
      </w:r>
      <w:r w:rsidR="00C71149" w:rsidRPr="00B2590B">
        <w:t xml:space="preserve"> voltage output of a KNX power supply.</w:t>
      </w:r>
      <w:r w:rsidR="00BE6818" w:rsidRPr="00B2590B">
        <w:t xml:space="preserve"> </w:t>
      </w:r>
    </w:p>
    <w:p w14:paraId="36BA82F3" w14:textId="77777777" w:rsidR="00682D93" w:rsidRPr="00B2590B" w:rsidRDefault="00682D93" w:rsidP="00682D93"/>
    <w:p w14:paraId="2C3E69F6" w14:textId="46FED61D" w:rsidR="00FE3B5B" w:rsidRPr="00B2590B" w:rsidRDefault="00E748CF" w:rsidP="00682D93">
      <w:r w:rsidRPr="00B2590B">
        <w:rPr>
          <w:noProof/>
        </w:rPr>
        <mc:AlternateContent>
          <mc:Choice Requires="wps">
            <w:drawing>
              <wp:anchor distT="0" distB="0" distL="114300" distR="114300" simplePos="0" relativeHeight="251680768" behindDoc="0" locked="0" layoutInCell="1" allowOverlap="1" wp14:anchorId="2DA75C4E" wp14:editId="393525FB">
                <wp:simplePos x="0" y="0"/>
                <wp:positionH relativeFrom="column">
                  <wp:posOffset>0</wp:posOffset>
                </wp:positionH>
                <wp:positionV relativeFrom="paragraph">
                  <wp:posOffset>1504950</wp:posOffset>
                </wp:positionV>
                <wp:extent cx="5580380" cy="244475"/>
                <wp:effectExtent l="0" t="0" r="0" b="0"/>
                <wp:wrapNone/>
                <wp:docPr id="1999415603" name="Text Box 1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380"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9B77B8" w14:textId="77777777" w:rsidR="00B51CA1" w:rsidRPr="005E7758" w:rsidRDefault="00B51CA1" w:rsidP="006D7062">
                            <w:pPr>
                              <w:pStyle w:val="Caption"/>
                              <w:rPr>
                                <w:lang w:val="en-US"/>
                              </w:rPr>
                            </w:pPr>
                            <w:r>
                              <w:t xml:space="preserve">Figure </w:t>
                            </w:r>
                            <w:r>
                              <w:fldChar w:fldCharType="begin"/>
                            </w:r>
                            <w:r>
                              <w:instrText xml:space="preserve"> SEQ Figure \* ARABIC </w:instrText>
                            </w:r>
                            <w:r>
                              <w:fldChar w:fldCharType="separate"/>
                            </w:r>
                            <w:r>
                              <w:rPr>
                                <w:noProof/>
                              </w:rPr>
                              <w:t>59</w:t>
                            </w:r>
                            <w:r>
                              <w:fldChar w:fldCharType="end"/>
                            </w:r>
                            <w:r>
                              <w:t>: 'Cup Anemometer' and a 'Compact housing' wind sensor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DA75C4E" id="Text Box 1388" o:spid="_x0000_s1094" type="#_x0000_t202" style="position:absolute;margin-left:0;margin-top:118.5pt;width:439.4pt;height:19.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" stroked="f">
                <v:textbox style="mso-fit-shape-to-text:t" inset="0,0,0,0">
                  <w:txbxContent>
                    <w:p w14:paraId="409B77B8" w14:textId="77777777" w:rsidR="00B51CA1" w:rsidRPr="005E7758" w:rsidRDefault="00B51CA1" w:rsidP="006D7062">
                      <w:pPr>
                        <w:pStyle w:val="Caption"/>
                        <w:rPr>
                          <w:lang w:val="en-US"/>
                        </w:rPr>
                      </w:pPr>
                      <w:r>
                        <w:t xml:space="preserve">Figure </w:t>
                      </w:r>
                      <w:r>
                        <w:fldChar w:fldCharType="begin"/>
                      </w:r>
                      <w:r>
                        <w:instrText xml:space="preserve"> SEQ Figure \* ARABIC </w:instrText>
                      </w:r>
                      <w:r>
                        <w:fldChar w:fldCharType="separate"/>
                      </w:r>
                      <w:r>
                        <w:rPr>
                          <w:noProof/>
                        </w:rPr>
                        <w:t>59</w:t>
                      </w:r>
                      <w:r>
                        <w:fldChar w:fldCharType="end"/>
                      </w:r>
                      <w:r>
                        <w:t>: 'Cup Anemometer' and a 'Compact housing' wind sensor</w:t>
                      </w:r>
                    </w:p>
                  </w:txbxContent>
                </v:textbox>
              </v:shape>
            </w:pict>
          </mc:Fallback>
        </mc:AlternateContent>
      </w:r>
      <w:r w:rsidRPr="00B2590B">
        <w:rPr>
          <w:noProof/>
          <w:lang w:eastAsia="el-GR"/>
        </w:rPr>
        <mc:AlternateContent>
          <mc:Choice Requires="wpc">
            <w:drawing>
              <wp:anchor distT="0" distB="0" distL="114300" distR="114300" simplePos="0" relativeHeight="251629568" behindDoc="0" locked="0" layoutInCell="1" allowOverlap="1" wp14:anchorId="088CE77E" wp14:editId="78E713F4">
                <wp:simplePos x="0" y="0"/>
                <wp:positionH relativeFrom="character">
                  <wp:posOffset>0</wp:posOffset>
                </wp:positionH>
                <wp:positionV relativeFrom="line">
                  <wp:posOffset>0</wp:posOffset>
                </wp:positionV>
                <wp:extent cx="5580380" cy="1439545"/>
                <wp:effectExtent l="0" t="0" r="0" b="0"/>
                <wp:wrapNone/>
                <wp:docPr id="1384" name="Canvas 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359339078" name="Picture 1387"/>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637868" y="0"/>
                            <a:ext cx="1439273" cy="1439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1371786" name="Picture 1409"/>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3129663" y="0"/>
                            <a:ext cx="1378044" cy="1197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4F459D3D" id="Canvas 54" o:spid="_x0000_s1026" editas="canvas" style="position:absolute;margin-left:0;margin-top:0;width:439.4pt;height:113.35pt;z-index:251629568;mso-position-horizontal-relative:char;mso-position-vertical-relative:line" coordsize="55803,1439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">
                <v:shape id="_x0000_s1027" type="#_x0000_t75" style="position:absolute;width:55803;height:14395;visibility:visible;mso-wrap-style:square">
                  <v:fill o:detectmouseclick="t"/>
                  <v:path o:connecttype="none"/>
                </v:shape>
                <v:shape id="Picture 1387" o:spid="_x0000_s1028" type="#_x0000_t75" style="position:absolute;left:6378;width:14393;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">
                  <v:imagedata r:id="rId111" o:title=""/>
                </v:shape>
                <v:shape id="Picture 1409" o:spid="_x0000_s1029" type="#_x0000_t75" style="position:absolute;left:31296;width:13781;height:1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">
                  <v:imagedata r:id="rId112" o:title=""/>
                </v:shape>
                <w10:wrap anchory="line"/>
              </v:group>
            </w:pict>
          </mc:Fallback>
        </mc:AlternateContent>
      </w:r>
      <w:r w:rsidRPr="00B2590B">
        <w:rPr>
          <w:noProof/>
        </w:rPr>
        <mc:AlternateContent>
          <mc:Choice Requires="wps">
            <w:drawing>
              <wp:inline distT="0" distB="0" distL="0" distR="0" wp14:anchorId="4981A824" wp14:editId="3A902F2F">
                <wp:extent cx="5581650" cy="1510665"/>
                <wp:effectExtent l="0" t="0" r="0" b="0"/>
                <wp:docPr id="1876520376" name="AutoShap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81650" cy="151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E7462" id="AutoShape 63" o:spid="_x0000_s1026" style="width:439.5pt;height:11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" filled="f" stroked="f">
                <o:lock v:ext="edit" aspectratio="t"/>
                <w10:anchorlock/>
              </v:rect>
            </w:pict>
          </mc:Fallback>
        </mc:AlternateContent>
      </w:r>
    </w:p>
    <w:p w14:paraId="7173D95B" w14:textId="77777777" w:rsidR="00471E5D" w:rsidRPr="00B2590B" w:rsidRDefault="00471E5D" w:rsidP="00151716"/>
    <w:p w14:paraId="046673D8" w14:textId="77777777" w:rsidR="007A3ABE" w:rsidRPr="00B2590B" w:rsidRDefault="007A3ABE" w:rsidP="00151716"/>
    <w:p w14:paraId="6976DBA4" w14:textId="77777777" w:rsidR="00151716" w:rsidRPr="00B2590B" w:rsidRDefault="00C97C3F" w:rsidP="00151716">
      <w:r w:rsidRPr="00B2590B">
        <w:t xml:space="preserve">The wind speed value is measured and expressed in meters per second and </w:t>
      </w:r>
      <w:r w:rsidR="006A5F47" w:rsidRPr="00B2590B">
        <w:t xml:space="preserve">is </w:t>
      </w:r>
      <w:r w:rsidR="00151716" w:rsidRPr="00B2590B">
        <w:t xml:space="preserve">transmitted using a </w:t>
      </w:r>
      <w:proofErr w:type="gramStart"/>
      <w:r w:rsidR="00151716" w:rsidRPr="00B2590B">
        <w:t>2 byte</w:t>
      </w:r>
      <w:proofErr w:type="gramEnd"/>
      <w:r w:rsidR="00151716" w:rsidRPr="00B2590B">
        <w:t xml:space="preserve"> </w:t>
      </w:r>
      <w:r w:rsidR="0006694B" w:rsidRPr="00B2590B">
        <w:t>Group Object</w:t>
      </w:r>
      <w:r w:rsidR="00DE1F4B" w:rsidRPr="00B2590B">
        <w:t xml:space="preserve"> with encoding 9.005, </w:t>
      </w:r>
      <w:proofErr w:type="spellStart"/>
      <w:r w:rsidR="00DE1F4B" w:rsidRPr="00B2590B">
        <w:t>DPT_Value_Wsp</w:t>
      </w:r>
      <w:proofErr w:type="spellEnd"/>
      <w:r w:rsidR="00151716" w:rsidRPr="00B2590B">
        <w:t xml:space="preserve">, which has a resolution of 0,01 </w:t>
      </w:r>
      <w:r w:rsidR="006D7062" w:rsidRPr="00B2590B">
        <w:t>m/s</w:t>
      </w:r>
      <w:r w:rsidR="00151716" w:rsidRPr="00B2590B">
        <w:t>.</w:t>
      </w:r>
    </w:p>
    <w:p w14:paraId="0FD508EF" w14:textId="77777777" w:rsidR="002004DD" w:rsidRPr="00B2590B" w:rsidRDefault="002004DD" w:rsidP="00151716"/>
    <w:p w14:paraId="7AC470F1" w14:textId="4D9E4759" w:rsidR="002004DD" w:rsidRPr="00B2590B" w:rsidRDefault="00E748CF" w:rsidP="002004DD">
      <w:pPr>
        <w:keepNext/>
      </w:pPr>
      <w:r w:rsidRPr="00B2590B">
        <w:rPr>
          <w:noProof/>
        </w:rPr>
        <w:drawing>
          <wp:inline distT="0" distB="0" distL="0" distR="0" wp14:anchorId="0E1C553B" wp14:editId="6F488EE1">
            <wp:extent cx="5637530" cy="278130"/>
            <wp:effectExtent l="0" t="0" r="0" b="0"/>
            <wp:docPr id="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637530" cy="278130"/>
                    </a:xfrm>
                    <a:prstGeom prst="rect">
                      <a:avLst/>
                    </a:prstGeom>
                    <a:noFill/>
                    <a:ln>
                      <a:noFill/>
                    </a:ln>
                  </pic:spPr>
                </pic:pic>
              </a:graphicData>
            </a:graphic>
          </wp:inline>
        </w:drawing>
      </w:r>
    </w:p>
    <w:p w14:paraId="5D2DCFA0" w14:textId="77777777" w:rsidR="00471E5D" w:rsidRPr="00B2590B" w:rsidRDefault="002004DD" w:rsidP="002004DD">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60</w:t>
      </w:r>
      <w:r w:rsidRPr="00B2590B">
        <w:fldChar w:fldCharType="end"/>
      </w:r>
      <w:r w:rsidRPr="00B2590B">
        <w:t xml:space="preserve">: </w:t>
      </w:r>
      <w:r w:rsidR="00E35BAC" w:rsidRPr="00B2590B">
        <w:t xml:space="preserve">A typical </w:t>
      </w:r>
      <w:r w:rsidR="0006694B" w:rsidRPr="00B2590B">
        <w:t>Group Object</w:t>
      </w:r>
      <w:r w:rsidRPr="00B2590B">
        <w:t xml:space="preserve"> in ETS for reading the </w:t>
      </w:r>
      <w:r w:rsidR="0078496B">
        <w:t>current</w:t>
      </w:r>
      <w:r w:rsidRPr="00B2590B">
        <w:t xml:space="preserve"> </w:t>
      </w:r>
      <w:r w:rsidR="006A5F47" w:rsidRPr="00B2590B">
        <w:t xml:space="preserve">wind speed </w:t>
      </w:r>
      <w:r w:rsidRPr="00B2590B">
        <w:t xml:space="preserve">value </w:t>
      </w:r>
    </w:p>
    <w:p w14:paraId="4183138D" w14:textId="77777777" w:rsidR="00682D93" w:rsidRPr="00B2590B" w:rsidRDefault="00471E5D" w:rsidP="00D37765">
      <w:pPr>
        <w:pStyle w:val="Heading3"/>
        <w:ind w:left="567" w:hanging="578"/>
        <w:rPr>
          <w:lang w:val="en-GB"/>
        </w:rPr>
      </w:pPr>
      <w:r w:rsidRPr="00B2590B">
        <w:rPr>
          <w:lang w:val="en-GB"/>
        </w:rPr>
        <w:br w:type="page"/>
      </w:r>
      <w:bookmarkStart w:id="102" w:name="_Toc389576753"/>
      <w:r w:rsidR="00682D93" w:rsidRPr="00B2590B">
        <w:rPr>
          <w:lang w:val="en-GB"/>
        </w:rPr>
        <w:lastRenderedPageBreak/>
        <w:t>Precipitation sensor</w:t>
      </w:r>
      <w:bookmarkEnd w:id="102"/>
    </w:p>
    <w:p w14:paraId="5C91EDAD" w14:textId="77777777" w:rsidR="00D660DA" w:rsidRPr="00B2590B" w:rsidRDefault="00DD7837" w:rsidP="00D660DA">
      <w:r w:rsidRPr="00B2590B">
        <w:t>A precipitatio</w:t>
      </w:r>
      <w:r w:rsidR="006A5F47" w:rsidRPr="00B2590B">
        <w:t>n sensor -</w:t>
      </w:r>
      <w:r w:rsidRPr="00B2590B">
        <w:t xml:space="preserve"> also known as rain sensor</w:t>
      </w:r>
      <w:r w:rsidR="006A5F47" w:rsidRPr="00B2590B">
        <w:t xml:space="preserve"> -</w:t>
      </w:r>
      <w:r w:rsidRPr="00B2590B">
        <w:t xml:space="preserve"> </w:t>
      </w:r>
      <w:r w:rsidR="00E27733" w:rsidRPr="00B2590B">
        <w:t>sense</w:t>
      </w:r>
      <w:r w:rsidR="00177C83" w:rsidRPr="00B2590B">
        <w:t xml:space="preserve">s the precipitation and </w:t>
      </w:r>
      <w:r w:rsidR="00BF7CAA" w:rsidRPr="00B2590B">
        <w:t xml:space="preserve">transmits </w:t>
      </w:r>
      <w:r w:rsidR="006A5F47" w:rsidRPr="00B2590B">
        <w:t xml:space="preserve">the value </w:t>
      </w:r>
      <w:r w:rsidR="00BF7CAA" w:rsidRPr="00B2590B">
        <w:t>to the bus for further process</w:t>
      </w:r>
      <w:r w:rsidR="006A5F47" w:rsidRPr="00B2590B">
        <w:t>ing</w:t>
      </w:r>
      <w:r w:rsidR="00BF7CAA" w:rsidRPr="00B2590B">
        <w:t>.</w:t>
      </w:r>
      <w:r w:rsidR="004C2503" w:rsidRPr="00B2590B">
        <w:t xml:space="preserve"> This sensor can be used in </w:t>
      </w:r>
      <w:r w:rsidR="00B2590B" w:rsidRPr="00B2590B">
        <w:t>conjunction</w:t>
      </w:r>
      <w:r w:rsidR="004C2503" w:rsidRPr="00B2590B">
        <w:t xml:space="preserve"> with </w:t>
      </w:r>
      <w:r w:rsidR="00001398" w:rsidRPr="00B2590B">
        <w:t>blind actuator</w:t>
      </w:r>
      <w:r w:rsidR="006371CE" w:rsidRPr="00B2590B">
        <w:t>s</w:t>
      </w:r>
      <w:r w:rsidR="00001398" w:rsidRPr="00B2590B">
        <w:t xml:space="preserve"> to prevent </w:t>
      </w:r>
      <w:r w:rsidR="006A5F47" w:rsidRPr="00B2590B">
        <w:t xml:space="preserve">canvas of sun shading </w:t>
      </w:r>
      <w:r w:rsidR="00001398" w:rsidRPr="00B2590B">
        <w:t xml:space="preserve">from getting wet and destroyed or even </w:t>
      </w:r>
      <w:r w:rsidR="006371CE" w:rsidRPr="00B2590B">
        <w:t xml:space="preserve">with </w:t>
      </w:r>
      <w:r w:rsidR="00001398" w:rsidRPr="00B2590B">
        <w:t>an irrigation system to switch it off for saving water.</w:t>
      </w:r>
    </w:p>
    <w:p w14:paraId="6557DD70" w14:textId="77777777" w:rsidR="00D660DA" w:rsidRPr="00B2590B" w:rsidRDefault="00D660DA" w:rsidP="00D660DA"/>
    <w:p w14:paraId="76D6F87C" w14:textId="5C6B3B5A" w:rsidR="00682D93" w:rsidRPr="00B2590B" w:rsidRDefault="00E748CF" w:rsidP="00682D93">
      <w:r w:rsidRPr="00B2590B">
        <w:rPr>
          <w:noProof/>
        </w:rPr>
        <mc:AlternateContent>
          <mc:Choice Requires="wps">
            <w:drawing>
              <wp:anchor distT="0" distB="0" distL="114300" distR="114300" simplePos="0" relativeHeight="251682816" behindDoc="0" locked="0" layoutInCell="1" allowOverlap="1" wp14:anchorId="2099875F" wp14:editId="3235FE58">
                <wp:simplePos x="0" y="0"/>
                <wp:positionH relativeFrom="column">
                  <wp:posOffset>0</wp:posOffset>
                </wp:positionH>
                <wp:positionV relativeFrom="paragraph">
                  <wp:posOffset>1197610</wp:posOffset>
                </wp:positionV>
                <wp:extent cx="5580380" cy="244475"/>
                <wp:effectExtent l="0" t="0" r="0" b="0"/>
                <wp:wrapNone/>
                <wp:docPr id="945891827" name="Text Box 1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380"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28E900" w14:textId="77777777" w:rsidR="00B51CA1" w:rsidRPr="00196464" w:rsidRDefault="00B51CA1" w:rsidP="00421F74">
                            <w:pPr>
                              <w:pStyle w:val="Caption"/>
                              <w:rPr>
                                <w:lang w:val="en-US"/>
                              </w:rPr>
                            </w:pPr>
                            <w:r>
                              <w:t xml:space="preserve">Figure </w:t>
                            </w:r>
                            <w:r>
                              <w:fldChar w:fldCharType="begin"/>
                            </w:r>
                            <w:r>
                              <w:instrText xml:space="preserve"> SEQ Figure \* ARABIC </w:instrText>
                            </w:r>
                            <w:r>
                              <w:fldChar w:fldCharType="separate"/>
                            </w:r>
                            <w:r>
                              <w:rPr>
                                <w:noProof/>
                              </w:rPr>
                              <w:t>61</w:t>
                            </w:r>
                            <w:r>
                              <w:fldChar w:fldCharType="end"/>
                            </w:r>
                            <w:r>
                              <w:t>: A common rain sensor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099875F" id="Text Box 1410" o:spid="_x0000_s1095" type="#_x0000_t202" style="position:absolute;margin-left:0;margin-top:94.3pt;width:439.4pt;height:1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" stroked="f">
                <v:textbox style="mso-fit-shape-to-text:t" inset="0,0,0,0">
                  <w:txbxContent>
                    <w:p w14:paraId="4128E900" w14:textId="77777777" w:rsidR="00B51CA1" w:rsidRPr="00196464" w:rsidRDefault="00B51CA1" w:rsidP="00421F74">
                      <w:pPr>
                        <w:pStyle w:val="Caption"/>
                        <w:rPr>
                          <w:lang w:val="en-US"/>
                        </w:rPr>
                      </w:pPr>
                      <w:r>
                        <w:t xml:space="preserve">Figure </w:t>
                      </w:r>
                      <w:r>
                        <w:fldChar w:fldCharType="begin"/>
                      </w:r>
                      <w:r>
                        <w:instrText xml:space="preserve"> SEQ Figure \* ARABIC </w:instrText>
                      </w:r>
                      <w:r>
                        <w:fldChar w:fldCharType="separate"/>
                      </w:r>
                      <w:r>
                        <w:rPr>
                          <w:noProof/>
                        </w:rPr>
                        <w:t>61</w:t>
                      </w:r>
                      <w:r>
                        <w:fldChar w:fldCharType="end"/>
                      </w:r>
                      <w:r>
                        <w:t>: A common rain sensor</w:t>
                      </w:r>
                    </w:p>
                  </w:txbxContent>
                </v:textbox>
              </v:shape>
            </w:pict>
          </mc:Fallback>
        </mc:AlternateContent>
      </w:r>
      <w:r w:rsidRPr="00B2590B">
        <w:rPr>
          <w:noProof/>
          <w:lang w:eastAsia="el-GR"/>
        </w:rPr>
        <mc:AlternateContent>
          <mc:Choice Requires="wpc">
            <w:drawing>
              <wp:anchor distT="0" distB="0" distL="114300" distR="114300" simplePos="0" relativeHeight="251627520" behindDoc="0" locked="0" layoutInCell="1" allowOverlap="1" wp14:anchorId="3CEAFCA3" wp14:editId="1EDA6CAF">
                <wp:simplePos x="0" y="0"/>
                <wp:positionH relativeFrom="character">
                  <wp:posOffset>0</wp:posOffset>
                </wp:positionH>
                <wp:positionV relativeFrom="line">
                  <wp:posOffset>0</wp:posOffset>
                </wp:positionV>
                <wp:extent cx="5580380" cy="1197610"/>
                <wp:effectExtent l="0" t="0" r="0" b="0"/>
                <wp:wrapNone/>
                <wp:docPr id="1396" name="Canvas 5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980170386" name="Picture 1397"/>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378819" cy="1197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5618C0B0" id="Canvas 53" o:spid="_x0000_s1026" editas="canvas" style="position:absolute;margin-left:0;margin-top:0;width:439.4pt;height:94.3pt;z-index:251627520;mso-position-horizontal-relative:char;mso-position-vertical-relative:line" coordsize="55803,119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">
                <v:shape id="_x0000_s1027" type="#_x0000_t75" style="position:absolute;width:55803;height:11976;visibility:visible;mso-wrap-style:square">
                  <v:fill o:detectmouseclick="t"/>
                  <v:path o:connecttype="none"/>
                </v:shape>
                <v:shape id="Picture 1397" o:spid="_x0000_s1028" type="#_x0000_t75" style="position:absolute;width:13788;height:1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">
                  <v:imagedata r:id="rId115" o:title=""/>
                </v:shape>
                <w10:wrap anchory="line"/>
              </v:group>
            </w:pict>
          </mc:Fallback>
        </mc:AlternateContent>
      </w:r>
      <w:r w:rsidRPr="00B2590B">
        <w:rPr>
          <w:noProof/>
        </w:rPr>
        <mc:AlternateContent>
          <mc:Choice Requires="wps">
            <w:drawing>
              <wp:inline distT="0" distB="0" distL="0" distR="0" wp14:anchorId="6FFE7E57" wp14:editId="5A8D0F4D">
                <wp:extent cx="5581650" cy="1367790"/>
                <wp:effectExtent l="0" t="0" r="0" b="0"/>
                <wp:docPr id="686786872" name="AutoShap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81650" cy="1367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DCD2F" id="AutoShape 65" o:spid="_x0000_s1026" style="width:439.5pt;height:10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" filled="f" stroked="f">
                <o:lock v:ext="edit" aspectratio="t"/>
                <w10:anchorlock/>
              </v:rect>
            </w:pict>
          </mc:Fallback>
        </mc:AlternateContent>
      </w:r>
    </w:p>
    <w:p w14:paraId="3007B558" w14:textId="77777777" w:rsidR="006371CE" w:rsidRPr="00B2590B" w:rsidRDefault="006371CE" w:rsidP="00682D93"/>
    <w:p w14:paraId="32C4B408" w14:textId="77777777" w:rsidR="006371CE" w:rsidRPr="00B2590B" w:rsidRDefault="006371CE" w:rsidP="006371CE">
      <w:r w:rsidRPr="00B2590B">
        <w:t xml:space="preserve">The precipitation detection is usually transmitted using a </w:t>
      </w:r>
      <w:proofErr w:type="gramStart"/>
      <w:r w:rsidRPr="00B2590B">
        <w:t>1 bit</w:t>
      </w:r>
      <w:proofErr w:type="gramEnd"/>
      <w:r w:rsidRPr="00B2590B">
        <w:t xml:space="preserve"> </w:t>
      </w:r>
      <w:r w:rsidR="0006694B" w:rsidRPr="00B2590B">
        <w:t>Group Object</w:t>
      </w:r>
      <w:r w:rsidRPr="00B2590B">
        <w:t xml:space="preserve">. Since there is no standard </w:t>
      </w:r>
      <w:r w:rsidR="00DE1F4B" w:rsidRPr="00B2590B">
        <w:t>Datapoint</w:t>
      </w:r>
      <w:r w:rsidRPr="00B2590B">
        <w:t xml:space="preserve"> </w:t>
      </w:r>
      <w:r w:rsidR="00DE1F4B" w:rsidRPr="00B2590B">
        <w:t xml:space="preserve">type </w:t>
      </w:r>
      <w:r w:rsidRPr="00B2590B">
        <w:t xml:space="preserve">for rain indication, the </w:t>
      </w:r>
      <w:r w:rsidR="00DE1F4B" w:rsidRPr="00B2590B">
        <w:t xml:space="preserve">1.005, </w:t>
      </w:r>
      <w:proofErr w:type="spellStart"/>
      <w:r w:rsidR="00DE1F4B" w:rsidRPr="00B2590B">
        <w:t>DPT_Alarm</w:t>
      </w:r>
      <w:proofErr w:type="spellEnd"/>
      <w:r w:rsidR="00DE1F4B" w:rsidRPr="00B2590B">
        <w:t xml:space="preserve"> </w:t>
      </w:r>
      <w:r w:rsidR="006A5F47" w:rsidRPr="00B2590B">
        <w:t>is</w:t>
      </w:r>
      <w:r w:rsidR="00DE1F4B" w:rsidRPr="00B2590B">
        <w:t xml:space="preserve"> used.</w:t>
      </w:r>
    </w:p>
    <w:p w14:paraId="3F3B6030" w14:textId="77777777" w:rsidR="006371CE" w:rsidRPr="00B2590B" w:rsidRDefault="006371CE" w:rsidP="00682D93"/>
    <w:p w14:paraId="63E5DDA3" w14:textId="567DC555" w:rsidR="00421F74" w:rsidRPr="00B2590B" w:rsidRDefault="00E748CF" w:rsidP="00421F74">
      <w:pPr>
        <w:keepNext/>
      </w:pPr>
      <w:r w:rsidRPr="00B2590B">
        <w:rPr>
          <w:noProof/>
        </w:rPr>
        <w:drawing>
          <wp:inline distT="0" distB="0" distL="0" distR="0" wp14:anchorId="1141BB81" wp14:editId="1B819D57">
            <wp:extent cx="5701030" cy="286385"/>
            <wp:effectExtent l="0" t="0" r="0" b="0"/>
            <wp:docPr id="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01030" cy="286385"/>
                    </a:xfrm>
                    <a:prstGeom prst="rect">
                      <a:avLst/>
                    </a:prstGeom>
                    <a:noFill/>
                    <a:ln>
                      <a:noFill/>
                    </a:ln>
                  </pic:spPr>
                </pic:pic>
              </a:graphicData>
            </a:graphic>
          </wp:inline>
        </w:drawing>
      </w:r>
    </w:p>
    <w:p w14:paraId="0474AC02" w14:textId="77777777" w:rsidR="00BF7CAA" w:rsidRPr="00B2590B" w:rsidRDefault="00421F74" w:rsidP="00421F74">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62</w:t>
      </w:r>
      <w:r w:rsidRPr="00B2590B">
        <w:fldChar w:fldCharType="end"/>
      </w:r>
      <w:r w:rsidRPr="00B2590B">
        <w:t>:</w:t>
      </w:r>
      <w:r w:rsidR="00EC5610" w:rsidRPr="00B2590B">
        <w:t xml:space="preserve"> A typical </w:t>
      </w:r>
      <w:r w:rsidR="0006694B" w:rsidRPr="00B2590B">
        <w:t>Group Object</w:t>
      </w:r>
      <w:r w:rsidRPr="00B2590B">
        <w:t xml:space="preserve"> in ETS for reading the detection of precipitation</w:t>
      </w:r>
    </w:p>
    <w:p w14:paraId="0AF76A86" w14:textId="77777777" w:rsidR="00682D93" w:rsidRPr="00B2590B" w:rsidRDefault="00951CCC" w:rsidP="00D37765">
      <w:pPr>
        <w:pStyle w:val="Heading3"/>
        <w:ind w:left="709"/>
        <w:rPr>
          <w:lang w:val="en-GB"/>
        </w:rPr>
      </w:pPr>
      <w:bookmarkStart w:id="103" w:name="_Toc389576754"/>
      <w:r w:rsidRPr="00B2590B">
        <w:rPr>
          <w:lang w:val="en-GB"/>
        </w:rPr>
        <w:t xml:space="preserve">Solar </w:t>
      </w:r>
      <w:r w:rsidR="00A97A2F" w:rsidRPr="00B2590B">
        <w:rPr>
          <w:lang w:val="en-GB"/>
        </w:rPr>
        <w:t>radiation</w:t>
      </w:r>
      <w:r w:rsidR="00682D93" w:rsidRPr="00B2590B">
        <w:rPr>
          <w:lang w:val="en-GB"/>
        </w:rPr>
        <w:t xml:space="preserve"> sensor</w:t>
      </w:r>
      <w:bookmarkEnd w:id="103"/>
    </w:p>
    <w:p w14:paraId="50BE4715" w14:textId="77777777" w:rsidR="00E96241" w:rsidRPr="00B2590B" w:rsidRDefault="00E96241" w:rsidP="00E96241">
      <w:r w:rsidRPr="00B2590B">
        <w:t xml:space="preserve">The solar </w:t>
      </w:r>
      <w:r w:rsidR="00A97A2F" w:rsidRPr="00B2590B">
        <w:t>radiation</w:t>
      </w:r>
      <w:r w:rsidRPr="00B2590B">
        <w:t xml:space="preserve"> sensor measures the sun </w:t>
      </w:r>
      <w:r w:rsidR="00B8297B" w:rsidRPr="00B2590B">
        <w:t xml:space="preserve">intensity </w:t>
      </w:r>
      <w:r w:rsidRPr="00B2590B">
        <w:t xml:space="preserve">as </w:t>
      </w:r>
      <w:r w:rsidR="00B8297B" w:rsidRPr="00B2590B">
        <w:t xml:space="preserve">amount of </w:t>
      </w:r>
      <w:r w:rsidRPr="00B2590B">
        <w:t>heat.</w:t>
      </w:r>
    </w:p>
    <w:p w14:paraId="2EB9D782" w14:textId="77777777" w:rsidR="00D660DA" w:rsidRPr="00B2590B" w:rsidRDefault="00E96241" w:rsidP="00E96241">
      <w:r w:rsidRPr="00B2590B">
        <w:t xml:space="preserve">The current </w:t>
      </w:r>
      <w:r w:rsidR="00A97A2F" w:rsidRPr="00B2590B">
        <w:t>radiation</w:t>
      </w:r>
      <w:r w:rsidRPr="00B2590B">
        <w:t xml:space="preserve"> is measured in watts per square</w:t>
      </w:r>
      <w:r w:rsidR="00B2590B">
        <w:t xml:space="preserve"> </w:t>
      </w:r>
      <w:r w:rsidRPr="00B2590B">
        <w:t xml:space="preserve">metre and the most common use is to calculate the energy input to an area, </w:t>
      </w:r>
      <w:r w:rsidR="00B2590B" w:rsidRPr="00B2590B">
        <w:t>especially</w:t>
      </w:r>
      <w:r w:rsidRPr="00B2590B">
        <w:t xml:space="preserve"> </w:t>
      </w:r>
      <w:r w:rsidR="00450583" w:rsidRPr="00B2590B">
        <w:t>for installed</w:t>
      </w:r>
      <w:r w:rsidRPr="00B2590B">
        <w:t xml:space="preserve"> solar panels. </w:t>
      </w:r>
      <w:r w:rsidR="00450583" w:rsidRPr="00B2590B">
        <w:t>With this, it is possible to calculate and use</w:t>
      </w:r>
      <w:r w:rsidRPr="00B2590B">
        <w:t xml:space="preserve"> the produced energy during a defined </w:t>
      </w:r>
      <w:proofErr w:type="gramStart"/>
      <w:r w:rsidRPr="00B2590B">
        <w:t>period of time</w:t>
      </w:r>
      <w:proofErr w:type="gramEnd"/>
      <w:r w:rsidR="005B4DC6" w:rsidRPr="00B2590B">
        <w:t>.</w:t>
      </w:r>
    </w:p>
    <w:p w14:paraId="2A8D58C4" w14:textId="77777777" w:rsidR="005B4DC6" w:rsidRPr="00B2590B" w:rsidRDefault="005B4DC6" w:rsidP="00E96241">
      <w:r w:rsidRPr="00B2590B">
        <w:t xml:space="preserve">There are two different types of solar </w:t>
      </w:r>
      <w:r w:rsidR="00450583" w:rsidRPr="00B2590B">
        <w:t>radiation</w:t>
      </w:r>
      <w:r w:rsidRPr="00B2590B">
        <w:t xml:space="preserve"> sensors; the ‘Compact sensor’, which is a compact device including the sensor </w:t>
      </w:r>
      <w:r w:rsidR="00E43E78" w:rsidRPr="00B2590B">
        <w:t>i</w:t>
      </w:r>
      <w:r w:rsidRPr="00B2590B">
        <w:t>n its housing and the ‘Modular Sensor’</w:t>
      </w:r>
      <w:r w:rsidR="00E43E78" w:rsidRPr="00B2590B">
        <w:t>, which is a sensor unit</w:t>
      </w:r>
      <w:r w:rsidR="00451ADB" w:rsidRPr="00B2590B">
        <w:t>, either for DIN rail or wall mounting</w:t>
      </w:r>
      <w:r w:rsidR="00450583" w:rsidRPr="00B2590B">
        <w:t xml:space="preserve">, </w:t>
      </w:r>
      <w:r w:rsidR="00E43E78" w:rsidRPr="00B2590B">
        <w:t>with a</w:t>
      </w:r>
      <w:r w:rsidR="007E3789" w:rsidRPr="00B2590B">
        <w:t xml:space="preserve">n </w:t>
      </w:r>
      <w:r w:rsidR="00E43E78" w:rsidRPr="00B2590B">
        <w:t>external probe.</w:t>
      </w:r>
    </w:p>
    <w:p w14:paraId="0B931612" w14:textId="699CFAE4" w:rsidR="00D660DA" w:rsidRPr="00B2590B" w:rsidRDefault="00E748CF" w:rsidP="00D660DA">
      <w:r w:rsidRPr="00B2590B">
        <w:rPr>
          <w:noProof/>
        </w:rPr>
        <mc:AlternateContent>
          <mc:Choice Requires="wps">
            <w:drawing>
              <wp:anchor distT="0" distB="0" distL="114300" distR="114300" simplePos="0" relativeHeight="251683840" behindDoc="0" locked="0" layoutInCell="1" allowOverlap="1" wp14:anchorId="1DEACABD" wp14:editId="7E89054B">
                <wp:simplePos x="0" y="0"/>
                <wp:positionH relativeFrom="column">
                  <wp:posOffset>3810</wp:posOffset>
                </wp:positionH>
                <wp:positionV relativeFrom="paragraph">
                  <wp:posOffset>2037715</wp:posOffset>
                </wp:positionV>
                <wp:extent cx="5580380" cy="244475"/>
                <wp:effectExtent l="0" t="0" r="0" b="0"/>
                <wp:wrapNone/>
                <wp:docPr id="437312822" name="Text Box 1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380"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B0CC9F" w14:textId="77777777" w:rsidR="00B51CA1" w:rsidRPr="005A5C2F" w:rsidRDefault="00B51CA1" w:rsidP="00951CCC">
                            <w:pPr>
                              <w:pStyle w:val="Caption"/>
                              <w:rPr>
                                <w:lang w:val="en-US"/>
                              </w:rPr>
                            </w:pPr>
                            <w:r>
                              <w:t xml:space="preserve">Figure </w:t>
                            </w:r>
                            <w:r>
                              <w:fldChar w:fldCharType="begin"/>
                            </w:r>
                            <w:r>
                              <w:instrText xml:space="preserve"> SEQ Figure \* ARABIC </w:instrText>
                            </w:r>
                            <w:r>
                              <w:fldChar w:fldCharType="separate"/>
                            </w:r>
                            <w:r>
                              <w:rPr>
                                <w:noProof/>
                              </w:rPr>
                              <w:t>63</w:t>
                            </w:r>
                            <w:r>
                              <w:fldChar w:fldCharType="end"/>
                            </w:r>
                            <w:r>
                              <w:t>: A compact solar radiation sensor and a classical sensor with external probe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DEACABD" id="Text Box 1411" o:spid="_x0000_s1096" type="#_x0000_t202" style="position:absolute;margin-left:.3pt;margin-top:160.45pt;width:439.4pt;height:19.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" stroked="f">
                <v:textbox style="mso-fit-shape-to-text:t" inset="0,0,0,0">
                  <w:txbxContent>
                    <w:p w14:paraId="08B0CC9F" w14:textId="77777777" w:rsidR="00B51CA1" w:rsidRPr="005A5C2F" w:rsidRDefault="00B51CA1" w:rsidP="00951CCC">
                      <w:pPr>
                        <w:pStyle w:val="Caption"/>
                        <w:rPr>
                          <w:lang w:val="en-US"/>
                        </w:rPr>
                      </w:pPr>
                      <w:r>
                        <w:t xml:space="preserve">Figure </w:t>
                      </w:r>
                      <w:r>
                        <w:fldChar w:fldCharType="begin"/>
                      </w:r>
                      <w:r>
                        <w:instrText xml:space="preserve"> SEQ Figure \* ARABIC </w:instrText>
                      </w:r>
                      <w:r>
                        <w:fldChar w:fldCharType="separate"/>
                      </w:r>
                      <w:r>
                        <w:rPr>
                          <w:noProof/>
                        </w:rPr>
                        <w:t>63</w:t>
                      </w:r>
                      <w:r>
                        <w:fldChar w:fldCharType="end"/>
                      </w:r>
                      <w:r>
                        <w:t>: A compact solar radiation sensor and a classical sensor with external probe</w:t>
                      </w:r>
                    </w:p>
                  </w:txbxContent>
                </v:textbox>
              </v:shape>
            </w:pict>
          </mc:Fallback>
        </mc:AlternateContent>
      </w:r>
      <w:r w:rsidRPr="00B2590B">
        <w:rPr>
          <w:noProof/>
          <w:lang w:eastAsia="el-GR"/>
        </w:rPr>
        <mc:AlternateContent>
          <mc:Choice Requires="wpc">
            <w:drawing>
              <wp:anchor distT="0" distB="0" distL="114300" distR="114300" simplePos="0" relativeHeight="251626496" behindDoc="0" locked="0" layoutInCell="1" allowOverlap="1" wp14:anchorId="5370801D" wp14:editId="6A9DA2F7">
                <wp:simplePos x="0" y="0"/>
                <wp:positionH relativeFrom="character">
                  <wp:posOffset>0</wp:posOffset>
                </wp:positionH>
                <wp:positionV relativeFrom="line">
                  <wp:posOffset>0</wp:posOffset>
                </wp:positionV>
                <wp:extent cx="5580380" cy="1980565"/>
                <wp:effectExtent l="0" t="0" r="0" b="0"/>
                <wp:wrapNone/>
                <wp:docPr id="1401"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49419570" name="Picture 140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172837" y="160461"/>
                            <a:ext cx="1715967" cy="16751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8309250" name="Picture 1404"/>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2790190" y="0"/>
                            <a:ext cx="1981035" cy="1980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07149549" id="Canvas 52" o:spid="_x0000_s1026" editas="canvas" style="position:absolute;margin-left:0;margin-top:0;width:439.4pt;height:155.95pt;z-index:251626496;mso-position-horizontal-relative:char;mso-position-vertical-relative:line" coordsize="55803,198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">
                <v:shape id="_x0000_s1027" type="#_x0000_t75" style="position:absolute;width:55803;height:19805;visibility:visible;mso-wrap-style:square">
                  <v:fill o:detectmouseclick="t"/>
                  <v:path o:connecttype="none"/>
                </v:shape>
                <v:shape id="Picture 1403" o:spid="_x0000_s1028" type="#_x0000_t75" style="position:absolute;left:1728;top:1604;width:17160;height:16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">
                  <v:imagedata r:id="rId119" o:title=""/>
                </v:shape>
                <v:shape id="Picture 1404" o:spid="_x0000_s1029" type="#_x0000_t75" style="position:absolute;left:27901;width:19811;height:19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">
                  <v:imagedata r:id="rId120" o:title=""/>
                </v:shape>
                <w10:wrap anchory="line"/>
              </v:group>
            </w:pict>
          </mc:Fallback>
        </mc:AlternateContent>
      </w:r>
      <w:r w:rsidRPr="00B2590B">
        <w:rPr>
          <w:noProof/>
        </w:rPr>
        <mc:AlternateContent>
          <mc:Choice Requires="wps">
            <w:drawing>
              <wp:inline distT="0" distB="0" distL="0" distR="0" wp14:anchorId="21C30CEC" wp14:editId="398A0DDC">
                <wp:extent cx="5581650" cy="1979930"/>
                <wp:effectExtent l="0" t="0" r="0" b="0"/>
                <wp:docPr id="1092361333" name="AutoShap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81650" cy="1979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2291B" id="AutoShape 67" o:spid="_x0000_s1026" style="width:439.5pt;height:15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" filled="f" stroked="f">
                <o:lock v:ext="edit" aspectratio="t"/>
                <w10:anchorlock/>
              </v:rect>
            </w:pict>
          </mc:Fallback>
        </mc:AlternateContent>
      </w:r>
    </w:p>
    <w:p w14:paraId="24C2733A" w14:textId="77777777" w:rsidR="00951CCC" w:rsidRPr="00B2590B" w:rsidRDefault="00951CCC" w:rsidP="00D660DA"/>
    <w:p w14:paraId="52CB44DF" w14:textId="77777777" w:rsidR="00951CCC" w:rsidRPr="00B2590B" w:rsidRDefault="00951CCC" w:rsidP="00D660DA"/>
    <w:p w14:paraId="5B1DFFD1" w14:textId="77777777" w:rsidR="002E1DAF" w:rsidRPr="00B2590B" w:rsidRDefault="00451ADB" w:rsidP="007E3789">
      <w:r w:rsidRPr="00B2590B">
        <w:br w:type="page"/>
      </w:r>
      <w:r w:rsidR="00EC5610" w:rsidRPr="00B2590B">
        <w:lastRenderedPageBreak/>
        <w:t xml:space="preserve">The solar </w:t>
      </w:r>
      <w:r w:rsidR="00450583" w:rsidRPr="00B2590B">
        <w:t>radiation</w:t>
      </w:r>
      <w:r w:rsidR="00EC5610" w:rsidRPr="00B2590B">
        <w:t xml:space="preserve"> value is measured and expressed in watt per square meter and </w:t>
      </w:r>
      <w:r w:rsidR="00450583" w:rsidRPr="00B2590B">
        <w:t>is tr</w:t>
      </w:r>
      <w:r w:rsidR="007E3789" w:rsidRPr="00B2590B">
        <w:t xml:space="preserve">ansmitted using a </w:t>
      </w:r>
      <w:proofErr w:type="gramStart"/>
      <w:r w:rsidR="007E3789" w:rsidRPr="00B2590B">
        <w:t>2 byte</w:t>
      </w:r>
      <w:proofErr w:type="gramEnd"/>
      <w:r w:rsidR="007E3789" w:rsidRPr="00B2590B">
        <w:t xml:space="preserve"> </w:t>
      </w:r>
      <w:r w:rsidR="0006694B" w:rsidRPr="00B2590B">
        <w:t>Group Object</w:t>
      </w:r>
      <w:r w:rsidR="007E3789" w:rsidRPr="00B2590B">
        <w:t xml:space="preserve"> with encoding 9.022, </w:t>
      </w:r>
      <w:proofErr w:type="spellStart"/>
      <w:r w:rsidR="007E3789" w:rsidRPr="00B2590B">
        <w:t>DPT_PowerDensity</w:t>
      </w:r>
      <w:proofErr w:type="spellEnd"/>
      <w:r w:rsidR="007E3789" w:rsidRPr="00B2590B">
        <w:t>, which has a resolution of 0,01 W/m</w:t>
      </w:r>
      <w:r w:rsidR="007E3789" w:rsidRPr="00B2590B">
        <w:rPr>
          <w:vertAlign w:val="superscript"/>
        </w:rPr>
        <w:t>2</w:t>
      </w:r>
      <w:r w:rsidR="007E3789" w:rsidRPr="00B2590B">
        <w:t>.</w:t>
      </w:r>
    </w:p>
    <w:p w14:paraId="28EBE8D7" w14:textId="77777777" w:rsidR="00236F98" w:rsidRPr="00B2590B" w:rsidRDefault="00236F98" w:rsidP="007E3789"/>
    <w:p w14:paraId="7D5059DE" w14:textId="017735A7" w:rsidR="002E1DAF" w:rsidRPr="00B2590B" w:rsidRDefault="00E748CF" w:rsidP="002E1DAF">
      <w:pPr>
        <w:keepNext/>
      </w:pPr>
      <w:r w:rsidRPr="00B2590B">
        <w:rPr>
          <w:noProof/>
        </w:rPr>
        <w:drawing>
          <wp:inline distT="0" distB="0" distL="0" distR="0" wp14:anchorId="52D37108" wp14:editId="11CD064B">
            <wp:extent cx="5581650" cy="230505"/>
            <wp:effectExtent l="0" t="0" r="0" b="0"/>
            <wp:docPr id="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581650" cy="230505"/>
                    </a:xfrm>
                    <a:prstGeom prst="rect">
                      <a:avLst/>
                    </a:prstGeom>
                    <a:noFill/>
                    <a:ln>
                      <a:noFill/>
                    </a:ln>
                  </pic:spPr>
                </pic:pic>
              </a:graphicData>
            </a:graphic>
          </wp:inline>
        </w:drawing>
      </w:r>
    </w:p>
    <w:p w14:paraId="0E948AB8" w14:textId="77777777" w:rsidR="007E3789" w:rsidRPr="00B2590B" w:rsidRDefault="002E1DAF" w:rsidP="002E1DAF">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64</w:t>
      </w:r>
      <w:r w:rsidRPr="00B2590B">
        <w:fldChar w:fldCharType="end"/>
      </w:r>
      <w:r w:rsidRPr="00B2590B">
        <w:t>:</w:t>
      </w:r>
      <w:r w:rsidR="00EC5610" w:rsidRPr="00B2590B">
        <w:t xml:space="preserve"> A typical</w:t>
      </w:r>
      <w:r w:rsidRPr="00B2590B">
        <w:t xml:space="preserve"> </w:t>
      </w:r>
      <w:r w:rsidR="0006694B" w:rsidRPr="00B2590B">
        <w:t>Group Object</w:t>
      </w:r>
      <w:r w:rsidR="00C75070" w:rsidRPr="00B2590B">
        <w:t xml:space="preserve"> in ETS for reading the </w:t>
      </w:r>
      <w:r w:rsidR="0078496B">
        <w:t>current</w:t>
      </w:r>
      <w:r w:rsidR="00C75070" w:rsidRPr="00B2590B">
        <w:t xml:space="preserve"> </w:t>
      </w:r>
      <w:r w:rsidR="00450583" w:rsidRPr="00B2590B">
        <w:t>solar radiation value</w:t>
      </w:r>
    </w:p>
    <w:p w14:paraId="739A6C10" w14:textId="77777777" w:rsidR="00D03FAC" w:rsidRPr="00B2590B" w:rsidRDefault="00D03FAC" w:rsidP="00D37765">
      <w:pPr>
        <w:pStyle w:val="Heading3"/>
        <w:ind w:left="567" w:hanging="578"/>
        <w:rPr>
          <w:lang w:val="en-GB"/>
        </w:rPr>
      </w:pPr>
      <w:bookmarkStart w:id="104" w:name="_Toc389576755"/>
      <w:r w:rsidRPr="00B2590B">
        <w:rPr>
          <w:lang w:val="en-GB"/>
        </w:rPr>
        <w:t>Combined device, Weather station</w:t>
      </w:r>
      <w:bookmarkEnd w:id="104"/>
    </w:p>
    <w:p w14:paraId="06309D00" w14:textId="77777777" w:rsidR="005432B8" w:rsidRPr="00B2590B" w:rsidRDefault="001439EB" w:rsidP="005432B8">
      <w:r w:rsidRPr="00B2590B">
        <w:t xml:space="preserve">The term ‘Weather station’ is often used by manufacturers </w:t>
      </w:r>
      <w:proofErr w:type="gramStart"/>
      <w:r w:rsidRPr="00B2590B">
        <w:t>in order to</w:t>
      </w:r>
      <w:proofErr w:type="gramEnd"/>
      <w:r w:rsidRPr="00B2590B">
        <w:t xml:space="preserve"> describe the combination </w:t>
      </w:r>
      <w:r w:rsidR="00947992" w:rsidRPr="00B2590B">
        <w:t xml:space="preserve">of at least three different measurement </w:t>
      </w:r>
      <w:r w:rsidRPr="00B2590B">
        <w:t xml:space="preserve">options </w:t>
      </w:r>
      <w:r w:rsidR="00BF7767" w:rsidRPr="00B2590B">
        <w:t xml:space="preserve">of physical phenomena </w:t>
      </w:r>
      <w:r w:rsidRPr="00B2590B">
        <w:t xml:space="preserve">into one single device. </w:t>
      </w:r>
      <w:r w:rsidR="009C1CE3" w:rsidRPr="00B2590B">
        <w:t>A</w:t>
      </w:r>
      <w:r w:rsidRPr="00B2590B">
        <w:t xml:space="preserve"> weather station includes the same measuring </w:t>
      </w:r>
      <w:r w:rsidR="00947992" w:rsidRPr="00B2590B">
        <w:t>options</w:t>
      </w:r>
      <w:r w:rsidRPr="00B2590B">
        <w:t xml:space="preserve"> </w:t>
      </w:r>
      <w:r w:rsidR="009C1CE3" w:rsidRPr="00B2590B">
        <w:t xml:space="preserve">of </w:t>
      </w:r>
      <w:r w:rsidR="00B2590B" w:rsidRPr="00B2590B">
        <w:t>separate</w:t>
      </w:r>
      <w:r w:rsidRPr="00B2590B">
        <w:t xml:space="preserve"> physical sensor</w:t>
      </w:r>
      <w:r w:rsidR="009C1CE3" w:rsidRPr="00B2590B">
        <w:t>s but has as</w:t>
      </w:r>
      <w:r w:rsidRPr="00B2590B">
        <w:t xml:space="preserve"> big advantage the </w:t>
      </w:r>
      <w:r w:rsidR="00BF7767" w:rsidRPr="00B2590B">
        <w:t>integration of several sensors into one device.</w:t>
      </w:r>
    </w:p>
    <w:p w14:paraId="1203ADCB" w14:textId="77777777" w:rsidR="00BF7767" w:rsidRPr="00B2590B" w:rsidRDefault="00BF7767" w:rsidP="005432B8">
      <w:r w:rsidRPr="00B2590B">
        <w:t xml:space="preserve">There are three different types of weather </w:t>
      </w:r>
      <w:r w:rsidR="00343A71" w:rsidRPr="00B2590B">
        <w:t>stations;</w:t>
      </w:r>
      <w:r w:rsidRPr="00B2590B">
        <w:t xml:space="preserve"> </w:t>
      </w:r>
      <w:r w:rsidR="00343A71" w:rsidRPr="00B2590B">
        <w:t>t</w:t>
      </w:r>
      <w:r w:rsidRPr="00B2590B">
        <w:t xml:space="preserve">he ‘Cup weather </w:t>
      </w:r>
      <w:r w:rsidR="00343A71" w:rsidRPr="00B2590B">
        <w:t>station</w:t>
      </w:r>
      <w:r w:rsidRPr="00B2590B">
        <w:t xml:space="preserve">, the ‘Compact weather </w:t>
      </w:r>
      <w:r w:rsidR="00343A71" w:rsidRPr="00B2590B">
        <w:t xml:space="preserve">station’ </w:t>
      </w:r>
      <w:r w:rsidRPr="00B2590B">
        <w:t>and the ‘Modular weather s</w:t>
      </w:r>
      <w:r w:rsidR="00343A71" w:rsidRPr="00B2590B">
        <w:t>tation</w:t>
      </w:r>
      <w:r w:rsidR="00102DBC" w:rsidRPr="00B2590B">
        <w:t>’</w:t>
      </w:r>
      <w:r w:rsidR="00512867" w:rsidRPr="00B2590B">
        <w:t>. In the</w:t>
      </w:r>
      <w:r w:rsidR="009C1CE3" w:rsidRPr="00B2590B">
        <w:t xml:space="preserve"> case of</w:t>
      </w:r>
      <w:r w:rsidR="00512867" w:rsidRPr="00B2590B">
        <w:t xml:space="preserve"> ‘Modular weather station’, several</w:t>
      </w:r>
      <w:r w:rsidR="00102DBC" w:rsidRPr="00B2590B">
        <w:t xml:space="preserve"> PT1000 sensors can be connected.</w:t>
      </w:r>
    </w:p>
    <w:p w14:paraId="322EFF57" w14:textId="77777777" w:rsidR="001439EB" w:rsidRPr="00B2590B" w:rsidRDefault="001439EB" w:rsidP="005432B8"/>
    <w:p w14:paraId="50068818" w14:textId="4861AFAD" w:rsidR="005432B8" w:rsidRPr="00B2590B" w:rsidRDefault="00E748CF" w:rsidP="005432B8">
      <w:r w:rsidRPr="00B2590B">
        <w:rPr>
          <w:noProof/>
        </w:rPr>
        <mc:AlternateContent>
          <mc:Choice Requires="wps">
            <w:drawing>
              <wp:anchor distT="0" distB="0" distL="114300" distR="114300" simplePos="0" relativeHeight="251684864" behindDoc="0" locked="0" layoutInCell="1" allowOverlap="1" wp14:anchorId="1DEFAF01" wp14:editId="4A30ACCA">
                <wp:simplePos x="0" y="0"/>
                <wp:positionH relativeFrom="column">
                  <wp:posOffset>0</wp:posOffset>
                </wp:positionH>
                <wp:positionV relativeFrom="paragraph">
                  <wp:posOffset>1317625</wp:posOffset>
                </wp:positionV>
                <wp:extent cx="5580380" cy="244475"/>
                <wp:effectExtent l="0" t="0" r="0" b="0"/>
                <wp:wrapNone/>
                <wp:docPr id="783757804" name="Text Box 1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380"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7DD094" w14:textId="77777777" w:rsidR="00B51CA1" w:rsidRPr="009F6615" w:rsidRDefault="00B51CA1" w:rsidP="00343A71">
                            <w:pPr>
                              <w:pStyle w:val="Caption"/>
                              <w:rPr>
                                <w:lang w:val="en-US"/>
                              </w:rPr>
                            </w:pPr>
                            <w:r>
                              <w:t xml:space="preserve">Figure </w:t>
                            </w:r>
                            <w:r>
                              <w:fldChar w:fldCharType="begin"/>
                            </w:r>
                            <w:r>
                              <w:instrText xml:space="preserve"> SEQ Figure \* ARABIC </w:instrText>
                            </w:r>
                            <w:r>
                              <w:fldChar w:fldCharType="separate"/>
                            </w:r>
                            <w:r>
                              <w:rPr>
                                <w:noProof/>
                              </w:rPr>
                              <w:t>65</w:t>
                            </w:r>
                            <w:r>
                              <w:fldChar w:fldCharType="end"/>
                            </w:r>
                            <w:r>
                              <w:t>: Cup weather station, Compact weather station and Modular weather station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DEFAF01" id="Text Box 1413" o:spid="_x0000_s1097" type="#_x0000_t202" style="position:absolute;margin-left:0;margin-top:103.75pt;width:439.4pt;height:19.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" stroked="f">
                <v:textbox style="mso-fit-shape-to-text:t" inset="0,0,0,0">
                  <w:txbxContent>
                    <w:p w14:paraId="707DD094" w14:textId="77777777" w:rsidR="00B51CA1" w:rsidRPr="009F6615" w:rsidRDefault="00B51CA1" w:rsidP="00343A71">
                      <w:pPr>
                        <w:pStyle w:val="Caption"/>
                        <w:rPr>
                          <w:lang w:val="en-US"/>
                        </w:rPr>
                      </w:pPr>
                      <w:r>
                        <w:t xml:space="preserve">Figure </w:t>
                      </w:r>
                      <w:r>
                        <w:fldChar w:fldCharType="begin"/>
                      </w:r>
                      <w:r>
                        <w:instrText xml:space="preserve"> SEQ Figure \* ARABIC </w:instrText>
                      </w:r>
                      <w:r>
                        <w:fldChar w:fldCharType="separate"/>
                      </w:r>
                      <w:r>
                        <w:rPr>
                          <w:noProof/>
                        </w:rPr>
                        <w:t>65</w:t>
                      </w:r>
                      <w:r>
                        <w:fldChar w:fldCharType="end"/>
                      </w:r>
                      <w:r>
                        <w:t>: Cup weather station, Compact weather station and Modular weather station</w:t>
                      </w:r>
                    </w:p>
                  </w:txbxContent>
                </v:textbox>
              </v:shape>
            </w:pict>
          </mc:Fallback>
        </mc:AlternateContent>
      </w:r>
      <w:r w:rsidRPr="00B2590B">
        <w:rPr>
          <w:noProof/>
          <w:lang w:eastAsia="el-GR"/>
        </w:rPr>
        <mc:AlternateContent>
          <mc:Choice Requires="wpc">
            <w:drawing>
              <wp:anchor distT="0" distB="0" distL="114300" distR="114300" simplePos="0" relativeHeight="251625472" behindDoc="0" locked="0" layoutInCell="1" allowOverlap="1" wp14:anchorId="0F19845F" wp14:editId="3CA11E9D">
                <wp:simplePos x="0" y="0"/>
                <wp:positionH relativeFrom="character">
                  <wp:posOffset>0</wp:posOffset>
                </wp:positionH>
                <wp:positionV relativeFrom="line">
                  <wp:posOffset>0</wp:posOffset>
                </wp:positionV>
                <wp:extent cx="5580380" cy="1260475"/>
                <wp:effectExtent l="0" t="0" r="0" b="0"/>
                <wp:wrapNone/>
                <wp:docPr id="1406" name="Canvas 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609837477" name="Picture 140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276512" cy="1260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6572666" name="Picture 140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1425322" y="0"/>
                            <a:ext cx="1257911" cy="1260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01929042" name="Picture 141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3048283" y="0"/>
                            <a:ext cx="1145528" cy="1260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12EBA710" id="Canvas 51" o:spid="_x0000_s1026" editas="canvas" style="position:absolute;margin-left:0;margin-top:0;width:439.4pt;height:99.25pt;z-index:251625472;mso-position-horizontal-relative:char;mso-position-vertical-relative:line" coordsize="55803,126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">
                <v:shape id="_x0000_s1027" type="#_x0000_t75" style="position:absolute;width:55803;height:12604;visibility:visible;mso-wrap-style:square">
                  <v:fill o:detectmouseclick="t"/>
                  <v:path o:connecttype="none"/>
                </v:shape>
                <v:shape id="Picture 1407" o:spid="_x0000_s1028" type="#_x0000_t75" style="position:absolute;width:12765;height:12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">
                  <v:imagedata r:id="rId125" o:title=""/>
                </v:shape>
                <v:shape id="Picture 1408" o:spid="_x0000_s1029" type="#_x0000_t75" style="position:absolute;left:14253;width:12579;height:12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">
                  <v:imagedata r:id="rId126" o:title=""/>
                </v:shape>
                <v:shape id="Picture 1412" o:spid="_x0000_s1030" type="#_x0000_t75" style="position:absolute;left:30482;width:11456;height:12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">
                  <v:imagedata r:id="rId127" o:title=""/>
                </v:shape>
                <w10:wrap anchory="line"/>
              </v:group>
            </w:pict>
          </mc:Fallback>
        </mc:AlternateContent>
      </w:r>
      <w:r w:rsidRPr="00B2590B">
        <w:rPr>
          <w:noProof/>
        </w:rPr>
        <mc:AlternateContent>
          <mc:Choice Requires="wps">
            <w:drawing>
              <wp:inline distT="0" distB="0" distL="0" distR="0" wp14:anchorId="14A41BB2" wp14:editId="2CCCA8AC">
                <wp:extent cx="5581650" cy="1256030"/>
                <wp:effectExtent l="0" t="0" r="0" b="0"/>
                <wp:docPr id="565991038" name="AutoShap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81650" cy="1256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30635" id="AutoShape 69" o:spid="_x0000_s1026" style="width:439.5pt;height:9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" filled="f" stroked="f">
                <o:lock v:ext="edit" aspectratio="t"/>
                <w10:anchorlock/>
              </v:rect>
            </w:pict>
          </mc:Fallback>
        </mc:AlternateContent>
      </w:r>
    </w:p>
    <w:p w14:paraId="259FD23E" w14:textId="77777777" w:rsidR="00343A71" w:rsidRPr="00B2590B" w:rsidRDefault="00343A71" w:rsidP="005432B8"/>
    <w:p w14:paraId="7F515FF9" w14:textId="77777777" w:rsidR="00682D93" w:rsidRPr="00B2590B" w:rsidRDefault="00236F98" w:rsidP="00236F98">
      <w:pPr>
        <w:pStyle w:val="Heading2"/>
        <w:rPr>
          <w:lang w:val="en-GB"/>
        </w:rPr>
      </w:pPr>
      <w:r w:rsidRPr="00B2590B">
        <w:rPr>
          <w:lang w:val="en-GB"/>
        </w:rPr>
        <w:br w:type="page"/>
      </w:r>
      <w:bookmarkStart w:id="105" w:name="_Toc389576756"/>
      <w:r w:rsidR="00682D93" w:rsidRPr="00B2590B">
        <w:rPr>
          <w:lang w:val="en-GB"/>
        </w:rPr>
        <w:lastRenderedPageBreak/>
        <w:t>Air quality</w:t>
      </w:r>
      <w:r w:rsidR="001342E3" w:rsidRPr="00B2590B">
        <w:rPr>
          <w:lang w:val="en-GB"/>
        </w:rPr>
        <w:t xml:space="preserve"> sensors</w:t>
      </w:r>
      <w:bookmarkEnd w:id="105"/>
    </w:p>
    <w:p w14:paraId="6FDBD049" w14:textId="77777777" w:rsidR="00170084" w:rsidRPr="00B2590B" w:rsidRDefault="00440D6E" w:rsidP="00B14592">
      <w:pPr>
        <w:pStyle w:val="Heading3"/>
        <w:ind w:left="567" w:hanging="578"/>
        <w:rPr>
          <w:lang w:val="en-GB"/>
        </w:rPr>
      </w:pPr>
      <w:bookmarkStart w:id="106" w:name="_Toc389576757"/>
      <w:r w:rsidRPr="00B2590B">
        <w:rPr>
          <w:lang w:val="en-GB"/>
        </w:rPr>
        <w:t>Terms and definitions</w:t>
      </w:r>
      <w:bookmarkEnd w:id="106"/>
    </w:p>
    <w:p w14:paraId="5ED27209" w14:textId="77777777" w:rsidR="00170084" w:rsidRPr="00B2590B" w:rsidRDefault="00170084" w:rsidP="00170084">
      <w:r w:rsidRPr="00B2590B">
        <w:t xml:space="preserve">Various terms that are used to indicate moisture levels are </w:t>
      </w:r>
      <w:r w:rsidR="009C1CE3" w:rsidRPr="00B2590B">
        <w:t>given</w:t>
      </w:r>
      <w:r w:rsidRPr="00B2590B">
        <w:t xml:space="preserve"> in the table below:</w:t>
      </w:r>
    </w:p>
    <w:p w14:paraId="4A6DA44D" w14:textId="77777777" w:rsidR="00170084" w:rsidRPr="00B2590B" w:rsidRDefault="00170084" w:rsidP="00170084"/>
    <w:p w14:paraId="6B45006D" w14:textId="77777777" w:rsidR="00170084" w:rsidRPr="00B2590B" w:rsidRDefault="00170084" w:rsidP="00170084">
      <w:pPr>
        <w:pStyle w:val="Caption"/>
        <w:keepNext/>
      </w:pPr>
      <w:r w:rsidRPr="00B2590B">
        <w:t xml:space="preserve">Table </w:t>
      </w:r>
      <w:r w:rsidRPr="00B2590B">
        <w:fldChar w:fldCharType="begin"/>
      </w:r>
      <w:r w:rsidRPr="00B2590B">
        <w:instrText xml:space="preserve"> SEQ Table \* ARABIC </w:instrText>
      </w:r>
      <w:r w:rsidRPr="00B2590B">
        <w:fldChar w:fldCharType="separate"/>
      </w:r>
      <w:r w:rsidR="002F479F">
        <w:rPr>
          <w:noProof/>
        </w:rPr>
        <w:t>15</w:t>
      </w:r>
      <w:r w:rsidRPr="00B2590B">
        <w:fldChar w:fldCharType="end"/>
      </w:r>
      <w:r w:rsidRPr="00B2590B">
        <w:t>: Terms to indicate moisture levels</w:t>
      </w:r>
      <w:r w:rsidR="00091BB9" w:rsidRPr="00B2590B">
        <w:t>, source: http://www.engineersgarage.com</w:t>
      </w:r>
    </w:p>
    <w:tbl>
      <w:tblPr>
        <w:tblW w:w="488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405"/>
        <w:gridCol w:w="4238"/>
        <w:gridCol w:w="1208"/>
      </w:tblGrid>
      <w:tr w:rsidR="00170084" w:rsidRPr="00B2590B" w14:paraId="1ACE7F03" w14:textId="77777777" w:rsidTr="00B14592">
        <w:tc>
          <w:tcPr>
            <w:tcW w:w="408" w:type="pct"/>
            <w:shd w:val="clear" w:color="auto" w:fill="auto"/>
            <w:hideMark/>
          </w:tcPr>
          <w:p w14:paraId="512E495C" w14:textId="77777777" w:rsidR="00170084" w:rsidRPr="00B2590B" w:rsidRDefault="00170084" w:rsidP="00B70990">
            <w:pPr>
              <w:spacing w:before="0" w:after="0" w:line="360" w:lineRule="auto"/>
              <w:contextualSpacing w:val="0"/>
              <w:jc w:val="center"/>
              <w:rPr>
                <w:rFonts w:eastAsia="Times New Roman"/>
                <w:lang w:eastAsia="el-GR"/>
              </w:rPr>
            </w:pPr>
            <w:proofErr w:type="spellStart"/>
            <w:proofErr w:type="gramStart"/>
            <w:r w:rsidRPr="00B2590B">
              <w:rPr>
                <w:rFonts w:eastAsia="Times New Roman"/>
                <w:b/>
                <w:bCs/>
                <w:lang w:eastAsia="el-GR"/>
              </w:rPr>
              <w:t>S.No</w:t>
            </w:r>
            <w:proofErr w:type="spellEnd"/>
            <w:proofErr w:type="gramEnd"/>
          </w:p>
        </w:tc>
        <w:tc>
          <w:tcPr>
            <w:tcW w:w="1407" w:type="pct"/>
            <w:shd w:val="clear" w:color="auto" w:fill="auto"/>
            <w:hideMark/>
          </w:tcPr>
          <w:p w14:paraId="77C140AF" w14:textId="77777777" w:rsidR="00170084" w:rsidRPr="00B2590B" w:rsidRDefault="00170084" w:rsidP="00B70990">
            <w:pPr>
              <w:spacing w:before="0" w:after="0" w:line="360" w:lineRule="auto"/>
              <w:contextualSpacing w:val="0"/>
              <w:jc w:val="center"/>
              <w:rPr>
                <w:rFonts w:eastAsia="Times New Roman"/>
                <w:lang w:eastAsia="el-GR"/>
              </w:rPr>
            </w:pPr>
            <w:r w:rsidRPr="00B2590B">
              <w:rPr>
                <w:rFonts w:eastAsia="Times New Roman"/>
                <w:b/>
                <w:bCs/>
                <w:lang w:eastAsia="el-GR"/>
              </w:rPr>
              <w:t>Term</w:t>
            </w:r>
          </w:p>
        </w:tc>
        <w:tc>
          <w:tcPr>
            <w:tcW w:w="2476" w:type="pct"/>
            <w:shd w:val="clear" w:color="auto" w:fill="auto"/>
            <w:hideMark/>
          </w:tcPr>
          <w:p w14:paraId="4BDB79DA" w14:textId="77777777" w:rsidR="00170084" w:rsidRPr="00B2590B" w:rsidRDefault="00170084" w:rsidP="00B70990">
            <w:pPr>
              <w:spacing w:before="0" w:after="0" w:line="360" w:lineRule="auto"/>
              <w:contextualSpacing w:val="0"/>
              <w:jc w:val="center"/>
              <w:rPr>
                <w:rFonts w:eastAsia="Times New Roman"/>
                <w:lang w:eastAsia="el-GR"/>
              </w:rPr>
            </w:pPr>
            <w:r w:rsidRPr="00B2590B">
              <w:rPr>
                <w:rFonts w:eastAsia="Times New Roman"/>
                <w:b/>
                <w:bCs/>
                <w:lang w:eastAsia="el-GR"/>
              </w:rPr>
              <w:t>Definition</w:t>
            </w:r>
          </w:p>
        </w:tc>
        <w:tc>
          <w:tcPr>
            <w:tcW w:w="708" w:type="pct"/>
            <w:shd w:val="clear" w:color="auto" w:fill="auto"/>
            <w:hideMark/>
          </w:tcPr>
          <w:p w14:paraId="3DDE78D6" w14:textId="77777777" w:rsidR="00170084" w:rsidRPr="00B2590B" w:rsidRDefault="00170084" w:rsidP="00B70990">
            <w:pPr>
              <w:spacing w:before="0" w:after="0" w:line="360" w:lineRule="auto"/>
              <w:contextualSpacing w:val="0"/>
              <w:jc w:val="center"/>
              <w:rPr>
                <w:rFonts w:eastAsia="Times New Roman"/>
                <w:lang w:eastAsia="el-GR"/>
              </w:rPr>
            </w:pPr>
            <w:r w:rsidRPr="00B2590B">
              <w:rPr>
                <w:rFonts w:eastAsia="Times New Roman"/>
                <w:b/>
                <w:bCs/>
                <w:lang w:eastAsia="el-GR"/>
              </w:rPr>
              <w:t>Unit</w:t>
            </w:r>
          </w:p>
        </w:tc>
      </w:tr>
      <w:tr w:rsidR="00170084" w:rsidRPr="00B2590B" w14:paraId="595E2860" w14:textId="77777777" w:rsidTr="00B14592">
        <w:tc>
          <w:tcPr>
            <w:tcW w:w="408" w:type="pct"/>
            <w:shd w:val="clear" w:color="auto" w:fill="auto"/>
            <w:vAlign w:val="center"/>
            <w:hideMark/>
          </w:tcPr>
          <w:p w14:paraId="7EEB64B0"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1</w:t>
            </w:r>
          </w:p>
        </w:tc>
        <w:tc>
          <w:tcPr>
            <w:tcW w:w="1407" w:type="pct"/>
            <w:shd w:val="clear" w:color="auto" w:fill="auto"/>
            <w:hideMark/>
          </w:tcPr>
          <w:p w14:paraId="2782A289"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Absolute Humidity</w:t>
            </w:r>
          </w:p>
          <w:p w14:paraId="59A21924"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(Vapor Concentration)</w:t>
            </w:r>
          </w:p>
        </w:tc>
        <w:tc>
          <w:tcPr>
            <w:tcW w:w="2476" w:type="pct"/>
            <w:shd w:val="clear" w:color="auto" w:fill="auto"/>
            <w:hideMark/>
          </w:tcPr>
          <w:p w14:paraId="3AAB5CD6"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Ratio of mass</w:t>
            </w:r>
            <w:r w:rsidR="00B83E1A" w:rsidRPr="00B2590B">
              <w:rPr>
                <w:rFonts w:eastAsia="Times New Roman"/>
                <w:lang w:eastAsia="el-GR"/>
              </w:rPr>
              <w:t xml:space="preserve"> </w:t>
            </w:r>
            <w:r w:rsidRPr="00B2590B">
              <w:rPr>
                <w:rFonts w:eastAsia="Times New Roman"/>
                <w:lang w:eastAsia="el-GR"/>
              </w:rPr>
              <w:t xml:space="preserve">(vapour) to volume. </w:t>
            </w:r>
          </w:p>
        </w:tc>
        <w:tc>
          <w:tcPr>
            <w:tcW w:w="708" w:type="pct"/>
            <w:shd w:val="clear" w:color="auto" w:fill="auto"/>
            <w:hideMark/>
          </w:tcPr>
          <w:p w14:paraId="5B1540A7"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grams/m</w:t>
            </w:r>
            <w:r w:rsidRPr="00B2590B">
              <w:rPr>
                <w:rFonts w:eastAsia="Times New Roman"/>
                <w:vertAlign w:val="superscript"/>
                <w:lang w:eastAsia="el-GR"/>
              </w:rPr>
              <w:t>3</w:t>
            </w:r>
          </w:p>
        </w:tc>
      </w:tr>
      <w:tr w:rsidR="00170084" w:rsidRPr="00B2590B" w14:paraId="05ACF689" w14:textId="77777777" w:rsidTr="00B14592">
        <w:tc>
          <w:tcPr>
            <w:tcW w:w="408" w:type="pct"/>
            <w:shd w:val="clear" w:color="auto" w:fill="auto"/>
            <w:vAlign w:val="center"/>
            <w:hideMark/>
          </w:tcPr>
          <w:p w14:paraId="0C3FBF53"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2</w:t>
            </w:r>
          </w:p>
        </w:tc>
        <w:tc>
          <w:tcPr>
            <w:tcW w:w="1407" w:type="pct"/>
            <w:shd w:val="clear" w:color="auto" w:fill="auto"/>
            <w:hideMark/>
          </w:tcPr>
          <w:p w14:paraId="049B7B78"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Mixing Ratio OR Mass Ratio</w:t>
            </w:r>
          </w:p>
        </w:tc>
        <w:tc>
          <w:tcPr>
            <w:tcW w:w="2476" w:type="pct"/>
            <w:shd w:val="clear" w:color="auto" w:fill="auto"/>
            <w:hideMark/>
          </w:tcPr>
          <w:p w14:paraId="5BDC536E"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Ratio of mass</w:t>
            </w:r>
            <w:r w:rsidR="00B83E1A" w:rsidRPr="00B2590B">
              <w:rPr>
                <w:rFonts w:eastAsia="Times New Roman"/>
                <w:lang w:eastAsia="el-GR"/>
              </w:rPr>
              <w:t xml:space="preserve"> </w:t>
            </w:r>
            <w:r w:rsidRPr="00B2590B">
              <w:rPr>
                <w:rFonts w:eastAsia="Times New Roman"/>
                <w:lang w:eastAsia="el-GR"/>
              </w:rPr>
              <w:t>(vapour) to mass</w:t>
            </w:r>
            <w:r w:rsidR="00B83E1A" w:rsidRPr="00B2590B">
              <w:rPr>
                <w:rFonts w:eastAsia="Times New Roman"/>
                <w:lang w:eastAsia="el-GR"/>
              </w:rPr>
              <w:t xml:space="preserve"> </w:t>
            </w:r>
            <w:r w:rsidRPr="00B2590B">
              <w:rPr>
                <w:rFonts w:eastAsia="Times New Roman"/>
                <w:lang w:eastAsia="el-GR"/>
              </w:rPr>
              <w:t>(dry gas)</w:t>
            </w:r>
          </w:p>
        </w:tc>
        <w:tc>
          <w:tcPr>
            <w:tcW w:w="708" w:type="pct"/>
            <w:shd w:val="clear" w:color="auto" w:fill="auto"/>
            <w:hideMark/>
          </w:tcPr>
          <w:p w14:paraId="2E797C94"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grams/m</w:t>
            </w:r>
            <w:r w:rsidRPr="00B2590B">
              <w:rPr>
                <w:rFonts w:eastAsia="Times New Roman"/>
                <w:vertAlign w:val="superscript"/>
                <w:lang w:eastAsia="el-GR"/>
              </w:rPr>
              <w:t>3</w:t>
            </w:r>
          </w:p>
        </w:tc>
      </w:tr>
      <w:tr w:rsidR="00170084" w:rsidRPr="00B2590B" w14:paraId="2C5987CE" w14:textId="77777777" w:rsidTr="00B14592">
        <w:tc>
          <w:tcPr>
            <w:tcW w:w="408" w:type="pct"/>
            <w:shd w:val="clear" w:color="auto" w:fill="auto"/>
            <w:vAlign w:val="center"/>
            <w:hideMark/>
          </w:tcPr>
          <w:p w14:paraId="577AA528"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3</w:t>
            </w:r>
          </w:p>
        </w:tc>
        <w:tc>
          <w:tcPr>
            <w:tcW w:w="1407" w:type="pct"/>
            <w:shd w:val="clear" w:color="auto" w:fill="auto"/>
            <w:hideMark/>
          </w:tcPr>
          <w:p w14:paraId="171EE300"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Relative Humidity</w:t>
            </w:r>
          </w:p>
        </w:tc>
        <w:tc>
          <w:tcPr>
            <w:tcW w:w="2476" w:type="pct"/>
            <w:shd w:val="clear" w:color="auto" w:fill="auto"/>
            <w:hideMark/>
          </w:tcPr>
          <w:p w14:paraId="16F726F5"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 xml:space="preserve">Ratio of mass (vapour) to mass (saturated vapour) OR ratio of </w:t>
            </w:r>
            <w:r w:rsidR="0078496B">
              <w:rPr>
                <w:rFonts w:eastAsia="Times New Roman"/>
                <w:lang w:eastAsia="el-GR"/>
              </w:rPr>
              <w:t>current</w:t>
            </w:r>
            <w:r w:rsidRPr="00B2590B">
              <w:rPr>
                <w:rFonts w:eastAsia="Times New Roman"/>
                <w:lang w:eastAsia="el-GR"/>
              </w:rPr>
              <w:t xml:space="preserve"> vapor pressure to saturation vapor pressure. </w:t>
            </w:r>
          </w:p>
        </w:tc>
        <w:tc>
          <w:tcPr>
            <w:tcW w:w="708" w:type="pct"/>
            <w:shd w:val="clear" w:color="auto" w:fill="auto"/>
            <w:hideMark/>
          </w:tcPr>
          <w:p w14:paraId="229E4213"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w:t>
            </w:r>
          </w:p>
        </w:tc>
      </w:tr>
      <w:tr w:rsidR="00170084" w:rsidRPr="00B2590B" w14:paraId="04E40854" w14:textId="77777777" w:rsidTr="00B14592">
        <w:tc>
          <w:tcPr>
            <w:tcW w:w="408" w:type="pct"/>
            <w:shd w:val="clear" w:color="auto" w:fill="auto"/>
            <w:vAlign w:val="center"/>
            <w:hideMark/>
          </w:tcPr>
          <w:p w14:paraId="01BBA675"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4</w:t>
            </w:r>
          </w:p>
        </w:tc>
        <w:tc>
          <w:tcPr>
            <w:tcW w:w="1407" w:type="pct"/>
            <w:shd w:val="clear" w:color="auto" w:fill="auto"/>
            <w:hideMark/>
          </w:tcPr>
          <w:p w14:paraId="16ED87F6"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Specific Humidity</w:t>
            </w:r>
          </w:p>
        </w:tc>
        <w:tc>
          <w:tcPr>
            <w:tcW w:w="2476" w:type="pct"/>
            <w:shd w:val="clear" w:color="auto" w:fill="auto"/>
            <w:hideMark/>
          </w:tcPr>
          <w:p w14:paraId="3185975A"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Ratio of mass (vapour) to total mass.</w:t>
            </w:r>
          </w:p>
        </w:tc>
        <w:tc>
          <w:tcPr>
            <w:tcW w:w="708" w:type="pct"/>
            <w:shd w:val="clear" w:color="auto" w:fill="auto"/>
            <w:hideMark/>
          </w:tcPr>
          <w:p w14:paraId="6D0C1DE7"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w:t>
            </w:r>
          </w:p>
        </w:tc>
      </w:tr>
      <w:tr w:rsidR="00170084" w:rsidRPr="00B2590B" w14:paraId="2B338629" w14:textId="77777777" w:rsidTr="00B14592">
        <w:tc>
          <w:tcPr>
            <w:tcW w:w="408" w:type="pct"/>
            <w:shd w:val="clear" w:color="auto" w:fill="auto"/>
            <w:vAlign w:val="center"/>
            <w:hideMark/>
          </w:tcPr>
          <w:p w14:paraId="3B203716"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5</w:t>
            </w:r>
          </w:p>
        </w:tc>
        <w:tc>
          <w:tcPr>
            <w:tcW w:w="1407" w:type="pct"/>
            <w:shd w:val="clear" w:color="auto" w:fill="auto"/>
            <w:hideMark/>
          </w:tcPr>
          <w:p w14:paraId="5DEE2626"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 xml:space="preserve">Dew Point </w:t>
            </w:r>
          </w:p>
        </w:tc>
        <w:tc>
          <w:tcPr>
            <w:tcW w:w="2476" w:type="pct"/>
            <w:shd w:val="clear" w:color="auto" w:fill="auto"/>
            <w:hideMark/>
          </w:tcPr>
          <w:p w14:paraId="143A73DF"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Temperature</w:t>
            </w:r>
            <w:r w:rsidR="00B83E1A" w:rsidRPr="00B2590B">
              <w:rPr>
                <w:rFonts w:eastAsia="Times New Roman"/>
                <w:lang w:eastAsia="el-GR"/>
              </w:rPr>
              <w:t xml:space="preserve"> </w:t>
            </w:r>
            <w:r w:rsidRPr="00B2590B">
              <w:rPr>
                <w:rFonts w:eastAsia="Times New Roman"/>
                <w:lang w:eastAsia="el-GR"/>
              </w:rPr>
              <w:t xml:space="preserve">(above 0°C) at which the water vapor in </w:t>
            </w:r>
            <w:r w:rsidR="00C8537D" w:rsidRPr="00B2590B">
              <w:rPr>
                <w:rFonts w:eastAsia="Times New Roman"/>
                <w:lang w:eastAsia="el-GR"/>
              </w:rPr>
              <w:t>a gas condenses to liquid water</w:t>
            </w:r>
          </w:p>
        </w:tc>
        <w:tc>
          <w:tcPr>
            <w:tcW w:w="708" w:type="pct"/>
            <w:shd w:val="clear" w:color="auto" w:fill="auto"/>
            <w:hideMark/>
          </w:tcPr>
          <w:p w14:paraId="217BF35A"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°C</w:t>
            </w:r>
          </w:p>
        </w:tc>
      </w:tr>
      <w:tr w:rsidR="00170084" w:rsidRPr="00B2590B" w14:paraId="519847EB" w14:textId="77777777" w:rsidTr="00B14592">
        <w:tc>
          <w:tcPr>
            <w:tcW w:w="408" w:type="pct"/>
            <w:shd w:val="clear" w:color="auto" w:fill="auto"/>
            <w:vAlign w:val="center"/>
            <w:hideMark/>
          </w:tcPr>
          <w:p w14:paraId="72AE8ACA"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6</w:t>
            </w:r>
          </w:p>
        </w:tc>
        <w:tc>
          <w:tcPr>
            <w:tcW w:w="1407" w:type="pct"/>
            <w:shd w:val="clear" w:color="auto" w:fill="auto"/>
            <w:hideMark/>
          </w:tcPr>
          <w:p w14:paraId="2D0F548E"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Frost Point</w:t>
            </w:r>
          </w:p>
        </w:tc>
        <w:tc>
          <w:tcPr>
            <w:tcW w:w="2476" w:type="pct"/>
            <w:shd w:val="clear" w:color="auto" w:fill="auto"/>
            <w:hideMark/>
          </w:tcPr>
          <w:p w14:paraId="402B9817"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Temperature</w:t>
            </w:r>
            <w:r w:rsidR="00B83E1A" w:rsidRPr="00B2590B">
              <w:rPr>
                <w:rFonts w:eastAsia="Times New Roman"/>
                <w:lang w:eastAsia="el-GR"/>
              </w:rPr>
              <w:t xml:space="preserve"> </w:t>
            </w:r>
            <w:r w:rsidRPr="00B2590B">
              <w:rPr>
                <w:rFonts w:eastAsia="Times New Roman"/>
                <w:lang w:eastAsia="el-GR"/>
              </w:rPr>
              <w:t>(below 0°C) at which the water vapor in a gas condenses to ice</w:t>
            </w:r>
          </w:p>
        </w:tc>
        <w:tc>
          <w:tcPr>
            <w:tcW w:w="708" w:type="pct"/>
            <w:shd w:val="clear" w:color="auto" w:fill="auto"/>
            <w:hideMark/>
          </w:tcPr>
          <w:p w14:paraId="63766F4A"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 </w:t>
            </w:r>
          </w:p>
        </w:tc>
      </w:tr>
      <w:tr w:rsidR="00170084" w:rsidRPr="00B2590B" w14:paraId="102B260A" w14:textId="77777777" w:rsidTr="00B14592">
        <w:tc>
          <w:tcPr>
            <w:tcW w:w="408" w:type="pct"/>
            <w:shd w:val="clear" w:color="auto" w:fill="auto"/>
            <w:vAlign w:val="center"/>
            <w:hideMark/>
          </w:tcPr>
          <w:p w14:paraId="5A0BDAA3"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7</w:t>
            </w:r>
          </w:p>
        </w:tc>
        <w:tc>
          <w:tcPr>
            <w:tcW w:w="1407" w:type="pct"/>
            <w:shd w:val="clear" w:color="auto" w:fill="auto"/>
            <w:hideMark/>
          </w:tcPr>
          <w:p w14:paraId="13CF7802"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 xml:space="preserve">Volume Ratio </w:t>
            </w:r>
          </w:p>
        </w:tc>
        <w:tc>
          <w:tcPr>
            <w:tcW w:w="2476" w:type="pct"/>
            <w:shd w:val="clear" w:color="auto" w:fill="auto"/>
            <w:hideMark/>
          </w:tcPr>
          <w:p w14:paraId="193BA192"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Ratio of partial pressure</w:t>
            </w:r>
            <w:r w:rsidR="00B83E1A" w:rsidRPr="00B2590B">
              <w:rPr>
                <w:rFonts w:eastAsia="Times New Roman"/>
                <w:lang w:eastAsia="el-GR"/>
              </w:rPr>
              <w:t xml:space="preserve"> </w:t>
            </w:r>
            <w:r w:rsidRPr="00B2590B">
              <w:rPr>
                <w:rFonts w:eastAsia="Times New Roman"/>
                <w:lang w:eastAsia="el-GR"/>
              </w:rPr>
              <w:t>(vapour) to partial pressure (dry gas)</w:t>
            </w:r>
          </w:p>
        </w:tc>
        <w:tc>
          <w:tcPr>
            <w:tcW w:w="708" w:type="pct"/>
            <w:shd w:val="clear" w:color="auto" w:fill="auto"/>
            <w:hideMark/>
          </w:tcPr>
          <w:p w14:paraId="1FB22466"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 by volume</w:t>
            </w:r>
          </w:p>
        </w:tc>
      </w:tr>
      <w:tr w:rsidR="00170084" w:rsidRPr="00B2590B" w14:paraId="64760501" w14:textId="77777777" w:rsidTr="00B14592">
        <w:tc>
          <w:tcPr>
            <w:tcW w:w="408" w:type="pct"/>
            <w:shd w:val="clear" w:color="auto" w:fill="auto"/>
            <w:vAlign w:val="center"/>
            <w:hideMark/>
          </w:tcPr>
          <w:p w14:paraId="625EFDF6"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8</w:t>
            </w:r>
          </w:p>
        </w:tc>
        <w:tc>
          <w:tcPr>
            <w:tcW w:w="1407" w:type="pct"/>
            <w:shd w:val="clear" w:color="auto" w:fill="auto"/>
            <w:hideMark/>
          </w:tcPr>
          <w:p w14:paraId="7141A646"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PPM by Volume</w:t>
            </w:r>
          </w:p>
        </w:tc>
        <w:tc>
          <w:tcPr>
            <w:tcW w:w="2476" w:type="pct"/>
            <w:shd w:val="clear" w:color="auto" w:fill="auto"/>
            <w:hideMark/>
          </w:tcPr>
          <w:p w14:paraId="7E94B872"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Ratio of volume</w:t>
            </w:r>
            <w:r w:rsidR="00B83E1A" w:rsidRPr="00B2590B">
              <w:rPr>
                <w:rFonts w:eastAsia="Times New Roman"/>
                <w:lang w:eastAsia="el-GR"/>
              </w:rPr>
              <w:t xml:space="preserve"> </w:t>
            </w:r>
            <w:r w:rsidRPr="00B2590B">
              <w:rPr>
                <w:rFonts w:eastAsia="Times New Roman"/>
                <w:lang w:eastAsia="el-GR"/>
              </w:rPr>
              <w:t>(vapour) X 10</w:t>
            </w:r>
            <w:r w:rsidRPr="00B2590B">
              <w:rPr>
                <w:rFonts w:eastAsia="Times New Roman"/>
                <w:vertAlign w:val="superscript"/>
                <w:lang w:eastAsia="el-GR"/>
              </w:rPr>
              <w:t>6</w:t>
            </w:r>
            <w:r w:rsidRPr="00B2590B">
              <w:rPr>
                <w:rFonts w:eastAsia="Times New Roman"/>
                <w:lang w:eastAsia="el-GR"/>
              </w:rPr>
              <w:t xml:space="preserve"> to volume</w:t>
            </w:r>
            <w:r w:rsidR="00B83E1A" w:rsidRPr="00B2590B">
              <w:rPr>
                <w:rFonts w:eastAsia="Times New Roman"/>
                <w:lang w:eastAsia="el-GR"/>
              </w:rPr>
              <w:t xml:space="preserve"> </w:t>
            </w:r>
            <w:r w:rsidRPr="00B2590B">
              <w:rPr>
                <w:rFonts w:eastAsia="Times New Roman"/>
                <w:lang w:eastAsia="el-GR"/>
              </w:rPr>
              <w:t>(dry gas)</w:t>
            </w:r>
          </w:p>
        </w:tc>
        <w:tc>
          <w:tcPr>
            <w:tcW w:w="708" w:type="pct"/>
            <w:shd w:val="clear" w:color="auto" w:fill="auto"/>
            <w:hideMark/>
          </w:tcPr>
          <w:p w14:paraId="2A74F8B5"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PPM</w:t>
            </w:r>
            <w:r w:rsidRPr="00B2590B">
              <w:rPr>
                <w:rFonts w:eastAsia="Times New Roman"/>
                <w:vertAlign w:val="subscript"/>
                <w:lang w:eastAsia="el-GR"/>
              </w:rPr>
              <w:t>V</w:t>
            </w:r>
          </w:p>
        </w:tc>
      </w:tr>
      <w:tr w:rsidR="00170084" w:rsidRPr="00B2590B" w14:paraId="1DC9F672" w14:textId="77777777" w:rsidTr="00B14592">
        <w:tc>
          <w:tcPr>
            <w:tcW w:w="408" w:type="pct"/>
            <w:shd w:val="clear" w:color="auto" w:fill="auto"/>
            <w:vAlign w:val="center"/>
            <w:hideMark/>
          </w:tcPr>
          <w:p w14:paraId="1EAADB9F" w14:textId="77777777" w:rsidR="00170084" w:rsidRPr="00B2590B" w:rsidRDefault="00170084" w:rsidP="00B70990">
            <w:pPr>
              <w:spacing w:before="0" w:after="0" w:line="360" w:lineRule="auto"/>
              <w:contextualSpacing w:val="0"/>
              <w:rPr>
                <w:rFonts w:eastAsia="Times New Roman"/>
                <w:lang w:eastAsia="el-GR"/>
              </w:rPr>
            </w:pPr>
            <w:r w:rsidRPr="00B2590B">
              <w:rPr>
                <w:rFonts w:eastAsia="Times New Roman"/>
                <w:lang w:eastAsia="el-GR"/>
              </w:rPr>
              <w:t>9</w:t>
            </w:r>
          </w:p>
        </w:tc>
        <w:tc>
          <w:tcPr>
            <w:tcW w:w="1407" w:type="pct"/>
            <w:shd w:val="clear" w:color="auto" w:fill="auto"/>
            <w:hideMark/>
          </w:tcPr>
          <w:p w14:paraId="1BB81797"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PPM by Weight</w:t>
            </w:r>
          </w:p>
        </w:tc>
        <w:tc>
          <w:tcPr>
            <w:tcW w:w="2476" w:type="pct"/>
            <w:shd w:val="clear" w:color="auto" w:fill="auto"/>
            <w:hideMark/>
          </w:tcPr>
          <w:p w14:paraId="006DB182"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PPM</w:t>
            </w:r>
            <w:r w:rsidRPr="00B2590B">
              <w:rPr>
                <w:rFonts w:eastAsia="Times New Roman"/>
                <w:vertAlign w:val="subscript"/>
                <w:lang w:eastAsia="el-GR"/>
              </w:rPr>
              <w:t xml:space="preserve">V </w:t>
            </w:r>
            <w:r w:rsidRPr="00B2590B">
              <w:rPr>
                <w:rFonts w:eastAsia="Times New Roman"/>
                <w:lang w:eastAsia="el-GR"/>
              </w:rPr>
              <w:t xml:space="preserve">X </w:t>
            </w:r>
          </w:p>
        </w:tc>
        <w:tc>
          <w:tcPr>
            <w:tcW w:w="708" w:type="pct"/>
            <w:shd w:val="clear" w:color="auto" w:fill="auto"/>
            <w:hideMark/>
          </w:tcPr>
          <w:p w14:paraId="0B3F7DCE" w14:textId="77777777" w:rsidR="00170084" w:rsidRPr="00B2590B" w:rsidRDefault="00170084" w:rsidP="00B70990">
            <w:pPr>
              <w:spacing w:before="0" w:after="0" w:line="360" w:lineRule="auto"/>
              <w:contextualSpacing w:val="0"/>
              <w:jc w:val="both"/>
              <w:rPr>
                <w:rFonts w:eastAsia="Times New Roman"/>
                <w:lang w:eastAsia="el-GR"/>
              </w:rPr>
            </w:pPr>
            <w:r w:rsidRPr="00B2590B">
              <w:rPr>
                <w:rFonts w:eastAsia="Times New Roman"/>
                <w:lang w:eastAsia="el-GR"/>
              </w:rPr>
              <w:t> PPM</w:t>
            </w:r>
            <w:r w:rsidRPr="00B2590B">
              <w:rPr>
                <w:rFonts w:eastAsia="Times New Roman"/>
                <w:vertAlign w:val="subscript"/>
                <w:lang w:eastAsia="el-GR"/>
              </w:rPr>
              <w:t>W</w:t>
            </w:r>
          </w:p>
        </w:tc>
      </w:tr>
    </w:tbl>
    <w:p w14:paraId="680031A4" w14:textId="77777777" w:rsidR="00356B86" w:rsidRPr="00B2590B" w:rsidRDefault="00356B86" w:rsidP="00170084">
      <w:pPr>
        <w:spacing w:before="0" w:after="0" w:line="480" w:lineRule="auto"/>
        <w:contextualSpacing w:val="0"/>
      </w:pPr>
    </w:p>
    <w:p w14:paraId="6A7D47F0" w14:textId="77777777" w:rsidR="00B14592" w:rsidRPr="00B2590B" w:rsidRDefault="00B14592" w:rsidP="00B14592">
      <w:pPr>
        <w:pStyle w:val="Heading3"/>
        <w:ind w:left="567" w:hanging="578"/>
        <w:rPr>
          <w:lang w:val="en-GB"/>
        </w:rPr>
      </w:pPr>
      <w:bookmarkStart w:id="107" w:name="_Toc389576758"/>
      <w:r w:rsidRPr="00B2590B">
        <w:rPr>
          <w:lang w:val="en-GB"/>
        </w:rPr>
        <w:t>CO</w:t>
      </w:r>
      <w:r w:rsidRPr="00B2590B">
        <w:rPr>
          <w:vertAlign w:val="subscript"/>
          <w:lang w:val="en-GB"/>
        </w:rPr>
        <w:t>2</w:t>
      </w:r>
      <w:r w:rsidRPr="00B2590B">
        <w:rPr>
          <w:lang w:val="en-GB"/>
        </w:rPr>
        <w:t xml:space="preserve"> concentration sensor</w:t>
      </w:r>
      <w:bookmarkEnd w:id="107"/>
    </w:p>
    <w:p w14:paraId="633DC529" w14:textId="77777777" w:rsidR="00B14592" w:rsidRPr="00B2590B" w:rsidRDefault="00B14592" w:rsidP="00B14592">
      <w:r w:rsidRPr="00B2590B">
        <w:t>A CO</w:t>
      </w:r>
      <w:r w:rsidRPr="00B2590B">
        <w:rPr>
          <w:vertAlign w:val="subscript"/>
        </w:rPr>
        <w:t>2</w:t>
      </w:r>
      <w:r w:rsidRPr="00B2590B">
        <w:t xml:space="preserve"> concentration sensor measures the concentration of CO</w:t>
      </w:r>
      <w:r w:rsidRPr="00B2590B">
        <w:rPr>
          <w:vertAlign w:val="subscript"/>
        </w:rPr>
        <w:t>2</w:t>
      </w:r>
      <w:r w:rsidRPr="00B2590B">
        <w:t xml:space="preserve"> in a room and transmits it to the bus. </w:t>
      </w:r>
      <w:r w:rsidR="00C8537D" w:rsidRPr="00B2590B">
        <w:t>It</w:t>
      </w:r>
      <w:r w:rsidRPr="00B2590B">
        <w:t xml:space="preserve"> can</w:t>
      </w:r>
      <w:r w:rsidR="00C8537D" w:rsidRPr="00B2590B">
        <w:t xml:space="preserve"> also</w:t>
      </w:r>
      <w:r w:rsidRPr="00B2590B">
        <w:t xml:space="preserve"> receive an external CO</w:t>
      </w:r>
      <w:r w:rsidRPr="00B2590B">
        <w:rPr>
          <w:vertAlign w:val="subscript"/>
        </w:rPr>
        <w:t>2</w:t>
      </w:r>
      <w:r w:rsidRPr="00B2590B">
        <w:t xml:space="preserve"> value via the bus and process it with </w:t>
      </w:r>
      <w:r w:rsidR="00C8537D" w:rsidRPr="00B2590B">
        <w:t>its</w:t>
      </w:r>
      <w:r w:rsidRPr="00B2590B">
        <w:t xml:space="preserve"> own data to </w:t>
      </w:r>
      <w:r w:rsidR="00C8537D" w:rsidRPr="00B2590B">
        <w:t xml:space="preserve">calculate </w:t>
      </w:r>
      <w:r w:rsidRPr="00B2590B">
        <w:t xml:space="preserve">an overall value (mixed value, e. g. room average). </w:t>
      </w:r>
      <w:r w:rsidR="00C8537D" w:rsidRPr="00B2590B">
        <w:t>M</w:t>
      </w:r>
      <w:r w:rsidRPr="00B2590B">
        <w:t>easuring CO</w:t>
      </w:r>
      <w:r w:rsidRPr="00B2590B">
        <w:rPr>
          <w:vertAlign w:val="subscript"/>
        </w:rPr>
        <w:t>2</w:t>
      </w:r>
      <w:r w:rsidRPr="00B2590B">
        <w:t xml:space="preserve"> concentration can be very useful in crowd</w:t>
      </w:r>
      <w:r w:rsidR="00B2590B">
        <w:t>ed</w:t>
      </w:r>
      <w:r w:rsidRPr="00B2590B">
        <w:t xml:space="preserve"> areas</w:t>
      </w:r>
      <w:r w:rsidR="00C8537D" w:rsidRPr="00B2590B">
        <w:t>,</w:t>
      </w:r>
      <w:r w:rsidRPr="00B2590B">
        <w:t xml:space="preserve"> where the CO</w:t>
      </w:r>
      <w:r w:rsidRPr="00B2590B">
        <w:rPr>
          <w:vertAlign w:val="subscript"/>
        </w:rPr>
        <w:t>2</w:t>
      </w:r>
      <w:r w:rsidRPr="00B2590B">
        <w:t xml:space="preserve"> concentration can reach very high limits and ventilation needs to be </w:t>
      </w:r>
      <w:r w:rsidR="00C8537D" w:rsidRPr="00B2590B">
        <w:t>activated</w:t>
      </w:r>
      <w:r w:rsidRPr="00B2590B">
        <w:t xml:space="preserve"> on </w:t>
      </w:r>
      <w:proofErr w:type="gramStart"/>
      <w:r w:rsidRPr="00B2590B">
        <w:t>in order to</w:t>
      </w:r>
      <w:proofErr w:type="gramEnd"/>
      <w:r w:rsidRPr="00B2590B">
        <w:t xml:space="preserve"> refresh the air.</w:t>
      </w:r>
    </w:p>
    <w:p w14:paraId="53C1A337" w14:textId="77777777" w:rsidR="00B14592" w:rsidRPr="00B2590B" w:rsidRDefault="00B14592" w:rsidP="00B14592">
      <w:r w:rsidRPr="00B2590B">
        <w:t>The CO</w:t>
      </w:r>
      <w:r w:rsidRPr="00B2590B">
        <w:rPr>
          <w:vertAlign w:val="subscript"/>
        </w:rPr>
        <w:t>2</w:t>
      </w:r>
      <w:r w:rsidRPr="00B2590B">
        <w:t xml:space="preserve"> concentration value is measured and expressed in parts per million and </w:t>
      </w:r>
      <w:r w:rsidR="00C8537D" w:rsidRPr="00B2590B">
        <w:t xml:space="preserve">is </w:t>
      </w:r>
      <w:r w:rsidRPr="00B2590B">
        <w:t xml:space="preserve">transmitted using a </w:t>
      </w:r>
      <w:proofErr w:type="gramStart"/>
      <w:r w:rsidRPr="00B2590B">
        <w:t>2 byte</w:t>
      </w:r>
      <w:proofErr w:type="gramEnd"/>
      <w:r w:rsidRPr="00B2590B">
        <w:t xml:space="preserve"> Group Object with encoding 9.008, </w:t>
      </w:r>
      <w:proofErr w:type="spellStart"/>
      <w:r w:rsidRPr="00B2590B">
        <w:t>DPT_Value_AirQuality</w:t>
      </w:r>
      <w:proofErr w:type="spellEnd"/>
      <w:r w:rsidRPr="00B2590B">
        <w:t>, which has a resolution of 0,01 ppm.</w:t>
      </w:r>
    </w:p>
    <w:p w14:paraId="469F4F58" w14:textId="77777777" w:rsidR="00B14592" w:rsidRPr="00B2590B" w:rsidRDefault="00B14592" w:rsidP="00B14592"/>
    <w:p w14:paraId="68B3BF0E" w14:textId="3663E71F" w:rsidR="00B14592" w:rsidRPr="00B2590B" w:rsidRDefault="00E748CF" w:rsidP="00B14592">
      <w:pPr>
        <w:keepNext/>
      </w:pPr>
      <w:r w:rsidRPr="00B2590B">
        <w:rPr>
          <w:noProof/>
        </w:rPr>
        <w:lastRenderedPageBreak/>
        <w:drawing>
          <wp:inline distT="0" distB="0" distL="0" distR="0" wp14:anchorId="76C742B1" wp14:editId="4C60BDF3">
            <wp:extent cx="1336040" cy="1336040"/>
            <wp:effectExtent l="0" t="0" r="0" b="0"/>
            <wp:docPr id="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336040" cy="1336040"/>
                    </a:xfrm>
                    <a:prstGeom prst="rect">
                      <a:avLst/>
                    </a:prstGeom>
                    <a:noFill/>
                    <a:ln>
                      <a:noFill/>
                    </a:ln>
                  </pic:spPr>
                </pic:pic>
              </a:graphicData>
            </a:graphic>
          </wp:inline>
        </w:drawing>
      </w:r>
    </w:p>
    <w:p w14:paraId="52B55EFE" w14:textId="77777777" w:rsidR="00B14592" w:rsidRPr="00B2590B" w:rsidRDefault="00B14592" w:rsidP="00B14592">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66</w:t>
      </w:r>
      <w:r w:rsidRPr="00B2590B">
        <w:fldChar w:fldCharType="end"/>
      </w:r>
      <w:r w:rsidRPr="00B2590B">
        <w:t>: CO</w:t>
      </w:r>
      <w:r w:rsidRPr="00B2590B">
        <w:rPr>
          <w:vertAlign w:val="subscript"/>
        </w:rPr>
        <w:t>2</w:t>
      </w:r>
      <w:r w:rsidRPr="00B2590B">
        <w:t xml:space="preserve"> concentration sensor</w:t>
      </w:r>
    </w:p>
    <w:p w14:paraId="130A0720" w14:textId="40BDCAD0" w:rsidR="00B14592" w:rsidRPr="00B2590B" w:rsidRDefault="00E748CF" w:rsidP="00B14592">
      <w:pPr>
        <w:keepNext/>
      </w:pPr>
      <w:r w:rsidRPr="00B2590B">
        <w:rPr>
          <w:noProof/>
        </w:rPr>
        <w:drawing>
          <wp:inline distT="0" distB="0" distL="0" distR="0" wp14:anchorId="555687FF" wp14:editId="02563862">
            <wp:extent cx="5669280" cy="278130"/>
            <wp:effectExtent l="0" t="0" r="0" b="0"/>
            <wp:docPr id="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669280" cy="278130"/>
                    </a:xfrm>
                    <a:prstGeom prst="rect">
                      <a:avLst/>
                    </a:prstGeom>
                    <a:noFill/>
                    <a:ln>
                      <a:noFill/>
                    </a:ln>
                  </pic:spPr>
                </pic:pic>
              </a:graphicData>
            </a:graphic>
          </wp:inline>
        </w:drawing>
      </w:r>
    </w:p>
    <w:p w14:paraId="02C009BB" w14:textId="77777777" w:rsidR="00B14592" w:rsidRPr="00B2590B" w:rsidRDefault="00B14592" w:rsidP="00B14592">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67</w:t>
      </w:r>
      <w:r w:rsidRPr="00B2590B">
        <w:fldChar w:fldCharType="end"/>
      </w:r>
      <w:r w:rsidRPr="00B2590B">
        <w:t xml:space="preserve">: A typical Group Object in ETS for reading the </w:t>
      </w:r>
      <w:r w:rsidR="0078496B">
        <w:t>current</w:t>
      </w:r>
      <w:r w:rsidRPr="00B2590B">
        <w:t xml:space="preserve"> CO</w:t>
      </w:r>
      <w:r w:rsidRPr="00B2590B">
        <w:rPr>
          <w:vertAlign w:val="subscript"/>
        </w:rPr>
        <w:t>2</w:t>
      </w:r>
      <w:r w:rsidRPr="00B2590B">
        <w:t xml:space="preserve"> concentration</w:t>
      </w:r>
      <w:r w:rsidR="00C8537D" w:rsidRPr="00B2590B">
        <w:t xml:space="preserve"> value</w:t>
      </w:r>
    </w:p>
    <w:p w14:paraId="1C41F9C4" w14:textId="77777777" w:rsidR="00B14592" w:rsidRPr="00B2590B" w:rsidRDefault="00B14592" w:rsidP="00B14592">
      <w:pPr>
        <w:pStyle w:val="Heading3"/>
        <w:ind w:left="567" w:hanging="578"/>
        <w:rPr>
          <w:lang w:val="en-GB"/>
        </w:rPr>
      </w:pPr>
      <w:bookmarkStart w:id="108" w:name="_Toc389576759"/>
      <w:r w:rsidRPr="00B2590B">
        <w:rPr>
          <w:lang w:val="en-GB"/>
        </w:rPr>
        <w:t>Humidity sensor</w:t>
      </w:r>
      <w:bookmarkEnd w:id="108"/>
    </w:p>
    <w:p w14:paraId="2A179BD7" w14:textId="77777777" w:rsidR="00B14592" w:rsidRPr="00B2590B" w:rsidRDefault="00B14592" w:rsidP="00B14592">
      <w:r w:rsidRPr="00B2590B">
        <w:t xml:space="preserve">A </w:t>
      </w:r>
      <w:r w:rsidR="00B2590B" w:rsidRPr="00B2590B">
        <w:t>humidity</w:t>
      </w:r>
      <w:r w:rsidRPr="00B2590B">
        <w:t xml:space="preserve"> sensor, which consists of a thermometer and a hygrometer, measures temperature and humidity and calculates the dew point. </w:t>
      </w:r>
      <w:proofErr w:type="gramStart"/>
      <w:r w:rsidRPr="00B2590B">
        <w:t>Actually, humidity</w:t>
      </w:r>
      <w:proofErr w:type="gramEnd"/>
      <w:r w:rsidRPr="00B2590B">
        <w:t xml:space="preserve"> measurement determines the amount of water vapor present in a gas</w:t>
      </w:r>
      <w:r w:rsidR="00C8537D" w:rsidRPr="00B2590B">
        <w:t>. This</w:t>
      </w:r>
      <w:r w:rsidRPr="00B2590B">
        <w:t xml:space="preserve"> can be a </w:t>
      </w:r>
      <w:r w:rsidR="00C8537D" w:rsidRPr="00B2590B">
        <w:t xml:space="preserve">gas </w:t>
      </w:r>
      <w:r w:rsidRPr="00B2590B">
        <w:t xml:space="preserve">mixture, such as air, or a pure gas, such as nitrogen or argon. The amount of water vapor in air can affect human comfort as well as many </w:t>
      </w:r>
      <w:r w:rsidR="00C8537D" w:rsidRPr="00B2590B">
        <w:t xml:space="preserve">industrial </w:t>
      </w:r>
      <w:r w:rsidRPr="00B2590B">
        <w:t xml:space="preserve">manufacturing processes. The presence of water vapor also influences various physical, chemical, and biological processes. Humidity measurement in industry is critical because it may affect the business cost of the product and the health and safety of the </w:t>
      </w:r>
      <w:r w:rsidR="00C8537D" w:rsidRPr="00B2590B">
        <w:t>staff</w:t>
      </w:r>
      <w:r w:rsidRPr="00B2590B">
        <w:t>. Hence, humidity sensing is very important, especially in control systems for industrial processes and</w:t>
      </w:r>
      <w:r w:rsidR="00C8537D" w:rsidRPr="00B2590B">
        <w:t xml:space="preserve"> for ensuring</w:t>
      </w:r>
      <w:r w:rsidRPr="00B2590B">
        <w:t xml:space="preserve"> human comfort. </w:t>
      </w:r>
      <w:r w:rsidR="00C8537D" w:rsidRPr="00B2590B">
        <w:t>For</w:t>
      </w:r>
      <w:r w:rsidRPr="00B2590B">
        <w:t xml:space="preserve"> domestic applications, humidity control </w:t>
      </w:r>
      <w:r w:rsidR="00C8537D" w:rsidRPr="00B2590B">
        <w:t xml:space="preserve">is used to ensure proper </w:t>
      </w:r>
      <w:r w:rsidRPr="00B2590B">
        <w:t xml:space="preserve">living environment in buildings and </w:t>
      </w:r>
      <w:r w:rsidR="00C8537D" w:rsidRPr="00B2590B">
        <w:t>to indicate</w:t>
      </w:r>
      <w:r w:rsidRPr="00B2590B">
        <w:t xml:space="preserve"> moisture levels in the environment.</w:t>
      </w:r>
    </w:p>
    <w:p w14:paraId="66C24418" w14:textId="77777777" w:rsidR="00B14592" w:rsidRPr="00B2590B" w:rsidRDefault="00B14592" w:rsidP="00B14592">
      <w:r w:rsidRPr="00B2590B">
        <w:t xml:space="preserve">The KNX humidity sensors can also receive external measured values via the bus and process them with own data to </w:t>
      </w:r>
      <w:r w:rsidR="00C8537D" w:rsidRPr="00B2590B">
        <w:t xml:space="preserve">calculate </w:t>
      </w:r>
      <w:r w:rsidRPr="00B2590B">
        <w:t>an overall temperature and air humidity (mixed values).</w:t>
      </w:r>
    </w:p>
    <w:p w14:paraId="45BB4760" w14:textId="77777777" w:rsidR="00B14592" w:rsidRPr="00B2590B" w:rsidRDefault="00B14592" w:rsidP="00B14592"/>
    <w:p w14:paraId="3CAE14FA" w14:textId="538D79CB" w:rsidR="00B14592" w:rsidRPr="00B2590B" w:rsidRDefault="00E748CF" w:rsidP="00B14592">
      <w:r w:rsidRPr="00B2590B">
        <w:rPr>
          <w:noProof/>
        </w:rPr>
        <mc:AlternateContent>
          <mc:Choice Requires="wps">
            <w:drawing>
              <wp:anchor distT="0" distB="0" distL="114300" distR="114300" simplePos="0" relativeHeight="251686912" behindDoc="0" locked="0" layoutInCell="1" allowOverlap="1" wp14:anchorId="60F7DD2B" wp14:editId="3EE7895D">
                <wp:simplePos x="0" y="0"/>
                <wp:positionH relativeFrom="column">
                  <wp:posOffset>0</wp:posOffset>
                </wp:positionH>
                <wp:positionV relativeFrom="paragraph">
                  <wp:posOffset>1296670</wp:posOffset>
                </wp:positionV>
                <wp:extent cx="5580380" cy="244475"/>
                <wp:effectExtent l="0" t="0" r="0" b="0"/>
                <wp:wrapNone/>
                <wp:docPr id="1297927194" name="Text Box 1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0380"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980974" w14:textId="77777777" w:rsidR="00B51CA1" w:rsidRPr="00294D77" w:rsidRDefault="00B51CA1" w:rsidP="00B14592">
                            <w:pPr>
                              <w:pStyle w:val="Caption"/>
                              <w:rPr>
                                <w:lang w:val="en-US"/>
                              </w:rPr>
                            </w:pPr>
                            <w:r>
                              <w:t xml:space="preserve">Figure </w:t>
                            </w:r>
                            <w:r>
                              <w:fldChar w:fldCharType="begin"/>
                            </w:r>
                            <w:r>
                              <w:instrText xml:space="preserve"> SEQ Figure \* ARABIC </w:instrText>
                            </w:r>
                            <w:r>
                              <w:fldChar w:fldCharType="separate"/>
                            </w:r>
                            <w:r>
                              <w:rPr>
                                <w:noProof/>
                              </w:rPr>
                              <w:t>68</w:t>
                            </w:r>
                            <w:r>
                              <w:fldChar w:fldCharType="end"/>
                            </w:r>
                            <w:r>
                              <w:t>: Humidity sensors for indoor and outdoor use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0F7DD2B" id="Text Box 1423" o:spid="_x0000_s1098" type="#_x0000_t202" style="position:absolute;margin-left:0;margin-top:102.1pt;width:439.4pt;height: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" stroked="f">
                <v:textbox style="mso-fit-shape-to-text:t" inset="0,0,0,0">
                  <w:txbxContent>
                    <w:p w14:paraId="15980974" w14:textId="77777777" w:rsidR="00B51CA1" w:rsidRPr="00294D77" w:rsidRDefault="00B51CA1" w:rsidP="00B14592">
                      <w:pPr>
                        <w:pStyle w:val="Caption"/>
                        <w:rPr>
                          <w:lang w:val="en-US"/>
                        </w:rPr>
                      </w:pPr>
                      <w:r>
                        <w:t xml:space="preserve">Figure </w:t>
                      </w:r>
                      <w:r>
                        <w:fldChar w:fldCharType="begin"/>
                      </w:r>
                      <w:r>
                        <w:instrText xml:space="preserve"> SEQ Figure \* ARABIC </w:instrText>
                      </w:r>
                      <w:r>
                        <w:fldChar w:fldCharType="separate"/>
                      </w:r>
                      <w:r>
                        <w:rPr>
                          <w:noProof/>
                        </w:rPr>
                        <w:t>68</w:t>
                      </w:r>
                      <w:r>
                        <w:fldChar w:fldCharType="end"/>
                      </w:r>
                      <w:r>
                        <w:t>: Humidity sensors for indoor and outdoor use</w:t>
                      </w:r>
                    </w:p>
                  </w:txbxContent>
                </v:textbox>
              </v:shape>
            </w:pict>
          </mc:Fallback>
        </mc:AlternateContent>
      </w:r>
      <w:r w:rsidRPr="00B2590B">
        <w:rPr>
          <w:noProof/>
          <w:lang w:eastAsia="el-GR"/>
        </w:rPr>
        <mc:AlternateContent>
          <mc:Choice Requires="wpc">
            <w:drawing>
              <wp:anchor distT="0" distB="0" distL="114300" distR="114300" simplePos="0" relativeHeight="251685888" behindDoc="0" locked="0" layoutInCell="1" allowOverlap="1" wp14:anchorId="1FEC9E5A" wp14:editId="0BA1F3A6">
                <wp:simplePos x="0" y="0"/>
                <wp:positionH relativeFrom="character">
                  <wp:posOffset>0</wp:posOffset>
                </wp:positionH>
                <wp:positionV relativeFrom="line">
                  <wp:posOffset>0</wp:posOffset>
                </wp:positionV>
                <wp:extent cx="5580380" cy="1331595"/>
                <wp:effectExtent l="0" t="0" r="0" b="0"/>
                <wp:wrapNone/>
                <wp:docPr id="1419" name="Canvas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168991090" name="Picture 142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340841" cy="1331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08617497" name="Picture 142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2008162" y="0"/>
                            <a:ext cx="2356160" cy="1296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14:sizeRelH relativeFrom="page">
                  <wp14:pctWidth>0</wp14:pctWidth>
                </wp14:sizeRelH>
                <wp14:sizeRelV relativeFrom="page">
                  <wp14:pctHeight>0</wp14:pctHeight>
                </wp14:sizeRelV>
              </wp:anchor>
            </w:drawing>
          </mc:Choice>
          <mc:Fallback>
            <w:pict>
              <v:group w14:anchorId="16509223" id="Canvas 50" o:spid="_x0000_s1026" editas="canvas" style="position:absolute;margin-left:0;margin-top:0;width:439.4pt;height:104.85pt;z-index:251685888;mso-position-horizontal-relative:char;mso-position-vertical-relative:line" coordsize="55803,133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">
                <v:shape id="_x0000_s1027" type="#_x0000_t75" style="position:absolute;width:55803;height:13315;visibility:visible;mso-wrap-style:square">
                  <v:fill o:detectmouseclick="t"/>
                  <v:path o:connecttype="none"/>
                </v:shape>
                <v:shape id="Picture 1421" o:spid="_x0000_s1028" type="#_x0000_t75" style="position:absolute;width:13408;height:1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">
                  <v:imagedata r:id="rId132" o:title=""/>
                </v:shape>
                <v:shape id="Picture 1422" o:spid="_x0000_s1029" type="#_x0000_t75" style="position:absolute;left:20081;width:23562;height:12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">
                  <v:imagedata r:id="rId133" o:title=""/>
                </v:shape>
                <w10:wrap anchory="line"/>
              </v:group>
            </w:pict>
          </mc:Fallback>
        </mc:AlternateContent>
      </w:r>
      <w:r w:rsidRPr="00B2590B">
        <w:rPr>
          <w:noProof/>
        </w:rPr>
        <mc:AlternateContent>
          <mc:Choice Requires="wps">
            <w:drawing>
              <wp:inline distT="0" distB="0" distL="0" distR="0" wp14:anchorId="73AC19AD" wp14:editId="6E2F9624">
                <wp:extent cx="5581650" cy="1327785"/>
                <wp:effectExtent l="0" t="0" r="0" b="0"/>
                <wp:docPr id="1479808735" name="AutoShap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81650" cy="1327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D137D" id="AutoShape 72" o:spid="_x0000_s1026" style="width:439.5pt;height:10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" filled="f" stroked="f">
                <o:lock v:ext="edit" aspectratio="t"/>
                <w10:anchorlock/>
              </v:rect>
            </w:pict>
          </mc:Fallback>
        </mc:AlternateContent>
      </w:r>
    </w:p>
    <w:p w14:paraId="7D679242" w14:textId="77777777" w:rsidR="00B14592" w:rsidRPr="00B2590B" w:rsidRDefault="00B14592" w:rsidP="00B14592"/>
    <w:p w14:paraId="0962ED35" w14:textId="77777777" w:rsidR="00B14592" w:rsidRPr="00B2590B" w:rsidRDefault="00B14592" w:rsidP="00B14592"/>
    <w:p w14:paraId="3332CE37" w14:textId="77777777" w:rsidR="00B14592" w:rsidRPr="00B2590B" w:rsidRDefault="00B14592" w:rsidP="00B14592">
      <w:r w:rsidRPr="00B2590B">
        <w:t>The humidity value is measured and expressed in perce</w:t>
      </w:r>
      <w:r w:rsidR="00B2590B">
        <w:t>n</w:t>
      </w:r>
      <w:r w:rsidRPr="00B2590B">
        <w:t xml:space="preserve">tage </w:t>
      </w:r>
      <w:r w:rsidR="00C8537D" w:rsidRPr="00B2590B">
        <w:t>and is</w:t>
      </w:r>
      <w:r w:rsidRPr="00B2590B">
        <w:t xml:space="preserve"> transmitted using a </w:t>
      </w:r>
      <w:proofErr w:type="gramStart"/>
      <w:r w:rsidRPr="00B2590B">
        <w:t>2 byte</w:t>
      </w:r>
      <w:proofErr w:type="gramEnd"/>
      <w:r w:rsidRPr="00B2590B">
        <w:t xml:space="preserve"> Group Object with encoding 9.007, </w:t>
      </w:r>
      <w:proofErr w:type="spellStart"/>
      <w:r w:rsidRPr="00B2590B">
        <w:t>DPT_Value_Humidity</w:t>
      </w:r>
      <w:proofErr w:type="spellEnd"/>
      <w:r w:rsidRPr="00B2590B">
        <w:t>, which has a resolution of 0,01 %.</w:t>
      </w:r>
    </w:p>
    <w:p w14:paraId="3F1DE427" w14:textId="77777777" w:rsidR="00B14592" w:rsidRPr="00B2590B" w:rsidRDefault="00B14592" w:rsidP="00B14592"/>
    <w:p w14:paraId="78C693A4" w14:textId="5BDF39BE" w:rsidR="00B14592" w:rsidRPr="00B2590B" w:rsidRDefault="00E748CF" w:rsidP="00B14592">
      <w:pPr>
        <w:keepNext/>
      </w:pPr>
      <w:r w:rsidRPr="00B2590B">
        <w:rPr>
          <w:noProof/>
        </w:rPr>
        <w:drawing>
          <wp:inline distT="0" distB="0" distL="0" distR="0" wp14:anchorId="2C61EC19" wp14:editId="5D1A7AA0">
            <wp:extent cx="5581650" cy="254635"/>
            <wp:effectExtent l="0" t="0" r="0" b="0"/>
            <wp:docPr id="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581650" cy="254635"/>
                    </a:xfrm>
                    <a:prstGeom prst="rect">
                      <a:avLst/>
                    </a:prstGeom>
                    <a:noFill/>
                    <a:ln>
                      <a:noFill/>
                    </a:ln>
                  </pic:spPr>
                </pic:pic>
              </a:graphicData>
            </a:graphic>
          </wp:inline>
        </w:drawing>
      </w:r>
    </w:p>
    <w:p w14:paraId="751AF4DC" w14:textId="77777777" w:rsidR="00B2590B" w:rsidRPr="00B2590B" w:rsidRDefault="00B2590B" w:rsidP="00B2590B">
      <w:pPr>
        <w:pStyle w:val="Caption"/>
      </w:pPr>
      <w:r w:rsidRPr="00B2590B">
        <w:t xml:space="preserve">Figure </w:t>
      </w:r>
      <w:r w:rsidRPr="00B2590B">
        <w:fldChar w:fldCharType="begin"/>
      </w:r>
      <w:r w:rsidRPr="00B2590B">
        <w:instrText xml:space="preserve"> SEQ Figure \* ARABIC </w:instrText>
      </w:r>
      <w:r w:rsidRPr="00B2590B">
        <w:fldChar w:fldCharType="separate"/>
      </w:r>
      <w:r w:rsidR="00202A15">
        <w:rPr>
          <w:noProof/>
        </w:rPr>
        <w:t>69</w:t>
      </w:r>
      <w:r w:rsidRPr="00B2590B">
        <w:fldChar w:fldCharType="end"/>
      </w:r>
      <w:r w:rsidRPr="00B2590B">
        <w:t xml:space="preserve">: A typical Group Object in ETS for reading the </w:t>
      </w:r>
      <w:r w:rsidR="0078496B">
        <w:t>current</w:t>
      </w:r>
      <w:r w:rsidRPr="00B2590B">
        <w:t xml:space="preserve"> value of the humidity </w:t>
      </w:r>
    </w:p>
    <w:p w14:paraId="2630868C" w14:textId="77777777" w:rsidR="00B14592" w:rsidRPr="00B2590B" w:rsidRDefault="00B14592" w:rsidP="00EF1E56">
      <w:pPr>
        <w:spacing w:before="0" w:after="0" w:line="480" w:lineRule="auto"/>
        <w:contextualSpacing w:val="0"/>
      </w:pPr>
    </w:p>
    <w:sectPr w:rsidR="00B14592" w:rsidRPr="00B2590B" w:rsidSect="0053723C">
      <w:headerReference w:type="first" r:id="rId135"/>
      <w:footerReference w:type="first" r:id="rId136"/>
      <w:pgSz w:w="11907" w:h="16840" w:code="9"/>
      <w:pgMar w:top="1134" w:right="1418" w:bottom="1134" w:left="1701" w:header="567" w:footer="56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68DE5" w14:textId="77777777" w:rsidR="009A13B2" w:rsidRDefault="009A13B2">
      <w:r>
        <w:separator/>
      </w:r>
    </w:p>
  </w:endnote>
  <w:endnote w:type="continuationSeparator" w:id="0">
    <w:p w14:paraId="4F3DEEEF" w14:textId="77777777" w:rsidR="009A13B2" w:rsidRDefault="009A1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B8E95CF-ABE7-4194-8960-362C6D71DE3E}"/>
    <w:embedBold r:id="rId2" w:fontKey="{B6C878B0-58CE-4417-960D-E569D260CCE8}"/>
    <w:embedItalic r:id="rId3" w:fontKey="{A0C74185-1B97-4FDD-A799-2B7D36CFD2B4}"/>
    <w:embedBoldItalic r:id="rId4" w:fontKey="{F4888AB4-24E1-47F6-8B36-7B3C23C4663C}"/>
  </w:font>
  <w:font w:name="Cambria">
    <w:panose1 w:val="02040503050406030204"/>
    <w:charset w:val="00"/>
    <w:family w:val="roman"/>
    <w:pitch w:val="variable"/>
    <w:sig w:usb0="E00006FF" w:usb1="420024FF" w:usb2="02000000" w:usb3="00000000" w:csb0="0000019F" w:csb1="00000000"/>
    <w:embedRegular r:id="rId5" w:fontKey="{D945E76A-D654-423D-89B3-4B9CABE8820E}"/>
    <w:embedBold r:id="rId6" w:fontKey="{D22526E9-6E22-4303-BBC7-E9B31A8CB292}"/>
  </w:font>
  <w:font w:name="Tahoma">
    <w:panose1 w:val="020B0604030504040204"/>
    <w:charset w:val="00"/>
    <w:family w:val="swiss"/>
    <w:pitch w:val="variable"/>
    <w:sig w:usb0="E1002EFF" w:usb1="C000605B" w:usb2="00000029" w:usb3="00000000" w:csb0="000101FF" w:csb1="00000000"/>
    <w:embedRegular r:id="rId7" w:fontKey="{304EA3BD-192F-49EA-9203-5000AB12C311}"/>
  </w:font>
  <w:font w:name="Frutiger-Light">
    <w:altName w:val="Calibri"/>
    <w:panose1 w:val="00000000000000000000"/>
    <w:charset w:val="00"/>
    <w:family w:val="swiss"/>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embedRegular r:id="rId8" w:fontKey="{5BFCB2B3-D6A4-4B60-BC47-787DF56F3AE5}"/>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2FEC3" w14:textId="77777777" w:rsidR="00B51CA1" w:rsidRPr="00666E6A" w:rsidRDefault="00B51CA1" w:rsidP="00C611D1">
    <w:pPr>
      <w:pStyle w:val="Footer"/>
      <w:pBdr>
        <w:top w:val="single" w:sz="12" w:space="1" w:color="00B050"/>
      </w:pBdr>
      <w:tabs>
        <w:tab w:val="clear" w:pos="9360"/>
        <w:tab w:val="right" w:pos="8789"/>
      </w:tabs>
      <w:rPr>
        <w:noProof/>
        <w:lang w:val="en-GB"/>
      </w:rPr>
    </w:pPr>
    <w:r w:rsidRPr="00666E6A">
      <w:rPr>
        <w:noProof/>
        <w:lang w:val="en-GB"/>
      </w:rPr>
      <w:t>Home and Building Management Systems</w:t>
    </w:r>
    <w:r w:rsidRPr="00666E6A">
      <w:rPr>
        <w:noProof/>
        <w:lang w:val="en-GB"/>
      </w:rPr>
      <w:tab/>
    </w:r>
    <w:r w:rsidRPr="00666E6A">
      <w:rPr>
        <w:noProof/>
        <w:lang w:val="en-GB"/>
      </w:rPr>
      <w:tab/>
      <w:t>KNX Association</w:t>
    </w:r>
  </w:p>
  <w:p w14:paraId="56345B4D" w14:textId="434A0E13" w:rsidR="00B51CA1" w:rsidRPr="001C6734" w:rsidRDefault="00B51CA1" w:rsidP="006769AB">
    <w:pPr>
      <w:pStyle w:val="Footer"/>
      <w:pBdr>
        <w:top w:val="single" w:sz="12" w:space="1" w:color="00B050"/>
      </w:pBdr>
      <w:tabs>
        <w:tab w:val="clear" w:pos="4680"/>
        <w:tab w:val="clear" w:pos="9360"/>
        <w:tab w:val="center" w:pos="4536"/>
        <w:tab w:val="right" w:pos="8789"/>
      </w:tabs>
      <w:rPr>
        <w:noProof/>
        <w:sz w:val="20"/>
        <w:szCs w:val="20"/>
        <w:lang w:val="en-GB"/>
      </w:rPr>
    </w:pPr>
    <w:r w:rsidRPr="00EF1E56">
      <w:rPr>
        <w:noProof/>
        <w:sz w:val="20"/>
        <w:szCs w:val="20"/>
        <w:lang w:val="en-US"/>
      </w:rPr>
      <w:t>HVAC Control with KNX</w:t>
    </w:r>
    <w:r w:rsidRPr="001C6734">
      <w:rPr>
        <w:noProof/>
        <w:sz w:val="20"/>
        <w:szCs w:val="20"/>
        <w:lang w:val="en-GB"/>
      </w:rPr>
      <w:tab/>
    </w:r>
    <w:r w:rsidRPr="004656C2">
      <w:rPr>
        <w:noProof/>
        <w:sz w:val="20"/>
        <w:szCs w:val="20"/>
        <w:lang w:val="de-DE"/>
      </w:rPr>
      <w:fldChar w:fldCharType="begin"/>
    </w:r>
    <w:r w:rsidRPr="001C6734">
      <w:rPr>
        <w:noProof/>
        <w:sz w:val="20"/>
        <w:szCs w:val="20"/>
        <w:lang w:val="en-GB"/>
      </w:rPr>
      <w:instrText xml:space="preserve"> FILENAME  \* FirstCap  \* MERGEFORMAT </w:instrText>
    </w:r>
    <w:r w:rsidRPr="004656C2">
      <w:rPr>
        <w:noProof/>
        <w:sz w:val="20"/>
        <w:szCs w:val="20"/>
        <w:lang w:val="de-DE"/>
      </w:rPr>
      <w:fldChar w:fldCharType="separate"/>
    </w:r>
    <w:r w:rsidR="00BB5B0A">
      <w:rPr>
        <w:noProof/>
        <w:sz w:val="20"/>
        <w:szCs w:val="20"/>
        <w:lang w:val="en-GB"/>
      </w:rPr>
      <w:t>HVAC_EN0813c.docx</w:t>
    </w:r>
    <w:r w:rsidRPr="004656C2">
      <w:rPr>
        <w:noProof/>
        <w:sz w:val="20"/>
        <w:szCs w:val="20"/>
        <w:lang w:val="de-DE"/>
      </w:rPr>
      <w:fldChar w:fldCharType="end"/>
    </w:r>
    <w:r w:rsidRPr="001C6734">
      <w:rPr>
        <w:noProof/>
        <w:sz w:val="20"/>
        <w:szCs w:val="20"/>
        <w:lang w:val="en-GB"/>
      </w:rPr>
      <w:tab/>
    </w:r>
    <w:r w:rsidRPr="001A3069">
      <w:rPr>
        <w:b/>
        <w:noProof/>
        <w:sz w:val="20"/>
        <w:szCs w:val="20"/>
        <w:lang w:val="de-DE"/>
      </w:rPr>
      <w:fldChar w:fldCharType="begin"/>
    </w:r>
    <w:r w:rsidRPr="001C6734">
      <w:rPr>
        <w:b/>
        <w:noProof/>
        <w:sz w:val="20"/>
        <w:szCs w:val="20"/>
        <w:lang w:val="en-GB"/>
      </w:rPr>
      <w:instrText xml:space="preserve"> PAGE </w:instrText>
    </w:r>
    <w:r w:rsidRPr="001A3069">
      <w:rPr>
        <w:b/>
        <w:noProof/>
        <w:sz w:val="20"/>
        <w:szCs w:val="20"/>
        <w:lang w:val="de-DE"/>
      </w:rPr>
      <w:fldChar w:fldCharType="separate"/>
    </w:r>
    <w:r w:rsidR="00EF7CAF">
      <w:rPr>
        <w:b/>
        <w:noProof/>
        <w:sz w:val="20"/>
        <w:szCs w:val="20"/>
        <w:lang w:val="en-GB"/>
      </w:rPr>
      <w:t>3</w:t>
    </w:r>
    <w:r w:rsidRPr="001A3069">
      <w:rPr>
        <w:b/>
        <w:noProof/>
        <w:sz w:val="20"/>
        <w:szCs w:val="20"/>
        <w:lang w:val="de-D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34218" w14:textId="77777777" w:rsidR="00B51CA1" w:rsidRPr="000E7AD7" w:rsidRDefault="00B51CA1" w:rsidP="0053723C">
    <w:pPr>
      <w:pStyle w:val="Footer"/>
      <w:pBdr>
        <w:top w:val="single" w:sz="12" w:space="1" w:color="00B050"/>
      </w:pBdr>
      <w:tabs>
        <w:tab w:val="clear" w:pos="9360"/>
        <w:tab w:val="right" w:pos="14601"/>
      </w:tabs>
      <w:rPr>
        <w:noProof/>
        <w:lang w:val="en-GB"/>
      </w:rPr>
    </w:pPr>
    <w:r w:rsidRPr="000E7AD7">
      <w:rPr>
        <w:noProof/>
        <w:lang w:val="en-GB"/>
      </w:rPr>
      <w:t>Home and Building Management Systems</w:t>
    </w:r>
    <w:r w:rsidRPr="000E7AD7">
      <w:rPr>
        <w:noProof/>
        <w:lang w:val="en-GB"/>
      </w:rPr>
      <w:tab/>
    </w:r>
    <w:r w:rsidRPr="000E7AD7">
      <w:rPr>
        <w:noProof/>
        <w:lang w:val="en-GB"/>
      </w:rPr>
      <w:tab/>
      <w:t>KNX Association</w:t>
    </w:r>
  </w:p>
  <w:p w14:paraId="7FDB92EB" w14:textId="532C91E9" w:rsidR="00B51CA1" w:rsidRPr="001C6734" w:rsidRDefault="00B51CA1" w:rsidP="00E30993">
    <w:pPr>
      <w:pStyle w:val="Footer"/>
      <w:pBdr>
        <w:top w:val="single" w:sz="12" w:space="1" w:color="00B050"/>
      </w:pBdr>
      <w:tabs>
        <w:tab w:val="clear" w:pos="4680"/>
        <w:tab w:val="clear" w:pos="9360"/>
        <w:tab w:val="center" w:pos="7938"/>
        <w:tab w:val="right" w:pos="14601"/>
      </w:tabs>
      <w:rPr>
        <w:noProof/>
        <w:sz w:val="20"/>
        <w:szCs w:val="20"/>
        <w:lang w:val="en-GB"/>
      </w:rPr>
    </w:pPr>
    <w:r w:rsidRPr="001A3069">
      <w:rPr>
        <w:noProof/>
        <w:sz w:val="20"/>
        <w:szCs w:val="20"/>
        <w:lang w:val="de-DE"/>
      </w:rPr>
      <w:fldChar w:fldCharType="begin"/>
    </w:r>
    <w:r w:rsidRPr="001C6734">
      <w:rPr>
        <w:noProof/>
        <w:sz w:val="20"/>
        <w:szCs w:val="20"/>
        <w:lang w:val="en-GB"/>
      </w:rPr>
      <w:instrText xml:space="preserve"> DOCPROPERTY  Title  \* MERGEFORMAT </w:instrText>
    </w:r>
    <w:r w:rsidRPr="001A3069">
      <w:rPr>
        <w:noProof/>
        <w:sz w:val="20"/>
        <w:szCs w:val="20"/>
        <w:lang w:val="de-DE"/>
      </w:rPr>
      <w:fldChar w:fldCharType="separate"/>
    </w:r>
    <w:r w:rsidR="00BB5B0A">
      <w:rPr>
        <w:noProof/>
        <w:sz w:val="20"/>
        <w:szCs w:val="20"/>
        <w:lang w:val="en-GB"/>
      </w:rPr>
      <w:t>HVAC Control with KNX</w:t>
    </w:r>
    <w:r w:rsidRPr="001A3069">
      <w:rPr>
        <w:noProof/>
        <w:sz w:val="20"/>
        <w:szCs w:val="20"/>
        <w:lang w:val="de-DE"/>
      </w:rPr>
      <w:fldChar w:fldCharType="end"/>
    </w:r>
    <w:r w:rsidRPr="001C6734">
      <w:rPr>
        <w:noProof/>
        <w:sz w:val="20"/>
        <w:szCs w:val="20"/>
        <w:lang w:val="en-GB"/>
      </w:rPr>
      <w:tab/>
    </w:r>
    <w:r w:rsidRPr="006769AB">
      <w:rPr>
        <w:noProof/>
        <w:sz w:val="20"/>
        <w:szCs w:val="20"/>
        <w:lang w:val="de-DE"/>
      </w:rPr>
      <w:fldChar w:fldCharType="begin"/>
    </w:r>
    <w:r w:rsidRPr="001C6734">
      <w:rPr>
        <w:noProof/>
        <w:sz w:val="20"/>
        <w:szCs w:val="20"/>
        <w:lang w:val="en-GB"/>
      </w:rPr>
      <w:instrText xml:space="preserve"> FILENAME  \* FirstCap  \* MERGEFORMAT </w:instrText>
    </w:r>
    <w:r w:rsidRPr="006769AB">
      <w:rPr>
        <w:noProof/>
        <w:sz w:val="20"/>
        <w:szCs w:val="20"/>
        <w:lang w:val="de-DE"/>
      </w:rPr>
      <w:fldChar w:fldCharType="separate"/>
    </w:r>
    <w:r w:rsidR="00BB5B0A">
      <w:rPr>
        <w:noProof/>
        <w:sz w:val="20"/>
        <w:szCs w:val="20"/>
        <w:lang w:val="en-GB"/>
      </w:rPr>
      <w:t>HVAC_EN0813c.docx</w:t>
    </w:r>
    <w:r w:rsidRPr="006769AB">
      <w:rPr>
        <w:noProof/>
        <w:sz w:val="20"/>
        <w:szCs w:val="20"/>
        <w:lang w:val="de-DE"/>
      </w:rPr>
      <w:fldChar w:fldCharType="end"/>
    </w:r>
    <w:r w:rsidRPr="001C6734">
      <w:rPr>
        <w:noProof/>
        <w:lang w:val="en-GB"/>
      </w:rPr>
      <w:tab/>
    </w:r>
    <w:r w:rsidRPr="001A3069">
      <w:rPr>
        <w:b/>
        <w:noProof/>
        <w:sz w:val="20"/>
        <w:szCs w:val="20"/>
        <w:lang w:val="de-DE"/>
      </w:rPr>
      <w:fldChar w:fldCharType="begin"/>
    </w:r>
    <w:r w:rsidRPr="001C6734">
      <w:rPr>
        <w:b/>
        <w:noProof/>
        <w:sz w:val="20"/>
        <w:szCs w:val="20"/>
        <w:lang w:val="en-GB"/>
      </w:rPr>
      <w:instrText xml:space="preserve"> PAGE </w:instrText>
    </w:r>
    <w:r w:rsidRPr="001A3069">
      <w:rPr>
        <w:b/>
        <w:noProof/>
        <w:sz w:val="20"/>
        <w:szCs w:val="20"/>
        <w:lang w:val="de-DE"/>
      </w:rPr>
      <w:fldChar w:fldCharType="separate"/>
    </w:r>
    <w:r w:rsidR="00EF7CAF">
      <w:rPr>
        <w:b/>
        <w:noProof/>
        <w:sz w:val="20"/>
        <w:szCs w:val="20"/>
        <w:lang w:val="en-GB"/>
      </w:rPr>
      <w:t>14</w:t>
    </w:r>
    <w:r w:rsidRPr="001A3069">
      <w:rPr>
        <w:b/>
        <w:noProof/>
        <w:sz w:val="20"/>
        <w:szCs w:val="20"/>
        <w:lang w:val="de-D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8E9E5" w14:textId="77777777" w:rsidR="00B51CA1" w:rsidRPr="008A19CA" w:rsidRDefault="00B51CA1" w:rsidP="0053723C">
    <w:pPr>
      <w:pStyle w:val="Footer"/>
      <w:pBdr>
        <w:top w:val="single" w:sz="12" w:space="1" w:color="00B050"/>
      </w:pBdr>
      <w:tabs>
        <w:tab w:val="clear" w:pos="9360"/>
        <w:tab w:val="right" w:pos="8788"/>
        <w:tab w:val="right" w:pos="14601"/>
      </w:tabs>
      <w:rPr>
        <w:noProof/>
        <w:lang w:val="en-GB"/>
      </w:rPr>
    </w:pPr>
    <w:r w:rsidRPr="00666E6A">
      <w:rPr>
        <w:noProof/>
        <w:lang w:val="en-GB"/>
      </w:rPr>
      <w:t>Home and Building Management Systems</w:t>
    </w:r>
    <w:r w:rsidRPr="008A19CA">
      <w:rPr>
        <w:noProof/>
        <w:lang w:val="en-GB"/>
      </w:rPr>
      <w:tab/>
    </w:r>
    <w:r w:rsidRPr="008A19CA">
      <w:rPr>
        <w:noProof/>
        <w:lang w:val="en-GB"/>
      </w:rPr>
      <w:tab/>
      <w:t>KNX Association</w:t>
    </w:r>
  </w:p>
  <w:p w14:paraId="0181D009" w14:textId="7A62A05D" w:rsidR="00B51CA1" w:rsidRPr="00EA3A0C" w:rsidRDefault="00B51CA1" w:rsidP="006769AB">
    <w:pPr>
      <w:pStyle w:val="Footer"/>
      <w:pBdr>
        <w:top w:val="single" w:sz="12" w:space="1" w:color="00B050"/>
      </w:pBdr>
      <w:tabs>
        <w:tab w:val="clear" w:pos="4680"/>
        <w:tab w:val="clear" w:pos="9360"/>
        <w:tab w:val="center" w:pos="4536"/>
        <w:tab w:val="right" w:pos="8789"/>
        <w:tab w:val="right" w:pos="14601"/>
      </w:tabs>
      <w:rPr>
        <w:noProof/>
        <w:sz w:val="20"/>
        <w:szCs w:val="20"/>
        <w:lang w:val="en-US"/>
      </w:rPr>
    </w:pPr>
    <w:r w:rsidRPr="001A3069">
      <w:rPr>
        <w:noProof/>
        <w:sz w:val="20"/>
        <w:szCs w:val="20"/>
        <w:lang w:val="de-DE"/>
      </w:rPr>
      <w:fldChar w:fldCharType="begin"/>
    </w:r>
    <w:r w:rsidRPr="00EA3A0C">
      <w:rPr>
        <w:noProof/>
        <w:sz w:val="20"/>
        <w:szCs w:val="20"/>
        <w:lang w:val="en-US"/>
      </w:rPr>
      <w:instrText xml:space="preserve"> DOCPROPERTY  Title  \* MERGEFORMAT </w:instrText>
    </w:r>
    <w:r w:rsidRPr="001A3069">
      <w:rPr>
        <w:noProof/>
        <w:sz w:val="20"/>
        <w:szCs w:val="20"/>
        <w:lang w:val="de-DE"/>
      </w:rPr>
      <w:fldChar w:fldCharType="separate"/>
    </w:r>
    <w:r w:rsidR="00BB5B0A">
      <w:rPr>
        <w:noProof/>
        <w:sz w:val="20"/>
        <w:szCs w:val="20"/>
        <w:lang w:val="en-US"/>
      </w:rPr>
      <w:t>HVAC Control with KNX</w:t>
    </w:r>
    <w:r w:rsidRPr="001A3069">
      <w:rPr>
        <w:noProof/>
        <w:sz w:val="20"/>
        <w:szCs w:val="20"/>
        <w:lang w:val="de-DE"/>
      </w:rPr>
      <w:fldChar w:fldCharType="end"/>
    </w:r>
    <w:r w:rsidRPr="00EA3A0C">
      <w:rPr>
        <w:noProof/>
        <w:sz w:val="20"/>
        <w:szCs w:val="20"/>
        <w:lang w:val="en-US"/>
      </w:rPr>
      <w:tab/>
    </w:r>
    <w:r w:rsidRPr="006769AB">
      <w:rPr>
        <w:noProof/>
        <w:sz w:val="20"/>
        <w:szCs w:val="20"/>
        <w:lang w:val="de-DE"/>
      </w:rPr>
      <w:fldChar w:fldCharType="begin"/>
    </w:r>
    <w:r w:rsidRPr="00EA3A0C">
      <w:rPr>
        <w:noProof/>
        <w:sz w:val="20"/>
        <w:szCs w:val="20"/>
        <w:lang w:val="en-US"/>
      </w:rPr>
      <w:instrText xml:space="preserve"> FILENAME  \* FirstCap  \* MERGEFORMAT </w:instrText>
    </w:r>
    <w:r w:rsidRPr="006769AB">
      <w:rPr>
        <w:noProof/>
        <w:sz w:val="20"/>
        <w:szCs w:val="20"/>
        <w:lang w:val="de-DE"/>
      </w:rPr>
      <w:fldChar w:fldCharType="separate"/>
    </w:r>
    <w:r w:rsidR="00BB5B0A">
      <w:rPr>
        <w:noProof/>
        <w:sz w:val="20"/>
        <w:szCs w:val="20"/>
        <w:lang w:val="en-US"/>
      </w:rPr>
      <w:t>HVAC_EN0813c.docx</w:t>
    </w:r>
    <w:r w:rsidRPr="006769AB">
      <w:rPr>
        <w:noProof/>
        <w:sz w:val="20"/>
        <w:szCs w:val="20"/>
        <w:lang w:val="de-DE"/>
      </w:rPr>
      <w:fldChar w:fldCharType="end"/>
    </w:r>
    <w:r w:rsidRPr="00EA3A0C">
      <w:rPr>
        <w:noProof/>
        <w:lang w:val="en-US"/>
      </w:rPr>
      <w:tab/>
    </w:r>
    <w:r w:rsidRPr="001A3069">
      <w:rPr>
        <w:b/>
        <w:noProof/>
        <w:sz w:val="20"/>
        <w:szCs w:val="20"/>
        <w:lang w:val="de-DE"/>
      </w:rPr>
      <w:fldChar w:fldCharType="begin"/>
    </w:r>
    <w:r w:rsidRPr="00EA3A0C">
      <w:rPr>
        <w:b/>
        <w:noProof/>
        <w:sz w:val="20"/>
        <w:szCs w:val="20"/>
        <w:lang w:val="en-US"/>
      </w:rPr>
      <w:instrText xml:space="preserve"> PAGE </w:instrText>
    </w:r>
    <w:r w:rsidRPr="001A3069">
      <w:rPr>
        <w:b/>
        <w:noProof/>
        <w:sz w:val="20"/>
        <w:szCs w:val="20"/>
        <w:lang w:val="de-DE"/>
      </w:rPr>
      <w:fldChar w:fldCharType="separate"/>
    </w:r>
    <w:r w:rsidR="00EF7CAF">
      <w:rPr>
        <w:b/>
        <w:noProof/>
        <w:sz w:val="20"/>
        <w:szCs w:val="20"/>
        <w:lang w:val="en-US"/>
      </w:rPr>
      <w:t>15</w:t>
    </w:r>
    <w:r w:rsidRPr="001A3069">
      <w:rPr>
        <w:b/>
        <w:noProof/>
        <w:sz w:val="20"/>
        <w:szCs w:val="20"/>
        <w:lang w:val="de-D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18977" w14:textId="77777777" w:rsidR="00B51CA1" w:rsidRPr="001800A6" w:rsidRDefault="00B51CA1" w:rsidP="0053723C">
    <w:pPr>
      <w:pStyle w:val="Footer"/>
      <w:pBdr>
        <w:top w:val="single" w:sz="12" w:space="1" w:color="00B050"/>
      </w:pBdr>
      <w:tabs>
        <w:tab w:val="clear" w:pos="9360"/>
        <w:tab w:val="right" w:pos="14601"/>
      </w:tabs>
      <w:rPr>
        <w:noProof/>
        <w:lang w:val="en-GB"/>
      </w:rPr>
    </w:pPr>
    <w:r w:rsidRPr="001800A6">
      <w:rPr>
        <w:noProof/>
        <w:lang w:val="en-GB"/>
      </w:rPr>
      <w:t>Home and Building Management Systems</w:t>
    </w:r>
    <w:r w:rsidRPr="001800A6">
      <w:rPr>
        <w:noProof/>
        <w:lang w:val="en-GB"/>
      </w:rPr>
      <w:tab/>
    </w:r>
    <w:r w:rsidRPr="001800A6">
      <w:rPr>
        <w:noProof/>
        <w:lang w:val="en-GB"/>
      </w:rPr>
      <w:tab/>
      <w:t>KNX Association</w:t>
    </w:r>
  </w:p>
  <w:p w14:paraId="3DE36875" w14:textId="37D811CA" w:rsidR="00B51CA1" w:rsidRPr="001C6734" w:rsidRDefault="00B51CA1" w:rsidP="0053723C">
    <w:pPr>
      <w:pStyle w:val="Footer"/>
      <w:pBdr>
        <w:top w:val="single" w:sz="12" w:space="1" w:color="00B050"/>
      </w:pBdr>
      <w:tabs>
        <w:tab w:val="clear" w:pos="4680"/>
        <w:tab w:val="clear" w:pos="9360"/>
        <w:tab w:val="center" w:pos="7371"/>
        <w:tab w:val="right" w:pos="14601"/>
      </w:tabs>
      <w:rPr>
        <w:noProof/>
        <w:sz w:val="20"/>
        <w:szCs w:val="20"/>
        <w:lang w:val="en-GB"/>
      </w:rPr>
    </w:pPr>
    <w:r w:rsidRPr="00D13A01">
      <w:rPr>
        <w:noProof/>
        <w:sz w:val="20"/>
        <w:szCs w:val="20"/>
        <w:lang w:val="en-US"/>
      </w:rPr>
      <w:t>HVAC Control with KNX</w:t>
    </w:r>
    <w:r w:rsidRPr="001C6734">
      <w:rPr>
        <w:noProof/>
        <w:sz w:val="20"/>
        <w:szCs w:val="20"/>
        <w:lang w:val="en-GB"/>
      </w:rPr>
      <w:tab/>
    </w:r>
    <w:r w:rsidRPr="006769AB">
      <w:rPr>
        <w:noProof/>
        <w:sz w:val="20"/>
        <w:szCs w:val="20"/>
        <w:lang w:val="de-DE"/>
      </w:rPr>
      <w:fldChar w:fldCharType="begin"/>
    </w:r>
    <w:r w:rsidRPr="001C6734">
      <w:rPr>
        <w:noProof/>
        <w:sz w:val="20"/>
        <w:szCs w:val="20"/>
        <w:lang w:val="en-GB"/>
      </w:rPr>
      <w:instrText xml:space="preserve"> FILENAME  \* FirstCap  \* MERGEFORMAT </w:instrText>
    </w:r>
    <w:r w:rsidRPr="006769AB">
      <w:rPr>
        <w:noProof/>
        <w:sz w:val="20"/>
        <w:szCs w:val="20"/>
        <w:lang w:val="de-DE"/>
      </w:rPr>
      <w:fldChar w:fldCharType="separate"/>
    </w:r>
    <w:r w:rsidR="00BB5B0A">
      <w:rPr>
        <w:noProof/>
        <w:sz w:val="20"/>
        <w:szCs w:val="20"/>
        <w:lang w:val="en-GB"/>
      </w:rPr>
      <w:t>HVAC_EN0813c.docx</w:t>
    </w:r>
    <w:r w:rsidRPr="006769AB">
      <w:rPr>
        <w:noProof/>
        <w:sz w:val="20"/>
        <w:szCs w:val="20"/>
        <w:lang w:val="de-DE"/>
      </w:rPr>
      <w:fldChar w:fldCharType="end"/>
    </w:r>
    <w:r w:rsidRPr="001C6734">
      <w:rPr>
        <w:noProof/>
        <w:lang w:val="en-GB"/>
      </w:rPr>
      <w:tab/>
    </w:r>
    <w:r w:rsidRPr="001A3069">
      <w:rPr>
        <w:b/>
        <w:noProof/>
        <w:sz w:val="20"/>
        <w:szCs w:val="20"/>
        <w:lang w:val="de-DE"/>
      </w:rPr>
      <w:fldChar w:fldCharType="begin"/>
    </w:r>
    <w:r w:rsidRPr="001C6734">
      <w:rPr>
        <w:b/>
        <w:noProof/>
        <w:sz w:val="20"/>
        <w:szCs w:val="20"/>
        <w:lang w:val="en-GB"/>
      </w:rPr>
      <w:instrText xml:space="preserve"> PAGE </w:instrText>
    </w:r>
    <w:r w:rsidRPr="001A3069">
      <w:rPr>
        <w:b/>
        <w:noProof/>
        <w:sz w:val="20"/>
        <w:szCs w:val="20"/>
        <w:lang w:val="de-DE"/>
      </w:rPr>
      <w:fldChar w:fldCharType="separate"/>
    </w:r>
    <w:r w:rsidR="00EF7CAF">
      <w:rPr>
        <w:b/>
        <w:noProof/>
        <w:sz w:val="20"/>
        <w:szCs w:val="20"/>
        <w:lang w:val="en-GB"/>
      </w:rPr>
      <w:t>22</w:t>
    </w:r>
    <w:r w:rsidRPr="001A3069">
      <w:rPr>
        <w:b/>
        <w:noProof/>
        <w:sz w:val="20"/>
        <w:szCs w:val="20"/>
        <w:lang w:val="de-D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D1F2B" w14:textId="77777777" w:rsidR="00B51CA1" w:rsidRPr="00A84A6B" w:rsidRDefault="00B51CA1" w:rsidP="0053723C">
    <w:pPr>
      <w:pStyle w:val="Footer"/>
      <w:pBdr>
        <w:top w:val="single" w:sz="12" w:space="1" w:color="00B050"/>
      </w:pBdr>
      <w:tabs>
        <w:tab w:val="clear" w:pos="9360"/>
        <w:tab w:val="right" w:pos="8789"/>
        <w:tab w:val="right" w:pos="14601"/>
      </w:tabs>
      <w:rPr>
        <w:noProof/>
        <w:lang w:val="en-GB"/>
      </w:rPr>
    </w:pPr>
    <w:r w:rsidRPr="00A84A6B">
      <w:rPr>
        <w:noProof/>
        <w:lang w:val="en-GB"/>
      </w:rPr>
      <w:t>Home and Building Management Systems</w:t>
    </w:r>
    <w:r w:rsidRPr="00A84A6B">
      <w:rPr>
        <w:noProof/>
        <w:lang w:val="en-GB"/>
      </w:rPr>
      <w:tab/>
    </w:r>
    <w:r w:rsidRPr="00A84A6B">
      <w:rPr>
        <w:noProof/>
        <w:lang w:val="en-GB"/>
      </w:rPr>
      <w:tab/>
      <w:t>KNX Association</w:t>
    </w:r>
  </w:p>
  <w:p w14:paraId="2521A611" w14:textId="3E77B779" w:rsidR="00B51CA1" w:rsidRPr="001C6734" w:rsidRDefault="00B51CA1" w:rsidP="006769AB">
    <w:pPr>
      <w:pStyle w:val="Footer"/>
      <w:pBdr>
        <w:top w:val="single" w:sz="12" w:space="1" w:color="00B050"/>
      </w:pBdr>
      <w:tabs>
        <w:tab w:val="clear" w:pos="4680"/>
        <w:tab w:val="clear" w:pos="9360"/>
        <w:tab w:val="center" w:pos="4536"/>
        <w:tab w:val="right" w:pos="8789"/>
        <w:tab w:val="right" w:pos="14601"/>
      </w:tabs>
      <w:rPr>
        <w:noProof/>
        <w:sz w:val="20"/>
        <w:szCs w:val="20"/>
        <w:lang w:val="en-GB"/>
      </w:rPr>
    </w:pPr>
    <w:r w:rsidRPr="001A3069">
      <w:rPr>
        <w:noProof/>
        <w:sz w:val="20"/>
        <w:szCs w:val="20"/>
        <w:lang w:val="de-DE"/>
      </w:rPr>
      <w:fldChar w:fldCharType="begin"/>
    </w:r>
    <w:r w:rsidRPr="00A84A6B">
      <w:rPr>
        <w:noProof/>
        <w:sz w:val="20"/>
        <w:szCs w:val="20"/>
        <w:lang w:val="en-GB"/>
      </w:rPr>
      <w:instrText xml:space="preserve"> DOCPROPERTY  Title  \* MERGEFORMAT </w:instrText>
    </w:r>
    <w:r w:rsidRPr="001A3069">
      <w:rPr>
        <w:noProof/>
        <w:sz w:val="20"/>
        <w:szCs w:val="20"/>
        <w:lang w:val="de-DE"/>
      </w:rPr>
      <w:fldChar w:fldCharType="separate"/>
    </w:r>
    <w:r w:rsidR="00BB5B0A">
      <w:rPr>
        <w:noProof/>
        <w:sz w:val="20"/>
        <w:szCs w:val="20"/>
        <w:lang w:val="en-GB"/>
      </w:rPr>
      <w:t>HVAC Control with KNX</w:t>
    </w:r>
    <w:r w:rsidRPr="001A3069">
      <w:rPr>
        <w:noProof/>
        <w:sz w:val="20"/>
        <w:szCs w:val="20"/>
        <w:lang w:val="de-DE"/>
      </w:rPr>
      <w:fldChar w:fldCharType="end"/>
    </w:r>
    <w:r w:rsidRPr="00A84A6B">
      <w:rPr>
        <w:noProof/>
        <w:sz w:val="20"/>
        <w:szCs w:val="20"/>
        <w:lang w:val="en-GB"/>
      </w:rPr>
      <w:tab/>
    </w:r>
    <w:r w:rsidRPr="006769AB">
      <w:rPr>
        <w:noProof/>
        <w:sz w:val="20"/>
        <w:szCs w:val="20"/>
        <w:lang w:val="de-DE"/>
      </w:rPr>
      <w:fldChar w:fldCharType="begin"/>
    </w:r>
    <w:r w:rsidRPr="00A84A6B">
      <w:rPr>
        <w:noProof/>
        <w:sz w:val="20"/>
        <w:szCs w:val="20"/>
        <w:lang w:val="en-GB"/>
      </w:rPr>
      <w:instrText xml:space="preserve"> FILENAME  \* FirstCap  \* MERGEFORMAT </w:instrText>
    </w:r>
    <w:r w:rsidRPr="006769AB">
      <w:rPr>
        <w:noProof/>
        <w:sz w:val="20"/>
        <w:szCs w:val="20"/>
        <w:lang w:val="de-DE"/>
      </w:rPr>
      <w:fldChar w:fldCharType="separate"/>
    </w:r>
    <w:r w:rsidR="00BB5B0A">
      <w:rPr>
        <w:noProof/>
        <w:sz w:val="20"/>
        <w:szCs w:val="20"/>
        <w:lang w:val="en-GB"/>
      </w:rPr>
      <w:t>HVAC_EN0813c.docx</w:t>
    </w:r>
    <w:r w:rsidRPr="006769AB">
      <w:rPr>
        <w:noProof/>
        <w:sz w:val="20"/>
        <w:szCs w:val="20"/>
        <w:lang w:val="de-DE"/>
      </w:rPr>
      <w:fldChar w:fldCharType="end"/>
    </w:r>
    <w:r w:rsidRPr="00A84A6B">
      <w:rPr>
        <w:noProof/>
        <w:lang w:val="en-GB"/>
      </w:rPr>
      <w:tab/>
    </w:r>
    <w:r w:rsidRPr="001A3069">
      <w:rPr>
        <w:b/>
        <w:noProof/>
        <w:sz w:val="20"/>
        <w:szCs w:val="20"/>
        <w:lang w:val="de-DE"/>
      </w:rPr>
      <w:fldChar w:fldCharType="begin"/>
    </w:r>
    <w:r w:rsidRPr="001C6734">
      <w:rPr>
        <w:b/>
        <w:noProof/>
        <w:sz w:val="20"/>
        <w:szCs w:val="20"/>
        <w:lang w:val="en-GB"/>
      </w:rPr>
      <w:instrText xml:space="preserve"> PAGE </w:instrText>
    </w:r>
    <w:r w:rsidRPr="001A3069">
      <w:rPr>
        <w:b/>
        <w:noProof/>
        <w:sz w:val="20"/>
        <w:szCs w:val="20"/>
        <w:lang w:val="de-DE"/>
      </w:rPr>
      <w:fldChar w:fldCharType="separate"/>
    </w:r>
    <w:r w:rsidR="00EF7CAF">
      <w:rPr>
        <w:b/>
        <w:noProof/>
        <w:sz w:val="20"/>
        <w:szCs w:val="20"/>
        <w:lang w:val="en-GB"/>
      </w:rPr>
      <w:t>23</w:t>
    </w:r>
    <w:r w:rsidRPr="001A3069">
      <w:rPr>
        <w:b/>
        <w:noProof/>
        <w:sz w:val="20"/>
        <w:szCs w:val="20"/>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3B378" w14:textId="77777777" w:rsidR="009A13B2" w:rsidRDefault="009A13B2">
      <w:r>
        <w:separator/>
      </w:r>
    </w:p>
  </w:footnote>
  <w:footnote w:type="continuationSeparator" w:id="0">
    <w:p w14:paraId="6263ACAB" w14:textId="77777777" w:rsidR="009A13B2" w:rsidRDefault="009A1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0510C" w14:textId="0A36AFD4" w:rsidR="00B51CA1" w:rsidRPr="00AF53C3" w:rsidRDefault="00B51CA1" w:rsidP="0029064D">
    <w:pPr>
      <w:pStyle w:val="Header"/>
      <w:pBdr>
        <w:bottom w:val="single" w:sz="12" w:space="1" w:color="00B050"/>
      </w:pBdr>
      <w:tabs>
        <w:tab w:val="clear" w:pos="4680"/>
        <w:tab w:val="clear" w:pos="9360"/>
        <w:tab w:val="right" w:pos="8789"/>
        <w:tab w:val="right" w:pos="14601"/>
      </w:tabs>
      <w:ind w:right="-1"/>
      <w:rPr>
        <w:szCs w:val="28"/>
      </w:rPr>
    </w:pPr>
    <w:r w:rsidRPr="00CC3CB4">
      <w:rPr>
        <w:snapToGrid w:val="0"/>
      </w:rPr>
      <w:t xml:space="preserve">KNX </w:t>
    </w:r>
    <w:r>
      <w:rPr>
        <w:snapToGrid w:val="0"/>
      </w:rPr>
      <w:t>A</w:t>
    </w:r>
    <w:r>
      <w:rPr>
        <w:snapToGrid w:val="0"/>
        <w:lang w:val="en-GB"/>
      </w:rPr>
      <w:t>DVANCED COURSE</w:t>
    </w:r>
    <w:r>
      <w:rPr>
        <w:snapToGrid w:val="0"/>
      </w:rPr>
      <w:tab/>
    </w:r>
    <w:r w:rsidR="00E748CF" w:rsidRPr="00E250F4">
      <w:rPr>
        <w:noProof/>
        <w:snapToGrid w:val="0"/>
      </w:rPr>
      <w:drawing>
        <wp:inline distT="0" distB="0" distL="0" distR="0" wp14:anchorId="43AB4470" wp14:editId="2E0829C1">
          <wp:extent cx="803275" cy="365760"/>
          <wp:effectExtent l="0" t="0" r="0" b="0"/>
          <wp:docPr id="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365760"/>
                  </a:xfrm>
                  <a:prstGeom prst="rect">
                    <a:avLst/>
                  </a:prstGeom>
                  <a:noFill/>
                  <a:ln>
                    <a:noFill/>
                  </a:ln>
                </pic:spPr>
              </pic:pic>
            </a:graphicData>
          </a:graphic>
        </wp:inline>
      </w:drawing>
    </w:r>
  </w:p>
  <w:p w14:paraId="3C22160C" w14:textId="77777777" w:rsidR="00B51CA1" w:rsidRPr="00C611D1" w:rsidRDefault="00B51CA1" w:rsidP="00C611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B95F6" w14:textId="793B0963" w:rsidR="00B51CA1" w:rsidRPr="00AF53C3" w:rsidRDefault="00B51CA1" w:rsidP="0053723C">
    <w:pPr>
      <w:pStyle w:val="Header"/>
      <w:pBdr>
        <w:bottom w:val="single" w:sz="12" w:space="1" w:color="00B050"/>
      </w:pBdr>
      <w:tabs>
        <w:tab w:val="clear" w:pos="4680"/>
        <w:tab w:val="clear" w:pos="9360"/>
        <w:tab w:val="right" w:pos="14601"/>
      </w:tabs>
      <w:ind w:right="-1"/>
      <w:rPr>
        <w:szCs w:val="28"/>
      </w:rPr>
    </w:pPr>
    <w:r w:rsidRPr="00CC3CB4">
      <w:rPr>
        <w:snapToGrid w:val="0"/>
      </w:rPr>
      <w:t xml:space="preserve">KNX </w:t>
    </w:r>
    <w:r>
      <w:rPr>
        <w:snapToGrid w:val="0"/>
        <w:lang w:val="nl-BE"/>
      </w:rPr>
      <w:t>ADVANCED COURSE</w:t>
    </w:r>
    <w:r>
      <w:rPr>
        <w:snapToGrid w:val="0"/>
      </w:rPr>
      <w:tab/>
    </w:r>
    <w:r w:rsidR="00E748CF" w:rsidRPr="00E250F4">
      <w:rPr>
        <w:noProof/>
        <w:snapToGrid w:val="0"/>
      </w:rPr>
      <w:drawing>
        <wp:inline distT="0" distB="0" distL="0" distR="0" wp14:anchorId="1C6D4FDC" wp14:editId="4DC0D1BC">
          <wp:extent cx="803275" cy="365760"/>
          <wp:effectExtent l="0" t="0" r="0" b="0"/>
          <wp:docPr id="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365760"/>
                  </a:xfrm>
                  <a:prstGeom prst="rect">
                    <a:avLst/>
                  </a:prstGeom>
                  <a:noFill/>
                  <a:ln>
                    <a:noFill/>
                  </a:ln>
                </pic:spPr>
              </pic:pic>
            </a:graphicData>
          </a:graphic>
        </wp:inline>
      </w:drawing>
    </w:r>
  </w:p>
  <w:p w14:paraId="5BC4DA87" w14:textId="77777777" w:rsidR="00B51CA1" w:rsidRDefault="00B51C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72453" w14:textId="634A0D27" w:rsidR="00B51CA1" w:rsidRPr="00AF53C3" w:rsidRDefault="00B51CA1" w:rsidP="0053723C">
    <w:pPr>
      <w:pStyle w:val="Header"/>
      <w:pBdr>
        <w:bottom w:val="single" w:sz="12" w:space="1" w:color="00B050"/>
      </w:pBdr>
      <w:tabs>
        <w:tab w:val="clear" w:pos="4680"/>
        <w:tab w:val="clear" w:pos="9360"/>
        <w:tab w:val="right" w:pos="8789"/>
        <w:tab w:val="right" w:pos="9498"/>
        <w:tab w:val="right" w:pos="14601"/>
      </w:tabs>
      <w:ind w:right="-1"/>
      <w:rPr>
        <w:szCs w:val="28"/>
      </w:rPr>
    </w:pPr>
    <w:r w:rsidRPr="00CC3CB4">
      <w:rPr>
        <w:snapToGrid w:val="0"/>
      </w:rPr>
      <w:t xml:space="preserve">KNX </w:t>
    </w:r>
    <w:r>
      <w:rPr>
        <w:snapToGrid w:val="0"/>
        <w:lang w:val="nl-BE"/>
      </w:rPr>
      <w:t>ADVANCED COURSE</w:t>
    </w:r>
    <w:r>
      <w:rPr>
        <w:snapToGrid w:val="0"/>
      </w:rPr>
      <w:tab/>
    </w:r>
    <w:r w:rsidR="00E748CF" w:rsidRPr="00E250F4">
      <w:rPr>
        <w:noProof/>
        <w:snapToGrid w:val="0"/>
      </w:rPr>
      <w:drawing>
        <wp:inline distT="0" distB="0" distL="0" distR="0" wp14:anchorId="289D763A" wp14:editId="65E02721">
          <wp:extent cx="803275" cy="365760"/>
          <wp:effectExtent l="0" t="0" r="0" b="0"/>
          <wp:docPr id="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365760"/>
                  </a:xfrm>
                  <a:prstGeom prst="rect">
                    <a:avLst/>
                  </a:prstGeom>
                  <a:noFill/>
                  <a:ln>
                    <a:noFill/>
                  </a:ln>
                </pic:spPr>
              </pic:pic>
            </a:graphicData>
          </a:graphic>
        </wp:inline>
      </w:drawing>
    </w:r>
  </w:p>
  <w:p w14:paraId="08C939F4" w14:textId="77777777" w:rsidR="00B51CA1" w:rsidRDefault="00B51C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ECB28" w14:textId="3CFDDC26" w:rsidR="00B51CA1" w:rsidRPr="00AF53C3" w:rsidRDefault="00B51CA1" w:rsidP="0053723C">
    <w:pPr>
      <w:pStyle w:val="Header"/>
      <w:pBdr>
        <w:bottom w:val="single" w:sz="12" w:space="1" w:color="00B050"/>
      </w:pBdr>
      <w:tabs>
        <w:tab w:val="clear" w:pos="4680"/>
        <w:tab w:val="clear" w:pos="9360"/>
        <w:tab w:val="right" w:pos="14601"/>
      </w:tabs>
      <w:ind w:right="-1"/>
      <w:rPr>
        <w:szCs w:val="28"/>
      </w:rPr>
    </w:pPr>
    <w:r w:rsidRPr="00CC3CB4">
      <w:rPr>
        <w:snapToGrid w:val="0"/>
      </w:rPr>
      <w:t xml:space="preserve">KNX </w:t>
    </w:r>
    <w:r>
      <w:rPr>
        <w:snapToGrid w:val="0"/>
        <w:lang w:val="en-GB"/>
      </w:rPr>
      <w:t>ADVANCED COURSE</w:t>
    </w:r>
    <w:r>
      <w:rPr>
        <w:snapToGrid w:val="0"/>
      </w:rPr>
      <w:tab/>
    </w:r>
    <w:r w:rsidR="00E748CF" w:rsidRPr="00E250F4">
      <w:rPr>
        <w:noProof/>
        <w:snapToGrid w:val="0"/>
      </w:rPr>
      <w:drawing>
        <wp:inline distT="0" distB="0" distL="0" distR="0" wp14:anchorId="3BCD579A" wp14:editId="50FAB4FB">
          <wp:extent cx="803275" cy="365760"/>
          <wp:effectExtent l="0" t="0" r="0" b="0"/>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365760"/>
                  </a:xfrm>
                  <a:prstGeom prst="rect">
                    <a:avLst/>
                  </a:prstGeom>
                  <a:noFill/>
                  <a:ln>
                    <a:noFill/>
                  </a:ln>
                </pic:spPr>
              </pic:pic>
            </a:graphicData>
          </a:graphic>
        </wp:inline>
      </w:drawing>
    </w:r>
  </w:p>
  <w:p w14:paraId="1ED4975F" w14:textId="77777777" w:rsidR="00B51CA1" w:rsidRDefault="00B51C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7DBF5" w14:textId="3573A77F" w:rsidR="00B51CA1" w:rsidRPr="00AF53C3" w:rsidRDefault="00B51CA1" w:rsidP="0053723C">
    <w:pPr>
      <w:pStyle w:val="Header"/>
      <w:pBdr>
        <w:bottom w:val="single" w:sz="12" w:space="1" w:color="00B050"/>
      </w:pBdr>
      <w:tabs>
        <w:tab w:val="clear" w:pos="4680"/>
        <w:tab w:val="clear" w:pos="9360"/>
        <w:tab w:val="right" w:pos="8789"/>
        <w:tab w:val="right" w:pos="14601"/>
      </w:tabs>
      <w:ind w:right="-1"/>
      <w:rPr>
        <w:szCs w:val="28"/>
      </w:rPr>
    </w:pPr>
    <w:r w:rsidRPr="00CC3CB4">
      <w:rPr>
        <w:snapToGrid w:val="0"/>
      </w:rPr>
      <w:t xml:space="preserve">KNX </w:t>
    </w:r>
    <w:r>
      <w:rPr>
        <w:snapToGrid w:val="0"/>
      </w:rPr>
      <w:t>A</w:t>
    </w:r>
    <w:r>
      <w:rPr>
        <w:snapToGrid w:val="0"/>
        <w:lang w:val="en-GB"/>
      </w:rPr>
      <w:t>DVANCED COURSE</w:t>
    </w:r>
    <w:r>
      <w:rPr>
        <w:snapToGrid w:val="0"/>
      </w:rPr>
      <w:tab/>
    </w:r>
    <w:r w:rsidR="00E748CF" w:rsidRPr="00E250F4">
      <w:rPr>
        <w:noProof/>
        <w:snapToGrid w:val="0"/>
      </w:rPr>
      <w:drawing>
        <wp:inline distT="0" distB="0" distL="0" distR="0" wp14:anchorId="4FA68231" wp14:editId="20609CFF">
          <wp:extent cx="803275" cy="365760"/>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3275" cy="365760"/>
                  </a:xfrm>
                  <a:prstGeom prst="rect">
                    <a:avLst/>
                  </a:prstGeom>
                  <a:noFill/>
                  <a:ln>
                    <a:noFill/>
                  </a:ln>
                </pic:spPr>
              </pic:pic>
            </a:graphicData>
          </a:graphic>
        </wp:inline>
      </w:drawing>
    </w:r>
  </w:p>
  <w:p w14:paraId="41EE0086" w14:textId="77777777" w:rsidR="00B51CA1" w:rsidRDefault="00B51C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25pt;height:11.25pt" o:bullet="t">
        <v:imagedata r:id="rId1" o:title="mso27"/>
      </v:shape>
    </w:pict>
  </w:numPicBullet>
  <w:abstractNum w:abstractNumId="0"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 w15:restartNumberingAfterBreak="0">
    <w:nsid w:val="026B00B9"/>
    <w:multiLevelType w:val="hybridMultilevel"/>
    <w:tmpl w:val="C01CA05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D2057"/>
    <w:multiLevelType w:val="multilevel"/>
    <w:tmpl w:val="0407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79592E"/>
    <w:multiLevelType w:val="singleLevel"/>
    <w:tmpl w:val="1E92221C"/>
    <w:lvl w:ilvl="0">
      <w:start w:val="1"/>
      <w:numFmt w:val="bullet"/>
      <w:pStyle w:val="Text10Aufzhlung"/>
      <w:lvlText w:val=""/>
      <w:lvlJc w:val="left"/>
      <w:pPr>
        <w:tabs>
          <w:tab w:val="num" w:pos="360"/>
        </w:tabs>
        <w:ind w:left="0" w:firstLine="0"/>
      </w:pPr>
      <w:rPr>
        <w:rFonts w:ascii="Symbol" w:hAnsi="Symbol" w:hint="default"/>
        <w:sz w:val="16"/>
      </w:rPr>
    </w:lvl>
  </w:abstractNum>
  <w:abstractNum w:abstractNumId="4"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BB52FCC"/>
    <w:multiLevelType w:val="singleLevel"/>
    <w:tmpl w:val="9B2675E4"/>
    <w:lvl w:ilvl="0">
      <w:start w:val="1"/>
      <w:numFmt w:val="bullet"/>
      <w:pStyle w:val="Normalbulletted2"/>
      <w:lvlText w:val=""/>
      <w:lvlJc w:val="left"/>
      <w:pPr>
        <w:tabs>
          <w:tab w:val="num" w:pos="360"/>
        </w:tabs>
        <w:ind w:left="0" w:firstLine="0"/>
      </w:pPr>
      <w:rPr>
        <w:rFonts w:ascii="Symbol" w:hAnsi="Symbol" w:hint="default"/>
        <w:sz w:val="16"/>
      </w:rPr>
    </w:lvl>
  </w:abstractNum>
  <w:abstractNum w:abstractNumId="6" w15:restartNumberingAfterBreak="0">
    <w:nsid w:val="206C12F4"/>
    <w:multiLevelType w:val="hybridMultilevel"/>
    <w:tmpl w:val="9468D4BC"/>
    <w:lvl w:ilvl="0" w:tplc="D71280CC">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C4E1C"/>
    <w:multiLevelType w:val="multilevel"/>
    <w:tmpl w:val="D14AAF9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862"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5F90452"/>
    <w:multiLevelType w:val="singleLevel"/>
    <w:tmpl w:val="C3BE0B66"/>
    <w:lvl w:ilvl="0">
      <w:start w:val="1"/>
      <w:numFmt w:val="upperLetter"/>
      <w:lvlText w:val="%1)"/>
      <w:lvlJc w:val="left"/>
      <w:pPr>
        <w:tabs>
          <w:tab w:val="num" w:pos="360"/>
        </w:tabs>
        <w:ind w:left="360" w:hanging="360"/>
      </w:pPr>
      <w:rPr>
        <w:rFonts w:hint="default"/>
      </w:rPr>
    </w:lvl>
  </w:abstractNum>
  <w:abstractNum w:abstractNumId="9" w15:restartNumberingAfterBreak="0">
    <w:nsid w:val="27786394"/>
    <w:multiLevelType w:val="hybridMultilevel"/>
    <w:tmpl w:val="D13681AE"/>
    <w:lvl w:ilvl="0" w:tplc="04070007">
      <w:start w:val="1"/>
      <w:numFmt w:val="bullet"/>
      <w:lvlText w:val=""/>
      <w:lvlPicBulletId w:val="0"/>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7ED6C55"/>
    <w:multiLevelType w:val="hybridMultilevel"/>
    <w:tmpl w:val="69D0A8BC"/>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E823D1"/>
    <w:multiLevelType w:val="hybridMultilevel"/>
    <w:tmpl w:val="96CEEDDE"/>
    <w:lvl w:ilvl="0" w:tplc="82AA38F6">
      <w:numFmt w:val="bullet"/>
      <w:lvlText w:val="-"/>
      <w:lvlJc w:val="left"/>
      <w:pPr>
        <w:ind w:left="720" w:hanging="360"/>
      </w:pPr>
      <w:rPr>
        <w:rFonts w:ascii="Arial" w:eastAsia="Times New Roman"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4A462D41"/>
    <w:multiLevelType w:val="hybridMultilevel"/>
    <w:tmpl w:val="B4F6B4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420998"/>
    <w:multiLevelType w:val="multilevel"/>
    <w:tmpl w:val="6234F20E"/>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DC901BC"/>
    <w:multiLevelType w:val="singleLevel"/>
    <w:tmpl w:val="CC3A74DC"/>
    <w:lvl w:ilvl="0">
      <w:start w:val="1"/>
      <w:numFmt w:val="bullet"/>
      <w:pStyle w:val="Text10-Aufzhlung"/>
      <w:lvlText w:val=""/>
      <w:lvlJc w:val="left"/>
      <w:pPr>
        <w:tabs>
          <w:tab w:val="num" w:pos="360"/>
        </w:tabs>
        <w:ind w:left="360" w:hanging="360"/>
      </w:pPr>
      <w:rPr>
        <w:rFonts w:ascii="Symbol" w:hAnsi="Symbol" w:hint="default"/>
        <w:sz w:val="18"/>
      </w:rPr>
    </w:lvl>
  </w:abstractNum>
  <w:abstractNum w:abstractNumId="17" w15:restartNumberingAfterBreak="0">
    <w:nsid w:val="6E7E2E56"/>
    <w:multiLevelType w:val="multilevel"/>
    <w:tmpl w:val="88F493A8"/>
    <w:lvl w:ilvl="0">
      <w:start w:val="1"/>
      <w:numFmt w:val="decimal"/>
      <w:pStyle w:val="Normalbulleted1"/>
      <w:lvlText w:val="%1."/>
      <w:lvlJc w:val="left"/>
      <w:pPr>
        <w:tabs>
          <w:tab w:val="num" w:pos="448"/>
        </w:tabs>
        <w:ind w:left="448" w:hanging="448"/>
      </w:pPr>
    </w:lvl>
    <w:lvl w:ilvl="1">
      <w:start w:val="1"/>
      <w:numFmt w:val="decimal"/>
      <w:lvlText w:val="%1.%2"/>
      <w:lvlJc w:val="left"/>
      <w:pPr>
        <w:tabs>
          <w:tab w:val="num" w:pos="680"/>
        </w:tabs>
        <w:ind w:left="680" w:hanging="680"/>
      </w:pPr>
    </w:lvl>
    <w:lvl w:ilvl="2">
      <w:start w:val="1"/>
      <w:numFmt w:val="decimal"/>
      <w:lvlText w:val="%1.%2.%3"/>
      <w:lvlJc w:val="left"/>
      <w:pPr>
        <w:tabs>
          <w:tab w:val="num" w:pos="765"/>
        </w:tabs>
        <w:ind w:left="765" w:hanging="765"/>
      </w:pPr>
    </w:lvl>
    <w:lvl w:ilvl="3">
      <w:start w:val="1"/>
      <w:numFmt w:val="decimal"/>
      <w:lvlText w:val="%1.%2.%3.%4"/>
      <w:lvlJc w:val="left"/>
      <w:pPr>
        <w:tabs>
          <w:tab w:val="num" w:pos="1080"/>
        </w:tabs>
        <w:ind w:left="851" w:hanging="851"/>
      </w:pPr>
    </w:lvl>
    <w:lvl w:ilvl="4">
      <w:start w:val="1"/>
      <w:numFmt w:val="decimal"/>
      <w:lvlText w:val="%1.%2.%3.%4.%5"/>
      <w:lvlJc w:val="left"/>
      <w:pPr>
        <w:tabs>
          <w:tab w:val="num" w:pos="1440"/>
        </w:tabs>
        <w:ind w:left="1008" w:hanging="1008"/>
      </w:pPr>
    </w:lvl>
    <w:lvl w:ilvl="5">
      <w:start w:val="1"/>
      <w:numFmt w:val="decimal"/>
      <w:lvlText w:val="%1.%2.%3.%4.%5.%6"/>
      <w:lvlJc w:val="left"/>
      <w:pPr>
        <w:tabs>
          <w:tab w:val="num" w:pos="1440"/>
        </w:tabs>
        <w:ind w:left="1152" w:hanging="1152"/>
      </w:pPr>
    </w:lvl>
    <w:lvl w:ilvl="6">
      <w:start w:val="1"/>
      <w:numFmt w:val="decimal"/>
      <w:lvlText w:val="%1.%2.%3.%4.%5.%6.%7"/>
      <w:lvlJc w:val="left"/>
      <w:pPr>
        <w:tabs>
          <w:tab w:val="num" w:pos="1800"/>
        </w:tabs>
        <w:ind w:left="1296" w:hanging="1296"/>
      </w:pPr>
    </w:lvl>
    <w:lvl w:ilvl="7">
      <w:start w:val="1"/>
      <w:numFmt w:val="decimal"/>
      <w:lvlText w:val="%1.%2.%3.%4.%5.%6.%7.%8"/>
      <w:lvlJc w:val="left"/>
      <w:pPr>
        <w:tabs>
          <w:tab w:val="num" w:pos="2160"/>
        </w:tabs>
        <w:ind w:left="1440" w:hanging="1440"/>
      </w:pPr>
    </w:lvl>
    <w:lvl w:ilvl="8">
      <w:start w:val="1"/>
      <w:numFmt w:val="decimal"/>
      <w:lvlText w:val="%1.%2.%3.%4.%5.%6.%7.%8.%9"/>
      <w:lvlJc w:val="left"/>
      <w:pPr>
        <w:tabs>
          <w:tab w:val="num" w:pos="2160"/>
        </w:tabs>
        <w:ind w:left="1584" w:hanging="1584"/>
      </w:pPr>
    </w:lvl>
  </w:abstractNum>
  <w:abstractNum w:abstractNumId="18"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9426E7"/>
    <w:multiLevelType w:val="hybridMultilevel"/>
    <w:tmpl w:val="1D4A0F28"/>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CB3414AE">
      <w:numFmt w:val="bullet"/>
      <w:lvlText w:val="-"/>
      <w:lvlJc w:val="left"/>
      <w:pPr>
        <w:tabs>
          <w:tab w:val="num" w:pos="1800"/>
        </w:tabs>
        <w:ind w:left="1800" w:hanging="360"/>
      </w:pPr>
      <w:rPr>
        <w:rFonts w:ascii="Arial" w:eastAsia="Times New Roman" w:hAnsi="Arial" w:cs="Arial" w:hint="default"/>
      </w:rPr>
    </w:lvl>
    <w:lvl w:ilvl="3" w:tplc="FFFFFFFF">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7529354">
    <w:abstractNumId w:val="17"/>
  </w:num>
  <w:num w:numId="2" w16cid:durableId="1342076617">
    <w:abstractNumId w:val="5"/>
  </w:num>
  <w:num w:numId="3" w16cid:durableId="1482501997">
    <w:abstractNumId w:val="16"/>
  </w:num>
  <w:num w:numId="4" w16cid:durableId="833491088">
    <w:abstractNumId w:val="19"/>
  </w:num>
  <w:num w:numId="5" w16cid:durableId="247160828">
    <w:abstractNumId w:val="3"/>
  </w:num>
  <w:num w:numId="6" w16cid:durableId="344290478">
    <w:abstractNumId w:val="0"/>
  </w:num>
  <w:num w:numId="7" w16cid:durableId="2116365959">
    <w:abstractNumId w:val="22"/>
  </w:num>
  <w:num w:numId="8" w16cid:durableId="805244121">
    <w:abstractNumId w:val="7"/>
  </w:num>
  <w:num w:numId="9" w16cid:durableId="370496957">
    <w:abstractNumId w:val="18"/>
  </w:num>
  <w:num w:numId="10" w16cid:durableId="186524001">
    <w:abstractNumId w:val="21"/>
  </w:num>
  <w:num w:numId="11" w16cid:durableId="842935650">
    <w:abstractNumId w:val="20"/>
  </w:num>
  <w:num w:numId="12" w16cid:durableId="1371683551">
    <w:abstractNumId w:val="4"/>
  </w:num>
  <w:num w:numId="13" w16cid:durableId="876627307">
    <w:abstractNumId w:val="14"/>
  </w:num>
  <w:num w:numId="14" w16cid:durableId="1506164100">
    <w:abstractNumId w:val="13"/>
  </w:num>
  <w:num w:numId="15" w16cid:durableId="886258114">
    <w:abstractNumId w:val="6"/>
  </w:num>
  <w:num w:numId="16" w16cid:durableId="438373867">
    <w:abstractNumId w:val="8"/>
  </w:num>
  <w:num w:numId="17" w16cid:durableId="594552787">
    <w:abstractNumId w:val="1"/>
  </w:num>
  <w:num w:numId="18" w16cid:durableId="92172654">
    <w:abstractNumId w:val="10"/>
  </w:num>
  <w:num w:numId="19" w16cid:durableId="1251696586">
    <w:abstractNumId w:val="15"/>
  </w:num>
  <w:num w:numId="20" w16cid:durableId="621423784">
    <w:abstractNumId w:val="2"/>
  </w:num>
  <w:num w:numId="21" w16cid:durableId="1729760879">
    <w:abstractNumId w:val="12"/>
  </w:num>
  <w:num w:numId="22" w16cid:durableId="1474711164">
    <w:abstractNumId w:val="7"/>
    <w:lvlOverride w:ilvl="0">
      <w:startOverride w:val="2"/>
    </w:lvlOverride>
    <w:lvlOverride w:ilvl="1">
      <w:startOverride w:val="2"/>
    </w:lvlOverride>
    <w:lvlOverride w:ilvl="2">
      <w:startOverride w:val="1"/>
    </w:lvlOverride>
  </w:num>
  <w:num w:numId="23" w16cid:durableId="620963390">
    <w:abstractNumId w:val="11"/>
  </w:num>
  <w:num w:numId="24" w16cid:durableId="1155950588">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activeWritingStyle w:appName="MSWord" w:lang="de-DE" w:vendorID="9" w:dllVersion="512" w:checkStyle="1"/>
  <w:activeWritingStyle w:appName="MSWord" w:lang="nl-BE" w:vendorID="1" w:dllVersion="512" w:checkStyle="1"/>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10"/>
  <w:drawingGridVerticalSpacing w:val="0"/>
  <w:displayHorizontalDrawingGridEvery w:val="0"/>
  <w:displayVerticalDrawingGridEvery w:val="0"/>
  <w:noPunctuationKerning/>
  <w:characterSpacingControl w:val="doNotCompress"/>
  <w:hdrShapeDefaults>
    <o:shapedefaults v:ext="edit" spidmax="2049" fillcolor="none [3204]" strokecolor="none [3213]">
      <v:fill color="none [3204]"/>
      <v:stroke color="none [3213]"/>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sDQys7AwNDQ3MzE0NDFU0lEKTi0uzszPAykwrAUAl1n5KSwAAAA="/>
  </w:docVars>
  <w:rsids>
    <w:rsidRoot w:val="00122551"/>
    <w:rsid w:val="00001398"/>
    <w:rsid w:val="00001CED"/>
    <w:rsid w:val="00003CCD"/>
    <w:rsid w:val="000049C3"/>
    <w:rsid w:val="00005ADD"/>
    <w:rsid w:val="00010D09"/>
    <w:rsid w:val="0001329F"/>
    <w:rsid w:val="00013E1A"/>
    <w:rsid w:val="00013E89"/>
    <w:rsid w:val="00017450"/>
    <w:rsid w:val="0002379F"/>
    <w:rsid w:val="00024E64"/>
    <w:rsid w:val="00027382"/>
    <w:rsid w:val="000340CC"/>
    <w:rsid w:val="000355A0"/>
    <w:rsid w:val="00051D37"/>
    <w:rsid w:val="00054BC8"/>
    <w:rsid w:val="00063E07"/>
    <w:rsid w:val="00065B37"/>
    <w:rsid w:val="0006694B"/>
    <w:rsid w:val="000676B3"/>
    <w:rsid w:val="00067769"/>
    <w:rsid w:val="0007164D"/>
    <w:rsid w:val="000731B0"/>
    <w:rsid w:val="000742CC"/>
    <w:rsid w:val="000764F3"/>
    <w:rsid w:val="0008340F"/>
    <w:rsid w:val="00091BB9"/>
    <w:rsid w:val="00095C5D"/>
    <w:rsid w:val="000A7D44"/>
    <w:rsid w:val="000B4A72"/>
    <w:rsid w:val="000C4878"/>
    <w:rsid w:val="000C69BD"/>
    <w:rsid w:val="000C74EB"/>
    <w:rsid w:val="000D244A"/>
    <w:rsid w:val="000D428B"/>
    <w:rsid w:val="000D5A59"/>
    <w:rsid w:val="000D688F"/>
    <w:rsid w:val="000E5AC3"/>
    <w:rsid w:val="000E5B0E"/>
    <w:rsid w:val="000E6BB9"/>
    <w:rsid w:val="000E7AD7"/>
    <w:rsid w:val="00102DBC"/>
    <w:rsid w:val="00103317"/>
    <w:rsid w:val="00103A85"/>
    <w:rsid w:val="00104B04"/>
    <w:rsid w:val="00104FB3"/>
    <w:rsid w:val="00105D89"/>
    <w:rsid w:val="0010742F"/>
    <w:rsid w:val="001113DB"/>
    <w:rsid w:val="00111C45"/>
    <w:rsid w:val="00114C04"/>
    <w:rsid w:val="0012040A"/>
    <w:rsid w:val="00122551"/>
    <w:rsid w:val="001305E8"/>
    <w:rsid w:val="00131CF3"/>
    <w:rsid w:val="00131DB5"/>
    <w:rsid w:val="00132BED"/>
    <w:rsid w:val="00133812"/>
    <w:rsid w:val="00133B85"/>
    <w:rsid w:val="001342E3"/>
    <w:rsid w:val="0013726E"/>
    <w:rsid w:val="001439EB"/>
    <w:rsid w:val="00146ECE"/>
    <w:rsid w:val="00150017"/>
    <w:rsid w:val="00151716"/>
    <w:rsid w:val="001555BB"/>
    <w:rsid w:val="0016602A"/>
    <w:rsid w:val="00170084"/>
    <w:rsid w:val="00172F47"/>
    <w:rsid w:val="00174874"/>
    <w:rsid w:val="00177C83"/>
    <w:rsid w:val="001800A6"/>
    <w:rsid w:val="00191862"/>
    <w:rsid w:val="00192EC7"/>
    <w:rsid w:val="00194826"/>
    <w:rsid w:val="00195D12"/>
    <w:rsid w:val="00196B02"/>
    <w:rsid w:val="001A12E6"/>
    <w:rsid w:val="001A4E9B"/>
    <w:rsid w:val="001A5E88"/>
    <w:rsid w:val="001B15C6"/>
    <w:rsid w:val="001C49A3"/>
    <w:rsid w:val="001C6734"/>
    <w:rsid w:val="001C7404"/>
    <w:rsid w:val="001D38BB"/>
    <w:rsid w:val="001D4CBE"/>
    <w:rsid w:val="001F2B1B"/>
    <w:rsid w:val="001F4C86"/>
    <w:rsid w:val="001F6D00"/>
    <w:rsid w:val="001F7E4A"/>
    <w:rsid w:val="002004DD"/>
    <w:rsid w:val="00202A15"/>
    <w:rsid w:val="00205146"/>
    <w:rsid w:val="002060D1"/>
    <w:rsid w:val="0022399D"/>
    <w:rsid w:val="00233E78"/>
    <w:rsid w:val="00236F98"/>
    <w:rsid w:val="00242E26"/>
    <w:rsid w:val="00242FDC"/>
    <w:rsid w:val="002467C4"/>
    <w:rsid w:val="0025504A"/>
    <w:rsid w:val="00270572"/>
    <w:rsid w:val="00275AD8"/>
    <w:rsid w:val="00276CAF"/>
    <w:rsid w:val="002840AA"/>
    <w:rsid w:val="00285B8B"/>
    <w:rsid w:val="0028698D"/>
    <w:rsid w:val="0028773F"/>
    <w:rsid w:val="0029064D"/>
    <w:rsid w:val="0029572C"/>
    <w:rsid w:val="00296929"/>
    <w:rsid w:val="002A03F7"/>
    <w:rsid w:val="002A1EAE"/>
    <w:rsid w:val="002A6229"/>
    <w:rsid w:val="002B150A"/>
    <w:rsid w:val="002B2F0E"/>
    <w:rsid w:val="002B425F"/>
    <w:rsid w:val="002C3212"/>
    <w:rsid w:val="002C4189"/>
    <w:rsid w:val="002C489C"/>
    <w:rsid w:val="002C52C1"/>
    <w:rsid w:val="002C5602"/>
    <w:rsid w:val="002D0582"/>
    <w:rsid w:val="002D1595"/>
    <w:rsid w:val="002D3EF7"/>
    <w:rsid w:val="002E1DAF"/>
    <w:rsid w:val="002E7CAD"/>
    <w:rsid w:val="002F34EE"/>
    <w:rsid w:val="002F425B"/>
    <w:rsid w:val="002F479F"/>
    <w:rsid w:val="00303CA7"/>
    <w:rsid w:val="0030591A"/>
    <w:rsid w:val="003067BA"/>
    <w:rsid w:val="00307D07"/>
    <w:rsid w:val="0031072D"/>
    <w:rsid w:val="00313E9E"/>
    <w:rsid w:val="00314635"/>
    <w:rsid w:val="003163F2"/>
    <w:rsid w:val="00327BF7"/>
    <w:rsid w:val="00332C0F"/>
    <w:rsid w:val="0033729F"/>
    <w:rsid w:val="00337EB6"/>
    <w:rsid w:val="00340B71"/>
    <w:rsid w:val="00341E86"/>
    <w:rsid w:val="00343A71"/>
    <w:rsid w:val="00353117"/>
    <w:rsid w:val="0035417C"/>
    <w:rsid w:val="00355259"/>
    <w:rsid w:val="00356B86"/>
    <w:rsid w:val="00365775"/>
    <w:rsid w:val="00365B91"/>
    <w:rsid w:val="00375496"/>
    <w:rsid w:val="003815FB"/>
    <w:rsid w:val="00381E61"/>
    <w:rsid w:val="00387EE0"/>
    <w:rsid w:val="00391A42"/>
    <w:rsid w:val="003A1340"/>
    <w:rsid w:val="003A5DF0"/>
    <w:rsid w:val="003A6DDD"/>
    <w:rsid w:val="003A6F57"/>
    <w:rsid w:val="003B14A3"/>
    <w:rsid w:val="003B176B"/>
    <w:rsid w:val="003C29E0"/>
    <w:rsid w:val="003C3D37"/>
    <w:rsid w:val="003E0BBC"/>
    <w:rsid w:val="003E1C75"/>
    <w:rsid w:val="003E1D1D"/>
    <w:rsid w:val="003F03F0"/>
    <w:rsid w:val="003F0E0A"/>
    <w:rsid w:val="003F17FF"/>
    <w:rsid w:val="003F65E7"/>
    <w:rsid w:val="003F6E60"/>
    <w:rsid w:val="003F7115"/>
    <w:rsid w:val="00414D2D"/>
    <w:rsid w:val="00421F74"/>
    <w:rsid w:val="00423BA6"/>
    <w:rsid w:val="00424F71"/>
    <w:rsid w:val="00425D27"/>
    <w:rsid w:val="004262AF"/>
    <w:rsid w:val="004331E3"/>
    <w:rsid w:val="0043549E"/>
    <w:rsid w:val="0043789C"/>
    <w:rsid w:val="004405E2"/>
    <w:rsid w:val="00440D6E"/>
    <w:rsid w:val="00450583"/>
    <w:rsid w:val="00451ADB"/>
    <w:rsid w:val="0045426B"/>
    <w:rsid w:val="00460264"/>
    <w:rsid w:val="0046070B"/>
    <w:rsid w:val="004622AE"/>
    <w:rsid w:val="004656C2"/>
    <w:rsid w:val="00466BF1"/>
    <w:rsid w:val="004715E4"/>
    <w:rsid w:val="00471E5D"/>
    <w:rsid w:val="00472554"/>
    <w:rsid w:val="00480CE4"/>
    <w:rsid w:val="004814E0"/>
    <w:rsid w:val="00481965"/>
    <w:rsid w:val="00484EFE"/>
    <w:rsid w:val="0048523A"/>
    <w:rsid w:val="00486DED"/>
    <w:rsid w:val="00486EFD"/>
    <w:rsid w:val="0049281B"/>
    <w:rsid w:val="004957B0"/>
    <w:rsid w:val="004A1AE5"/>
    <w:rsid w:val="004A1B19"/>
    <w:rsid w:val="004A63DA"/>
    <w:rsid w:val="004A6C91"/>
    <w:rsid w:val="004A7DFF"/>
    <w:rsid w:val="004B2A62"/>
    <w:rsid w:val="004B3AF4"/>
    <w:rsid w:val="004B79BB"/>
    <w:rsid w:val="004C2503"/>
    <w:rsid w:val="004C6D44"/>
    <w:rsid w:val="004D08BA"/>
    <w:rsid w:val="004D28E4"/>
    <w:rsid w:val="004D6EDE"/>
    <w:rsid w:val="004D7549"/>
    <w:rsid w:val="004F07F2"/>
    <w:rsid w:val="004F7787"/>
    <w:rsid w:val="005016DC"/>
    <w:rsid w:val="00502BFD"/>
    <w:rsid w:val="00506871"/>
    <w:rsid w:val="005125F4"/>
    <w:rsid w:val="005126D4"/>
    <w:rsid w:val="00512867"/>
    <w:rsid w:val="00513978"/>
    <w:rsid w:val="00516C38"/>
    <w:rsid w:val="005170E4"/>
    <w:rsid w:val="00522261"/>
    <w:rsid w:val="00522B02"/>
    <w:rsid w:val="00524F6C"/>
    <w:rsid w:val="00526917"/>
    <w:rsid w:val="00530353"/>
    <w:rsid w:val="00531456"/>
    <w:rsid w:val="00534DF8"/>
    <w:rsid w:val="0053723C"/>
    <w:rsid w:val="0054011A"/>
    <w:rsid w:val="005432B8"/>
    <w:rsid w:val="005477BF"/>
    <w:rsid w:val="0055263C"/>
    <w:rsid w:val="00552D21"/>
    <w:rsid w:val="005533C4"/>
    <w:rsid w:val="00555D4A"/>
    <w:rsid w:val="005561D9"/>
    <w:rsid w:val="005618D6"/>
    <w:rsid w:val="00576520"/>
    <w:rsid w:val="00583866"/>
    <w:rsid w:val="00585590"/>
    <w:rsid w:val="00586838"/>
    <w:rsid w:val="00593074"/>
    <w:rsid w:val="00596069"/>
    <w:rsid w:val="005A1D78"/>
    <w:rsid w:val="005A2DBD"/>
    <w:rsid w:val="005B18FE"/>
    <w:rsid w:val="005B2344"/>
    <w:rsid w:val="005B28BC"/>
    <w:rsid w:val="005B4DC6"/>
    <w:rsid w:val="005C2487"/>
    <w:rsid w:val="005C395F"/>
    <w:rsid w:val="005C63C9"/>
    <w:rsid w:val="005C756D"/>
    <w:rsid w:val="005D2144"/>
    <w:rsid w:val="005D2C54"/>
    <w:rsid w:val="005D4774"/>
    <w:rsid w:val="005E5F77"/>
    <w:rsid w:val="005F6C0E"/>
    <w:rsid w:val="005F6CFE"/>
    <w:rsid w:val="0060234F"/>
    <w:rsid w:val="006028F8"/>
    <w:rsid w:val="006044BC"/>
    <w:rsid w:val="006066DC"/>
    <w:rsid w:val="006107A2"/>
    <w:rsid w:val="00615F27"/>
    <w:rsid w:val="006177E5"/>
    <w:rsid w:val="00622959"/>
    <w:rsid w:val="00623C08"/>
    <w:rsid w:val="00626684"/>
    <w:rsid w:val="0062694C"/>
    <w:rsid w:val="00626A61"/>
    <w:rsid w:val="006304E2"/>
    <w:rsid w:val="006371CE"/>
    <w:rsid w:val="00637897"/>
    <w:rsid w:val="00644EDC"/>
    <w:rsid w:val="006465A1"/>
    <w:rsid w:val="00650F57"/>
    <w:rsid w:val="00650FB6"/>
    <w:rsid w:val="00652DE9"/>
    <w:rsid w:val="00653686"/>
    <w:rsid w:val="006537CE"/>
    <w:rsid w:val="00653DF2"/>
    <w:rsid w:val="00655C2B"/>
    <w:rsid w:val="006602BD"/>
    <w:rsid w:val="00664C79"/>
    <w:rsid w:val="00666E6A"/>
    <w:rsid w:val="00671706"/>
    <w:rsid w:val="00673FEB"/>
    <w:rsid w:val="006769AB"/>
    <w:rsid w:val="0068041B"/>
    <w:rsid w:val="00682D93"/>
    <w:rsid w:val="00684FF0"/>
    <w:rsid w:val="00693B3F"/>
    <w:rsid w:val="006955EF"/>
    <w:rsid w:val="0069736C"/>
    <w:rsid w:val="00697CDF"/>
    <w:rsid w:val="006A110C"/>
    <w:rsid w:val="006A34C3"/>
    <w:rsid w:val="006A424A"/>
    <w:rsid w:val="006A5F47"/>
    <w:rsid w:val="006B62DB"/>
    <w:rsid w:val="006B7850"/>
    <w:rsid w:val="006C15A7"/>
    <w:rsid w:val="006C1D83"/>
    <w:rsid w:val="006C35CD"/>
    <w:rsid w:val="006C3671"/>
    <w:rsid w:val="006C5FFA"/>
    <w:rsid w:val="006D2505"/>
    <w:rsid w:val="006D6DD0"/>
    <w:rsid w:val="006D7062"/>
    <w:rsid w:val="006E1B4F"/>
    <w:rsid w:val="006F1BC0"/>
    <w:rsid w:val="006F20F3"/>
    <w:rsid w:val="007009E6"/>
    <w:rsid w:val="007019E8"/>
    <w:rsid w:val="0070558C"/>
    <w:rsid w:val="00711A0D"/>
    <w:rsid w:val="007125E9"/>
    <w:rsid w:val="0071764F"/>
    <w:rsid w:val="007177D7"/>
    <w:rsid w:val="007207ED"/>
    <w:rsid w:val="007225EB"/>
    <w:rsid w:val="00723794"/>
    <w:rsid w:val="00733A5E"/>
    <w:rsid w:val="00740264"/>
    <w:rsid w:val="007445A3"/>
    <w:rsid w:val="007475A8"/>
    <w:rsid w:val="00751A93"/>
    <w:rsid w:val="00751ADB"/>
    <w:rsid w:val="00753EA3"/>
    <w:rsid w:val="00763C7F"/>
    <w:rsid w:val="00764C41"/>
    <w:rsid w:val="00765093"/>
    <w:rsid w:val="00766B51"/>
    <w:rsid w:val="00766FFD"/>
    <w:rsid w:val="00767AD6"/>
    <w:rsid w:val="00775F9C"/>
    <w:rsid w:val="00776C45"/>
    <w:rsid w:val="0078496B"/>
    <w:rsid w:val="0078543B"/>
    <w:rsid w:val="00785930"/>
    <w:rsid w:val="007A3ABE"/>
    <w:rsid w:val="007A4005"/>
    <w:rsid w:val="007A4F20"/>
    <w:rsid w:val="007B01DD"/>
    <w:rsid w:val="007C130D"/>
    <w:rsid w:val="007C1FB5"/>
    <w:rsid w:val="007C36BD"/>
    <w:rsid w:val="007C3839"/>
    <w:rsid w:val="007C6058"/>
    <w:rsid w:val="007D241E"/>
    <w:rsid w:val="007D7BD0"/>
    <w:rsid w:val="007E192A"/>
    <w:rsid w:val="007E3789"/>
    <w:rsid w:val="007E5BAC"/>
    <w:rsid w:val="007E7F33"/>
    <w:rsid w:val="007F6607"/>
    <w:rsid w:val="007F6687"/>
    <w:rsid w:val="007F7B67"/>
    <w:rsid w:val="00801EB4"/>
    <w:rsid w:val="00803058"/>
    <w:rsid w:val="008048A4"/>
    <w:rsid w:val="00804ED0"/>
    <w:rsid w:val="0080566E"/>
    <w:rsid w:val="00811648"/>
    <w:rsid w:val="00813B4A"/>
    <w:rsid w:val="00831D95"/>
    <w:rsid w:val="00844E2B"/>
    <w:rsid w:val="00847B01"/>
    <w:rsid w:val="008540C9"/>
    <w:rsid w:val="00856E3B"/>
    <w:rsid w:val="00861377"/>
    <w:rsid w:val="00864341"/>
    <w:rsid w:val="008646AD"/>
    <w:rsid w:val="0087584F"/>
    <w:rsid w:val="008763D2"/>
    <w:rsid w:val="00883A82"/>
    <w:rsid w:val="00891BA0"/>
    <w:rsid w:val="008925FE"/>
    <w:rsid w:val="00894D3A"/>
    <w:rsid w:val="00896CC9"/>
    <w:rsid w:val="008A19CA"/>
    <w:rsid w:val="008A2CD5"/>
    <w:rsid w:val="008A7841"/>
    <w:rsid w:val="008B1109"/>
    <w:rsid w:val="008B2669"/>
    <w:rsid w:val="008B3095"/>
    <w:rsid w:val="008B5309"/>
    <w:rsid w:val="008C408B"/>
    <w:rsid w:val="008D4038"/>
    <w:rsid w:val="008D4BF1"/>
    <w:rsid w:val="008E0B70"/>
    <w:rsid w:val="008E17AE"/>
    <w:rsid w:val="008E1D45"/>
    <w:rsid w:val="008E2D3F"/>
    <w:rsid w:val="008E761C"/>
    <w:rsid w:val="008F1C5B"/>
    <w:rsid w:val="008F638E"/>
    <w:rsid w:val="008F6463"/>
    <w:rsid w:val="00903BDE"/>
    <w:rsid w:val="0090591F"/>
    <w:rsid w:val="00911919"/>
    <w:rsid w:val="00911F72"/>
    <w:rsid w:val="00923C00"/>
    <w:rsid w:val="00924257"/>
    <w:rsid w:val="0092631A"/>
    <w:rsid w:val="00930170"/>
    <w:rsid w:val="0094066E"/>
    <w:rsid w:val="00942429"/>
    <w:rsid w:val="00945D05"/>
    <w:rsid w:val="00947222"/>
    <w:rsid w:val="00947992"/>
    <w:rsid w:val="00951CCC"/>
    <w:rsid w:val="0095349B"/>
    <w:rsid w:val="00953D9B"/>
    <w:rsid w:val="009563B4"/>
    <w:rsid w:val="00957461"/>
    <w:rsid w:val="0096220D"/>
    <w:rsid w:val="00963C28"/>
    <w:rsid w:val="009671A2"/>
    <w:rsid w:val="00967583"/>
    <w:rsid w:val="00973E42"/>
    <w:rsid w:val="00974BB5"/>
    <w:rsid w:val="00975B81"/>
    <w:rsid w:val="00977658"/>
    <w:rsid w:val="00981121"/>
    <w:rsid w:val="009846E5"/>
    <w:rsid w:val="009870A7"/>
    <w:rsid w:val="00995BC7"/>
    <w:rsid w:val="009967D4"/>
    <w:rsid w:val="009A13B2"/>
    <w:rsid w:val="009A3041"/>
    <w:rsid w:val="009A7837"/>
    <w:rsid w:val="009B1877"/>
    <w:rsid w:val="009B554E"/>
    <w:rsid w:val="009C0C26"/>
    <w:rsid w:val="009C1CE3"/>
    <w:rsid w:val="009C57E6"/>
    <w:rsid w:val="009C6186"/>
    <w:rsid w:val="009C78E7"/>
    <w:rsid w:val="009D1457"/>
    <w:rsid w:val="009D5004"/>
    <w:rsid w:val="009D5A61"/>
    <w:rsid w:val="009E0E3B"/>
    <w:rsid w:val="009E0EE1"/>
    <w:rsid w:val="009E16C0"/>
    <w:rsid w:val="009E3997"/>
    <w:rsid w:val="009F0EC1"/>
    <w:rsid w:val="009F2106"/>
    <w:rsid w:val="009F261E"/>
    <w:rsid w:val="009F387A"/>
    <w:rsid w:val="009F48E2"/>
    <w:rsid w:val="009F5755"/>
    <w:rsid w:val="009F680E"/>
    <w:rsid w:val="00A05265"/>
    <w:rsid w:val="00A12ED6"/>
    <w:rsid w:val="00A13710"/>
    <w:rsid w:val="00A173A9"/>
    <w:rsid w:val="00A21D7E"/>
    <w:rsid w:val="00A22A7B"/>
    <w:rsid w:val="00A239E4"/>
    <w:rsid w:val="00A27E99"/>
    <w:rsid w:val="00A30F37"/>
    <w:rsid w:val="00A34413"/>
    <w:rsid w:val="00A37317"/>
    <w:rsid w:val="00A40E6F"/>
    <w:rsid w:val="00A424D0"/>
    <w:rsid w:val="00A501DB"/>
    <w:rsid w:val="00A56115"/>
    <w:rsid w:val="00A65613"/>
    <w:rsid w:val="00A70E12"/>
    <w:rsid w:val="00A75AA6"/>
    <w:rsid w:val="00A816A9"/>
    <w:rsid w:val="00A83ED1"/>
    <w:rsid w:val="00A84A6B"/>
    <w:rsid w:val="00A859F6"/>
    <w:rsid w:val="00A87715"/>
    <w:rsid w:val="00A90FD8"/>
    <w:rsid w:val="00A973EF"/>
    <w:rsid w:val="00A97A2F"/>
    <w:rsid w:val="00AA17F1"/>
    <w:rsid w:val="00AB44AE"/>
    <w:rsid w:val="00AB4BAA"/>
    <w:rsid w:val="00AB73F8"/>
    <w:rsid w:val="00AC23BF"/>
    <w:rsid w:val="00AC2F20"/>
    <w:rsid w:val="00AE4CD6"/>
    <w:rsid w:val="00AE5F58"/>
    <w:rsid w:val="00AF029D"/>
    <w:rsid w:val="00AF7A21"/>
    <w:rsid w:val="00B14592"/>
    <w:rsid w:val="00B20ACB"/>
    <w:rsid w:val="00B22E06"/>
    <w:rsid w:val="00B24126"/>
    <w:rsid w:val="00B2590B"/>
    <w:rsid w:val="00B30912"/>
    <w:rsid w:val="00B34453"/>
    <w:rsid w:val="00B4202F"/>
    <w:rsid w:val="00B51842"/>
    <w:rsid w:val="00B51CA1"/>
    <w:rsid w:val="00B573A5"/>
    <w:rsid w:val="00B6401A"/>
    <w:rsid w:val="00B67104"/>
    <w:rsid w:val="00B70990"/>
    <w:rsid w:val="00B70DF4"/>
    <w:rsid w:val="00B8297B"/>
    <w:rsid w:val="00B82C66"/>
    <w:rsid w:val="00B82CF6"/>
    <w:rsid w:val="00B83E1A"/>
    <w:rsid w:val="00B86899"/>
    <w:rsid w:val="00B95531"/>
    <w:rsid w:val="00B97EA3"/>
    <w:rsid w:val="00BA049C"/>
    <w:rsid w:val="00BB5B0A"/>
    <w:rsid w:val="00BC0AED"/>
    <w:rsid w:val="00BC3367"/>
    <w:rsid w:val="00BD3C42"/>
    <w:rsid w:val="00BD44F6"/>
    <w:rsid w:val="00BD5264"/>
    <w:rsid w:val="00BD5F60"/>
    <w:rsid w:val="00BD6173"/>
    <w:rsid w:val="00BE0491"/>
    <w:rsid w:val="00BE3B86"/>
    <w:rsid w:val="00BE56B0"/>
    <w:rsid w:val="00BE5B18"/>
    <w:rsid w:val="00BE6818"/>
    <w:rsid w:val="00BF1544"/>
    <w:rsid w:val="00BF388F"/>
    <w:rsid w:val="00BF7767"/>
    <w:rsid w:val="00BF7CAA"/>
    <w:rsid w:val="00C00C5F"/>
    <w:rsid w:val="00C00F37"/>
    <w:rsid w:val="00C026E1"/>
    <w:rsid w:val="00C04E65"/>
    <w:rsid w:val="00C11F1D"/>
    <w:rsid w:val="00C123F9"/>
    <w:rsid w:val="00C14024"/>
    <w:rsid w:val="00C1692C"/>
    <w:rsid w:val="00C21E6A"/>
    <w:rsid w:val="00C22FF8"/>
    <w:rsid w:val="00C242E3"/>
    <w:rsid w:val="00C24676"/>
    <w:rsid w:val="00C315DF"/>
    <w:rsid w:val="00C34B9C"/>
    <w:rsid w:val="00C40819"/>
    <w:rsid w:val="00C456D4"/>
    <w:rsid w:val="00C466C1"/>
    <w:rsid w:val="00C50A10"/>
    <w:rsid w:val="00C5204C"/>
    <w:rsid w:val="00C52A6A"/>
    <w:rsid w:val="00C611D1"/>
    <w:rsid w:val="00C64519"/>
    <w:rsid w:val="00C646D1"/>
    <w:rsid w:val="00C653AE"/>
    <w:rsid w:val="00C66D3E"/>
    <w:rsid w:val="00C71149"/>
    <w:rsid w:val="00C71A3B"/>
    <w:rsid w:val="00C71FCA"/>
    <w:rsid w:val="00C75070"/>
    <w:rsid w:val="00C8537D"/>
    <w:rsid w:val="00C866A4"/>
    <w:rsid w:val="00C900B2"/>
    <w:rsid w:val="00C91379"/>
    <w:rsid w:val="00C9565B"/>
    <w:rsid w:val="00C96183"/>
    <w:rsid w:val="00C97C3F"/>
    <w:rsid w:val="00CA1A24"/>
    <w:rsid w:val="00CA2290"/>
    <w:rsid w:val="00CA41F3"/>
    <w:rsid w:val="00CA5835"/>
    <w:rsid w:val="00CA62E7"/>
    <w:rsid w:val="00CB0073"/>
    <w:rsid w:val="00CB30EF"/>
    <w:rsid w:val="00CC28B3"/>
    <w:rsid w:val="00CC4AF3"/>
    <w:rsid w:val="00CD112C"/>
    <w:rsid w:val="00CD62E8"/>
    <w:rsid w:val="00CE058D"/>
    <w:rsid w:val="00CE2FCA"/>
    <w:rsid w:val="00CE4FA6"/>
    <w:rsid w:val="00CE6A00"/>
    <w:rsid w:val="00CF121B"/>
    <w:rsid w:val="00CF6B3F"/>
    <w:rsid w:val="00D00BAD"/>
    <w:rsid w:val="00D027D7"/>
    <w:rsid w:val="00D03977"/>
    <w:rsid w:val="00D03FAC"/>
    <w:rsid w:val="00D12F83"/>
    <w:rsid w:val="00D13A01"/>
    <w:rsid w:val="00D1483C"/>
    <w:rsid w:val="00D16A40"/>
    <w:rsid w:val="00D30C5A"/>
    <w:rsid w:val="00D3292B"/>
    <w:rsid w:val="00D355BB"/>
    <w:rsid w:val="00D35B3C"/>
    <w:rsid w:val="00D37765"/>
    <w:rsid w:val="00D525CE"/>
    <w:rsid w:val="00D5652A"/>
    <w:rsid w:val="00D612B5"/>
    <w:rsid w:val="00D635C4"/>
    <w:rsid w:val="00D660DA"/>
    <w:rsid w:val="00D66E74"/>
    <w:rsid w:val="00D67604"/>
    <w:rsid w:val="00D67B9E"/>
    <w:rsid w:val="00D742A1"/>
    <w:rsid w:val="00D857C7"/>
    <w:rsid w:val="00D90028"/>
    <w:rsid w:val="00D9621E"/>
    <w:rsid w:val="00D9659E"/>
    <w:rsid w:val="00D97D5C"/>
    <w:rsid w:val="00DA3682"/>
    <w:rsid w:val="00DA7973"/>
    <w:rsid w:val="00DB0274"/>
    <w:rsid w:val="00DB351E"/>
    <w:rsid w:val="00DB5A5E"/>
    <w:rsid w:val="00DB7B36"/>
    <w:rsid w:val="00DC7EB1"/>
    <w:rsid w:val="00DD2193"/>
    <w:rsid w:val="00DD3A65"/>
    <w:rsid w:val="00DD7837"/>
    <w:rsid w:val="00DE1F4B"/>
    <w:rsid w:val="00DE4F40"/>
    <w:rsid w:val="00DF315A"/>
    <w:rsid w:val="00DF3B53"/>
    <w:rsid w:val="00DF5204"/>
    <w:rsid w:val="00E0297C"/>
    <w:rsid w:val="00E1100D"/>
    <w:rsid w:val="00E12E04"/>
    <w:rsid w:val="00E20317"/>
    <w:rsid w:val="00E20CCB"/>
    <w:rsid w:val="00E24033"/>
    <w:rsid w:val="00E24690"/>
    <w:rsid w:val="00E25A93"/>
    <w:rsid w:val="00E26C33"/>
    <w:rsid w:val="00E27558"/>
    <w:rsid w:val="00E27733"/>
    <w:rsid w:val="00E30993"/>
    <w:rsid w:val="00E338A9"/>
    <w:rsid w:val="00E358A3"/>
    <w:rsid w:val="00E35BAC"/>
    <w:rsid w:val="00E43E78"/>
    <w:rsid w:val="00E50A91"/>
    <w:rsid w:val="00E53AF6"/>
    <w:rsid w:val="00E6059C"/>
    <w:rsid w:val="00E60C17"/>
    <w:rsid w:val="00E748CF"/>
    <w:rsid w:val="00E76024"/>
    <w:rsid w:val="00E802AD"/>
    <w:rsid w:val="00E816A0"/>
    <w:rsid w:val="00E90CAB"/>
    <w:rsid w:val="00E96241"/>
    <w:rsid w:val="00EA09AD"/>
    <w:rsid w:val="00EA2D1B"/>
    <w:rsid w:val="00EA3A0C"/>
    <w:rsid w:val="00EA47FB"/>
    <w:rsid w:val="00EA4C64"/>
    <w:rsid w:val="00EC50B0"/>
    <w:rsid w:val="00EC5610"/>
    <w:rsid w:val="00ED2C91"/>
    <w:rsid w:val="00EF1E56"/>
    <w:rsid w:val="00EF7CAF"/>
    <w:rsid w:val="00F00812"/>
    <w:rsid w:val="00F02C94"/>
    <w:rsid w:val="00F039E4"/>
    <w:rsid w:val="00F046F7"/>
    <w:rsid w:val="00F12B57"/>
    <w:rsid w:val="00F1693B"/>
    <w:rsid w:val="00F17BD1"/>
    <w:rsid w:val="00F21934"/>
    <w:rsid w:val="00F23E45"/>
    <w:rsid w:val="00F242E2"/>
    <w:rsid w:val="00F25947"/>
    <w:rsid w:val="00F26451"/>
    <w:rsid w:val="00F26AF0"/>
    <w:rsid w:val="00F26C4B"/>
    <w:rsid w:val="00F30DFA"/>
    <w:rsid w:val="00F3513A"/>
    <w:rsid w:val="00F40331"/>
    <w:rsid w:val="00F407A7"/>
    <w:rsid w:val="00F437AC"/>
    <w:rsid w:val="00F52380"/>
    <w:rsid w:val="00F56404"/>
    <w:rsid w:val="00F573C1"/>
    <w:rsid w:val="00F57791"/>
    <w:rsid w:val="00F633D5"/>
    <w:rsid w:val="00F66699"/>
    <w:rsid w:val="00F6778C"/>
    <w:rsid w:val="00F7348C"/>
    <w:rsid w:val="00F83762"/>
    <w:rsid w:val="00F84263"/>
    <w:rsid w:val="00F92200"/>
    <w:rsid w:val="00F92762"/>
    <w:rsid w:val="00FA3B7E"/>
    <w:rsid w:val="00FB25D5"/>
    <w:rsid w:val="00FB2C08"/>
    <w:rsid w:val="00FB5430"/>
    <w:rsid w:val="00FB583E"/>
    <w:rsid w:val="00FC29AF"/>
    <w:rsid w:val="00FC5F28"/>
    <w:rsid w:val="00FC76D9"/>
    <w:rsid w:val="00FD0A2B"/>
    <w:rsid w:val="00FE3B5B"/>
    <w:rsid w:val="00FE4D35"/>
    <w:rsid w:val="00FF3FB9"/>
    <w:rsid w:val="00FF509A"/>
    <w:rsid w:val="00FF6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none [3204]" strokecolor="none [3213]">
      <v:fill color="none [3204]"/>
      <v:stroke color="none [3213]"/>
    </o:shapedefaults>
    <o:shapelayout v:ext="edit">
      <o:idmap v:ext="edit" data="1"/>
    </o:shapelayout>
  </w:shapeDefaults>
  <w:decimalSymbol w:val=","/>
  <w:listSeparator w:val=";"/>
  <w14:docId w14:val="48765C77"/>
  <w15:chartTrackingRefBased/>
  <w15:docId w15:val="{D7DF4146-84E2-4CF3-A608-C22F2F384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uiPriority="35" w:qFormat="1"/>
    <w:lsdException w:name="Title" w:qFormat="1"/>
    <w:lsdException w:name="Default Paragraph Font" w:uiPriority="1"/>
    <w:lsdException w:name="Subtitle" w:qFormat="1"/>
    <w:lsdException w:name="Hyperlink" w:uiPriority="99"/>
    <w:lsdException w:name="Strong" w:uiPriority="22"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3789"/>
    <w:pPr>
      <w:spacing w:before="60" w:after="60" w:line="276" w:lineRule="auto"/>
      <w:contextualSpacing/>
    </w:pPr>
    <w:rPr>
      <w:rFonts w:ascii="Arial" w:eastAsia="Calibri" w:hAnsi="Arial" w:cs="Arial"/>
      <w:sz w:val="22"/>
      <w:szCs w:val="22"/>
      <w:lang w:val="en-GB" w:eastAsia="en-US"/>
    </w:rPr>
  </w:style>
  <w:style w:type="paragraph" w:styleId="Heading1">
    <w:name w:val="heading 1"/>
    <w:basedOn w:val="Normal"/>
    <w:next w:val="Normal"/>
    <w:link w:val="Heading1Char"/>
    <w:uiPriority w:val="9"/>
    <w:qFormat/>
    <w:rsid w:val="00596069"/>
    <w:pPr>
      <w:keepNext/>
      <w:numPr>
        <w:numId w:val="8"/>
      </w:numPr>
      <w:spacing w:before="240"/>
      <w:outlineLvl w:val="0"/>
    </w:pPr>
    <w:rPr>
      <w:rFonts w:eastAsia="Times New Roman" w:cs="Times New Roman"/>
      <w:b/>
      <w:bCs/>
      <w:kern w:val="32"/>
      <w:sz w:val="28"/>
      <w:szCs w:val="28"/>
      <w:lang w:val="en-US"/>
    </w:rPr>
  </w:style>
  <w:style w:type="paragraph" w:styleId="Heading2">
    <w:name w:val="heading 2"/>
    <w:basedOn w:val="Normal"/>
    <w:next w:val="Normal"/>
    <w:link w:val="Heading2Char"/>
    <w:uiPriority w:val="9"/>
    <w:unhideWhenUsed/>
    <w:qFormat/>
    <w:rsid w:val="00596069"/>
    <w:pPr>
      <w:keepNext/>
      <w:numPr>
        <w:ilvl w:val="1"/>
        <w:numId w:val="8"/>
      </w:numPr>
      <w:spacing w:before="240"/>
      <w:outlineLvl w:val="1"/>
    </w:pPr>
    <w:rPr>
      <w:rFonts w:eastAsia="Times New Roman" w:cs="Times New Roman"/>
      <w:b/>
      <w:bCs/>
      <w:iCs/>
      <w:sz w:val="26"/>
      <w:szCs w:val="26"/>
      <w:lang w:val="en-US"/>
    </w:rPr>
  </w:style>
  <w:style w:type="paragraph" w:styleId="Heading3">
    <w:name w:val="heading 3"/>
    <w:basedOn w:val="Normal"/>
    <w:next w:val="Normal"/>
    <w:link w:val="Heading3Char"/>
    <w:uiPriority w:val="9"/>
    <w:unhideWhenUsed/>
    <w:qFormat/>
    <w:rsid w:val="00596069"/>
    <w:pPr>
      <w:keepNext/>
      <w:numPr>
        <w:ilvl w:val="2"/>
        <w:numId w:val="8"/>
      </w:numPr>
      <w:spacing w:before="240"/>
      <w:outlineLvl w:val="2"/>
    </w:pPr>
    <w:rPr>
      <w:rFonts w:eastAsia="Times New Roman" w:cs="Times New Roman"/>
      <w:b/>
      <w:bCs/>
      <w:lang w:val="en-US"/>
    </w:rPr>
  </w:style>
  <w:style w:type="paragraph" w:styleId="Heading4">
    <w:name w:val="heading 4"/>
    <w:basedOn w:val="Normal"/>
    <w:next w:val="Normal"/>
    <w:link w:val="Heading4Char"/>
    <w:uiPriority w:val="9"/>
    <w:unhideWhenUsed/>
    <w:qFormat/>
    <w:rsid w:val="00596069"/>
    <w:pPr>
      <w:keepNext/>
      <w:numPr>
        <w:ilvl w:val="3"/>
        <w:numId w:val="8"/>
      </w:numPr>
      <w:spacing w:before="240"/>
      <w:outlineLvl w:val="3"/>
    </w:pPr>
    <w:rPr>
      <w:rFonts w:eastAsia="Times New Roman" w:cs="Times New Roman"/>
      <w:b/>
      <w:bCs/>
      <w:lang w:val="en-US"/>
    </w:rPr>
  </w:style>
  <w:style w:type="paragraph" w:styleId="Heading5">
    <w:name w:val="heading 5"/>
    <w:basedOn w:val="Normal"/>
    <w:next w:val="Normal"/>
    <w:link w:val="Heading5Char"/>
    <w:uiPriority w:val="9"/>
    <w:unhideWhenUsed/>
    <w:qFormat/>
    <w:rsid w:val="00596069"/>
    <w:pPr>
      <w:numPr>
        <w:ilvl w:val="4"/>
        <w:numId w:val="8"/>
      </w:numPr>
      <w:spacing w:before="240"/>
      <w:outlineLvl w:val="4"/>
    </w:pPr>
    <w:rPr>
      <w:rFonts w:eastAsia="Times New Roman" w:cs="Times New Roman"/>
      <w:b/>
      <w:bCs/>
      <w:iCs/>
      <w:lang w:val="en-US"/>
    </w:rPr>
  </w:style>
  <w:style w:type="paragraph" w:styleId="Heading6">
    <w:name w:val="heading 6"/>
    <w:basedOn w:val="Normal"/>
    <w:next w:val="Normal"/>
    <w:link w:val="Heading6Char"/>
    <w:uiPriority w:val="9"/>
    <w:unhideWhenUsed/>
    <w:qFormat/>
    <w:rsid w:val="00596069"/>
    <w:pPr>
      <w:numPr>
        <w:ilvl w:val="5"/>
        <w:numId w:val="8"/>
      </w:numPr>
      <w:spacing w:before="240"/>
      <w:outlineLvl w:val="5"/>
    </w:pPr>
    <w:rPr>
      <w:rFonts w:ascii="Calibri" w:eastAsia="Times New Roman" w:hAnsi="Calibri" w:cs="Times New Roman"/>
      <w:b/>
      <w:bCs/>
      <w:lang w:val="en-US"/>
    </w:rPr>
  </w:style>
  <w:style w:type="paragraph" w:styleId="Heading7">
    <w:name w:val="heading 7"/>
    <w:basedOn w:val="Normal"/>
    <w:next w:val="Normal"/>
    <w:link w:val="Heading7Char"/>
    <w:uiPriority w:val="9"/>
    <w:unhideWhenUsed/>
    <w:qFormat/>
    <w:rsid w:val="00596069"/>
    <w:pPr>
      <w:numPr>
        <w:ilvl w:val="6"/>
        <w:numId w:val="8"/>
      </w:numPr>
      <w:spacing w:before="240"/>
      <w:outlineLvl w:val="6"/>
    </w:pPr>
    <w:rPr>
      <w:rFonts w:ascii="Calibri" w:eastAsia="Times New Roman" w:hAnsi="Calibri" w:cs="Times New Roman"/>
      <w:sz w:val="24"/>
      <w:szCs w:val="24"/>
      <w:lang w:val="en-US"/>
    </w:rPr>
  </w:style>
  <w:style w:type="paragraph" w:styleId="Heading8">
    <w:name w:val="heading 8"/>
    <w:basedOn w:val="Normal"/>
    <w:next w:val="Normal"/>
    <w:link w:val="Heading8Char"/>
    <w:uiPriority w:val="9"/>
    <w:unhideWhenUsed/>
    <w:qFormat/>
    <w:rsid w:val="00596069"/>
    <w:pPr>
      <w:numPr>
        <w:ilvl w:val="7"/>
        <w:numId w:val="8"/>
      </w:numPr>
      <w:spacing w:before="240"/>
      <w:outlineLvl w:val="7"/>
    </w:pPr>
    <w:rPr>
      <w:rFonts w:ascii="Calibri" w:eastAsia="Times New Roman" w:hAnsi="Calibri" w:cs="Times New Roman"/>
      <w:i/>
      <w:iCs/>
      <w:sz w:val="24"/>
      <w:szCs w:val="24"/>
      <w:lang w:val="en-US"/>
    </w:rPr>
  </w:style>
  <w:style w:type="paragraph" w:styleId="Heading9">
    <w:name w:val="heading 9"/>
    <w:basedOn w:val="Normal"/>
    <w:next w:val="Normal"/>
    <w:link w:val="Heading9Char"/>
    <w:uiPriority w:val="9"/>
    <w:unhideWhenUsed/>
    <w:qFormat/>
    <w:rsid w:val="00596069"/>
    <w:pPr>
      <w:numPr>
        <w:ilvl w:val="8"/>
        <w:numId w:val="8"/>
      </w:numPr>
      <w:spacing w:before="240"/>
      <w:outlineLvl w:val="8"/>
    </w:pPr>
    <w:rPr>
      <w:rFonts w:ascii="Cambria" w:eastAsia="Times New Roman" w:hAnsi="Cambria"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596069"/>
    <w:rPr>
      <w:b/>
      <w:bCs/>
      <w:sz w:val="20"/>
      <w:szCs w:val="20"/>
    </w:rPr>
  </w:style>
  <w:style w:type="paragraph" w:customStyle="1" w:styleId="Text">
    <w:name w:val="Text"/>
    <w:basedOn w:val="Normal"/>
    <w:pPr>
      <w:spacing w:after="120"/>
    </w:pPr>
  </w:style>
  <w:style w:type="paragraph" w:customStyle="1" w:styleId="Definition">
    <w:name w:val="Definition"/>
    <w:basedOn w:val="Text"/>
    <w:next w:val="Text"/>
    <w:pPr>
      <w:tabs>
        <w:tab w:val="left" w:pos="426"/>
        <w:tab w:val="left" w:pos="2127"/>
      </w:tabs>
    </w:pPr>
    <w:rPr>
      <w:i/>
    </w:rPr>
  </w:style>
  <w:style w:type="paragraph" w:styleId="DocumentMap">
    <w:name w:val="Document Map"/>
    <w:basedOn w:val="Normal"/>
    <w:semiHidden/>
    <w:pPr>
      <w:shd w:val="clear" w:color="auto" w:fill="000080"/>
    </w:pPr>
    <w:rPr>
      <w:rFonts w:ascii="Tahoma" w:hAnsi="Tahoma"/>
    </w:rPr>
  </w:style>
  <w:style w:type="paragraph" w:customStyle="1" w:styleId="FuzeileFuzeile1">
    <w:name w:val="Fußzeile.Fußzeile1"/>
    <w:basedOn w:val="Normal"/>
    <w:next w:val="Normal"/>
    <w:pPr>
      <w:pBdr>
        <w:top w:val="single" w:sz="24" w:space="2" w:color="auto"/>
      </w:pBdr>
      <w:tabs>
        <w:tab w:val="center" w:pos="5245"/>
        <w:tab w:val="right" w:pos="9639"/>
      </w:tabs>
    </w:pPr>
    <w:rPr>
      <w:b/>
      <w:sz w:val="32"/>
    </w:rPr>
  </w:style>
  <w:style w:type="paragraph" w:customStyle="1" w:styleId="Fuzeile2">
    <w:name w:val="Fußzeile2"/>
    <w:basedOn w:val="Normal"/>
    <w:pPr>
      <w:tabs>
        <w:tab w:val="right" w:pos="9639"/>
      </w:tabs>
    </w:pPr>
    <w:rPr>
      <w:sz w:val="24"/>
    </w:rPr>
  </w:style>
  <w:style w:type="paragraph" w:styleId="Header">
    <w:name w:val="header"/>
    <w:basedOn w:val="Normal"/>
    <w:link w:val="HeaderChar"/>
    <w:unhideWhenUsed/>
    <w:rsid w:val="00596069"/>
    <w:pPr>
      <w:tabs>
        <w:tab w:val="center" w:pos="4680"/>
        <w:tab w:val="right" w:pos="9360"/>
      </w:tabs>
      <w:spacing w:after="0" w:line="240" w:lineRule="auto"/>
    </w:pPr>
    <w:rPr>
      <w:rFonts w:cs="Times New Roman"/>
      <w:lang w:val="x-none" w:eastAsia="x-none"/>
    </w:rPr>
  </w:style>
  <w:style w:type="character" w:styleId="PageNumber">
    <w:name w:val="page number"/>
    <w:basedOn w:val="DefaultParagraphFont"/>
  </w:style>
  <w:style w:type="paragraph" w:customStyle="1" w:styleId="Tabelle">
    <w:name w:val="Tabelle"/>
    <w:basedOn w:val="Normal"/>
    <w:pPr>
      <w:spacing w:before="40"/>
    </w:pPr>
  </w:style>
  <w:style w:type="paragraph" w:customStyle="1" w:styleId="TextRot">
    <w:name w:val="Text Rot"/>
    <w:basedOn w:val="Normal"/>
    <w:rPr>
      <w:color w:val="FF0000"/>
    </w:rPr>
  </w:style>
  <w:style w:type="paragraph" w:styleId="TOC1">
    <w:name w:val="toc 1"/>
    <w:basedOn w:val="Normal"/>
    <w:autoRedefine/>
    <w:uiPriority w:val="39"/>
    <w:rPr>
      <w:rFonts w:ascii="Times New Roman" w:hAnsi="Times New Roman"/>
      <w:b/>
      <w:bCs/>
      <w:i/>
      <w:iCs/>
      <w:szCs w:val="24"/>
    </w:rPr>
  </w:style>
  <w:style w:type="paragraph" w:styleId="TOC2">
    <w:name w:val="toc 2"/>
    <w:basedOn w:val="Normal"/>
    <w:next w:val="Normal"/>
    <w:autoRedefine/>
    <w:uiPriority w:val="39"/>
    <w:pPr>
      <w:ind w:left="240"/>
    </w:pPr>
    <w:rPr>
      <w:rFonts w:ascii="Times New Roman" w:hAnsi="Times New Roman"/>
      <w:b/>
      <w:bCs/>
    </w:rPr>
  </w:style>
  <w:style w:type="paragraph" w:styleId="TOC3">
    <w:name w:val="toc 3"/>
    <w:basedOn w:val="Normal"/>
    <w:next w:val="Normal"/>
    <w:autoRedefine/>
    <w:uiPriority w:val="39"/>
    <w:pPr>
      <w:spacing w:before="0"/>
      <w:ind w:left="480"/>
    </w:pPr>
    <w:rPr>
      <w:rFonts w:ascii="Times New Roman" w:hAnsi="Times New Roman"/>
      <w:sz w:val="20"/>
    </w:rPr>
  </w:style>
  <w:style w:type="paragraph" w:styleId="TOC4">
    <w:name w:val="toc 4"/>
    <w:basedOn w:val="Normal"/>
    <w:next w:val="Normal"/>
    <w:autoRedefine/>
    <w:semiHidden/>
    <w:pPr>
      <w:spacing w:before="0"/>
      <w:ind w:left="720"/>
    </w:pPr>
    <w:rPr>
      <w:rFonts w:ascii="Times New Roman" w:hAnsi="Times New Roman"/>
      <w:sz w:val="20"/>
    </w:rPr>
  </w:style>
  <w:style w:type="paragraph" w:styleId="TOC5">
    <w:name w:val="toc 5"/>
    <w:basedOn w:val="Normal"/>
    <w:next w:val="Normal"/>
    <w:autoRedefine/>
    <w:semiHidden/>
    <w:pPr>
      <w:spacing w:before="0"/>
      <w:ind w:left="960"/>
    </w:pPr>
    <w:rPr>
      <w:rFonts w:ascii="Times New Roman" w:hAnsi="Times New Roman"/>
      <w:sz w:val="20"/>
    </w:rPr>
  </w:style>
  <w:style w:type="paragraph" w:styleId="TOC6">
    <w:name w:val="toc 6"/>
    <w:basedOn w:val="Normal"/>
    <w:next w:val="Normal"/>
    <w:autoRedefine/>
    <w:semiHidden/>
    <w:pPr>
      <w:spacing w:before="0"/>
      <w:ind w:left="1200"/>
    </w:pPr>
    <w:rPr>
      <w:rFonts w:ascii="Times New Roman" w:hAnsi="Times New Roman"/>
      <w:sz w:val="20"/>
    </w:rPr>
  </w:style>
  <w:style w:type="paragraph" w:styleId="TOC7">
    <w:name w:val="toc 7"/>
    <w:basedOn w:val="Normal"/>
    <w:next w:val="Normal"/>
    <w:autoRedefine/>
    <w:semiHidden/>
    <w:pPr>
      <w:spacing w:before="0"/>
      <w:ind w:left="1440"/>
    </w:pPr>
    <w:rPr>
      <w:rFonts w:ascii="Times New Roman" w:hAnsi="Times New Roman"/>
      <w:sz w:val="20"/>
    </w:rPr>
  </w:style>
  <w:style w:type="paragraph" w:styleId="TOC8">
    <w:name w:val="toc 8"/>
    <w:basedOn w:val="Normal"/>
    <w:next w:val="Normal"/>
    <w:autoRedefine/>
    <w:semiHidden/>
    <w:pPr>
      <w:spacing w:before="0"/>
      <w:ind w:left="1680"/>
    </w:pPr>
    <w:rPr>
      <w:rFonts w:ascii="Times New Roman" w:hAnsi="Times New Roman"/>
      <w:sz w:val="20"/>
    </w:rPr>
  </w:style>
  <w:style w:type="paragraph" w:styleId="TOC9">
    <w:name w:val="toc 9"/>
    <w:basedOn w:val="Normal"/>
    <w:next w:val="Normal"/>
    <w:autoRedefine/>
    <w:semiHidden/>
    <w:pPr>
      <w:spacing w:before="0"/>
      <w:ind w:left="1920"/>
    </w:pPr>
    <w:rPr>
      <w:rFonts w:ascii="Times New Roman" w:hAnsi="Times New Roman"/>
      <w:sz w:val="20"/>
    </w:rPr>
  </w:style>
  <w:style w:type="paragraph" w:styleId="Footer">
    <w:name w:val="footer"/>
    <w:basedOn w:val="Normal"/>
    <w:link w:val="FooterChar"/>
    <w:uiPriority w:val="99"/>
    <w:unhideWhenUsed/>
    <w:rsid w:val="00596069"/>
    <w:pPr>
      <w:tabs>
        <w:tab w:val="center" w:pos="4680"/>
        <w:tab w:val="right" w:pos="9360"/>
      </w:tabs>
      <w:spacing w:after="0" w:line="240" w:lineRule="auto"/>
    </w:pPr>
    <w:rPr>
      <w:rFonts w:cs="Times New Roman"/>
      <w:lang w:val="x-none" w:eastAsia="x-none"/>
    </w:rPr>
  </w:style>
  <w:style w:type="paragraph" w:customStyle="1" w:styleId="Text10">
    <w:name w:val="Text 10"/>
    <w:basedOn w:val="Normal"/>
    <w:pPr>
      <w:spacing w:after="120"/>
    </w:pPr>
  </w:style>
  <w:style w:type="paragraph" w:styleId="BodyTextIndent">
    <w:name w:val="Body Text Indent"/>
    <w:basedOn w:val="Normal"/>
    <w:pPr>
      <w:ind w:left="567"/>
    </w:pPr>
  </w:style>
  <w:style w:type="paragraph" w:customStyle="1" w:styleId="Text100">
    <w:name w:val="+ Text 10"/>
    <w:basedOn w:val="Normal"/>
    <w:rPr>
      <w:color w:val="000000"/>
    </w:rPr>
  </w:style>
  <w:style w:type="paragraph" w:customStyle="1" w:styleId="Text10-Aufzhlung">
    <w:name w:val="+ Text 10 - Aufzählung"/>
    <w:basedOn w:val="Text100"/>
    <w:pPr>
      <w:numPr>
        <w:numId w:val="3"/>
      </w:numPr>
      <w:spacing w:before="40" w:after="40"/>
    </w:pPr>
    <w:rPr>
      <w:i/>
    </w:rPr>
  </w:style>
  <w:style w:type="paragraph" w:customStyle="1" w:styleId="Text10-blau">
    <w:name w:val="+ Text 10 - blau"/>
    <w:basedOn w:val="Text100"/>
    <w:rPr>
      <w:color w:val="0000FF"/>
    </w:rPr>
  </w:style>
  <w:style w:type="paragraph" w:customStyle="1" w:styleId="Text10-rot">
    <w:name w:val="+ Text 10 - rot"/>
    <w:basedOn w:val="Text100"/>
    <w:rPr>
      <w:color w:val="FF0000"/>
    </w:rPr>
  </w:style>
  <w:style w:type="paragraph" w:customStyle="1" w:styleId="Text10-Tabelle">
    <w:name w:val="+ Text 10 - Tabelle"/>
    <w:basedOn w:val="Text100"/>
    <w:next w:val="Text10-Aufzhlung"/>
    <w:pPr>
      <w:spacing w:before="20" w:after="20"/>
    </w:pPr>
  </w:style>
  <w:style w:type="paragraph" w:customStyle="1" w:styleId="Kapitel">
    <w:name w:val="Kapitel"/>
    <w:basedOn w:val="Normal"/>
    <w:next w:val="Normal"/>
    <w:pPr>
      <w:pBdr>
        <w:top w:val="single" w:sz="18" w:space="1" w:color="auto" w:shadow="1"/>
        <w:left w:val="single" w:sz="18" w:space="4" w:color="auto" w:shadow="1"/>
        <w:bottom w:val="single" w:sz="18" w:space="1" w:color="auto" w:shadow="1"/>
        <w:right w:val="single" w:sz="18" w:space="4" w:color="auto" w:shadow="1"/>
      </w:pBdr>
      <w:spacing w:before="240" w:after="5040"/>
      <w:jc w:val="center"/>
    </w:pPr>
    <w:rPr>
      <w:b/>
      <w:color w:val="000000"/>
      <w:sz w:val="72"/>
    </w:rPr>
  </w:style>
  <w:style w:type="paragraph" w:customStyle="1" w:styleId="GSTThema">
    <w:name w:val="GST_Thema"/>
    <w:basedOn w:val="Normal"/>
    <w:next w:val="Kapitel"/>
    <w:pPr>
      <w:spacing w:before="5040" w:after="240"/>
      <w:jc w:val="center"/>
    </w:pPr>
    <w:rPr>
      <w:b/>
      <w:color w:val="000000"/>
      <w:sz w:val="72"/>
      <w:u w:val="single"/>
    </w:rPr>
  </w:style>
  <w:style w:type="paragraph" w:customStyle="1" w:styleId="Kurs">
    <w:name w:val="Kurs"/>
    <w:basedOn w:val="Kapitel"/>
    <w:next w:val="Normal"/>
    <w:pPr>
      <w:pBdr>
        <w:top w:val="single" w:sz="18" w:space="1" w:color="000000" w:shadow="1"/>
        <w:left w:val="single" w:sz="18" w:space="4" w:color="000000" w:shadow="1"/>
        <w:bottom w:val="single" w:sz="18" w:space="1" w:color="000000" w:shadow="1"/>
        <w:right w:val="single" w:sz="18" w:space="4" w:color="000000" w:shadow="1"/>
      </w:pBdr>
    </w:pPr>
  </w:style>
  <w:style w:type="paragraph" w:customStyle="1" w:styleId="Text10Aufzhlung">
    <w:name w:val="Text 10 Aufzählung"/>
    <w:basedOn w:val="Text10"/>
    <w:next w:val="Text10"/>
    <w:pPr>
      <w:numPr>
        <w:numId w:val="5"/>
      </w:numPr>
      <w:ind w:left="357" w:hanging="357"/>
    </w:pPr>
    <w:rPr>
      <w:color w:val="000000"/>
    </w:rPr>
  </w:style>
  <w:style w:type="character" w:styleId="FollowedHyperlink">
    <w:name w:val="FollowedHyperlink"/>
    <w:rPr>
      <w:color w:val="800080"/>
      <w:u w:val="single"/>
    </w:rPr>
  </w:style>
  <w:style w:type="paragraph" w:styleId="FootnoteText">
    <w:name w:val="footnote text"/>
    <w:basedOn w:val="Normal"/>
    <w:semiHidden/>
    <w:rPr>
      <w:color w:val="000000"/>
    </w:rPr>
  </w:style>
  <w:style w:type="character" w:styleId="FootnoteReference">
    <w:name w:val="footnote reference"/>
    <w:semiHidden/>
    <w:rPr>
      <w:position w:val="6"/>
      <w:sz w:val="16"/>
    </w:rPr>
  </w:style>
  <w:style w:type="character" w:styleId="Hyperlink">
    <w:name w:val="Hyperlink"/>
    <w:uiPriority w:val="99"/>
    <w:rPr>
      <w:color w:val="0000FF"/>
      <w:u w:val="single"/>
    </w:rPr>
  </w:style>
  <w:style w:type="paragraph" w:styleId="Index1">
    <w:name w:val="index 1"/>
    <w:basedOn w:val="Normal"/>
    <w:next w:val="Normal"/>
    <w:autoRedefine/>
    <w:semiHidden/>
  </w:style>
  <w:style w:type="paragraph" w:styleId="Index2">
    <w:name w:val="index 2"/>
    <w:basedOn w:val="Normal"/>
    <w:next w:val="Normal"/>
    <w:autoRedefine/>
    <w:semiHidden/>
    <w:pPr>
      <w:ind w:left="283"/>
    </w:pPr>
  </w:style>
  <w:style w:type="paragraph" w:styleId="BodyText">
    <w:name w:val="Body Text"/>
    <w:basedOn w:val="Normal"/>
    <w:rPr>
      <w:snapToGrid w:val="0"/>
      <w:color w:val="000000"/>
      <w:sz w:val="18"/>
    </w:rPr>
  </w:style>
  <w:style w:type="paragraph" w:styleId="Index7">
    <w:name w:val="index 7"/>
    <w:basedOn w:val="Normal"/>
    <w:next w:val="Normal"/>
    <w:autoRedefine/>
    <w:semiHidden/>
    <w:pPr>
      <w:ind w:left="1698"/>
    </w:pPr>
  </w:style>
  <w:style w:type="paragraph" w:styleId="Index6">
    <w:name w:val="index 6"/>
    <w:basedOn w:val="Normal"/>
    <w:next w:val="Normal"/>
    <w:autoRedefine/>
    <w:semiHidden/>
    <w:pPr>
      <w:ind w:left="1415"/>
    </w:pPr>
  </w:style>
  <w:style w:type="paragraph" w:styleId="Index5">
    <w:name w:val="index 5"/>
    <w:basedOn w:val="Normal"/>
    <w:next w:val="Normal"/>
    <w:autoRedefine/>
    <w:semiHidden/>
    <w:pPr>
      <w:ind w:left="1132"/>
    </w:pPr>
  </w:style>
  <w:style w:type="paragraph" w:styleId="Index4">
    <w:name w:val="index 4"/>
    <w:basedOn w:val="Normal"/>
    <w:next w:val="Normal"/>
    <w:autoRedefine/>
    <w:semiHidden/>
    <w:pPr>
      <w:ind w:left="849"/>
    </w:pPr>
  </w:style>
  <w:style w:type="paragraph" w:styleId="Index3">
    <w:name w:val="index 3"/>
    <w:basedOn w:val="Normal"/>
    <w:next w:val="Normal"/>
    <w:autoRedefine/>
    <w:semiHidden/>
    <w:pPr>
      <w:ind w:left="566"/>
    </w:pPr>
  </w:style>
  <w:style w:type="paragraph" w:styleId="IndexHeading">
    <w:name w:val="index heading"/>
    <w:basedOn w:val="Normal"/>
    <w:next w:val="Index1"/>
    <w:semiHidden/>
  </w:style>
  <w:style w:type="paragraph" w:customStyle="1" w:styleId="Table">
    <w:name w:val="Table"/>
    <w:basedOn w:val="Normal"/>
    <w:pPr>
      <w:keepNext/>
      <w:ind w:left="113" w:right="11"/>
    </w:pPr>
    <w:rPr>
      <w:sz w:val="20"/>
    </w:r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rsid w:val="00067769"/>
    <w:pPr>
      <w:tabs>
        <w:tab w:val="left" w:pos="567"/>
      </w:tabs>
      <w:ind w:left="284" w:right="140" w:hanging="284"/>
    </w:pPr>
    <w:rPr>
      <w:b/>
      <w:sz w:val="72"/>
      <w:szCs w:val="72"/>
      <w:u w:val="single"/>
    </w:rPr>
  </w:style>
  <w:style w:type="paragraph" w:customStyle="1" w:styleId="SubTitle">
    <w:name w:val="Sub_Title"/>
    <w:basedOn w:val="Normal"/>
    <w:autoRedefine/>
    <w:rsid w:val="006A110C"/>
    <w:pPr>
      <w:tabs>
        <w:tab w:val="left" w:pos="284"/>
      </w:tabs>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rsid w:val="00122551"/>
    <w:pPr>
      <w:tabs>
        <w:tab w:val="center" w:pos="4820"/>
        <w:tab w:val="right" w:pos="9639"/>
      </w:tabs>
      <w:spacing w:before="0"/>
      <w:ind w:right="-1985"/>
    </w:pPr>
    <w:rPr>
      <w:b/>
      <w:szCs w:val="24"/>
    </w:rPr>
  </w:style>
  <w:style w:type="paragraph" w:customStyle="1" w:styleId="Footermaintitle">
    <w:name w:val="Footer_main_title"/>
    <w:basedOn w:val="Footer"/>
    <w:autoRedefine/>
    <w:pPr>
      <w:tabs>
        <w:tab w:val="left" w:pos="4536"/>
        <w:tab w:val="left" w:pos="6237"/>
      </w:tabs>
    </w:pPr>
    <w:rPr>
      <w:sz w:val="20"/>
    </w:rPr>
  </w:style>
  <w:style w:type="paragraph" w:customStyle="1" w:styleId="Footerchaptertitle">
    <w:name w:val="Footer_chapter_title"/>
    <w:basedOn w:val="Footer"/>
    <w:autoRedefine/>
    <w:pPr>
      <w:tabs>
        <w:tab w:val="left" w:pos="4536"/>
        <w:tab w:val="left" w:pos="6237"/>
      </w:tabs>
    </w:pPr>
    <w:rPr>
      <w:b/>
      <w:sz w:val="16"/>
    </w:rPr>
  </w:style>
  <w:style w:type="paragraph" w:customStyle="1" w:styleId="FooterCopyright">
    <w:name w:val="Footer_Copyright"/>
    <w:basedOn w:val="Footer"/>
    <w:autoRedefine/>
    <w:pPr>
      <w:tabs>
        <w:tab w:val="left" w:pos="4536"/>
        <w:tab w:val="left" w:pos="6237"/>
      </w:tabs>
    </w:pPr>
    <w:rPr>
      <w:b/>
      <w:sz w:val="24"/>
    </w:rPr>
  </w:style>
  <w:style w:type="paragraph" w:customStyle="1" w:styleId="Figure">
    <w:name w:val="Figure"/>
    <w:basedOn w:val="Normal"/>
    <w:autoRedefine/>
    <w:rsid w:val="00B82CF6"/>
    <w:pPr>
      <w:spacing w:before="240" w:after="240"/>
    </w:pPr>
    <w:rPr>
      <w:b/>
      <w:sz w:val="20"/>
      <w:szCs w:val="20"/>
    </w:rPr>
  </w:style>
  <w:style w:type="paragraph" w:customStyle="1" w:styleId="MarginText">
    <w:name w:val="Margin_Text"/>
    <w:basedOn w:val="Normal"/>
    <w:autoRedefine/>
    <w:pPr>
      <w:spacing w:before="0"/>
    </w:pPr>
    <w:rPr>
      <w:b/>
      <w:bCs/>
      <w:lang w:val="fr-FR"/>
    </w:rPr>
  </w:style>
  <w:style w:type="paragraph" w:customStyle="1" w:styleId="Normalbulleted1">
    <w:name w:val="Normal bulleted 1"/>
    <w:basedOn w:val="Normal"/>
    <w:autoRedefine/>
    <w:pPr>
      <w:numPr>
        <w:numId w:val="1"/>
      </w:numPr>
      <w:ind w:left="357" w:hanging="357"/>
    </w:pPr>
  </w:style>
  <w:style w:type="paragraph" w:customStyle="1" w:styleId="Normalbulletted2">
    <w:name w:val="Normal bulletted 2"/>
    <w:basedOn w:val="Normal"/>
    <w:autoRedefine/>
    <w:pPr>
      <w:numPr>
        <w:numId w:val="2"/>
      </w:numPr>
      <w:ind w:left="426" w:hanging="426"/>
    </w:pPr>
  </w:style>
  <w:style w:type="paragraph" w:customStyle="1" w:styleId="Normalnote">
    <w:name w:val="Normal_note"/>
    <w:basedOn w:val="Normal"/>
    <w:autoRedefine/>
    <w:rPr>
      <w:b/>
      <w:i/>
      <w:u w:val="double"/>
    </w:rPr>
  </w:style>
  <w:style w:type="paragraph" w:styleId="BodyTextIndent2">
    <w:name w:val="Body Text Indent 2"/>
    <w:basedOn w:val="Normal"/>
    <w:pPr>
      <w:ind w:left="426"/>
    </w:pPr>
  </w:style>
  <w:style w:type="character" w:customStyle="1" w:styleId="HeaderChar">
    <w:name w:val="Header Char"/>
    <w:link w:val="Header"/>
    <w:rsid w:val="00596069"/>
    <w:rPr>
      <w:rFonts w:ascii="Arial" w:eastAsia="Calibri" w:hAnsi="Arial" w:cs="Arial"/>
      <w:sz w:val="22"/>
      <w:szCs w:val="22"/>
    </w:rPr>
  </w:style>
  <w:style w:type="character" w:customStyle="1" w:styleId="FooterChar">
    <w:name w:val="Footer Char"/>
    <w:link w:val="Footer"/>
    <w:uiPriority w:val="99"/>
    <w:rsid w:val="00596069"/>
    <w:rPr>
      <w:rFonts w:ascii="Arial" w:eastAsia="Calibri" w:hAnsi="Arial" w:cs="Arial"/>
      <w:sz w:val="22"/>
      <w:szCs w:val="22"/>
    </w:rPr>
  </w:style>
  <w:style w:type="character" w:styleId="PlaceholderText">
    <w:name w:val="Placeholder Text"/>
    <w:uiPriority w:val="99"/>
    <w:semiHidden/>
    <w:rsid w:val="00596069"/>
    <w:rPr>
      <w:color w:val="808080"/>
    </w:rPr>
  </w:style>
  <w:style w:type="character" w:customStyle="1" w:styleId="Heading1Char">
    <w:name w:val="Heading 1 Char"/>
    <w:link w:val="Heading1"/>
    <w:uiPriority w:val="9"/>
    <w:rsid w:val="00596069"/>
    <w:rPr>
      <w:rFonts w:ascii="Arial" w:hAnsi="Arial" w:cs="Arial"/>
      <w:b/>
      <w:bCs/>
      <w:kern w:val="32"/>
      <w:sz w:val="28"/>
      <w:szCs w:val="28"/>
      <w:lang w:val="en-US" w:eastAsia="en-US"/>
    </w:rPr>
  </w:style>
  <w:style w:type="character" w:customStyle="1" w:styleId="Heading2Char">
    <w:name w:val="Heading 2 Char"/>
    <w:link w:val="Heading2"/>
    <w:uiPriority w:val="9"/>
    <w:rsid w:val="00596069"/>
    <w:rPr>
      <w:rFonts w:ascii="Arial" w:hAnsi="Arial" w:cs="Arial"/>
      <w:b/>
      <w:bCs/>
      <w:iCs/>
      <w:sz w:val="26"/>
      <w:szCs w:val="26"/>
      <w:lang w:val="en-US" w:eastAsia="en-US"/>
    </w:rPr>
  </w:style>
  <w:style w:type="character" w:customStyle="1" w:styleId="Heading3Char">
    <w:name w:val="Heading 3 Char"/>
    <w:link w:val="Heading3"/>
    <w:uiPriority w:val="9"/>
    <w:rsid w:val="00596069"/>
    <w:rPr>
      <w:rFonts w:ascii="Arial" w:hAnsi="Arial" w:cs="Arial"/>
      <w:b/>
      <w:bCs/>
      <w:sz w:val="22"/>
      <w:szCs w:val="22"/>
      <w:lang w:val="en-US" w:eastAsia="en-US"/>
    </w:rPr>
  </w:style>
  <w:style w:type="character" w:customStyle="1" w:styleId="Heading4Char">
    <w:name w:val="Heading 4 Char"/>
    <w:link w:val="Heading4"/>
    <w:uiPriority w:val="9"/>
    <w:rsid w:val="00596069"/>
    <w:rPr>
      <w:rFonts w:ascii="Arial" w:hAnsi="Arial" w:cs="Arial"/>
      <w:b/>
      <w:bCs/>
      <w:sz w:val="22"/>
      <w:szCs w:val="22"/>
      <w:lang w:val="en-US" w:eastAsia="en-US"/>
    </w:rPr>
  </w:style>
  <w:style w:type="character" w:customStyle="1" w:styleId="Heading5Char">
    <w:name w:val="Heading 5 Char"/>
    <w:link w:val="Heading5"/>
    <w:uiPriority w:val="9"/>
    <w:rsid w:val="00596069"/>
    <w:rPr>
      <w:rFonts w:ascii="Arial" w:hAnsi="Arial" w:cs="Arial"/>
      <w:b/>
      <w:bCs/>
      <w:iCs/>
      <w:sz w:val="22"/>
      <w:szCs w:val="22"/>
      <w:lang w:val="en-US" w:eastAsia="en-US"/>
    </w:rPr>
  </w:style>
  <w:style w:type="character" w:customStyle="1" w:styleId="Heading6Char">
    <w:name w:val="Heading 6 Char"/>
    <w:link w:val="Heading6"/>
    <w:uiPriority w:val="9"/>
    <w:rsid w:val="00596069"/>
    <w:rPr>
      <w:rFonts w:ascii="Calibri" w:hAnsi="Calibri"/>
      <w:b/>
      <w:bCs/>
      <w:sz w:val="22"/>
      <w:szCs w:val="22"/>
      <w:lang w:val="en-US" w:eastAsia="en-US"/>
    </w:rPr>
  </w:style>
  <w:style w:type="character" w:customStyle="1" w:styleId="Heading7Char">
    <w:name w:val="Heading 7 Char"/>
    <w:link w:val="Heading7"/>
    <w:uiPriority w:val="9"/>
    <w:rsid w:val="00596069"/>
    <w:rPr>
      <w:rFonts w:ascii="Calibri" w:hAnsi="Calibri"/>
      <w:sz w:val="24"/>
      <w:szCs w:val="24"/>
      <w:lang w:val="en-US" w:eastAsia="en-US"/>
    </w:rPr>
  </w:style>
  <w:style w:type="character" w:customStyle="1" w:styleId="Heading8Char">
    <w:name w:val="Heading 8 Char"/>
    <w:link w:val="Heading8"/>
    <w:uiPriority w:val="9"/>
    <w:rsid w:val="00596069"/>
    <w:rPr>
      <w:rFonts w:ascii="Calibri" w:hAnsi="Calibri"/>
      <w:i/>
      <w:iCs/>
      <w:sz w:val="24"/>
      <w:szCs w:val="24"/>
      <w:lang w:val="en-US" w:eastAsia="en-US"/>
    </w:rPr>
  </w:style>
  <w:style w:type="character" w:customStyle="1" w:styleId="Heading9Char">
    <w:name w:val="Heading 9 Char"/>
    <w:link w:val="Heading9"/>
    <w:uiPriority w:val="9"/>
    <w:rsid w:val="00596069"/>
    <w:rPr>
      <w:rFonts w:ascii="Cambria" w:hAnsi="Cambria"/>
      <w:sz w:val="22"/>
      <w:szCs w:val="22"/>
      <w:lang w:val="en-US" w:eastAsia="en-US"/>
    </w:rPr>
  </w:style>
  <w:style w:type="paragraph" w:customStyle="1" w:styleId="Bullet1">
    <w:name w:val="Bullet 1"/>
    <w:basedOn w:val="Normal"/>
    <w:link w:val="Bullet1Char"/>
    <w:qFormat/>
    <w:rsid w:val="00596069"/>
    <w:pPr>
      <w:numPr>
        <w:numId w:val="14"/>
      </w:numPr>
    </w:pPr>
    <w:rPr>
      <w:rFonts w:cs="Times New Roman"/>
      <w:lang w:val="x-none" w:eastAsia="x-none"/>
    </w:rPr>
  </w:style>
  <w:style w:type="paragraph" w:customStyle="1" w:styleId="Bullet2">
    <w:name w:val="Bullet 2"/>
    <w:basedOn w:val="Normal"/>
    <w:link w:val="Bullet2Char"/>
    <w:qFormat/>
    <w:rsid w:val="00596069"/>
    <w:pPr>
      <w:numPr>
        <w:numId w:val="15"/>
      </w:numPr>
    </w:pPr>
    <w:rPr>
      <w:rFonts w:cs="Times New Roman"/>
      <w:lang w:val="x-none" w:eastAsia="x-none"/>
    </w:rPr>
  </w:style>
  <w:style w:type="character" w:customStyle="1" w:styleId="Bullet1Char">
    <w:name w:val="Bullet 1 Char"/>
    <w:link w:val="Bullet1"/>
    <w:rsid w:val="00596069"/>
    <w:rPr>
      <w:rFonts w:ascii="Arial" w:eastAsia="Calibri" w:hAnsi="Arial" w:cs="Arial"/>
      <w:sz w:val="22"/>
      <w:szCs w:val="22"/>
    </w:rPr>
  </w:style>
  <w:style w:type="paragraph" w:customStyle="1" w:styleId="Bullet3">
    <w:name w:val="Bullet 3"/>
    <w:basedOn w:val="Normal"/>
    <w:link w:val="Bullet3Char"/>
    <w:qFormat/>
    <w:rsid w:val="00596069"/>
    <w:pPr>
      <w:numPr>
        <w:ilvl w:val="1"/>
        <w:numId w:val="11"/>
      </w:numPr>
    </w:pPr>
    <w:rPr>
      <w:rFonts w:cs="Times New Roman"/>
      <w:lang w:val="x-none" w:eastAsia="x-none"/>
    </w:rPr>
  </w:style>
  <w:style w:type="character" w:customStyle="1" w:styleId="Bullet2Char">
    <w:name w:val="Bullet 2 Char"/>
    <w:link w:val="Bullet2"/>
    <w:rsid w:val="00596069"/>
    <w:rPr>
      <w:rFonts w:ascii="Arial" w:eastAsia="Calibri" w:hAnsi="Arial" w:cs="Arial"/>
      <w:sz w:val="22"/>
      <w:szCs w:val="22"/>
    </w:rPr>
  </w:style>
  <w:style w:type="paragraph" w:customStyle="1" w:styleId="Bullet4">
    <w:name w:val="Bullet 4"/>
    <w:basedOn w:val="Normal"/>
    <w:link w:val="Bullet4Char"/>
    <w:qFormat/>
    <w:rsid w:val="00596069"/>
    <w:pPr>
      <w:numPr>
        <w:numId w:val="12"/>
      </w:numPr>
    </w:pPr>
    <w:rPr>
      <w:rFonts w:cs="Times New Roman"/>
      <w:lang w:val="x-none" w:eastAsia="x-none"/>
    </w:rPr>
  </w:style>
  <w:style w:type="character" w:customStyle="1" w:styleId="Bullet3Char">
    <w:name w:val="Bullet 3 Char"/>
    <w:link w:val="Bullet3"/>
    <w:rsid w:val="00596069"/>
    <w:rPr>
      <w:rFonts w:ascii="Arial" w:eastAsia="Calibri" w:hAnsi="Arial" w:cs="Arial"/>
      <w:sz w:val="22"/>
      <w:szCs w:val="22"/>
    </w:rPr>
  </w:style>
  <w:style w:type="character" w:customStyle="1" w:styleId="Bullet4Char">
    <w:name w:val="Bullet 4 Char"/>
    <w:link w:val="Bullet4"/>
    <w:rsid w:val="00596069"/>
    <w:rPr>
      <w:rFonts w:ascii="Arial" w:eastAsia="Calibri" w:hAnsi="Arial" w:cs="Arial"/>
      <w:sz w:val="22"/>
      <w:szCs w:val="22"/>
    </w:rPr>
  </w:style>
  <w:style w:type="paragraph" w:customStyle="1" w:styleId="Picture">
    <w:name w:val="Picture"/>
    <w:basedOn w:val="Normal"/>
    <w:link w:val="PictureChar"/>
    <w:qFormat/>
    <w:rsid w:val="00596069"/>
    <w:pPr>
      <w:keepNext/>
    </w:pPr>
    <w:rPr>
      <w:rFonts w:cs="Times New Roman"/>
      <w:lang w:val="x-none" w:eastAsia="x-none"/>
    </w:rPr>
  </w:style>
  <w:style w:type="character" w:customStyle="1" w:styleId="PictureChar">
    <w:name w:val="Picture Char"/>
    <w:link w:val="Picture"/>
    <w:rsid w:val="00596069"/>
    <w:rPr>
      <w:rFonts w:ascii="Arial" w:eastAsia="Calibri" w:hAnsi="Arial" w:cs="Arial"/>
      <w:sz w:val="22"/>
      <w:szCs w:val="22"/>
    </w:rPr>
  </w:style>
  <w:style w:type="paragraph" w:styleId="NoSpacing">
    <w:name w:val="No Spacing"/>
    <w:link w:val="NoSpacingChar"/>
    <w:uiPriority w:val="1"/>
    <w:qFormat/>
    <w:rsid w:val="00974BB5"/>
    <w:rPr>
      <w:rFonts w:ascii="Calibri" w:hAnsi="Calibri"/>
      <w:sz w:val="22"/>
      <w:szCs w:val="22"/>
      <w:lang w:eastAsia="en-US"/>
    </w:rPr>
  </w:style>
  <w:style w:type="character" w:customStyle="1" w:styleId="NoSpacingChar">
    <w:name w:val="No Spacing Char"/>
    <w:link w:val="NoSpacing"/>
    <w:uiPriority w:val="1"/>
    <w:rsid w:val="00974BB5"/>
    <w:rPr>
      <w:rFonts w:ascii="Calibri" w:hAnsi="Calibri"/>
      <w:sz w:val="22"/>
      <w:szCs w:val="22"/>
      <w:lang w:val="en-US" w:eastAsia="en-US" w:bidi="ar-SA"/>
    </w:rPr>
  </w:style>
  <w:style w:type="paragraph" w:styleId="TOCHeading0">
    <w:name w:val="TOC Heading"/>
    <w:basedOn w:val="Heading1"/>
    <w:next w:val="Normal"/>
    <w:uiPriority w:val="39"/>
    <w:semiHidden/>
    <w:unhideWhenUsed/>
    <w:qFormat/>
    <w:rsid w:val="0029064D"/>
    <w:pPr>
      <w:keepLines/>
      <w:numPr>
        <w:numId w:val="0"/>
      </w:numPr>
      <w:spacing w:before="480" w:after="0"/>
      <w:contextualSpacing w:val="0"/>
      <w:outlineLvl w:val="9"/>
    </w:pPr>
    <w:rPr>
      <w:rFonts w:ascii="Cambria" w:hAnsi="Cambria"/>
      <w:color w:val="365F91"/>
      <w:kern w:val="0"/>
    </w:rPr>
  </w:style>
  <w:style w:type="table" w:styleId="TableGrid">
    <w:name w:val="Table Grid"/>
    <w:basedOn w:val="TableNormal"/>
    <w:rsid w:val="00C900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rsid w:val="00C900B2"/>
    <w:pPr>
      <w:spacing w:before="60" w:after="60" w:line="276" w:lineRule="auto"/>
      <w:contextualSpacing/>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Contemporary">
    <w:name w:val="Table Contemporary"/>
    <w:basedOn w:val="TableNormal"/>
    <w:rsid w:val="00C900B2"/>
    <w:pPr>
      <w:spacing w:before="60" w:after="60" w:line="276" w:lineRule="auto"/>
      <w:contextualSpacing/>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st">
    <w:name w:val="st"/>
    <w:basedOn w:val="DefaultParagraphFont"/>
    <w:rsid w:val="003C29E0"/>
  </w:style>
  <w:style w:type="paragraph" w:styleId="ListParagraph">
    <w:name w:val="List Paragraph"/>
    <w:basedOn w:val="Normal"/>
    <w:uiPriority w:val="34"/>
    <w:qFormat/>
    <w:rsid w:val="00ED2C91"/>
    <w:pPr>
      <w:ind w:left="708"/>
    </w:pPr>
  </w:style>
  <w:style w:type="paragraph" w:styleId="BalloonText">
    <w:name w:val="Balloon Text"/>
    <w:basedOn w:val="Normal"/>
    <w:link w:val="BalloonTextChar"/>
    <w:rsid w:val="00017450"/>
    <w:pPr>
      <w:spacing w:before="0" w:after="0" w:line="240" w:lineRule="auto"/>
    </w:pPr>
    <w:rPr>
      <w:rFonts w:ascii="Tahoma" w:hAnsi="Tahoma" w:cs="Times New Roman"/>
      <w:sz w:val="16"/>
      <w:szCs w:val="16"/>
      <w:lang w:val="en-US"/>
    </w:rPr>
  </w:style>
  <w:style w:type="character" w:customStyle="1" w:styleId="BalloonTextChar">
    <w:name w:val="Balloon Text Char"/>
    <w:link w:val="BalloonText"/>
    <w:rsid w:val="00017450"/>
    <w:rPr>
      <w:rFonts w:ascii="Tahoma" w:eastAsia="Calibri" w:hAnsi="Tahoma" w:cs="Tahoma"/>
      <w:sz w:val="16"/>
      <w:szCs w:val="16"/>
      <w:lang w:val="en-US" w:eastAsia="en-US"/>
    </w:rPr>
  </w:style>
  <w:style w:type="character" w:styleId="Strong">
    <w:name w:val="Strong"/>
    <w:uiPriority w:val="22"/>
    <w:qFormat/>
    <w:rsid w:val="001700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9815853">
      <w:bodyDiv w:val="1"/>
      <w:marLeft w:val="0"/>
      <w:marRight w:val="0"/>
      <w:marTop w:val="0"/>
      <w:marBottom w:val="0"/>
      <w:divBdr>
        <w:top w:val="none" w:sz="0" w:space="0" w:color="auto"/>
        <w:left w:val="none" w:sz="0" w:space="0" w:color="auto"/>
        <w:bottom w:val="none" w:sz="0" w:space="0" w:color="auto"/>
        <w:right w:val="none" w:sz="0" w:space="0" w:color="auto"/>
      </w:divBdr>
    </w:div>
    <w:div w:id="1790467630">
      <w:bodyDiv w:val="1"/>
      <w:marLeft w:val="0"/>
      <w:marRight w:val="0"/>
      <w:marTop w:val="0"/>
      <w:marBottom w:val="0"/>
      <w:divBdr>
        <w:top w:val="none" w:sz="0" w:space="0" w:color="auto"/>
        <w:left w:val="none" w:sz="0" w:space="0" w:color="auto"/>
        <w:bottom w:val="none" w:sz="0" w:space="0" w:color="auto"/>
        <w:right w:val="none" w:sz="0" w:space="0" w:color="auto"/>
      </w:divBdr>
      <w:divsChild>
        <w:div w:id="1370647138">
          <w:marLeft w:val="0"/>
          <w:marRight w:val="0"/>
          <w:marTop w:val="0"/>
          <w:marBottom w:val="0"/>
          <w:divBdr>
            <w:top w:val="none" w:sz="0" w:space="0" w:color="auto"/>
            <w:left w:val="none" w:sz="0" w:space="0" w:color="auto"/>
            <w:bottom w:val="none" w:sz="0" w:space="0" w:color="auto"/>
            <w:right w:val="none" w:sz="0" w:space="0" w:color="auto"/>
          </w:divBdr>
          <w:divsChild>
            <w:div w:id="314839163">
              <w:marLeft w:val="0"/>
              <w:marRight w:val="0"/>
              <w:marTop w:val="0"/>
              <w:marBottom w:val="0"/>
              <w:divBdr>
                <w:top w:val="none" w:sz="0" w:space="0" w:color="auto"/>
                <w:left w:val="none" w:sz="0" w:space="0" w:color="auto"/>
                <w:bottom w:val="none" w:sz="0" w:space="0" w:color="auto"/>
                <w:right w:val="none" w:sz="0" w:space="0" w:color="auto"/>
              </w:divBdr>
            </w:div>
            <w:div w:id="445082228">
              <w:marLeft w:val="21"/>
              <w:marRight w:val="0"/>
              <w:marTop w:val="0"/>
              <w:marBottom w:val="0"/>
              <w:divBdr>
                <w:top w:val="none" w:sz="0" w:space="0" w:color="auto"/>
                <w:left w:val="none" w:sz="0" w:space="0" w:color="auto"/>
                <w:bottom w:val="none" w:sz="0" w:space="0" w:color="auto"/>
                <w:right w:val="none" w:sz="0" w:space="0" w:color="auto"/>
              </w:divBdr>
            </w:div>
            <w:div w:id="461118284">
              <w:marLeft w:val="21"/>
              <w:marRight w:val="0"/>
              <w:marTop w:val="0"/>
              <w:marBottom w:val="0"/>
              <w:divBdr>
                <w:top w:val="none" w:sz="0" w:space="0" w:color="auto"/>
                <w:left w:val="none" w:sz="0" w:space="0" w:color="auto"/>
                <w:bottom w:val="none" w:sz="0" w:space="0" w:color="auto"/>
                <w:right w:val="none" w:sz="0" w:space="0" w:color="auto"/>
              </w:divBdr>
            </w:div>
            <w:div w:id="675963061">
              <w:marLeft w:val="21"/>
              <w:marRight w:val="0"/>
              <w:marTop w:val="0"/>
              <w:marBottom w:val="0"/>
              <w:divBdr>
                <w:top w:val="none" w:sz="0" w:space="0" w:color="auto"/>
                <w:left w:val="none" w:sz="0" w:space="0" w:color="auto"/>
                <w:bottom w:val="none" w:sz="0" w:space="0" w:color="auto"/>
                <w:right w:val="none" w:sz="0" w:space="0" w:color="auto"/>
              </w:divBdr>
            </w:div>
            <w:div w:id="894897532">
              <w:marLeft w:val="0"/>
              <w:marRight w:val="0"/>
              <w:marTop w:val="0"/>
              <w:marBottom w:val="0"/>
              <w:divBdr>
                <w:top w:val="none" w:sz="0" w:space="0" w:color="auto"/>
                <w:left w:val="none" w:sz="0" w:space="0" w:color="auto"/>
                <w:bottom w:val="none" w:sz="0" w:space="0" w:color="auto"/>
                <w:right w:val="none" w:sz="0" w:space="0" w:color="auto"/>
              </w:divBdr>
            </w:div>
            <w:div w:id="1220703437">
              <w:marLeft w:val="-26"/>
              <w:marRight w:val="0"/>
              <w:marTop w:val="0"/>
              <w:marBottom w:val="0"/>
              <w:divBdr>
                <w:top w:val="none" w:sz="0" w:space="0" w:color="auto"/>
                <w:left w:val="none" w:sz="0" w:space="0" w:color="auto"/>
                <w:bottom w:val="none" w:sz="0" w:space="0" w:color="auto"/>
                <w:right w:val="none" w:sz="0" w:space="0" w:color="auto"/>
              </w:divBdr>
            </w:div>
            <w:div w:id="1363163795">
              <w:marLeft w:val="21"/>
              <w:marRight w:val="0"/>
              <w:marTop w:val="0"/>
              <w:marBottom w:val="0"/>
              <w:divBdr>
                <w:top w:val="none" w:sz="0" w:space="0" w:color="auto"/>
                <w:left w:val="none" w:sz="0" w:space="0" w:color="auto"/>
                <w:bottom w:val="none" w:sz="0" w:space="0" w:color="auto"/>
                <w:right w:val="none" w:sz="0" w:space="0" w:color="auto"/>
              </w:divBdr>
            </w:div>
            <w:div w:id="1406612526">
              <w:marLeft w:val="-26"/>
              <w:marRight w:val="0"/>
              <w:marTop w:val="0"/>
              <w:marBottom w:val="0"/>
              <w:divBdr>
                <w:top w:val="none" w:sz="0" w:space="0" w:color="auto"/>
                <w:left w:val="none" w:sz="0" w:space="0" w:color="auto"/>
                <w:bottom w:val="none" w:sz="0" w:space="0" w:color="auto"/>
                <w:right w:val="none" w:sz="0" w:space="0" w:color="auto"/>
              </w:divBdr>
            </w:div>
            <w:div w:id="1480921382">
              <w:marLeft w:val="-26"/>
              <w:marRight w:val="0"/>
              <w:marTop w:val="0"/>
              <w:marBottom w:val="0"/>
              <w:divBdr>
                <w:top w:val="none" w:sz="0" w:space="0" w:color="auto"/>
                <w:left w:val="none" w:sz="0" w:space="0" w:color="auto"/>
                <w:bottom w:val="none" w:sz="0" w:space="0" w:color="auto"/>
                <w:right w:val="none" w:sz="0" w:space="0" w:color="auto"/>
              </w:divBdr>
            </w:div>
            <w:div w:id="1769884646">
              <w:marLeft w:val="0"/>
              <w:marRight w:val="0"/>
              <w:marTop w:val="0"/>
              <w:marBottom w:val="0"/>
              <w:divBdr>
                <w:top w:val="none" w:sz="0" w:space="0" w:color="auto"/>
                <w:left w:val="none" w:sz="0" w:space="0" w:color="auto"/>
                <w:bottom w:val="none" w:sz="0" w:space="0" w:color="auto"/>
                <w:right w:val="none" w:sz="0" w:space="0" w:color="auto"/>
              </w:divBdr>
            </w:div>
            <w:div w:id="1772968316">
              <w:marLeft w:val="0"/>
              <w:marRight w:val="0"/>
              <w:marTop w:val="0"/>
              <w:marBottom w:val="0"/>
              <w:divBdr>
                <w:top w:val="none" w:sz="0" w:space="0" w:color="auto"/>
                <w:left w:val="none" w:sz="0" w:space="0" w:color="auto"/>
                <w:bottom w:val="none" w:sz="0" w:space="0" w:color="auto"/>
                <w:right w:val="none" w:sz="0" w:space="0" w:color="auto"/>
              </w:divBdr>
            </w:div>
            <w:div w:id="2053536729">
              <w:marLeft w:val="-26"/>
              <w:marRight w:val="0"/>
              <w:marTop w:val="0"/>
              <w:marBottom w:val="0"/>
              <w:divBdr>
                <w:top w:val="none" w:sz="0" w:space="0" w:color="auto"/>
                <w:left w:val="none" w:sz="0" w:space="0" w:color="auto"/>
                <w:bottom w:val="none" w:sz="0" w:space="0" w:color="auto"/>
                <w:right w:val="none" w:sz="0" w:space="0" w:color="auto"/>
              </w:divBdr>
            </w:div>
            <w:div w:id="2120299352">
              <w:marLeft w:val="-26"/>
              <w:marRight w:val="0"/>
              <w:marTop w:val="0"/>
              <w:marBottom w:val="0"/>
              <w:divBdr>
                <w:top w:val="none" w:sz="0" w:space="0" w:color="auto"/>
                <w:left w:val="none" w:sz="0" w:space="0" w:color="auto"/>
                <w:bottom w:val="none" w:sz="0" w:space="0" w:color="auto"/>
                <w:right w:val="none" w:sz="0" w:space="0" w:color="auto"/>
              </w:divBdr>
            </w:div>
          </w:divsChild>
        </w:div>
        <w:div w:id="17029024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86.jpeg"/><Relationship Id="rId21" Type="http://schemas.openxmlformats.org/officeDocument/2006/relationships/image" Target="media/image12.jpeg"/><Relationship Id="rId42" Type="http://schemas.openxmlformats.org/officeDocument/2006/relationships/image" Target="media/image27.png"/><Relationship Id="rId63" Type="http://schemas.openxmlformats.org/officeDocument/2006/relationships/image" Target="media/image41.png"/><Relationship Id="rId84" Type="http://schemas.openxmlformats.org/officeDocument/2006/relationships/image" Target="media/image62.png"/><Relationship Id="rId138" Type="http://schemas.openxmlformats.org/officeDocument/2006/relationships/theme" Target="theme/theme1.xml"/><Relationship Id="rId16" Type="http://schemas.openxmlformats.org/officeDocument/2006/relationships/image" Target="media/image9.wmf"/><Relationship Id="rId107" Type="http://schemas.openxmlformats.org/officeDocument/2006/relationships/image" Target="media/image85.png"/><Relationship Id="rId11" Type="http://schemas.openxmlformats.org/officeDocument/2006/relationships/image" Target="media/image5.jpeg"/><Relationship Id="rId32" Type="http://schemas.openxmlformats.org/officeDocument/2006/relationships/image" Target="media/image20.wmf"/><Relationship Id="rId37" Type="http://schemas.openxmlformats.org/officeDocument/2006/relationships/image" Target="media/image23.wmf"/><Relationship Id="rId53" Type="http://schemas.openxmlformats.org/officeDocument/2006/relationships/image" Target="media/image32.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77.jpeg"/><Relationship Id="rId123" Type="http://schemas.openxmlformats.org/officeDocument/2006/relationships/image" Target="media/image91.jpeg"/><Relationship Id="rId128" Type="http://schemas.openxmlformats.org/officeDocument/2006/relationships/image" Target="media/image94.jpe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3.jpeg"/><Relationship Id="rId27" Type="http://schemas.openxmlformats.org/officeDocument/2006/relationships/header" Target="header2.xml"/><Relationship Id="rId43" Type="http://schemas.openxmlformats.org/officeDocument/2006/relationships/image" Target="media/image28.png"/><Relationship Id="rId48" Type="http://schemas.openxmlformats.org/officeDocument/2006/relationships/image" Target="media/image29.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3.jpeg"/><Relationship Id="rId118" Type="http://schemas.openxmlformats.org/officeDocument/2006/relationships/image" Target="media/image87.jpeg"/><Relationship Id="rId134" Type="http://schemas.openxmlformats.org/officeDocument/2006/relationships/image" Target="media/image100.jpe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hyperlink" Target="http://www.energieagentur.nrw.de" TargetMode="External"/><Relationship Id="rId17" Type="http://schemas.openxmlformats.org/officeDocument/2006/relationships/oleObject" Target="embeddings/oleObject1.bin"/><Relationship Id="rId33" Type="http://schemas.openxmlformats.org/officeDocument/2006/relationships/oleObject" Target="embeddings/oleObject3.bin"/><Relationship Id="rId38" Type="http://schemas.openxmlformats.org/officeDocument/2006/relationships/oleObject" Target="embeddings/oleObject5.bin"/><Relationship Id="rId59" Type="http://schemas.openxmlformats.org/officeDocument/2006/relationships/image" Target="media/image37.png"/><Relationship Id="rId103" Type="http://schemas.openxmlformats.org/officeDocument/2006/relationships/image" Target="media/image78.png"/><Relationship Id="rId108" Type="http://schemas.openxmlformats.org/officeDocument/2006/relationships/image" Target="media/image86.png"/><Relationship Id="rId124" Type="http://schemas.openxmlformats.org/officeDocument/2006/relationships/image" Target="media/image92.jpeg"/><Relationship Id="rId129" Type="http://schemas.openxmlformats.org/officeDocument/2006/relationships/image" Target="media/image95.jpeg"/><Relationship Id="rId54" Type="http://schemas.openxmlformats.org/officeDocument/2006/relationships/image" Target="media/image33.png"/><Relationship Id="rId70" Type="http://schemas.openxmlformats.org/officeDocument/2006/relationships/image" Target="media/image48.png"/><Relationship Id="rId75" Type="http://schemas.openxmlformats.org/officeDocument/2006/relationships/image" Target="media/image53.jpeg"/><Relationship Id="rId91" Type="http://schemas.openxmlformats.org/officeDocument/2006/relationships/image" Target="media/image69.png"/><Relationship Id="rId96" Type="http://schemas.openxmlformats.org/officeDocument/2006/relationships/image" Target="media/image73.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footer" Target="footer2.xml"/><Relationship Id="rId49" Type="http://schemas.openxmlformats.org/officeDocument/2006/relationships/image" Target="media/image30.wmf"/><Relationship Id="rId114" Type="http://schemas.openxmlformats.org/officeDocument/2006/relationships/image" Target="media/image84.jpeg"/><Relationship Id="rId119" Type="http://schemas.openxmlformats.org/officeDocument/2006/relationships/image" Target="media/image97.jpeg"/><Relationship Id="rId44" Type="http://schemas.openxmlformats.org/officeDocument/2006/relationships/header" Target="header3.xml"/><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0" Type="http://schemas.openxmlformats.org/officeDocument/2006/relationships/image" Target="media/image96.jpeg"/><Relationship Id="rId135" Type="http://schemas.openxmlformats.org/officeDocument/2006/relationships/header" Target="header5.xml"/><Relationship Id="rId13" Type="http://schemas.openxmlformats.org/officeDocument/2006/relationships/image" Target="media/image6.png"/><Relationship Id="rId18" Type="http://schemas.openxmlformats.org/officeDocument/2006/relationships/image" Target="media/image10.wmf"/><Relationship Id="rId39" Type="http://schemas.openxmlformats.org/officeDocument/2006/relationships/image" Target="media/image24.jpeg"/><Relationship Id="rId109" Type="http://schemas.openxmlformats.org/officeDocument/2006/relationships/image" Target="media/image81.png"/><Relationship Id="rId34" Type="http://schemas.openxmlformats.org/officeDocument/2006/relationships/image" Target="media/image21.png"/><Relationship Id="rId50" Type="http://schemas.openxmlformats.org/officeDocument/2006/relationships/oleObject" Target="embeddings/oleObject6.bin"/><Relationship Id="rId55" Type="http://schemas.openxmlformats.org/officeDocument/2006/relationships/image" Target="media/image34.png"/><Relationship Id="rId76" Type="http://schemas.openxmlformats.org/officeDocument/2006/relationships/image" Target="media/image54.jpeg"/><Relationship Id="rId97" Type="http://schemas.openxmlformats.org/officeDocument/2006/relationships/image" Target="media/image74.jpeg"/><Relationship Id="rId104" Type="http://schemas.openxmlformats.org/officeDocument/2006/relationships/image" Target="media/image79.png"/><Relationship Id="rId120" Type="http://schemas.openxmlformats.org/officeDocument/2006/relationships/image" Target="media/image98.jpeg"/><Relationship Id="rId125" Type="http://schemas.openxmlformats.org/officeDocument/2006/relationships/image" Target="media/image103.jpe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jpeg"/><Relationship Id="rId2" Type="http://schemas.openxmlformats.org/officeDocument/2006/relationships/numbering" Target="numbering.xml"/><Relationship Id="rId29" Type="http://schemas.openxmlformats.org/officeDocument/2006/relationships/image" Target="media/image18.wmf"/><Relationship Id="rId24" Type="http://schemas.openxmlformats.org/officeDocument/2006/relationships/image" Target="media/image15.jpeg"/><Relationship Id="rId40" Type="http://schemas.openxmlformats.org/officeDocument/2006/relationships/image" Target="media/image25.png"/><Relationship Id="rId45" Type="http://schemas.openxmlformats.org/officeDocument/2006/relationships/footer" Target="footer3.xm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2.jpeg"/><Relationship Id="rId115" Type="http://schemas.openxmlformats.org/officeDocument/2006/relationships/image" Target="media/image93.jpeg"/><Relationship Id="rId131" Type="http://schemas.openxmlformats.org/officeDocument/2006/relationships/image" Target="media/image99.jpeg"/><Relationship Id="rId136" Type="http://schemas.openxmlformats.org/officeDocument/2006/relationships/footer" Target="footer5.xm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header" Target="header1.xml"/><Relationship Id="rId14" Type="http://schemas.openxmlformats.org/officeDocument/2006/relationships/image" Target="media/image7.png"/><Relationship Id="rId30" Type="http://schemas.openxmlformats.org/officeDocument/2006/relationships/oleObject" Target="embeddings/oleObject2.bin"/><Relationship Id="rId35" Type="http://schemas.openxmlformats.org/officeDocument/2006/relationships/image" Target="media/image22.wmf"/><Relationship Id="rId56" Type="http://schemas.openxmlformats.org/officeDocument/2006/relationships/image" Target="media/image35.png"/><Relationship Id="rId77" Type="http://schemas.openxmlformats.org/officeDocument/2006/relationships/image" Target="media/image55.png"/><Relationship Id="rId100" Type="http://schemas.openxmlformats.org/officeDocument/2006/relationships/image" Target="media/image78.jpeg"/><Relationship Id="rId105" Type="http://schemas.openxmlformats.org/officeDocument/2006/relationships/image" Target="media/image80.png"/><Relationship Id="rId126" Type="http://schemas.openxmlformats.org/officeDocument/2006/relationships/image" Target="media/image104.jpeg"/><Relationship Id="rId8" Type="http://schemas.openxmlformats.org/officeDocument/2006/relationships/image" Target="media/image2.png"/><Relationship Id="rId51" Type="http://schemas.openxmlformats.org/officeDocument/2006/relationships/image" Target="media/image31.wmf"/><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5.jpeg"/><Relationship Id="rId121" Type="http://schemas.openxmlformats.org/officeDocument/2006/relationships/image" Target="media/image88.jpeg"/><Relationship Id="rId3" Type="http://schemas.openxmlformats.org/officeDocument/2006/relationships/styles" Target="styles.xml"/><Relationship Id="rId25" Type="http://schemas.openxmlformats.org/officeDocument/2006/relationships/image" Target="media/image16.jpeg"/><Relationship Id="rId46" Type="http://schemas.openxmlformats.org/officeDocument/2006/relationships/header" Target="header4.xml"/><Relationship Id="rId67" Type="http://schemas.openxmlformats.org/officeDocument/2006/relationships/image" Target="media/image45.png"/><Relationship Id="rId116" Type="http://schemas.openxmlformats.org/officeDocument/2006/relationships/image" Target="media/image85.jpeg"/><Relationship Id="rId137" Type="http://schemas.openxmlformats.org/officeDocument/2006/relationships/fontTable" Target="fontTable.xml"/><Relationship Id="rId20" Type="http://schemas.openxmlformats.org/officeDocument/2006/relationships/footer" Target="footer1.xml"/><Relationship Id="rId41" Type="http://schemas.openxmlformats.org/officeDocument/2006/relationships/image" Target="media/image26.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32" Type="http://schemas.openxmlformats.org/officeDocument/2006/relationships/image" Target="media/image110.jpeg"/><Relationship Id="rId15" Type="http://schemas.openxmlformats.org/officeDocument/2006/relationships/image" Target="media/image8.png"/><Relationship Id="rId36" Type="http://schemas.openxmlformats.org/officeDocument/2006/relationships/oleObject" Target="embeddings/oleObject4.bin"/><Relationship Id="rId57" Type="http://schemas.openxmlformats.org/officeDocument/2006/relationships/image" Target="media/image36.png"/><Relationship Id="rId106" Type="http://schemas.openxmlformats.org/officeDocument/2006/relationships/image" Target="media/image84.png"/><Relationship Id="rId127" Type="http://schemas.openxmlformats.org/officeDocument/2006/relationships/image" Target="media/image105.jpeg"/><Relationship Id="rId10" Type="http://schemas.openxmlformats.org/officeDocument/2006/relationships/image" Target="media/image4.png"/><Relationship Id="rId31" Type="http://schemas.openxmlformats.org/officeDocument/2006/relationships/image" Target="media/image19.png"/><Relationship Id="rId52" Type="http://schemas.openxmlformats.org/officeDocument/2006/relationships/oleObject" Target="embeddings/oleObject7.bin"/><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jpeg"/><Relationship Id="rId99" Type="http://schemas.openxmlformats.org/officeDocument/2006/relationships/image" Target="media/image76.jpeg"/><Relationship Id="rId101" Type="http://schemas.openxmlformats.org/officeDocument/2006/relationships/image" Target="media/image79.jpeg"/><Relationship Id="rId122" Type="http://schemas.openxmlformats.org/officeDocument/2006/relationships/image" Target="media/image89.jpeg"/><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image" Target="media/image17.png"/><Relationship Id="rId47" Type="http://schemas.openxmlformats.org/officeDocument/2006/relationships/footer" Target="footer4.xml"/><Relationship Id="rId68" Type="http://schemas.openxmlformats.org/officeDocument/2006/relationships/image" Target="media/image46.png"/><Relationship Id="rId89" Type="http://schemas.openxmlformats.org/officeDocument/2006/relationships/image" Target="media/image67.png"/><Relationship Id="rId112" Type="http://schemas.openxmlformats.org/officeDocument/2006/relationships/image" Target="media/image90.jpeg"/><Relationship Id="rId133" Type="http://schemas.openxmlformats.org/officeDocument/2006/relationships/image" Target="media/image111.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_rels/header4.xml.rels><?xml version="1.0" encoding="UTF-8" standalone="yes"?>
<Relationships xmlns="http://schemas.openxmlformats.org/package/2006/relationships"><Relationship Id="rId1" Type="http://schemas.openxmlformats.org/officeDocument/2006/relationships/image" Target="media/image11.jpeg"/></Relationships>
</file>

<file path=word/_rels/header5.xml.rels><?xml version="1.0" encoding="UTF-8" standalone="yes"?>
<Relationships xmlns="http://schemas.openxmlformats.org/package/2006/relationships"><Relationship Id="rId1" Type="http://schemas.openxmlformats.org/officeDocument/2006/relationships/image" Target="media/image11.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95F70B-54D4-4A5E-A84B-D05D6640F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TotalTime>
  <Pages>60</Pages>
  <Words>10216</Words>
  <Characters>59340</Characters>
  <Application>Microsoft Office Word</Application>
  <DocSecurity>0</DocSecurity>
  <Lines>494</Lines>
  <Paragraphs>138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HVAC Control with KNX</vt:lpstr>
      <vt:lpstr>Heizung</vt:lpstr>
    </vt:vector>
  </TitlesOfParts>
  <Company>KNX Association</Company>
  <LinksUpToDate>false</LinksUpToDate>
  <CharactersWithSpaces>69418</CharactersWithSpaces>
  <SharedDoc>false</SharedDoc>
  <HLinks>
    <vt:vector size="324" baseType="variant">
      <vt:variant>
        <vt:i4>4325466</vt:i4>
      </vt:variant>
      <vt:variant>
        <vt:i4>339</vt:i4>
      </vt:variant>
      <vt:variant>
        <vt:i4>0</vt:i4>
      </vt:variant>
      <vt:variant>
        <vt:i4>5</vt:i4>
      </vt:variant>
      <vt:variant>
        <vt:lpwstr>http://www.energieagentur.nrw.de/</vt:lpwstr>
      </vt:variant>
      <vt:variant>
        <vt:lpwstr/>
      </vt:variant>
      <vt:variant>
        <vt:i4>1638458</vt:i4>
      </vt:variant>
      <vt:variant>
        <vt:i4>314</vt:i4>
      </vt:variant>
      <vt:variant>
        <vt:i4>0</vt:i4>
      </vt:variant>
      <vt:variant>
        <vt:i4>5</vt:i4>
      </vt:variant>
      <vt:variant>
        <vt:lpwstr/>
      </vt:variant>
      <vt:variant>
        <vt:lpwstr>_Toc389576759</vt:lpwstr>
      </vt:variant>
      <vt:variant>
        <vt:i4>1638458</vt:i4>
      </vt:variant>
      <vt:variant>
        <vt:i4>308</vt:i4>
      </vt:variant>
      <vt:variant>
        <vt:i4>0</vt:i4>
      </vt:variant>
      <vt:variant>
        <vt:i4>5</vt:i4>
      </vt:variant>
      <vt:variant>
        <vt:lpwstr/>
      </vt:variant>
      <vt:variant>
        <vt:lpwstr>_Toc389576758</vt:lpwstr>
      </vt:variant>
      <vt:variant>
        <vt:i4>1638458</vt:i4>
      </vt:variant>
      <vt:variant>
        <vt:i4>302</vt:i4>
      </vt:variant>
      <vt:variant>
        <vt:i4>0</vt:i4>
      </vt:variant>
      <vt:variant>
        <vt:i4>5</vt:i4>
      </vt:variant>
      <vt:variant>
        <vt:lpwstr/>
      </vt:variant>
      <vt:variant>
        <vt:lpwstr>_Toc389576757</vt:lpwstr>
      </vt:variant>
      <vt:variant>
        <vt:i4>1638458</vt:i4>
      </vt:variant>
      <vt:variant>
        <vt:i4>296</vt:i4>
      </vt:variant>
      <vt:variant>
        <vt:i4>0</vt:i4>
      </vt:variant>
      <vt:variant>
        <vt:i4>5</vt:i4>
      </vt:variant>
      <vt:variant>
        <vt:lpwstr/>
      </vt:variant>
      <vt:variant>
        <vt:lpwstr>_Toc389576756</vt:lpwstr>
      </vt:variant>
      <vt:variant>
        <vt:i4>1638458</vt:i4>
      </vt:variant>
      <vt:variant>
        <vt:i4>290</vt:i4>
      </vt:variant>
      <vt:variant>
        <vt:i4>0</vt:i4>
      </vt:variant>
      <vt:variant>
        <vt:i4>5</vt:i4>
      </vt:variant>
      <vt:variant>
        <vt:lpwstr/>
      </vt:variant>
      <vt:variant>
        <vt:lpwstr>_Toc389576755</vt:lpwstr>
      </vt:variant>
      <vt:variant>
        <vt:i4>1638458</vt:i4>
      </vt:variant>
      <vt:variant>
        <vt:i4>284</vt:i4>
      </vt:variant>
      <vt:variant>
        <vt:i4>0</vt:i4>
      </vt:variant>
      <vt:variant>
        <vt:i4>5</vt:i4>
      </vt:variant>
      <vt:variant>
        <vt:lpwstr/>
      </vt:variant>
      <vt:variant>
        <vt:lpwstr>_Toc389576754</vt:lpwstr>
      </vt:variant>
      <vt:variant>
        <vt:i4>1638458</vt:i4>
      </vt:variant>
      <vt:variant>
        <vt:i4>278</vt:i4>
      </vt:variant>
      <vt:variant>
        <vt:i4>0</vt:i4>
      </vt:variant>
      <vt:variant>
        <vt:i4>5</vt:i4>
      </vt:variant>
      <vt:variant>
        <vt:lpwstr/>
      </vt:variant>
      <vt:variant>
        <vt:lpwstr>_Toc389576753</vt:lpwstr>
      </vt:variant>
      <vt:variant>
        <vt:i4>1638458</vt:i4>
      </vt:variant>
      <vt:variant>
        <vt:i4>272</vt:i4>
      </vt:variant>
      <vt:variant>
        <vt:i4>0</vt:i4>
      </vt:variant>
      <vt:variant>
        <vt:i4>5</vt:i4>
      </vt:variant>
      <vt:variant>
        <vt:lpwstr/>
      </vt:variant>
      <vt:variant>
        <vt:lpwstr>_Toc389576752</vt:lpwstr>
      </vt:variant>
      <vt:variant>
        <vt:i4>1638458</vt:i4>
      </vt:variant>
      <vt:variant>
        <vt:i4>266</vt:i4>
      </vt:variant>
      <vt:variant>
        <vt:i4>0</vt:i4>
      </vt:variant>
      <vt:variant>
        <vt:i4>5</vt:i4>
      </vt:variant>
      <vt:variant>
        <vt:lpwstr/>
      </vt:variant>
      <vt:variant>
        <vt:lpwstr>_Toc389576751</vt:lpwstr>
      </vt:variant>
      <vt:variant>
        <vt:i4>1638458</vt:i4>
      </vt:variant>
      <vt:variant>
        <vt:i4>260</vt:i4>
      </vt:variant>
      <vt:variant>
        <vt:i4>0</vt:i4>
      </vt:variant>
      <vt:variant>
        <vt:i4>5</vt:i4>
      </vt:variant>
      <vt:variant>
        <vt:lpwstr/>
      </vt:variant>
      <vt:variant>
        <vt:lpwstr>_Toc389576750</vt:lpwstr>
      </vt:variant>
      <vt:variant>
        <vt:i4>1572922</vt:i4>
      </vt:variant>
      <vt:variant>
        <vt:i4>254</vt:i4>
      </vt:variant>
      <vt:variant>
        <vt:i4>0</vt:i4>
      </vt:variant>
      <vt:variant>
        <vt:i4>5</vt:i4>
      </vt:variant>
      <vt:variant>
        <vt:lpwstr/>
      </vt:variant>
      <vt:variant>
        <vt:lpwstr>_Toc389576749</vt:lpwstr>
      </vt:variant>
      <vt:variant>
        <vt:i4>1572922</vt:i4>
      </vt:variant>
      <vt:variant>
        <vt:i4>248</vt:i4>
      </vt:variant>
      <vt:variant>
        <vt:i4>0</vt:i4>
      </vt:variant>
      <vt:variant>
        <vt:i4>5</vt:i4>
      </vt:variant>
      <vt:variant>
        <vt:lpwstr/>
      </vt:variant>
      <vt:variant>
        <vt:lpwstr>_Toc389576748</vt:lpwstr>
      </vt:variant>
      <vt:variant>
        <vt:i4>1572922</vt:i4>
      </vt:variant>
      <vt:variant>
        <vt:i4>242</vt:i4>
      </vt:variant>
      <vt:variant>
        <vt:i4>0</vt:i4>
      </vt:variant>
      <vt:variant>
        <vt:i4>5</vt:i4>
      </vt:variant>
      <vt:variant>
        <vt:lpwstr/>
      </vt:variant>
      <vt:variant>
        <vt:lpwstr>_Toc389576747</vt:lpwstr>
      </vt:variant>
      <vt:variant>
        <vt:i4>1572922</vt:i4>
      </vt:variant>
      <vt:variant>
        <vt:i4>236</vt:i4>
      </vt:variant>
      <vt:variant>
        <vt:i4>0</vt:i4>
      </vt:variant>
      <vt:variant>
        <vt:i4>5</vt:i4>
      </vt:variant>
      <vt:variant>
        <vt:lpwstr/>
      </vt:variant>
      <vt:variant>
        <vt:lpwstr>_Toc389576746</vt:lpwstr>
      </vt:variant>
      <vt:variant>
        <vt:i4>1572922</vt:i4>
      </vt:variant>
      <vt:variant>
        <vt:i4>230</vt:i4>
      </vt:variant>
      <vt:variant>
        <vt:i4>0</vt:i4>
      </vt:variant>
      <vt:variant>
        <vt:i4>5</vt:i4>
      </vt:variant>
      <vt:variant>
        <vt:lpwstr/>
      </vt:variant>
      <vt:variant>
        <vt:lpwstr>_Toc389576745</vt:lpwstr>
      </vt:variant>
      <vt:variant>
        <vt:i4>1572922</vt:i4>
      </vt:variant>
      <vt:variant>
        <vt:i4>224</vt:i4>
      </vt:variant>
      <vt:variant>
        <vt:i4>0</vt:i4>
      </vt:variant>
      <vt:variant>
        <vt:i4>5</vt:i4>
      </vt:variant>
      <vt:variant>
        <vt:lpwstr/>
      </vt:variant>
      <vt:variant>
        <vt:lpwstr>_Toc389576744</vt:lpwstr>
      </vt:variant>
      <vt:variant>
        <vt:i4>1572922</vt:i4>
      </vt:variant>
      <vt:variant>
        <vt:i4>218</vt:i4>
      </vt:variant>
      <vt:variant>
        <vt:i4>0</vt:i4>
      </vt:variant>
      <vt:variant>
        <vt:i4>5</vt:i4>
      </vt:variant>
      <vt:variant>
        <vt:lpwstr/>
      </vt:variant>
      <vt:variant>
        <vt:lpwstr>_Toc389576743</vt:lpwstr>
      </vt:variant>
      <vt:variant>
        <vt:i4>1572922</vt:i4>
      </vt:variant>
      <vt:variant>
        <vt:i4>212</vt:i4>
      </vt:variant>
      <vt:variant>
        <vt:i4>0</vt:i4>
      </vt:variant>
      <vt:variant>
        <vt:i4>5</vt:i4>
      </vt:variant>
      <vt:variant>
        <vt:lpwstr/>
      </vt:variant>
      <vt:variant>
        <vt:lpwstr>_Toc389576742</vt:lpwstr>
      </vt:variant>
      <vt:variant>
        <vt:i4>1572922</vt:i4>
      </vt:variant>
      <vt:variant>
        <vt:i4>206</vt:i4>
      </vt:variant>
      <vt:variant>
        <vt:i4>0</vt:i4>
      </vt:variant>
      <vt:variant>
        <vt:i4>5</vt:i4>
      </vt:variant>
      <vt:variant>
        <vt:lpwstr/>
      </vt:variant>
      <vt:variant>
        <vt:lpwstr>_Toc389576741</vt:lpwstr>
      </vt:variant>
      <vt:variant>
        <vt:i4>1572922</vt:i4>
      </vt:variant>
      <vt:variant>
        <vt:i4>200</vt:i4>
      </vt:variant>
      <vt:variant>
        <vt:i4>0</vt:i4>
      </vt:variant>
      <vt:variant>
        <vt:i4>5</vt:i4>
      </vt:variant>
      <vt:variant>
        <vt:lpwstr/>
      </vt:variant>
      <vt:variant>
        <vt:lpwstr>_Toc389576740</vt:lpwstr>
      </vt:variant>
      <vt:variant>
        <vt:i4>2031674</vt:i4>
      </vt:variant>
      <vt:variant>
        <vt:i4>194</vt:i4>
      </vt:variant>
      <vt:variant>
        <vt:i4>0</vt:i4>
      </vt:variant>
      <vt:variant>
        <vt:i4>5</vt:i4>
      </vt:variant>
      <vt:variant>
        <vt:lpwstr/>
      </vt:variant>
      <vt:variant>
        <vt:lpwstr>_Toc389576739</vt:lpwstr>
      </vt:variant>
      <vt:variant>
        <vt:i4>2031674</vt:i4>
      </vt:variant>
      <vt:variant>
        <vt:i4>188</vt:i4>
      </vt:variant>
      <vt:variant>
        <vt:i4>0</vt:i4>
      </vt:variant>
      <vt:variant>
        <vt:i4>5</vt:i4>
      </vt:variant>
      <vt:variant>
        <vt:lpwstr/>
      </vt:variant>
      <vt:variant>
        <vt:lpwstr>_Toc389576738</vt:lpwstr>
      </vt:variant>
      <vt:variant>
        <vt:i4>2031674</vt:i4>
      </vt:variant>
      <vt:variant>
        <vt:i4>182</vt:i4>
      </vt:variant>
      <vt:variant>
        <vt:i4>0</vt:i4>
      </vt:variant>
      <vt:variant>
        <vt:i4>5</vt:i4>
      </vt:variant>
      <vt:variant>
        <vt:lpwstr/>
      </vt:variant>
      <vt:variant>
        <vt:lpwstr>_Toc389576737</vt:lpwstr>
      </vt:variant>
      <vt:variant>
        <vt:i4>2031674</vt:i4>
      </vt:variant>
      <vt:variant>
        <vt:i4>176</vt:i4>
      </vt:variant>
      <vt:variant>
        <vt:i4>0</vt:i4>
      </vt:variant>
      <vt:variant>
        <vt:i4>5</vt:i4>
      </vt:variant>
      <vt:variant>
        <vt:lpwstr/>
      </vt:variant>
      <vt:variant>
        <vt:lpwstr>_Toc389576736</vt:lpwstr>
      </vt:variant>
      <vt:variant>
        <vt:i4>2031674</vt:i4>
      </vt:variant>
      <vt:variant>
        <vt:i4>170</vt:i4>
      </vt:variant>
      <vt:variant>
        <vt:i4>0</vt:i4>
      </vt:variant>
      <vt:variant>
        <vt:i4>5</vt:i4>
      </vt:variant>
      <vt:variant>
        <vt:lpwstr/>
      </vt:variant>
      <vt:variant>
        <vt:lpwstr>_Toc389576735</vt:lpwstr>
      </vt:variant>
      <vt:variant>
        <vt:i4>2031674</vt:i4>
      </vt:variant>
      <vt:variant>
        <vt:i4>164</vt:i4>
      </vt:variant>
      <vt:variant>
        <vt:i4>0</vt:i4>
      </vt:variant>
      <vt:variant>
        <vt:i4>5</vt:i4>
      </vt:variant>
      <vt:variant>
        <vt:lpwstr/>
      </vt:variant>
      <vt:variant>
        <vt:lpwstr>_Toc389576734</vt:lpwstr>
      </vt:variant>
      <vt:variant>
        <vt:i4>2031674</vt:i4>
      </vt:variant>
      <vt:variant>
        <vt:i4>158</vt:i4>
      </vt:variant>
      <vt:variant>
        <vt:i4>0</vt:i4>
      </vt:variant>
      <vt:variant>
        <vt:i4>5</vt:i4>
      </vt:variant>
      <vt:variant>
        <vt:lpwstr/>
      </vt:variant>
      <vt:variant>
        <vt:lpwstr>_Toc389576733</vt:lpwstr>
      </vt:variant>
      <vt:variant>
        <vt:i4>2031674</vt:i4>
      </vt:variant>
      <vt:variant>
        <vt:i4>152</vt:i4>
      </vt:variant>
      <vt:variant>
        <vt:i4>0</vt:i4>
      </vt:variant>
      <vt:variant>
        <vt:i4>5</vt:i4>
      </vt:variant>
      <vt:variant>
        <vt:lpwstr/>
      </vt:variant>
      <vt:variant>
        <vt:lpwstr>_Toc389576732</vt:lpwstr>
      </vt:variant>
      <vt:variant>
        <vt:i4>2031674</vt:i4>
      </vt:variant>
      <vt:variant>
        <vt:i4>146</vt:i4>
      </vt:variant>
      <vt:variant>
        <vt:i4>0</vt:i4>
      </vt:variant>
      <vt:variant>
        <vt:i4>5</vt:i4>
      </vt:variant>
      <vt:variant>
        <vt:lpwstr/>
      </vt:variant>
      <vt:variant>
        <vt:lpwstr>_Toc389576731</vt:lpwstr>
      </vt:variant>
      <vt:variant>
        <vt:i4>2031674</vt:i4>
      </vt:variant>
      <vt:variant>
        <vt:i4>140</vt:i4>
      </vt:variant>
      <vt:variant>
        <vt:i4>0</vt:i4>
      </vt:variant>
      <vt:variant>
        <vt:i4>5</vt:i4>
      </vt:variant>
      <vt:variant>
        <vt:lpwstr/>
      </vt:variant>
      <vt:variant>
        <vt:lpwstr>_Toc389576730</vt:lpwstr>
      </vt:variant>
      <vt:variant>
        <vt:i4>1966138</vt:i4>
      </vt:variant>
      <vt:variant>
        <vt:i4>134</vt:i4>
      </vt:variant>
      <vt:variant>
        <vt:i4>0</vt:i4>
      </vt:variant>
      <vt:variant>
        <vt:i4>5</vt:i4>
      </vt:variant>
      <vt:variant>
        <vt:lpwstr/>
      </vt:variant>
      <vt:variant>
        <vt:lpwstr>_Toc389576729</vt:lpwstr>
      </vt:variant>
      <vt:variant>
        <vt:i4>1966138</vt:i4>
      </vt:variant>
      <vt:variant>
        <vt:i4>128</vt:i4>
      </vt:variant>
      <vt:variant>
        <vt:i4>0</vt:i4>
      </vt:variant>
      <vt:variant>
        <vt:i4>5</vt:i4>
      </vt:variant>
      <vt:variant>
        <vt:lpwstr/>
      </vt:variant>
      <vt:variant>
        <vt:lpwstr>_Toc389576728</vt:lpwstr>
      </vt:variant>
      <vt:variant>
        <vt:i4>1966138</vt:i4>
      </vt:variant>
      <vt:variant>
        <vt:i4>122</vt:i4>
      </vt:variant>
      <vt:variant>
        <vt:i4>0</vt:i4>
      </vt:variant>
      <vt:variant>
        <vt:i4>5</vt:i4>
      </vt:variant>
      <vt:variant>
        <vt:lpwstr/>
      </vt:variant>
      <vt:variant>
        <vt:lpwstr>_Toc389576727</vt:lpwstr>
      </vt:variant>
      <vt:variant>
        <vt:i4>1966138</vt:i4>
      </vt:variant>
      <vt:variant>
        <vt:i4>116</vt:i4>
      </vt:variant>
      <vt:variant>
        <vt:i4>0</vt:i4>
      </vt:variant>
      <vt:variant>
        <vt:i4>5</vt:i4>
      </vt:variant>
      <vt:variant>
        <vt:lpwstr/>
      </vt:variant>
      <vt:variant>
        <vt:lpwstr>_Toc389576726</vt:lpwstr>
      </vt:variant>
      <vt:variant>
        <vt:i4>1966138</vt:i4>
      </vt:variant>
      <vt:variant>
        <vt:i4>110</vt:i4>
      </vt:variant>
      <vt:variant>
        <vt:i4>0</vt:i4>
      </vt:variant>
      <vt:variant>
        <vt:i4>5</vt:i4>
      </vt:variant>
      <vt:variant>
        <vt:lpwstr/>
      </vt:variant>
      <vt:variant>
        <vt:lpwstr>_Toc389576725</vt:lpwstr>
      </vt:variant>
      <vt:variant>
        <vt:i4>1966138</vt:i4>
      </vt:variant>
      <vt:variant>
        <vt:i4>104</vt:i4>
      </vt:variant>
      <vt:variant>
        <vt:i4>0</vt:i4>
      </vt:variant>
      <vt:variant>
        <vt:i4>5</vt:i4>
      </vt:variant>
      <vt:variant>
        <vt:lpwstr/>
      </vt:variant>
      <vt:variant>
        <vt:lpwstr>_Toc389576724</vt:lpwstr>
      </vt:variant>
      <vt:variant>
        <vt:i4>1966138</vt:i4>
      </vt:variant>
      <vt:variant>
        <vt:i4>98</vt:i4>
      </vt:variant>
      <vt:variant>
        <vt:i4>0</vt:i4>
      </vt:variant>
      <vt:variant>
        <vt:i4>5</vt:i4>
      </vt:variant>
      <vt:variant>
        <vt:lpwstr/>
      </vt:variant>
      <vt:variant>
        <vt:lpwstr>_Toc389576723</vt:lpwstr>
      </vt:variant>
      <vt:variant>
        <vt:i4>1966138</vt:i4>
      </vt:variant>
      <vt:variant>
        <vt:i4>92</vt:i4>
      </vt:variant>
      <vt:variant>
        <vt:i4>0</vt:i4>
      </vt:variant>
      <vt:variant>
        <vt:i4>5</vt:i4>
      </vt:variant>
      <vt:variant>
        <vt:lpwstr/>
      </vt:variant>
      <vt:variant>
        <vt:lpwstr>_Toc389576722</vt:lpwstr>
      </vt:variant>
      <vt:variant>
        <vt:i4>1966138</vt:i4>
      </vt:variant>
      <vt:variant>
        <vt:i4>86</vt:i4>
      </vt:variant>
      <vt:variant>
        <vt:i4>0</vt:i4>
      </vt:variant>
      <vt:variant>
        <vt:i4>5</vt:i4>
      </vt:variant>
      <vt:variant>
        <vt:lpwstr/>
      </vt:variant>
      <vt:variant>
        <vt:lpwstr>_Toc389576721</vt:lpwstr>
      </vt:variant>
      <vt:variant>
        <vt:i4>1966138</vt:i4>
      </vt:variant>
      <vt:variant>
        <vt:i4>80</vt:i4>
      </vt:variant>
      <vt:variant>
        <vt:i4>0</vt:i4>
      </vt:variant>
      <vt:variant>
        <vt:i4>5</vt:i4>
      </vt:variant>
      <vt:variant>
        <vt:lpwstr/>
      </vt:variant>
      <vt:variant>
        <vt:lpwstr>_Toc389576720</vt:lpwstr>
      </vt:variant>
      <vt:variant>
        <vt:i4>1900602</vt:i4>
      </vt:variant>
      <vt:variant>
        <vt:i4>74</vt:i4>
      </vt:variant>
      <vt:variant>
        <vt:i4>0</vt:i4>
      </vt:variant>
      <vt:variant>
        <vt:i4>5</vt:i4>
      </vt:variant>
      <vt:variant>
        <vt:lpwstr/>
      </vt:variant>
      <vt:variant>
        <vt:lpwstr>_Toc389576719</vt:lpwstr>
      </vt:variant>
      <vt:variant>
        <vt:i4>1900602</vt:i4>
      </vt:variant>
      <vt:variant>
        <vt:i4>68</vt:i4>
      </vt:variant>
      <vt:variant>
        <vt:i4>0</vt:i4>
      </vt:variant>
      <vt:variant>
        <vt:i4>5</vt:i4>
      </vt:variant>
      <vt:variant>
        <vt:lpwstr/>
      </vt:variant>
      <vt:variant>
        <vt:lpwstr>_Toc389576718</vt:lpwstr>
      </vt:variant>
      <vt:variant>
        <vt:i4>1900602</vt:i4>
      </vt:variant>
      <vt:variant>
        <vt:i4>62</vt:i4>
      </vt:variant>
      <vt:variant>
        <vt:i4>0</vt:i4>
      </vt:variant>
      <vt:variant>
        <vt:i4>5</vt:i4>
      </vt:variant>
      <vt:variant>
        <vt:lpwstr/>
      </vt:variant>
      <vt:variant>
        <vt:lpwstr>_Toc389576717</vt:lpwstr>
      </vt:variant>
      <vt:variant>
        <vt:i4>1900602</vt:i4>
      </vt:variant>
      <vt:variant>
        <vt:i4>56</vt:i4>
      </vt:variant>
      <vt:variant>
        <vt:i4>0</vt:i4>
      </vt:variant>
      <vt:variant>
        <vt:i4>5</vt:i4>
      </vt:variant>
      <vt:variant>
        <vt:lpwstr/>
      </vt:variant>
      <vt:variant>
        <vt:lpwstr>_Toc389576716</vt:lpwstr>
      </vt:variant>
      <vt:variant>
        <vt:i4>1900602</vt:i4>
      </vt:variant>
      <vt:variant>
        <vt:i4>50</vt:i4>
      </vt:variant>
      <vt:variant>
        <vt:i4>0</vt:i4>
      </vt:variant>
      <vt:variant>
        <vt:i4>5</vt:i4>
      </vt:variant>
      <vt:variant>
        <vt:lpwstr/>
      </vt:variant>
      <vt:variant>
        <vt:lpwstr>_Toc389576715</vt:lpwstr>
      </vt:variant>
      <vt:variant>
        <vt:i4>1900602</vt:i4>
      </vt:variant>
      <vt:variant>
        <vt:i4>44</vt:i4>
      </vt:variant>
      <vt:variant>
        <vt:i4>0</vt:i4>
      </vt:variant>
      <vt:variant>
        <vt:i4>5</vt:i4>
      </vt:variant>
      <vt:variant>
        <vt:lpwstr/>
      </vt:variant>
      <vt:variant>
        <vt:lpwstr>_Toc389576714</vt:lpwstr>
      </vt:variant>
      <vt:variant>
        <vt:i4>1900602</vt:i4>
      </vt:variant>
      <vt:variant>
        <vt:i4>38</vt:i4>
      </vt:variant>
      <vt:variant>
        <vt:i4>0</vt:i4>
      </vt:variant>
      <vt:variant>
        <vt:i4>5</vt:i4>
      </vt:variant>
      <vt:variant>
        <vt:lpwstr/>
      </vt:variant>
      <vt:variant>
        <vt:lpwstr>_Toc389576713</vt:lpwstr>
      </vt:variant>
      <vt:variant>
        <vt:i4>1900602</vt:i4>
      </vt:variant>
      <vt:variant>
        <vt:i4>32</vt:i4>
      </vt:variant>
      <vt:variant>
        <vt:i4>0</vt:i4>
      </vt:variant>
      <vt:variant>
        <vt:i4>5</vt:i4>
      </vt:variant>
      <vt:variant>
        <vt:lpwstr/>
      </vt:variant>
      <vt:variant>
        <vt:lpwstr>_Toc389576712</vt:lpwstr>
      </vt:variant>
      <vt:variant>
        <vt:i4>1900602</vt:i4>
      </vt:variant>
      <vt:variant>
        <vt:i4>26</vt:i4>
      </vt:variant>
      <vt:variant>
        <vt:i4>0</vt:i4>
      </vt:variant>
      <vt:variant>
        <vt:i4>5</vt:i4>
      </vt:variant>
      <vt:variant>
        <vt:lpwstr/>
      </vt:variant>
      <vt:variant>
        <vt:lpwstr>_Toc389576711</vt:lpwstr>
      </vt:variant>
      <vt:variant>
        <vt:i4>1900602</vt:i4>
      </vt:variant>
      <vt:variant>
        <vt:i4>20</vt:i4>
      </vt:variant>
      <vt:variant>
        <vt:i4>0</vt:i4>
      </vt:variant>
      <vt:variant>
        <vt:i4>5</vt:i4>
      </vt:variant>
      <vt:variant>
        <vt:lpwstr/>
      </vt:variant>
      <vt:variant>
        <vt:lpwstr>_Toc389576710</vt:lpwstr>
      </vt:variant>
      <vt:variant>
        <vt:i4>1835066</vt:i4>
      </vt:variant>
      <vt:variant>
        <vt:i4>14</vt:i4>
      </vt:variant>
      <vt:variant>
        <vt:i4>0</vt:i4>
      </vt:variant>
      <vt:variant>
        <vt:i4>5</vt:i4>
      </vt:variant>
      <vt:variant>
        <vt:lpwstr/>
      </vt:variant>
      <vt:variant>
        <vt:lpwstr>_Toc389576709</vt:lpwstr>
      </vt:variant>
      <vt:variant>
        <vt:i4>1835066</vt:i4>
      </vt:variant>
      <vt:variant>
        <vt:i4>8</vt:i4>
      </vt:variant>
      <vt:variant>
        <vt:i4>0</vt:i4>
      </vt:variant>
      <vt:variant>
        <vt:i4>5</vt:i4>
      </vt:variant>
      <vt:variant>
        <vt:lpwstr/>
      </vt:variant>
      <vt:variant>
        <vt:lpwstr>_Toc389576708</vt:lpwstr>
      </vt:variant>
      <vt:variant>
        <vt:i4>1835066</vt:i4>
      </vt:variant>
      <vt:variant>
        <vt:i4>2</vt:i4>
      </vt:variant>
      <vt:variant>
        <vt:i4>0</vt:i4>
      </vt:variant>
      <vt:variant>
        <vt:i4>5</vt:i4>
      </vt:variant>
      <vt:variant>
        <vt:lpwstr/>
      </vt:variant>
      <vt:variant>
        <vt:lpwstr>_Toc389576707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HVAC Control with KNX</dc:title>
  <dc:subject>HVAC Control with KNX</dc:subject>
  <dc:creator>KNX Association</dc:creator>
  <cp:keywords/>
  <cp:lastModifiedBy>Ufuk Unal</cp:lastModifiedBy>
  <cp:revision>3</cp:revision>
  <cp:lastPrinted>2012-02-06T11:57:00Z</cp:lastPrinted>
  <dcterms:created xsi:type="dcterms:W3CDTF">2023-04-07T07:06:00Z</dcterms:created>
  <dcterms:modified xsi:type="dcterms:W3CDTF">2023-04-07T07:10:00Z</dcterms:modified>
</cp:coreProperties>
</file>